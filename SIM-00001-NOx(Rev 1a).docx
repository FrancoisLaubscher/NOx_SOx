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8.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558" w:type="dxa"/>
        <w:tblLook w:val="0000" w:firstRow="0" w:lastRow="0" w:firstColumn="0" w:lastColumn="0" w:noHBand="0" w:noVBand="0"/>
      </w:tblPr>
      <w:tblGrid>
        <w:gridCol w:w="9558"/>
      </w:tblGrid>
      <w:tr w:rsidR="00BE6D53" w14:paraId="7241FDE0" w14:textId="77777777" w:rsidTr="00E224C2">
        <w:trPr>
          <w:trHeight w:val="333"/>
        </w:trPr>
        <w:tc>
          <w:tcPr>
            <w:tcW w:w="9558" w:type="dxa"/>
            <w:vAlign w:val="bottom"/>
          </w:tcPr>
          <w:p w14:paraId="080FD699" w14:textId="77777777" w:rsidR="00A92FCC" w:rsidRDefault="00A92FCC" w:rsidP="005B4045">
            <w:pPr>
              <w:pStyle w:val="Header"/>
              <w:tabs>
                <w:tab w:val="left" w:pos="743"/>
              </w:tabs>
              <w:jc w:val="left"/>
              <w:rPr>
                <w:sz w:val="16"/>
                <w:szCs w:val="24"/>
              </w:rPr>
            </w:pPr>
          </w:p>
          <w:p w14:paraId="62A86BF2" w14:textId="77777777" w:rsidR="00A92FCC" w:rsidRDefault="008C291E" w:rsidP="00E87BF4">
            <w:pPr>
              <w:pStyle w:val="Header"/>
              <w:tabs>
                <w:tab w:val="left" w:pos="743"/>
              </w:tabs>
              <w:ind w:left="459" w:hanging="283"/>
              <w:rPr>
                <w:sz w:val="16"/>
                <w:szCs w:val="24"/>
              </w:rPr>
            </w:pPr>
            <w:r>
              <w:rPr>
                <w:noProof/>
                <w:sz w:val="16"/>
                <w:szCs w:val="24"/>
              </w:rPr>
              <w:drawing>
                <wp:inline distT="0" distB="0" distL="0" distR="0" wp14:anchorId="4942B7C9" wp14:editId="1F91773C">
                  <wp:extent cx="4164594" cy="1900194"/>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Genics_sim_large.png"/>
                          <pic:cNvPicPr/>
                        </pic:nvPicPr>
                        <pic:blipFill>
                          <a:blip r:embed="rId8">
                            <a:extLst>
                              <a:ext uri="{28A0092B-C50C-407E-A947-70E740481C1C}">
                                <a14:useLocalDpi xmlns:a14="http://schemas.microsoft.com/office/drawing/2010/main" val="0"/>
                              </a:ext>
                            </a:extLst>
                          </a:blip>
                          <a:stretch>
                            <a:fillRect/>
                          </a:stretch>
                        </pic:blipFill>
                        <pic:spPr>
                          <a:xfrm>
                            <a:off x="0" y="0"/>
                            <a:ext cx="4177359" cy="1906019"/>
                          </a:xfrm>
                          <a:prstGeom prst="rect">
                            <a:avLst/>
                          </a:prstGeom>
                        </pic:spPr>
                      </pic:pic>
                    </a:graphicData>
                  </a:graphic>
                </wp:inline>
              </w:drawing>
            </w:r>
          </w:p>
        </w:tc>
      </w:tr>
    </w:tbl>
    <w:p w14:paraId="68B567D8" w14:textId="77777777" w:rsidR="00B96D08" w:rsidRDefault="00B96D08" w:rsidP="00B96D08">
      <w:pPr>
        <w:jc w:val="center"/>
        <w:rPr>
          <w:b/>
          <w:i/>
        </w:rPr>
      </w:pPr>
    </w:p>
    <w:p w14:paraId="125DB1D9" w14:textId="77777777" w:rsidR="00B96D08" w:rsidRDefault="00B96D08" w:rsidP="00B96D08">
      <w:pPr>
        <w:jc w:val="center"/>
        <w:rPr>
          <w:b/>
          <w:i/>
        </w:rPr>
      </w:pPr>
    </w:p>
    <w:p w14:paraId="2F7C8648" w14:textId="77777777" w:rsidR="00B96D08" w:rsidRPr="0033032F" w:rsidRDefault="00B96D08" w:rsidP="00E224C2">
      <w:pPr>
        <w:ind w:right="-180"/>
        <w:jc w:val="center"/>
        <w:rPr>
          <w:b/>
          <w:i/>
        </w:rPr>
      </w:pPr>
      <w:r>
        <w:rPr>
          <w:noProof/>
        </w:rPr>
        <mc:AlternateContent>
          <mc:Choice Requires="wps">
            <w:drawing>
              <wp:anchor distT="0" distB="0" distL="114300" distR="114300" simplePos="0" relativeHeight="251659264" behindDoc="0" locked="0" layoutInCell="0" allowOverlap="1" wp14:anchorId="2A97EAC7" wp14:editId="21168DB1">
                <wp:simplePos x="0" y="0"/>
                <wp:positionH relativeFrom="column">
                  <wp:posOffset>-99588</wp:posOffset>
                </wp:positionH>
                <wp:positionV relativeFrom="paragraph">
                  <wp:posOffset>77684</wp:posOffset>
                </wp:positionV>
                <wp:extent cx="6110661" cy="1"/>
                <wp:effectExtent l="0" t="19050" r="4445"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0661" cy="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9C605"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5pt,6.1pt" to="473.3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" o:allowincell="f" strokeweight="2.25pt"/>
            </w:pict>
          </mc:Fallback>
        </mc:AlternateContent>
      </w:r>
    </w:p>
    <w:p w14:paraId="573857B0" w14:textId="77777777" w:rsidR="00B96D08" w:rsidRPr="00FD02E4" w:rsidRDefault="00FD02E4" w:rsidP="00FD02E4">
      <w:pPr>
        <w:jc w:val="center"/>
        <w:rPr>
          <w:rFonts w:cs="Arial"/>
          <w:b/>
        </w:rPr>
      </w:pPr>
      <w:r>
        <w:rPr>
          <w:rFonts w:cs="Arial"/>
          <w:b/>
          <w:sz w:val="36"/>
        </w:rPr>
        <w:t>Procedure for the Simulation of</w:t>
      </w:r>
      <w:r w:rsidR="0084092F">
        <w:rPr>
          <w:rFonts w:cs="Arial"/>
          <w:b/>
          <w:sz w:val="36"/>
        </w:rPr>
        <w:t xml:space="preserve"> NOx Emissions Produced by </w:t>
      </w:r>
      <w:r>
        <w:rPr>
          <w:rFonts w:cs="Arial"/>
          <w:b/>
          <w:sz w:val="36"/>
        </w:rPr>
        <w:t>Combustion Turbines</w:t>
      </w:r>
    </w:p>
    <w:p w14:paraId="2788EB7B" w14:textId="77777777" w:rsidR="00B96D08" w:rsidRPr="0075375E" w:rsidRDefault="00B96D08" w:rsidP="00B96D08">
      <w:pPr>
        <w:tabs>
          <w:tab w:val="center" w:pos="4512"/>
        </w:tabs>
        <w:jc w:val="center"/>
        <w:rPr>
          <w:rFonts w:cs="Arial"/>
          <w:b/>
          <w:i/>
          <w:sz w:val="28"/>
        </w:rPr>
      </w:pPr>
      <w:r>
        <w:rPr>
          <w:rFonts w:cs="Arial"/>
          <w:noProof/>
        </w:rPr>
        <mc:AlternateContent>
          <mc:Choice Requires="wps">
            <w:drawing>
              <wp:anchor distT="0" distB="0" distL="114300" distR="114300" simplePos="0" relativeHeight="251660288" behindDoc="0" locked="0" layoutInCell="1" allowOverlap="1" wp14:anchorId="79467805" wp14:editId="1F7744EA">
                <wp:simplePos x="0" y="0"/>
                <wp:positionH relativeFrom="column">
                  <wp:posOffset>-99588</wp:posOffset>
                </wp:positionH>
                <wp:positionV relativeFrom="paragraph">
                  <wp:posOffset>4879</wp:posOffset>
                </wp:positionV>
                <wp:extent cx="6110498" cy="1"/>
                <wp:effectExtent l="0" t="19050" r="508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0498" cy="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C6709"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5pt,.4pt" to="473.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vZwHQIAADcEAAAOAAAAZHJzL2Uyb0RvYy54bWysU8GO2jAQvVfqP1i+QxIaW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" strokeweight="2.25pt"/>
            </w:pict>
          </mc:Fallback>
        </mc:AlternateContent>
      </w:r>
    </w:p>
    <w:p w14:paraId="4ABEA0C7" w14:textId="77777777" w:rsidR="00FD02E4" w:rsidRPr="0075375E" w:rsidRDefault="00FD02E4" w:rsidP="00FD02E4">
      <w:pPr>
        <w:jc w:val="center"/>
        <w:rPr>
          <w:rFonts w:cs="Arial"/>
          <w:b/>
          <w:sz w:val="24"/>
          <w:szCs w:val="24"/>
        </w:rPr>
      </w:pPr>
      <w:r>
        <w:rPr>
          <w:rFonts w:cs="Arial"/>
          <w:b/>
          <w:sz w:val="24"/>
        </w:rPr>
        <w:t>SIM-00001-Nox</w:t>
      </w:r>
    </w:p>
    <w:p w14:paraId="0E2ADCFF" w14:textId="77777777" w:rsidR="00B96D08" w:rsidRPr="0075375E" w:rsidRDefault="00B96D08" w:rsidP="00B96D08">
      <w:pPr>
        <w:tabs>
          <w:tab w:val="center" w:pos="4512"/>
        </w:tabs>
        <w:rPr>
          <w:rFonts w:cs="Arial"/>
          <w:b/>
          <w:i/>
          <w:sz w:val="24"/>
        </w:rPr>
      </w:pPr>
      <w:r w:rsidRPr="0075375E">
        <w:rPr>
          <w:rFonts w:cs="Arial"/>
          <w:b/>
          <w:i/>
          <w:sz w:val="24"/>
        </w:rPr>
        <w:tab/>
      </w:r>
    </w:p>
    <w:p w14:paraId="1D6CC8ED" w14:textId="77777777" w:rsidR="00B96D08" w:rsidRPr="00B91982" w:rsidRDefault="00B96D08" w:rsidP="00B96D08">
      <w:pPr>
        <w:tabs>
          <w:tab w:val="center" w:pos="4512"/>
        </w:tabs>
        <w:jc w:val="center"/>
        <w:rPr>
          <w:rFonts w:cs="Arial"/>
          <w:b/>
          <w:sz w:val="24"/>
        </w:rPr>
      </w:pPr>
      <w:r w:rsidRPr="00B91982">
        <w:rPr>
          <w:rFonts w:cs="Arial"/>
          <w:b/>
          <w:sz w:val="24"/>
        </w:rPr>
        <w:t>Revision:</w:t>
      </w:r>
      <w:r w:rsidR="00FD02E4">
        <w:rPr>
          <w:rFonts w:cs="Arial"/>
          <w:b/>
          <w:sz w:val="24"/>
        </w:rPr>
        <w:t xml:space="preserve"> </w:t>
      </w:r>
      <w:r w:rsidR="0024484E">
        <w:rPr>
          <w:rFonts w:cs="Arial"/>
          <w:b/>
          <w:sz w:val="24"/>
        </w:rPr>
        <w:t>1</w:t>
      </w:r>
    </w:p>
    <w:p w14:paraId="7164FEF7" w14:textId="77777777" w:rsidR="00B96D08" w:rsidRPr="00B91982" w:rsidRDefault="00B96D08" w:rsidP="00B96D08">
      <w:pPr>
        <w:tabs>
          <w:tab w:val="center" w:pos="4512"/>
        </w:tabs>
        <w:jc w:val="center"/>
        <w:rPr>
          <w:rFonts w:cs="Arial"/>
          <w:b/>
          <w:sz w:val="24"/>
        </w:rPr>
      </w:pPr>
    </w:p>
    <w:p w14:paraId="4A9645E3" w14:textId="77777777" w:rsidR="00B96D08" w:rsidRDefault="00B96D08" w:rsidP="00B96D08">
      <w:pPr>
        <w:tabs>
          <w:tab w:val="center" w:pos="4512"/>
        </w:tabs>
        <w:jc w:val="center"/>
        <w:rPr>
          <w:rFonts w:cs="Arial"/>
          <w:b/>
          <w:sz w:val="24"/>
          <w:szCs w:val="24"/>
        </w:rPr>
      </w:pPr>
      <w:r w:rsidRPr="00B91982">
        <w:rPr>
          <w:rFonts w:cs="Arial"/>
          <w:b/>
          <w:sz w:val="24"/>
          <w:szCs w:val="24"/>
        </w:rPr>
        <w:t xml:space="preserve">Status: </w:t>
      </w:r>
      <w:r w:rsidR="00D813A4">
        <w:rPr>
          <w:rFonts w:cs="Arial"/>
          <w:b/>
          <w:sz w:val="24"/>
          <w:szCs w:val="24"/>
        </w:rPr>
        <w:t>Issued</w:t>
      </w:r>
    </w:p>
    <w:p w14:paraId="0203EE8F" w14:textId="77777777" w:rsidR="00B96D08" w:rsidRPr="0075375E" w:rsidRDefault="00B96D08" w:rsidP="00B96D08">
      <w:pPr>
        <w:jc w:val="center"/>
        <w:rPr>
          <w:rFonts w:cs="Arial"/>
          <w:b/>
          <w:sz w:val="28"/>
        </w:rPr>
      </w:pPr>
    </w:p>
    <w:p w14:paraId="6BE3964C" w14:textId="77777777" w:rsidR="00B96D08" w:rsidRPr="0033032F" w:rsidRDefault="00B96D08" w:rsidP="00B96D08">
      <w:pPr>
        <w:pStyle w:val="BodyText2"/>
        <w:ind w:left="720"/>
        <w:jc w:val="left"/>
        <w:rPr>
          <w:sz w:val="28"/>
          <w:lang w:val="en-ZA"/>
        </w:rPr>
      </w:pPr>
    </w:p>
    <w:p w14:paraId="1509E437" w14:textId="77777777" w:rsidR="00B96D08" w:rsidRPr="0033032F" w:rsidRDefault="0084092F" w:rsidP="00B96D08">
      <w:pPr>
        <w:pStyle w:val="BodyText"/>
      </w:pPr>
      <w:r>
        <w:t>July 2016</w:t>
      </w:r>
    </w:p>
    <w:p w14:paraId="3784CD1A" w14:textId="77777777" w:rsidR="00B96D08" w:rsidRDefault="00B96D08" w:rsidP="00B96D08">
      <w:pPr>
        <w:pStyle w:val="BodyText"/>
      </w:pPr>
    </w:p>
    <w:p w14:paraId="7CBD1DFB" w14:textId="77777777" w:rsidR="00B96D08" w:rsidRDefault="00B96D08" w:rsidP="00B96D08">
      <w:pPr>
        <w:pStyle w:val="BodyText"/>
      </w:pPr>
    </w:p>
    <w:p w14:paraId="7E342795" w14:textId="77777777" w:rsidR="00B96D08" w:rsidRDefault="00B96D08" w:rsidP="00B96D08">
      <w:pPr>
        <w:pStyle w:val="BodyText"/>
      </w:pPr>
    </w:p>
    <w:p w14:paraId="31DF73A5" w14:textId="77777777" w:rsidR="00B96D08" w:rsidRDefault="0084092F" w:rsidP="00B96D08">
      <w:pPr>
        <w:pStyle w:val="BodyText"/>
      </w:pPr>
      <w:r>
        <w:rPr>
          <w:noProof/>
        </w:rPr>
        <mc:AlternateContent>
          <mc:Choice Requires="wps">
            <w:drawing>
              <wp:anchor distT="0" distB="0" distL="114300" distR="114300" simplePos="0" relativeHeight="251658240" behindDoc="0" locked="0" layoutInCell="1" allowOverlap="1" wp14:anchorId="3D9B8A78" wp14:editId="131BDFAF">
                <wp:simplePos x="0" y="0"/>
                <wp:positionH relativeFrom="column">
                  <wp:posOffset>1639570</wp:posOffset>
                </wp:positionH>
                <wp:positionV relativeFrom="paragraph">
                  <wp:posOffset>399415</wp:posOffset>
                </wp:positionV>
                <wp:extent cx="2659380" cy="725805"/>
                <wp:effectExtent l="0" t="0" r="7620" b="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9380" cy="725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476C09" w14:textId="77777777" w:rsidR="00740E14" w:rsidRPr="005B4045" w:rsidRDefault="00740E14" w:rsidP="00B96D08">
                            <w:pPr>
                              <w:jc w:val="center"/>
                              <w:rPr>
                                <w:rFonts w:cs="Arial"/>
                                <w:b/>
                                <w:bCs/>
                                <w:sz w:val="24"/>
                                <w:szCs w:val="24"/>
                              </w:rPr>
                            </w:pPr>
                            <w:r w:rsidRPr="005B4045">
                              <w:rPr>
                                <w:rFonts w:cs="Arial"/>
                                <w:b/>
                                <w:bCs/>
                                <w:sz w:val="24"/>
                                <w:szCs w:val="24"/>
                              </w:rPr>
                              <w:t>CONFIDENTIAL</w:t>
                            </w:r>
                          </w:p>
                          <w:p w14:paraId="78087D0B" w14:textId="77777777" w:rsidR="00740E14" w:rsidRDefault="00740E14" w:rsidP="00B96D08">
                            <w:pPr>
                              <w:jc w:val="center"/>
                              <w:rPr>
                                <w:rFonts w:cs="Arial"/>
                                <w:sz w:val="18"/>
                              </w:rPr>
                            </w:pPr>
                            <w:r w:rsidRPr="00261C98">
                              <w:rPr>
                                <w:rFonts w:cs="Arial"/>
                                <w:sz w:val="18"/>
                              </w:rPr>
                              <w:t xml:space="preserve">© </w:t>
                            </w:r>
                            <w:r w:rsidRPr="00261C98">
                              <w:rPr>
                                <w:rFonts w:cs="Arial"/>
                                <w:snapToGrid w:val="0"/>
                                <w:sz w:val="18"/>
                              </w:rPr>
                              <w:t xml:space="preserve">Copyright </w:t>
                            </w:r>
                            <w:r>
                              <w:rPr>
                                <w:rFonts w:cs="Arial"/>
                                <w:snapToGrid w:val="0"/>
                                <w:sz w:val="18"/>
                              </w:rPr>
                              <w:t>2015 SimGenics LLC</w:t>
                            </w:r>
                          </w:p>
                          <w:p w14:paraId="78B1FEC9" w14:textId="77777777" w:rsidR="00740E14" w:rsidRPr="005B4045" w:rsidRDefault="00740E14" w:rsidP="005B4045">
                            <w:pPr>
                              <w:jc w:val="center"/>
                              <w:rPr>
                                <w:rFonts w:cs="Arial"/>
                                <w:b/>
                                <w:bCs/>
                              </w:rPr>
                            </w:pPr>
                            <w:r w:rsidRPr="005B4045">
                              <w:rPr>
                                <w:rFonts w:cs="Arial"/>
                                <w:b/>
                                <w:bCs/>
                              </w:rPr>
                              <w:t>Proprietary Class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9B8A78" id="_x0000_t202" coordsize="21600,21600" o:spt="202" path="m,l,21600r21600,l21600,xe">
                <v:stroke joinstyle="miter"/>
                <v:path gradientshapeok="t" o:connecttype="rect"/>
              </v:shapetype>
              <v:shape id="Text Box 4" o:spid="_x0000_s1026" type="#_x0000_t202" style="position:absolute;left:0;text-align:left;margin-left:129.1pt;margin-top:31.45pt;width:209.4pt;height:5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" stroked="f">
                <v:textbox>
                  <w:txbxContent>
                    <w:p w14:paraId="3D476C09" w14:textId="77777777" w:rsidR="00740E14" w:rsidRPr="005B4045" w:rsidRDefault="00740E14" w:rsidP="00B96D08">
                      <w:pPr>
                        <w:jc w:val="center"/>
                        <w:rPr>
                          <w:rFonts w:cs="Arial"/>
                          <w:b/>
                          <w:bCs/>
                          <w:sz w:val="24"/>
                          <w:szCs w:val="24"/>
                        </w:rPr>
                      </w:pPr>
                      <w:r w:rsidRPr="005B4045">
                        <w:rPr>
                          <w:rFonts w:cs="Arial"/>
                          <w:b/>
                          <w:bCs/>
                          <w:sz w:val="24"/>
                          <w:szCs w:val="24"/>
                        </w:rPr>
                        <w:t>CONFIDENTIAL</w:t>
                      </w:r>
                    </w:p>
                    <w:p w14:paraId="78087D0B" w14:textId="77777777" w:rsidR="00740E14" w:rsidRDefault="00740E14" w:rsidP="00B96D08">
                      <w:pPr>
                        <w:jc w:val="center"/>
                        <w:rPr>
                          <w:rFonts w:cs="Arial"/>
                          <w:sz w:val="18"/>
                        </w:rPr>
                      </w:pPr>
                      <w:r w:rsidRPr="00261C98">
                        <w:rPr>
                          <w:rFonts w:cs="Arial"/>
                          <w:sz w:val="18"/>
                        </w:rPr>
                        <w:t xml:space="preserve">© </w:t>
                      </w:r>
                      <w:r w:rsidRPr="00261C98">
                        <w:rPr>
                          <w:rFonts w:cs="Arial"/>
                          <w:snapToGrid w:val="0"/>
                          <w:sz w:val="18"/>
                        </w:rPr>
                        <w:t xml:space="preserve">Copyright </w:t>
                      </w:r>
                      <w:r>
                        <w:rPr>
                          <w:rFonts w:cs="Arial"/>
                          <w:snapToGrid w:val="0"/>
                          <w:sz w:val="18"/>
                        </w:rPr>
                        <w:t>2015 SimGenics LLC</w:t>
                      </w:r>
                    </w:p>
                    <w:p w14:paraId="78B1FEC9" w14:textId="77777777" w:rsidR="00740E14" w:rsidRPr="005B4045" w:rsidRDefault="00740E14" w:rsidP="005B4045">
                      <w:pPr>
                        <w:jc w:val="center"/>
                        <w:rPr>
                          <w:rFonts w:cs="Arial"/>
                          <w:b/>
                          <w:bCs/>
                        </w:rPr>
                      </w:pPr>
                      <w:r w:rsidRPr="005B4045">
                        <w:rPr>
                          <w:rFonts w:cs="Arial"/>
                          <w:b/>
                          <w:bCs/>
                        </w:rPr>
                        <w:t>Proprietary Class 2</w:t>
                      </w:r>
                    </w:p>
                  </w:txbxContent>
                </v:textbox>
                <w10:wrap type="topAndBottom"/>
              </v:shape>
            </w:pict>
          </mc:Fallback>
        </mc:AlternateContent>
      </w:r>
    </w:p>
    <w:p w14:paraId="646445CC" w14:textId="77777777" w:rsidR="00B96D08" w:rsidRPr="00B96D08" w:rsidRDefault="00B96D08" w:rsidP="00B96D08">
      <w:pPr>
        <w:tabs>
          <w:tab w:val="center" w:pos="4512"/>
        </w:tabs>
        <w:rPr>
          <w:rFonts w:cs="Arial"/>
          <w:b/>
          <w:sz w:val="24"/>
          <w:szCs w:val="24"/>
        </w:rPr>
      </w:pPr>
      <w:r>
        <w:rPr>
          <w:rFonts w:cs="Arial"/>
          <w:b/>
          <w:i/>
        </w:rPr>
        <w:tab/>
      </w:r>
      <w:r>
        <w:rPr>
          <w:rFonts w:cs="Arial"/>
          <w:b/>
          <w:i/>
        </w:rPr>
        <w:tab/>
      </w:r>
    </w:p>
    <w:p w14:paraId="75D6A089" w14:textId="77777777" w:rsidR="00192C76" w:rsidRPr="00504EA3" w:rsidRDefault="00192C76" w:rsidP="00192C76">
      <w:pPr>
        <w:pStyle w:val="BodyText"/>
        <w:rPr>
          <w:rFonts w:cs="Arial"/>
        </w:rPr>
      </w:pPr>
      <w:r w:rsidRPr="00504EA3">
        <w:rPr>
          <w:rFonts w:cs="Arial"/>
        </w:rPr>
        <w:t>CHANGE HISTORY</w:t>
      </w:r>
    </w:p>
    <w:p w14:paraId="45D9AA85" w14:textId="77777777" w:rsidR="00192C76" w:rsidRPr="00504EA3" w:rsidRDefault="00192C76" w:rsidP="00192C76">
      <w:pPr>
        <w:pStyle w:val="BodyText"/>
        <w:rPr>
          <w:rFonts w:cs="Arial"/>
        </w:rPr>
      </w:pPr>
    </w:p>
    <w:tbl>
      <w:tblPr>
        <w:tblW w:w="9682"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133"/>
        <w:gridCol w:w="1419"/>
        <w:gridCol w:w="960"/>
        <w:gridCol w:w="2181"/>
        <w:gridCol w:w="3989"/>
      </w:tblGrid>
      <w:tr w:rsidR="00192C76" w:rsidRPr="00360307" w14:paraId="33E03488" w14:textId="77777777" w:rsidTr="00CF68C2">
        <w:trPr>
          <w:cantSplit/>
          <w:trHeight w:val="490"/>
        </w:trPr>
        <w:tc>
          <w:tcPr>
            <w:tcW w:w="9682" w:type="dxa"/>
            <w:gridSpan w:val="5"/>
            <w:shd w:val="pct10" w:color="auto" w:fill="FFFFFF"/>
            <w:vAlign w:val="center"/>
          </w:tcPr>
          <w:p w14:paraId="4A6F88CE" w14:textId="77777777" w:rsidR="00192C76" w:rsidRPr="00360307" w:rsidRDefault="00192C76" w:rsidP="00E87BF4">
            <w:pPr>
              <w:pStyle w:val="TABLECONT"/>
              <w:keepLines w:val="0"/>
              <w:widowControl/>
              <w:spacing w:after="0" w:line="240" w:lineRule="auto"/>
              <w:rPr>
                <w:rFonts w:cs="Arial"/>
                <w:sz w:val="20"/>
              </w:rPr>
            </w:pPr>
            <w:r w:rsidRPr="00360307">
              <w:rPr>
                <w:rFonts w:cs="Arial"/>
                <w:sz w:val="20"/>
              </w:rPr>
              <w:lastRenderedPageBreak/>
              <w:t>Configuration Control</w:t>
            </w:r>
          </w:p>
        </w:tc>
      </w:tr>
      <w:tr w:rsidR="00192C76" w:rsidRPr="00360307" w14:paraId="67AB0CB6" w14:textId="77777777" w:rsidTr="00CF68C2">
        <w:trPr>
          <w:trHeight w:val="408"/>
        </w:trPr>
        <w:tc>
          <w:tcPr>
            <w:tcW w:w="2552" w:type="dxa"/>
            <w:gridSpan w:val="2"/>
            <w:shd w:val="pct10" w:color="auto" w:fill="FFFFFF"/>
            <w:vAlign w:val="center"/>
          </w:tcPr>
          <w:p w14:paraId="3B4C1C40" w14:textId="77777777" w:rsidR="00192C76" w:rsidRPr="00360307" w:rsidRDefault="00192C76" w:rsidP="00E87BF4">
            <w:pPr>
              <w:pStyle w:val="Normal1"/>
              <w:jc w:val="center"/>
              <w:rPr>
                <w:rFonts w:ascii="Arial" w:hAnsi="Arial" w:cs="Arial"/>
                <w:b/>
                <w:sz w:val="20"/>
              </w:rPr>
            </w:pPr>
            <w:r w:rsidRPr="00360307">
              <w:rPr>
                <w:rFonts w:ascii="Arial" w:hAnsi="Arial" w:cs="Arial"/>
                <w:b/>
                <w:sz w:val="20"/>
              </w:rPr>
              <w:t>Created by:</w:t>
            </w:r>
          </w:p>
        </w:tc>
        <w:tc>
          <w:tcPr>
            <w:tcW w:w="7130" w:type="dxa"/>
            <w:gridSpan w:val="3"/>
            <w:vAlign w:val="center"/>
          </w:tcPr>
          <w:p w14:paraId="71E48ABB" w14:textId="77777777" w:rsidR="00192C76" w:rsidRPr="00360307" w:rsidRDefault="0084092F" w:rsidP="00360307">
            <w:pPr>
              <w:rPr>
                <w:rFonts w:cs="Arial"/>
              </w:rPr>
            </w:pPr>
            <w:r>
              <w:rPr>
                <w:rFonts w:cs="Arial"/>
              </w:rPr>
              <w:t>Franli Laubscher</w:t>
            </w:r>
          </w:p>
        </w:tc>
      </w:tr>
      <w:tr w:rsidR="00192C76" w:rsidRPr="00360307" w14:paraId="03E51BF7" w14:textId="77777777" w:rsidTr="00CF68C2">
        <w:trPr>
          <w:trHeight w:val="415"/>
        </w:trPr>
        <w:tc>
          <w:tcPr>
            <w:tcW w:w="2552" w:type="dxa"/>
            <w:gridSpan w:val="2"/>
            <w:shd w:val="pct10" w:color="auto" w:fill="FFFFFF"/>
            <w:vAlign w:val="center"/>
          </w:tcPr>
          <w:p w14:paraId="281387CC" w14:textId="77777777" w:rsidR="00192C76" w:rsidRPr="00360307" w:rsidRDefault="00192C76" w:rsidP="00E87BF4">
            <w:pPr>
              <w:pStyle w:val="Normal1"/>
              <w:jc w:val="center"/>
              <w:rPr>
                <w:rFonts w:ascii="Arial" w:hAnsi="Arial" w:cs="Arial"/>
                <w:b/>
                <w:sz w:val="20"/>
              </w:rPr>
            </w:pPr>
            <w:r w:rsidRPr="00360307">
              <w:rPr>
                <w:rFonts w:ascii="Arial" w:hAnsi="Arial" w:cs="Arial"/>
                <w:b/>
                <w:sz w:val="20"/>
              </w:rPr>
              <w:t>Original creation Date:</w:t>
            </w:r>
          </w:p>
        </w:tc>
        <w:tc>
          <w:tcPr>
            <w:tcW w:w="7130" w:type="dxa"/>
            <w:gridSpan w:val="3"/>
            <w:vAlign w:val="center"/>
          </w:tcPr>
          <w:p w14:paraId="104D633F" w14:textId="77777777" w:rsidR="00192C76" w:rsidRPr="00360307" w:rsidRDefault="0084092F" w:rsidP="00360307">
            <w:pPr>
              <w:pStyle w:val="Normal1"/>
              <w:jc w:val="left"/>
              <w:rPr>
                <w:rFonts w:ascii="Arial" w:hAnsi="Arial" w:cs="Arial"/>
                <w:sz w:val="20"/>
              </w:rPr>
            </w:pPr>
            <w:r>
              <w:rPr>
                <w:rFonts w:ascii="Arial" w:hAnsi="Arial" w:cs="Arial"/>
                <w:sz w:val="20"/>
              </w:rPr>
              <w:t>01 July 2016</w:t>
            </w:r>
          </w:p>
        </w:tc>
      </w:tr>
      <w:tr w:rsidR="00192C76" w:rsidRPr="00360307" w14:paraId="37810105" w14:textId="77777777" w:rsidTr="00CF68C2">
        <w:trPr>
          <w:cantSplit/>
          <w:trHeight w:val="456"/>
        </w:trPr>
        <w:tc>
          <w:tcPr>
            <w:tcW w:w="9682" w:type="dxa"/>
            <w:gridSpan w:val="5"/>
            <w:shd w:val="pct10" w:color="auto" w:fill="FFFFFF"/>
            <w:vAlign w:val="center"/>
          </w:tcPr>
          <w:p w14:paraId="076E8F6D" w14:textId="77777777" w:rsidR="00192C76" w:rsidRPr="00360307" w:rsidRDefault="00192C76" w:rsidP="00E87BF4">
            <w:pPr>
              <w:pStyle w:val="TABLECONT"/>
              <w:keepLines w:val="0"/>
              <w:widowControl/>
              <w:spacing w:after="0" w:line="240" w:lineRule="auto"/>
              <w:rPr>
                <w:rFonts w:cs="Arial"/>
                <w:sz w:val="20"/>
              </w:rPr>
            </w:pPr>
            <w:r w:rsidRPr="00360307">
              <w:rPr>
                <w:rFonts w:cs="Arial"/>
                <w:sz w:val="20"/>
              </w:rPr>
              <w:t>Revision History</w:t>
            </w:r>
          </w:p>
        </w:tc>
      </w:tr>
      <w:tr w:rsidR="00192C76" w:rsidRPr="00360307" w14:paraId="3970F050" w14:textId="77777777" w:rsidTr="00CF68C2">
        <w:trPr>
          <w:cantSplit/>
          <w:trHeight w:val="456"/>
        </w:trPr>
        <w:tc>
          <w:tcPr>
            <w:tcW w:w="1133" w:type="dxa"/>
            <w:shd w:val="pct10" w:color="auto" w:fill="FFFFFF"/>
            <w:vAlign w:val="center"/>
          </w:tcPr>
          <w:p w14:paraId="6B10EE09" w14:textId="77777777" w:rsidR="00192C76" w:rsidRPr="00360307" w:rsidRDefault="00192C76" w:rsidP="00E87BF4">
            <w:pPr>
              <w:jc w:val="center"/>
              <w:rPr>
                <w:rFonts w:cs="Arial"/>
                <w:b/>
              </w:rPr>
            </w:pPr>
            <w:r w:rsidRPr="00360307">
              <w:rPr>
                <w:rFonts w:cs="Arial"/>
                <w:b/>
              </w:rPr>
              <w:t>Revision</w:t>
            </w:r>
          </w:p>
        </w:tc>
        <w:tc>
          <w:tcPr>
            <w:tcW w:w="2379" w:type="dxa"/>
            <w:gridSpan w:val="2"/>
            <w:shd w:val="pct10" w:color="auto" w:fill="FFFFFF"/>
            <w:vAlign w:val="center"/>
          </w:tcPr>
          <w:p w14:paraId="0388CB94" w14:textId="77777777" w:rsidR="00192C76" w:rsidRPr="00360307" w:rsidRDefault="00192C76" w:rsidP="00E87BF4">
            <w:pPr>
              <w:jc w:val="center"/>
              <w:rPr>
                <w:rFonts w:cs="Arial"/>
                <w:b/>
              </w:rPr>
            </w:pPr>
            <w:r w:rsidRPr="00360307">
              <w:rPr>
                <w:rFonts w:cs="Arial"/>
                <w:b/>
              </w:rPr>
              <w:t>Date</w:t>
            </w:r>
          </w:p>
        </w:tc>
        <w:tc>
          <w:tcPr>
            <w:tcW w:w="2181" w:type="dxa"/>
            <w:shd w:val="pct10" w:color="auto" w:fill="FFFFFF"/>
            <w:vAlign w:val="center"/>
          </w:tcPr>
          <w:p w14:paraId="31F6AD6E" w14:textId="77777777" w:rsidR="00192C76" w:rsidRPr="00360307" w:rsidRDefault="00192C76" w:rsidP="00E87BF4">
            <w:pPr>
              <w:pStyle w:val="TABLECONT"/>
              <w:keepLines w:val="0"/>
              <w:widowControl/>
              <w:spacing w:after="0" w:line="240" w:lineRule="auto"/>
              <w:rPr>
                <w:rFonts w:cs="Arial"/>
                <w:sz w:val="20"/>
              </w:rPr>
            </w:pPr>
            <w:r w:rsidRPr="00360307">
              <w:rPr>
                <w:rFonts w:cs="Arial"/>
                <w:sz w:val="20"/>
              </w:rPr>
              <w:t>Author</w:t>
            </w:r>
          </w:p>
        </w:tc>
        <w:tc>
          <w:tcPr>
            <w:tcW w:w="3989" w:type="dxa"/>
            <w:shd w:val="pct10" w:color="auto" w:fill="FFFFFF"/>
            <w:vAlign w:val="center"/>
          </w:tcPr>
          <w:p w14:paraId="5F68256F" w14:textId="77777777" w:rsidR="00192C76" w:rsidRPr="00360307" w:rsidRDefault="00192C76" w:rsidP="00E87BF4">
            <w:pPr>
              <w:pStyle w:val="TABLECONT"/>
              <w:keepLines w:val="0"/>
              <w:widowControl/>
              <w:spacing w:after="0" w:line="240" w:lineRule="auto"/>
              <w:rPr>
                <w:rFonts w:cs="Arial"/>
                <w:sz w:val="20"/>
              </w:rPr>
            </w:pPr>
            <w:r w:rsidRPr="00360307">
              <w:rPr>
                <w:rFonts w:cs="Arial"/>
                <w:sz w:val="20"/>
              </w:rPr>
              <w:t>Description of Changes</w:t>
            </w:r>
          </w:p>
        </w:tc>
      </w:tr>
      <w:tr w:rsidR="00360307" w:rsidRPr="00360307" w14:paraId="366556F5" w14:textId="77777777" w:rsidTr="00CF68C2">
        <w:trPr>
          <w:cantSplit/>
          <w:trHeight w:val="407"/>
        </w:trPr>
        <w:tc>
          <w:tcPr>
            <w:tcW w:w="1133" w:type="dxa"/>
            <w:vAlign w:val="center"/>
          </w:tcPr>
          <w:p w14:paraId="3CBFF080" w14:textId="77777777" w:rsidR="00192C76" w:rsidRPr="00360307" w:rsidRDefault="00192C76" w:rsidP="00522566">
            <w:pPr>
              <w:jc w:val="center"/>
              <w:rPr>
                <w:rFonts w:cs="Arial"/>
              </w:rPr>
            </w:pPr>
            <w:r w:rsidRPr="00360307">
              <w:rPr>
                <w:rFonts w:cs="Arial"/>
              </w:rPr>
              <w:t>A</w:t>
            </w:r>
          </w:p>
        </w:tc>
        <w:tc>
          <w:tcPr>
            <w:tcW w:w="2379" w:type="dxa"/>
            <w:gridSpan w:val="2"/>
            <w:vAlign w:val="center"/>
          </w:tcPr>
          <w:p w14:paraId="2A7A2443" w14:textId="77777777" w:rsidR="00192C76" w:rsidRPr="00360307" w:rsidRDefault="00C37065" w:rsidP="0084092F">
            <w:pPr>
              <w:pStyle w:val="Normal1"/>
              <w:jc w:val="center"/>
              <w:rPr>
                <w:rFonts w:ascii="Arial" w:hAnsi="Arial" w:cs="Arial"/>
                <w:sz w:val="20"/>
              </w:rPr>
            </w:pPr>
            <w:r>
              <w:rPr>
                <w:rFonts w:ascii="Arial" w:hAnsi="Arial" w:cs="Arial"/>
                <w:sz w:val="20"/>
              </w:rPr>
              <w:t>12</w:t>
            </w:r>
            <w:r w:rsidR="00FD02E4">
              <w:rPr>
                <w:rFonts w:ascii="Arial" w:hAnsi="Arial" w:cs="Arial"/>
                <w:sz w:val="20"/>
              </w:rPr>
              <w:t>-July-</w:t>
            </w:r>
            <w:r w:rsidR="0084092F">
              <w:rPr>
                <w:rFonts w:ascii="Arial" w:hAnsi="Arial" w:cs="Arial"/>
                <w:sz w:val="20"/>
              </w:rPr>
              <w:t>2016</w:t>
            </w:r>
          </w:p>
        </w:tc>
        <w:tc>
          <w:tcPr>
            <w:tcW w:w="2181" w:type="dxa"/>
            <w:vAlign w:val="center"/>
          </w:tcPr>
          <w:p w14:paraId="2ACDD5F0" w14:textId="77777777" w:rsidR="00192C76" w:rsidRPr="00360307" w:rsidRDefault="0084092F" w:rsidP="00522566">
            <w:pPr>
              <w:rPr>
                <w:rFonts w:cs="Arial"/>
              </w:rPr>
            </w:pPr>
            <w:r>
              <w:rPr>
                <w:rFonts w:cs="Arial"/>
              </w:rPr>
              <w:t>Franli Laubscher</w:t>
            </w:r>
          </w:p>
        </w:tc>
        <w:tc>
          <w:tcPr>
            <w:tcW w:w="3989" w:type="dxa"/>
            <w:vAlign w:val="center"/>
          </w:tcPr>
          <w:p w14:paraId="3595297C" w14:textId="77777777" w:rsidR="00192C76" w:rsidRPr="00360307" w:rsidRDefault="00192C76" w:rsidP="00522566">
            <w:pPr>
              <w:rPr>
                <w:rFonts w:cs="Arial"/>
              </w:rPr>
            </w:pPr>
            <w:r w:rsidRPr="00360307">
              <w:rPr>
                <w:rFonts w:cs="Arial"/>
              </w:rPr>
              <w:t>Draft issue</w:t>
            </w:r>
          </w:p>
        </w:tc>
      </w:tr>
      <w:tr w:rsidR="00192C76" w:rsidRPr="00360307" w14:paraId="62700952" w14:textId="77777777" w:rsidTr="00CF68C2">
        <w:trPr>
          <w:cantSplit/>
          <w:trHeight w:val="407"/>
        </w:trPr>
        <w:tc>
          <w:tcPr>
            <w:tcW w:w="1133" w:type="dxa"/>
          </w:tcPr>
          <w:p w14:paraId="68C5D7D5" w14:textId="77777777" w:rsidR="00192C76" w:rsidRPr="00360307" w:rsidRDefault="00FD02E4" w:rsidP="00522566">
            <w:pPr>
              <w:pStyle w:val="TABLECONT"/>
              <w:spacing w:before="120" w:after="120"/>
              <w:rPr>
                <w:rFonts w:cs="Arial"/>
                <w:b w:val="0"/>
                <w:sz w:val="20"/>
              </w:rPr>
            </w:pPr>
            <w:r>
              <w:rPr>
                <w:rFonts w:cs="Arial"/>
                <w:b w:val="0"/>
                <w:sz w:val="20"/>
              </w:rPr>
              <w:t>B</w:t>
            </w:r>
          </w:p>
        </w:tc>
        <w:tc>
          <w:tcPr>
            <w:tcW w:w="2379" w:type="dxa"/>
            <w:gridSpan w:val="2"/>
            <w:vAlign w:val="center"/>
          </w:tcPr>
          <w:p w14:paraId="08F5F6A0" w14:textId="77777777" w:rsidR="00192C76" w:rsidRPr="00360307" w:rsidRDefault="00FD02E4" w:rsidP="00522566">
            <w:pPr>
              <w:pStyle w:val="Normal1"/>
              <w:jc w:val="center"/>
              <w:rPr>
                <w:rFonts w:ascii="Arial" w:hAnsi="Arial" w:cs="Arial"/>
                <w:sz w:val="20"/>
              </w:rPr>
            </w:pPr>
            <w:r>
              <w:rPr>
                <w:rFonts w:ascii="Arial" w:hAnsi="Arial" w:cs="Arial"/>
                <w:sz w:val="20"/>
              </w:rPr>
              <w:t>12-July-2016</w:t>
            </w:r>
          </w:p>
        </w:tc>
        <w:tc>
          <w:tcPr>
            <w:tcW w:w="2181" w:type="dxa"/>
            <w:vAlign w:val="center"/>
          </w:tcPr>
          <w:p w14:paraId="5F030F58" w14:textId="77777777" w:rsidR="00192C76" w:rsidRPr="00360307" w:rsidRDefault="00FD02E4" w:rsidP="00522566">
            <w:pPr>
              <w:rPr>
                <w:rFonts w:cs="Arial"/>
              </w:rPr>
            </w:pPr>
            <w:r>
              <w:rPr>
                <w:rFonts w:cs="Arial"/>
              </w:rPr>
              <w:t>Francois Laubscher</w:t>
            </w:r>
          </w:p>
        </w:tc>
        <w:tc>
          <w:tcPr>
            <w:tcW w:w="3989" w:type="dxa"/>
            <w:vAlign w:val="center"/>
          </w:tcPr>
          <w:p w14:paraId="13709E27" w14:textId="77777777" w:rsidR="00192C76" w:rsidRPr="00360307" w:rsidRDefault="00FD02E4" w:rsidP="00522566">
            <w:pPr>
              <w:rPr>
                <w:rFonts w:cs="Arial"/>
              </w:rPr>
            </w:pPr>
            <w:r>
              <w:rPr>
                <w:rFonts w:cs="Arial"/>
              </w:rPr>
              <w:t>Review of Document</w:t>
            </w:r>
          </w:p>
        </w:tc>
      </w:tr>
      <w:tr w:rsidR="00522566" w:rsidRPr="00360307" w14:paraId="241AD716" w14:textId="77777777" w:rsidTr="00CF68C2">
        <w:trPr>
          <w:cantSplit/>
          <w:trHeight w:val="407"/>
        </w:trPr>
        <w:tc>
          <w:tcPr>
            <w:tcW w:w="1133" w:type="dxa"/>
          </w:tcPr>
          <w:p w14:paraId="7F226FBE" w14:textId="77777777" w:rsidR="00522566" w:rsidRPr="00360307" w:rsidRDefault="0024484E" w:rsidP="00522566">
            <w:pPr>
              <w:pStyle w:val="TABLECONT"/>
              <w:spacing w:before="120" w:after="120"/>
              <w:rPr>
                <w:rFonts w:cs="Arial"/>
                <w:b w:val="0"/>
                <w:sz w:val="20"/>
              </w:rPr>
            </w:pPr>
            <w:r>
              <w:rPr>
                <w:rFonts w:cs="Arial"/>
                <w:b w:val="0"/>
                <w:sz w:val="20"/>
              </w:rPr>
              <w:t>1</w:t>
            </w:r>
          </w:p>
        </w:tc>
        <w:tc>
          <w:tcPr>
            <w:tcW w:w="2379" w:type="dxa"/>
            <w:gridSpan w:val="2"/>
            <w:vAlign w:val="center"/>
          </w:tcPr>
          <w:p w14:paraId="6725CDDF" w14:textId="77777777" w:rsidR="00522566" w:rsidRPr="00360307" w:rsidRDefault="0024484E" w:rsidP="00522566">
            <w:pPr>
              <w:pStyle w:val="Normal1"/>
              <w:jc w:val="center"/>
              <w:rPr>
                <w:rFonts w:ascii="Arial" w:hAnsi="Arial" w:cs="Arial"/>
                <w:sz w:val="20"/>
              </w:rPr>
            </w:pPr>
            <w:r>
              <w:rPr>
                <w:rFonts w:ascii="Arial" w:hAnsi="Arial" w:cs="Arial"/>
                <w:sz w:val="20"/>
              </w:rPr>
              <w:t>20-July-2016</w:t>
            </w:r>
          </w:p>
        </w:tc>
        <w:tc>
          <w:tcPr>
            <w:tcW w:w="2181" w:type="dxa"/>
            <w:vAlign w:val="center"/>
          </w:tcPr>
          <w:p w14:paraId="3057DBF9" w14:textId="77777777" w:rsidR="00522566" w:rsidRPr="00360307" w:rsidRDefault="0024484E" w:rsidP="00522566">
            <w:pPr>
              <w:rPr>
                <w:rFonts w:cs="Arial"/>
              </w:rPr>
            </w:pPr>
            <w:r>
              <w:rPr>
                <w:rFonts w:cs="Arial"/>
              </w:rPr>
              <w:t>Franli Laubscher</w:t>
            </w:r>
          </w:p>
        </w:tc>
        <w:tc>
          <w:tcPr>
            <w:tcW w:w="3989" w:type="dxa"/>
            <w:vAlign w:val="center"/>
          </w:tcPr>
          <w:p w14:paraId="359EB1E1" w14:textId="77777777" w:rsidR="00522566" w:rsidRPr="00360307" w:rsidRDefault="0024484E" w:rsidP="00522566">
            <w:pPr>
              <w:rPr>
                <w:rFonts w:cs="Arial"/>
              </w:rPr>
            </w:pPr>
            <w:r>
              <w:rPr>
                <w:rFonts w:cs="Arial"/>
              </w:rPr>
              <w:t>Updates</w:t>
            </w:r>
          </w:p>
        </w:tc>
      </w:tr>
      <w:tr w:rsidR="009F3A71" w:rsidRPr="00360307" w14:paraId="1A569161" w14:textId="77777777" w:rsidTr="00CF68C2">
        <w:trPr>
          <w:cantSplit/>
          <w:trHeight w:val="407"/>
        </w:trPr>
        <w:tc>
          <w:tcPr>
            <w:tcW w:w="1133" w:type="dxa"/>
          </w:tcPr>
          <w:p w14:paraId="34BA325F" w14:textId="525BA815" w:rsidR="009F3A71" w:rsidRPr="00360307" w:rsidRDefault="009F3A71" w:rsidP="009F3A71">
            <w:pPr>
              <w:pStyle w:val="TABLECONT"/>
              <w:spacing w:before="120" w:after="120"/>
              <w:rPr>
                <w:rFonts w:cs="Arial"/>
                <w:b w:val="0"/>
                <w:sz w:val="20"/>
              </w:rPr>
            </w:pPr>
            <w:r>
              <w:rPr>
                <w:rFonts w:cs="Arial"/>
                <w:b w:val="0"/>
                <w:sz w:val="20"/>
              </w:rPr>
              <w:t>1A</w:t>
            </w:r>
          </w:p>
        </w:tc>
        <w:tc>
          <w:tcPr>
            <w:tcW w:w="2379" w:type="dxa"/>
            <w:gridSpan w:val="2"/>
            <w:vAlign w:val="center"/>
          </w:tcPr>
          <w:p w14:paraId="662B3602" w14:textId="292F629D" w:rsidR="009F3A71" w:rsidRPr="00360307" w:rsidRDefault="009F3A71" w:rsidP="009F3A71">
            <w:pPr>
              <w:pStyle w:val="Normal1"/>
              <w:jc w:val="center"/>
              <w:rPr>
                <w:rFonts w:ascii="Arial" w:hAnsi="Arial" w:cs="Arial"/>
                <w:sz w:val="20"/>
              </w:rPr>
            </w:pPr>
            <w:r>
              <w:rPr>
                <w:rFonts w:ascii="Arial" w:hAnsi="Arial" w:cs="Arial"/>
                <w:sz w:val="20"/>
              </w:rPr>
              <w:t>1</w:t>
            </w:r>
            <w:r>
              <w:rPr>
                <w:rFonts w:ascii="Arial" w:hAnsi="Arial" w:cs="Arial"/>
                <w:sz w:val="20"/>
              </w:rPr>
              <w:t>-</w:t>
            </w:r>
            <w:r>
              <w:rPr>
                <w:rFonts w:ascii="Arial" w:hAnsi="Arial" w:cs="Arial"/>
                <w:sz w:val="20"/>
              </w:rPr>
              <w:t>September</w:t>
            </w:r>
            <w:r>
              <w:rPr>
                <w:rFonts w:ascii="Arial" w:hAnsi="Arial" w:cs="Arial"/>
                <w:sz w:val="20"/>
              </w:rPr>
              <w:t>-20</w:t>
            </w:r>
            <w:r>
              <w:rPr>
                <w:rFonts w:ascii="Arial" w:hAnsi="Arial" w:cs="Arial"/>
                <w:sz w:val="20"/>
              </w:rPr>
              <w:t>20</w:t>
            </w:r>
          </w:p>
        </w:tc>
        <w:tc>
          <w:tcPr>
            <w:tcW w:w="2181" w:type="dxa"/>
            <w:vAlign w:val="center"/>
          </w:tcPr>
          <w:p w14:paraId="22C3E037" w14:textId="2C556D44" w:rsidR="009F3A71" w:rsidRPr="00360307" w:rsidRDefault="009F3A71" w:rsidP="009F3A71">
            <w:pPr>
              <w:rPr>
                <w:rFonts w:cs="Arial"/>
              </w:rPr>
            </w:pPr>
            <w:r>
              <w:rPr>
                <w:rFonts w:cs="Arial"/>
              </w:rPr>
              <w:t>Francois</w:t>
            </w:r>
            <w:r>
              <w:rPr>
                <w:rFonts w:cs="Arial"/>
              </w:rPr>
              <w:t xml:space="preserve"> Laubscher</w:t>
            </w:r>
          </w:p>
        </w:tc>
        <w:tc>
          <w:tcPr>
            <w:tcW w:w="3989" w:type="dxa"/>
            <w:vAlign w:val="center"/>
          </w:tcPr>
          <w:p w14:paraId="4F7D70A0" w14:textId="7E52259B" w:rsidR="009F3A71" w:rsidRPr="00360307" w:rsidRDefault="009F3A71" w:rsidP="009F3A71">
            <w:pPr>
              <w:rPr>
                <w:rFonts w:cs="Arial"/>
              </w:rPr>
            </w:pPr>
            <w:r>
              <w:rPr>
                <w:rFonts w:cs="Arial"/>
              </w:rPr>
              <w:t xml:space="preserve">Test git </w:t>
            </w:r>
          </w:p>
        </w:tc>
      </w:tr>
      <w:tr w:rsidR="00192C76" w:rsidRPr="00360307" w14:paraId="50C04CED" w14:textId="77777777" w:rsidTr="00CF68C2">
        <w:trPr>
          <w:cantSplit/>
          <w:trHeight w:val="407"/>
        </w:trPr>
        <w:tc>
          <w:tcPr>
            <w:tcW w:w="1133" w:type="dxa"/>
          </w:tcPr>
          <w:p w14:paraId="0613F542" w14:textId="77777777" w:rsidR="00192C76" w:rsidRPr="00360307" w:rsidRDefault="00192C76" w:rsidP="00522566">
            <w:pPr>
              <w:pStyle w:val="TABLECONT"/>
              <w:spacing w:after="0"/>
              <w:rPr>
                <w:rFonts w:cs="Arial"/>
                <w:b w:val="0"/>
                <w:sz w:val="20"/>
              </w:rPr>
            </w:pPr>
          </w:p>
        </w:tc>
        <w:tc>
          <w:tcPr>
            <w:tcW w:w="2379" w:type="dxa"/>
            <w:gridSpan w:val="2"/>
            <w:vAlign w:val="center"/>
          </w:tcPr>
          <w:p w14:paraId="46B48F3C" w14:textId="77777777" w:rsidR="00192C76" w:rsidRPr="00360307" w:rsidRDefault="00192C76" w:rsidP="00522566">
            <w:pPr>
              <w:pStyle w:val="Normal1"/>
              <w:jc w:val="center"/>
              <w:rPr>
                <w:rFonts w:ascii="Arial" w:hAnsi="Arial" w:cs="Arial"/>
                <w:sz w:val="20"/>
              </w:rPr>
            </w:pPr>
          </w:p>
        </w:tc>
        <w:tc>
          <w:tcPr>
            <w:tcW w:w="2181" w:type="dxa"/>
          </w:tcPr>
          <w:p w14:paraId="17E7DBB9" w14:textId="77777777" w:rsidR="00192C76" w:rsidRPr="00360307" w:rsidRDefault="00192C76" w:rsidP="00522566">
            <w:pPr>
              <w:pStyle w:val="TABLECONT"/>
              <w:spacing w:after="0"/>
              <w:jc w:val="left"/>
              <w:rPr>
                <w:rFonts w:cs="Arial"/>
                <w:b w:val="0"/>
                <w:sz w:val="20"/>
              </w:rPr>
            </w:pPr>
          </w:p>
        </w:tc>
        <w:tc>
          <w:tcPr>
            <w:tcW w:w="3989" w:type="dxa"/>
            <w:vAlign w:val="center"/>
          </w:tcPr>
          <w:p w14:paraId="34E50367" w14:textId="77777777" w:rsidR="00192C76" w:rsidRPr="00360307" w:rsidRDefault="00192C76" w:rsidP="00522566">
            <w:pPr>
              <w:rPr>
                <w:rFonts w:cs="Arial"/>
              </w:rPr>
            </w:pPr>
          </w:p>
        </w:tc>
      </w:tr>
      <w:tr w:rsidR="00192C76" w:rsidRPr="00360307" w14:paraId="0C388623" w14:textId="77777777" w:rsidTr="00CF68C2">
        <w:trPr>
          <w:cantSplit/>
          <w:trHeight w:val="407"/>
        </w:trPr>
        <w:tc>
          <w:tcPr>
            <w:tcW w:w="1133" w:type="dxa"/>
          </w:tcPr>
          <w:p w14:paraId="7C53F703" w14:textId="77777777" w:rsidR="00192C76" w:rsidRPr="00360307" w:rsidRDefault="00192C76" w:rsidP="00522566">
            <w:pPr>
              <w:pStyle w:val="TABLECONT"/>
              <w:spacing w:after="0"/>
              <w:rPr>
                <w:rFonts w:cs="Arial"/>
                <w:b w:val="0"/>
                <w:sz w:val="20"/>
              </w:rPr>
            </w:pPr>
          </w:p>
        </w:tc>
        <w:tc>
          <w:tcPr>
            <w:tcW w:w="2379" w:type="dxa"/>
            <w:gridSpan w:val="2"/>
          </w:tcPr>
          <w:p w14:paraId="3C3822E7" w14:textId="77777777" w:rsidR="00192C76" w:rsidRPr="00360307" w:rsidRDefault="00192C76" w:rsidP="00522566">
            <w:pPr>
              <w:pStyle w:val="TABLECONT"/>
              <w:spacing w:after="0"/>
              <w:rPr>
                <w:rFonts w:cs="Arial"/>
                <w:b w:val="0"/>
                <w:sz w:val="20"/>
              </w:rPr>
            </w:pPr>
          </w:p>
        </w:tc>
        <w:tc>
          <w:tcPr>
            <w:tcW w:w="2181" w:type="dxa"/>
          </w:tcPr>
          <w:p w14:paraId="509FD8A6" w14:textId="77777777" w:rsidR="00192C76" w:rsidRPr="00360307" w:rsidRDefault="00192C76" w:rsidP="00E87BF4">
            <w:pPr>
              <w:pStyle w:val="TABLECONT"/>
              <w:spacing w:after="0"/>
              <w:jc w:val="left"/>
              <w:rPr>
                <w:rFonts w:cs="Arial"/>
                <w:b w:val="0"/>
                <w:sz w:val="20"/>
              </w:rPr>
            </w:pPr>
          </w:p>
        </w:tc>
        <w:tc>
          <w:tcPr>
            <w:tcW w:w="3989" w:type="dxa"/>
          </w:tcPr>
          <w:p w14:paraId="1F474541" w14:textId="77777777" w:rsidR="00192C76" w:rsidRPr="00360307" w:rsidRDefault="00192C76" w:rsidP="00E87BF4">
            <w:pPr>
              <w:pStyle w:val="TABLECONT"/>
              <w:spacing w:after="0"/>
              <w:jc w:val="left"/>
              <w:rPr>
                <w:rFonts w:cs="Arial"/>
                <w:b w:val="0"/>
                <w:sz w:val="20"/>
              </w:rPr>
            </w:pPr>
          </w:p>
        </w:tc>
      </w:tr>
    </w:tbl>
    <w:p w14:paraId="6F7EB70B" w14:textId="77777777" w:rsidR="00192C76" w:rsidRDefault="00192C76" w:rsidP="00192C76">
      <w:pPr>
        <w:pStyle w:val="TABLECONT"/>
        <w:keepLines w:val="0"/>
        <w:widowControl/>
        <w:spacing w:after="0" w:line="240" w:lineRule="auto"/>
        <w:rPr>
          <w:rFonts w:cs="Arial"/>
          <w:sz w:val="28"/>
        </w:rPr>
      </w:pPr>
    </w:p>
    <w:p w14:paraId="6B410207" w14:textId="77777777" w:rsidR="00522566" w:rsidRPr="00504EA3" w:rsidRDefault="00522566" w:rsidP="00192C76">
      <w:pPr>
        <w:pStyle w:val="TABLECONT"/>
        <w:keepLines w:val="0"/>
        <w:widowControl/>
        <w:spacing w:after="0" w:line="240" w:lineRule="auto"/>
        <w:rPr>
          <w:rFonts w:cs="Arial"/>
          <w:sz w:val="28"/>
        </w:rPr>
      </w:pPr>
    </w:p>
    <w:tbl>
      <w:tblPr>
        <w:tblW w:w="9682"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275"/>
        <w:gridCol w:w="3119"/>
        <w:gridCol w:w="2858"/>
        <w:gridCol w:w="2430"/>
      </w:tblGrid>
      <w:tr w:rsidR="00192C76" w:rsidRPr="00504EA3" w14:paraId="331E1259" w14:textId="77777777" w:rsidTr="00CF68C2">
        <w:trPr>
          <w:cantSplit/>
          <w:trHeight w:val="458"/>
        </w:trPr>
        <w:tc>
          <w:tcPr>
            <w:tcW w:w="9682" w:type="dxa"/>
            <w:gridSpan w:val="4"/>
            <w:tcBorders>
              <w:top w:val="single" w:sz="6" w:space="0" w:color="000000"/>
              <w:left w:val="single" w:sz="6" w:space="0" w:color="000000"/>
              <w:bottom w:val="single" w:sz="6" w:space="0" w:color="000000"/>
              <w:right w:val="single" w:sz="6" w:space="0" w:color="000000"/>
            </w:tcBorders>
            <w:shd w:val="pct10" w:color="auto" w:fill="FFFFFF"/>
            <w:vAlign w:val="center"/>
          </w:tcPr>
          <w:p w14:paraId="37F7A913" w14:textId="77777777" w:rsidR="00192C76" w:rsidRPr="00504EA3" w:rsidRDefault="00192C76" w:rsidP="00522566">
            <w:pPr>
              <w:pStyle w:val="TABLECONT"/>
              <w:keepLines w:val="0"/>
              <w:widowControl/>
              <w:spacing w:after="0" w:line="240" w:lineRule="auto"/>
              <w:rPr>
                <w:rFonts w:cs="Arial"/>
              </w:rPr>
            </w:pPr>
            <w:r w:rsidRPr="00504EA3">
              <w:rPr>
                <w:rFonts w:cs="Arial"/>
              </w:rPr>
              <w:t>Authori</w:t>
            </w:r>
            <w:r w:rsidR="00522566">
              <w:rPr>
                <w:rFonts w:cs="Arial"/>
              </w:rPr>
              <w:t>z</w:t>
            </w:r>
            <w:r w:rsidRPr="00504EA3">
              <w:rPr>
                <w:rFonts w:cs="Arial"/>
              </w:rPr>
              <w:t>ation</w:t>
            </w:r>
          </w:p>
        </w:tc>
      </w:tr>
      <w:tr w:rsidR="00192C76" w:rsidRPr="00504EA3" w14:paraId="4E08A6A4" w14:textId="77777777" w:rsidTr="00CF68C2">
        <w:trPr>
          <w:trHeight w:val="458"/>
        </w:trPr>
        <w:tc>
          <w:tcPr>
            <w:tcW w:w="1275" w:type="dxa"/>
            <w:shd w:val="pct10" w:color="auto" w:fill="FFFFFF"/>
            <w:vAlign w:val="center"/>
          </w:tcPr>
          <w:p w14:paraId="23B2AF02" w14:textId="77777777" w:rsidR="00192C76" w:rsidRPr="00504EA3" w:rsidRDefault="00192C76" w:rsidP="00E87BF4">
            <w:pPr>
              <w:jc w:val="center"/>
              <w:rPr>
                <w:rFonts w:cs="Arial"/>
                <w:b/>
              </w:rPr>
            </w:pPr>
            <w:r w:rsidRPr="00504EA3">
              <w:rPr>
                <w:rFonts w:cs="Arial"/>
                <w:b/>
              </w:rPr>
              <w:t>Action</w:t>
            </w:r>
          </w:p>
        </w:tc>
        <w:tc>
          <w:tcPr>
            <w:tcW w:w="3119" w:type="dxa"/>
            <w:shd w:val="pct10" w:color="auto" w:fill="FFFFFF"/>
            <w:vAlign w:val="center"/>
          </w:tcPr>
          <w:p w14:paraId="18F0AEEE" w14:textId="77777777" w:rsidR="00192C76" w:rsidRPr="00504EA3" w:rsidRDefault="00192C76" w:rsidP="00E87BF4">
            <w:pPr>
              <w:jc w:val="center"/>
              <w:rPr>
                <w:rFonts w:cs="Arial"/>
                <w:b/>
              </w:rPr>
            </w:pPr>
            <w:r w:rsidRPr="00504EA3">
              <w:rPr>
                <w:rFonts w:cs="Arial"/>
                <w:b/>
              </w:rPr>
              <w:t>Designate / Signature</w:t>
            </w:r>
          </w:p>
        </w:tc>
        <w:tc>
          <w:tcPr>
            <w:tcW w:w="2858" w:type="dxa"/>
            <w:shd w:val="pct10" w:color="auto" w:fill="FFFFFF"/>
            <w:vAlign w:val="center"/>
          </w:tcPr>
          <w:p w14:paraId="647393B6" w14:textId="77777777" w:rsidR="00192C76" w:rsidRPr="00504EA3" w:rsidRDefault="00192C76" w:rsidP="00E87BF4">
            <w:pPr>
              <w:jc w:val="center"/>
              <w:rPr>
                <w:rFonts w:cs="Arial"/>
                <w:b/>
              </w:rPr>
            </w:pPr>
            <w:r w:rsidRPr="00504EA3">
              <w:rPr>
                <w:rFonts w:cs="Arial"/>
                <w:b/>
              </w:rPr>
              <w:t>Position</w:t>
            </w:r>
          </w:p>
        </w:tc>
        <w:tc>
          <w:tcPr>
            <w:tcW w:w="2430" w:type="dxa"/>
            <w:shd w:val="pct10" w:color="auto" w:fill="FFFFFF"/>
            <w:vAlign w:val="center"/>
          </w:tcPr>
          <w:p w14:paraId="40F6903F" w14:textId="77777777" w:rsidR="00192C76" w:rsidRPr="00504EA3" w:rsidRDefault="00192C76" w:rsidP="00E87BF4">
            <w:pPr>
              <w:jc w:val="center"/>
              <w:rPr>
                <w:rFonts w:cs="Arial"/>
                <w:b/>
              </w:rPr>
            </w:pPr>
            <w:r w:rsidRPr="00504EA3">
              <w:rPr>
                <w:rFonts w:cs="Arial"/>
                <w:b/>
              </w:rPr>
              <w:t>Date</w:t>
            </w:r>
          </w:p>
        </w:tc>
      </w:tr>
      <w:tr w:rsidR="00192C76" w:rsidRPr="00504EA3" w14:paraId="45325116" w14:textId="77777777" w:rsidTr="00CF68C2">
        <w:trPr>
          <w:cantSplit/>
          <w:trHeight w:val="680"/>
        </w:trPr>
        <w:tc>
          <w:tcPr>
            <w:tcW w:w="1275" w:type="dxa"/>
            <w:shd w:val="clear" w:color="auto" w:fill="auto"/>
            <w:vAlign w:val="center"/>
          </w:tcPr>
          <w:p w14:paraId="3CEDAEAE" w14:textId="77777777" w:rsidR="00192C76" w:rsidRPr="00504EA3" w:rsidRDefault="00192C76" w:rsidP="00E87BF4">
            <w:pPr>
              <w:pStyle w:val="TABLECONT"/>
              <w:keepLines w:val="0"/>
              <w:widowControl/>
              <w:spacing w:after="0" w:line="240" w:lineRule="auto"/>
              <w:rPr>
                <w:rFonts w:cs="Arial"/>
                <w:b w:val="0"/>
              </w:rPr>
            </w:pPr>
            <w:r w:rsidRPr="00504EA3">
              <w:rPr>
                <w:rFonts w:cs="Arial"/>
                <w:b w:val="0"/>
              </w:rPr>
              <w:t>Prepared</w:t>
            </w:r>
          </w:p>
        </w:tc>
        <w:tc>
          <w:tcPr>
            <w:tcW w:w="3119" w:type="dxa"/>
            <w:shd w:val="clear" w:color="auto" w:fill="auto"/>
            <w:vAlign w:val="center"/>
          </w:tcPr>
          <w:p w14:paraId="05531F88" w14:textId="77777777" w:rsidR="00192C76" w:rsidRDefault="00192C76" w:rsidP="00E87BF4">
            <w:pPr>
              <w:jc w:val="center"/>
              <w:rPr>
                <w:rFonts w:cs="Arial"/>
                <w:u w:val="single"/>
              </w:rPr>
            </w:pPr>
          </w:p>
          <w:p w14:paraId="60ED6179" w14:textId="77777777" w:rsidR="00522566" w:rsidRDefault="00522566" w:rsidP="00E87BF4">
            <w:pPr>
              <w:jc w:val="center"/>
              <w:rPr>
                <w:rFonts w:cs="Arial"/>
                <w:u w:val="single"/>
              </w:rPr>
            </w:pPr>
          </w:p>
          <w:p w14:paraId="0DC13A39" w14:textId="77777777" w:rsidR="00192C76" w:rsidRPr="00522566" w:rsidRDefault="00192C76" w:rsidP="00522566">
            <w:pPr>
              <w:jc w:val="center"/>
              <w:rPr>
                <w:rFonts w:cs="Arial"/>
                <w:u w:val="single"/>
              </w:rPr>
            </w:pPr>
            <w:r w:rsidRPr="00504EA3">
              <w:rPr>
                <w:rFonts w:cs="Arial"/>
                <w:u w:val="single"/>
              </w:rPr>
              <w:fldChar w:fldCharType="begin"/>
            </w:r>
            <w:r w:rsidRPr="00504EA3">
              <w:rPr>
                <w:rFonts w:cs="Arial"/>
                <w:u w:val="single"/>
              </w:rPr>
              <w:instrText xml:space="preserve"> MACROBUTTON  AcceptAllChangesInDoc </w:instrText>
            </w:r>
            <w:r w:rsidRPr="00504EA3">
              <w:rPr>
                <w:rFonts w:cs="Arial"/>
                <w:u w:val="single"/>
              </w:rPr>
              <w:fldChar w:fldCharType="end"/>
            </w:r>
            <w:r>
              <w:rPr>
                <w:rFonts w:cs="Arial"/>
                <w:u w:val="single"/>
              </w:rPr>
              <w:t>____________________</w:t>
            </w:r>
          </w:p>
        </w:tc>
        <w:tc>
          <w:tcPr>
            <w:tcW w:w="2858" w:type="dxa"/>
            <w:vAlign w:val="center"/>
          </w:tcPr>
          <w:p w14:paraId="48E35953" w14:textId="77777777" w:rsidR="00192C76" w:rsidRDefault="00192C76" w:rsidP="00E87BF4">
            <w:pPr>
              <w:jc w:val="center"/>
              <w:rPr>
                <w:rFonts w:cs="Arial"/>
              </w:rPr>
            </w:pPr>
          </w:p>
          <w:p w14:paraId="54E69CF8" w14:textId="77777777" w:rsidR="00192C76" w:rsidRDefault="00192C76" w:rsidP="00E87BF4">
            <w:pPr>
              <w:jc w:val="center"/>
              <w:rPr>
                <w:rFonts w:cs="Arial"/>
              </w:rPr>
            </w:pPr>
          </w:p>
          <w:p w14:paraId="2E20AB70" w14:textId="77777777" w:rsidR="00192C76" w:rsidRPr="00A67300" w:rsidRDefault="00192C76" w:rsidP="00E87BF4">
            <w:pPr>
              <w:jc w:val="center"/>
              <w:rPr>
                <w:rFonts w:cs="Arial"/>
              </w:rPr>
            </w:pPr>
          </w:p>
        </w:tc>
        <w:tc>
          <w:tcPr>
            <w:tcW w:w="2430" w:type="dxa"/>
            <w:vAlign w:val="center"/>
          </w:tcPr>
          <w:p w14:paraId="365DBD42" w14:textId="77777777" w:rsidR="00192C76" w:rsidRPr="00504EA3" w:rsidRDefault="00192C76" w:rsidP="00E87BF4">
            <w:pPr>
              <w:jc w:val="center"/>
              <w:rPr>
                <w:rFonts w:cs="Arial"/>
                <w:b/>
              </w:rPr>
            </w:pPr>
          </w:p>
        </w:tc>
      </w:tr>
      <w:tr w:rsidR="00192C76" w:rsidRPr="00504EA3" w14:paraId="5683FEEE" w14:textId="77777777" w:rsidTr="00CF68C2">
        <w:trPr>
          <w:cantSplit/>
          <w:trHeight w:val="680"/>
        </w:trPr>
        <w:tc>
          <w:tcPr>
            <w:tcW w:w="1275" w:type="dxa"/>
            <w:shd w:val="clear" w:color="auto" w:fill="auto"/>
            <w:vAlign w:val="center"/>
          </w:tcPr>
          <w:p w14:paraId="365D971A" w14:textId="77777777" w:rsidR="00192C76" w:rsidRPr="00504EA3" w:rsidRDefault="00192C76" w:rsidP="00E87BF4">
            <w:pPr>
              <w:pStyle w:val="TABLECONT"/>
              <w:keepLines w:val="0"/>
              <w:widowControl/>
              <w:spacing w:after="0" w:line="240" w:lineRule="auto"/>
              <w:rPr>
                <w:rFonts w:cs="Arial"/>
                <w:b w:val="0"/>
              </w:rPr>
            </w:pPr>
            <w:r>
              <w:rPr>
                <w:rFonts w:cs="Arial"/>
                <w:b w:val="0"/>
              </w:rPr>
              <w:t>Reviewer</w:t>
            </w:r>
          </w:p>
        </w:tc>
        <w:tc>
          <w:tcPr>
            <w:tcW w:w="3119" w:type="dxa"/>
            <w:shd w:val="clear" w:color="auto" w:fill="auto"/>
            <w:vAlign w:val="center"/>
          </w:tcPr>
          <w:p w14:paraId="3F7A9FAE" w14:textId="77777777" w:rsidR="00192C76" w:rsidRDefault="00192C76" w:rsidP="00E87BF4">
            <w:pPr>
              <w:jc w:val="center"/>
              <w:rPr>
                <w:rFonts w:cs="Arial"/>
                <w:u w:val="single"/>
              </w:rPr>
            </w:pPr>
            <w:r w:rsidRPr="00504EA3">
              <w:rPr>
                <w:rFonts w:cs="Arial"/>
                <w:u w:val="single"/>
              </w:rPr>
              <w:fldChar w:fldCharType="begin"/>
            </w:r>
            <w:r w:rsidRPr="00504EA3">
              <w:rPr>
                <w:rFonts w:cs="Arial"/>
                <w:u w:val="single"/>
              </w:rPr>
              <w:instrText xml:space="preserve"> MACROBUTTON  AcceptAllChangesInDoc </w:instrText>
            </w:r>
            <w:r w:rsidRPr="00504EA3">
              <w:rPr>
                <w:rFonts w:cs="Arial"/>
                <w:u w:val="single"/>
              </w:rPr>
              <w:fldChar w:fldCharType="end"/>
            </w:r>
          </w:p>
          <w:p w14:paraId="5E4CAAE1" w14:textId="77777777" w:rsidR="00522566" w:rsidRDefault="00522566" w:rsidP="00E87BF4">
            <w:pPr>
              <w:jc w:val="center"/>
              <w:rPr>
                <w:rFonts w:cs="Arial"/>
                <w:u w:val="single"/>
              </w:rPr>
            </w:pPr>
          </w:p>
          <w:p w14:paraId="3E445D52" w14:textId="77777777" w:rsidR="00192C76" w:rsidRDefault="00192C76" w:rsidP="00522566">
            <w:pPr>
              <w:jc w:val="center"/>
              <w:rPr>
                <w:rFonts w:cs="Arial"/>
                <w:u w:val="single"/>
              </w:rPr>
            </w:pPr>
            <w:r>
              <w:rPr>
                <w:rFonts w:cs="Arial"/>
                <w:u w:val="single"/>
              </w:rPr>
              <w:t>____________________</w:t>
            </w:r>
          </w:p>
        </w:tc>
        <w:tc>
          <w:tcPr>
            <w:tcW w:w="2858" w:type="dxa"/>
            <w:vAlign w:val="center"/>
          </w:tcPr>
          <w:p w14:paraId="5FBCD5A0" w14:textId="77777777" w:rsidR="00192C76" w:rsidRDefault="00192C76" w:rsidP="00E87BF4">
            <w:pPr>
              <w:jc w:val="center"/>
              <w:rPr>
                <w:rFonts w:cs="Arial"/>
              </w:rPr>
            </w:pPr>
          </w:p>
          <w:p w14:paraId="6A5C35DC" w14:textId="77777777" w:rsidR="00192C76" w:rsidRDefault="00192C76" w:rsidP="00E87BF4">
            <w:pPr>
              <w:jc w:val="center"/>
              <w:rPr>
                <w:rFonts w:cs="Arial"/>
              </w:rPr>
            </w:pPr>
          </w:p>
          <w:p w14:paraId="6E8B37D9" w14:textId="77777777" w:rsidR="00192C76" w:rsidRDefault="00192C76" w:rsidP="00E87BF4">
            <w:pPr>
              <w:jc w:val="center"/>
              <w:rPr>
                <w:rFonts w:cs="Arial"/>
              </w:rPr>
            </w:pPr>
          </w:p>
        </w:tc>
        <w:tc>
          <w:tcPr>
            <w:tcW w:w="2430" w:type="dxa"/>
            <w:vAlign w:val="center"/>
          </w:tcPr>
          <w:p w14:paraId="6DEA747E" w14:textId="77777777" w:rsidR="00192C76" w:rsidRPr="00504EA3" w:rsidRDefault="00192C76" w:rsidP="00E87BF4">
            <w:pPr>
              <w:rPr>
                <w:rFonts w:cs="Arial"/>
                <w:b/>
              </w:rPr>
            </w:pPr>
          </w:p>
        </w:tc>
      </w:tr>
      <w:tr w:rsidR="00192C76" w:rsidRPr="00504EA3" w14:paraId="6EFAC293" w14:textId="77777777" w:rsidTr="00CF68C2">
        <w:trPr>
          <w:cantSplit/>
          <w:trHeight w:val="680"/>
        </w:trPr>
        <w:tc>
          <w:tcPr>
            <w:tcW w:w="1275" w:type="dxa"/>
            <w:shd w:val="clear" w:color="auto" w:fill="auto"/>
            <w:vAlign w:val="center"/>
          </w:tcPr>
          <w:p w14:paraId="20D7E5BA" w14:textId="77777777" w:rsidR="00192C76" w:rsidRPr="00504EA3" w:rsidRDefault="00192C76" w:rsidP="00E87BF4">
            <w:pPr>
              <w:pStyle w:val="TABLECONT"/>
              <w:keepLines w:val="0"/>
              <w:widowControl/>
              <w:spacing w:after="0" w:line="240" w:lineRule="auto"/>
              <w:rPr>
                <w:rFonts w:cs="Arial"/>
                <w:b w:val="0"/>
              </w:rPr>
            </w:pPr>
            <w:r w:rsidRPr="00504EA3">
              <w:rPr>
                <w:rFonts w:cs="Arial"/>
                <w:b w:val="0"/>
              </w:rPr>
              <w:t>Approve</w:t>
            </w:r>
            <w:r>
              <w:rPr>
                <w:rFonts w:cs="Arial"/>
                <w:b w:val="0"/>
              </w:rPr>
              <w:t>r</w:t>
            </w:r>
          </w:p>
        </w:tc>
        <w:tc>
          <w:tcPr>
            <w:tcW w:w="3119" w:type="dxa"/>
            <w:shd w:val="clear" w:color="auto" w:fill="auto"/>
            <w:vAlign w:val="center"/>
          </w:tcPr>
          <w:p w14:paraId="1594CE50" w14:textId="77777777" w:rsidR="00192C76" w:rsidRDefault="00192C76" w:rsidP="00E87BF4">
            <w:pPr>
              <w:jc w:val="center"/>
              <w:rPr>
                <w:rFonts w:cs="Arial"/>
                <w:u w:val="single"/>
              </w:rPr>
            </w:pPr>
          </w:p>
          <w:p w14:paraId="08BBA051" w14:textId="77777777" w:rsidR="00522566" w:rsidRDefault="00522566" w:rsidP="00E87BF4">
            <w:pPr>
              <w:jc w:val="center"/>
              <w:rPr>
                <w:rFonts w:cs="Arial"/>
                <w:u w:val="single"/>
              </w:rPr>
            </w:pPr>
          </w:p>
          <w:p w14:paraId="21020152" w14:textId="77777777" w:rsidR="00192C76" w:rsidRPr="00522566" w:rsidRDefault="00192C76" w:rsidP="00522566">
            <w:pPr>
              <w:jc w:val="center"/>
              <w:rPr>
                <w:rFonts w:cs="Arial"/>
                <w:u w:val="single"/>
              </w:rPr>
            </w:pPr>
            <w:r>
              <w:rPr>
                <w:rFonts w:cs="Arial"/>
                <w:u w:val="single"/>
              </w:rPr>
              <w:t>_____________________</w:t>
            </w:r>
          </w:p>
        </w:tc>
        <w:tc>
          <w:tcPr>
            <w:tcW w:w="2858" w:type="dxa"/>
            <w:vAlign w:val="center"/>
          </w:tcPr>
          <w:p w14:paraId="64F95B9D" w14:textId="77777777" w:rsidR="00192C76" w:rsidRDefault="00192C76" w:rsidP="00E87BF4">
            <w:pPr>
              <w:jc w:val="center"/>
              <w:rPr>
                <w:rFonts w:cs="Arial"/>
              </w:rPr>
            </w:pPr>
          </w:p>
          <w:p w14:paraId="4D3C720C" w14:textId="77777777" w:rsidR="00192C76" w:rsidRPr="00504EA3" w:rsidRDefault="00192C76" w:rsidP="00E87BF4">
            <w:pPr>
              <w:jc w:val="center"/>
              <w:rPr>
                <w:rFonts w:cs="Arial"/>
                <w:b/>
              </w:rPr>
            </w:pPr>
            <w:r>
              <w:rPr>
                <w:rFonts w:cs="Arial"/>
              </w:rPr>
              <w:t>Management Representative</w:t>
            </w:r>
          </w:p>
        </w:tc>
        <w:tc>
          <w:tcPr>
            <w:tcW w:w="2430" w:type="dxa"/>
            <w:vAlign w:val="center"/>
          </w:tcPr>
          <w:p w14:paraId="22F0124C" w14:textId="77777777" w:rsidR="00192C76" w:rsidRPr="00504EA3" w:rsidRDefault="00192C76" w:rsidP="00E87BF4">
            <w:pPr>
              <w:rPr>
                <w:rFonts w:cs="Arial"/>
                <w:b/>
              </w:rPr>
            </w:pPr>
          </w:p>
        </w:tc>
      </w:tr>
    </w:tbl>
    <w:p w14:paraId="250780DB" w14:textId="77777777" w:rsidR="002471B1" w:rsidRDefault="00192C76" w:rsidP="00522566">
      <w:pPr>
        <w:pStyle w:val="TABLECONT"/>
        <w:spacing w:after="0"/>
        <w:rPr>
          <w:i/>
          <w:sz w:val="14"/>
          <w:szCs w:val="14"/>
        </w:rPr>
      </w:pPr>
      <w:r w:rsidRPr="00C74B0B">
        <w:rPr>
          <w:i/>
          <w:sz w:val="14"/>
          <w:szCs w:val="14"/>
        </w:rPr>
        <w:t>Original Signed Copy at Configuration Management Centre (CMC)</w:t>
      </w:r>
    </w:p>
    <w:p w14:paraId="2BE72A5A" w14:textId="77777777" w:rsidR="00522566" w:rsidRDefault="00522566" w:rsidP="00522566">
      <w:pPr>
        <w:pStyle w:val="TABLECONT"/>
        <w:spacing w:after="0"/>
        <w:rPr>
          <w:i/>
          <w:sz w:val="14"/>
          <w:szCs w:val="14"/>
        </w:rPr>
      </w:pPr>
    </w:p>
    <w:p w14:paraId="5E507B89" w14:textId="77777777" w:rsidR="00522566" w:rsidRPr="0024484E" w:rsidRDefault="00522566" w:rsidP="00522566">
      <w:pPr>
        <w:pStyle w:val="TABLECONT"/>
        <w:spacing w:after="0"/>
        <w:rPr>
          <w:i/>
          <w:color w:val="FF0000"/>
          <w:sz w:val="14"/>
          <w:szCs w:val="14"/>
        </w:rPr>
      </w:pPr>
    </w:p>
    <w:p w14:paraId="50A0237D" w14:textId="77777777" w:rsidR="00522566" w:rsidRDefault="00522566" w:rsidP="00192C76">
      <w:pPr>
        <w:pStyle w:val="TOCHeading"/>
        <w:jc w:val="center"/>
        <w:rPr>
          <w:rFonts w:ascii="Arial" w:eastAsia="Times New Roman" w:hAnsi="Arial" w:cs="Times New Roman"/>
          <w:b w:val="0"/>
          <w:bCs w:val="0"/>
          <w:color w:val="auto"/>
          <w:sz w:val="20"/>
          <w:szCs w:val="20"/>
          <w:lang w:val="en-ZA" w:eastAsia="en-US"/>
        </w:rPr>
      </w:pPr>
    </w:p>
    <w:sdt>
      <w:sdtPr>
        <w:rPr>
          <w:rFonts w:ascii="Arial" w:eastAsia="Times New Roman" w:hAnsi="Arial" w:cs="Times New Roman"/>
          <w:b w:val="0"/>
          <w:bCs w:val="0"/>
          <w:color w:val="auto"/>
          <w:sz w:val="20"/>
          <w:szCs w:val="20"/>
          <w:lang w:val="en-ZA" w:eastAsia="en-US"/>
        </w:rPr>
        <w:id w:val="921534594"/>
        <w:docPartObj>
          <w:docPartGallery w:val="Table of Contents"/>
          <w:docPartUnique/>
        </w:docPartObj>
      </w:sdtPr>
      <w:sdtEndPr>
        <w:rPr>
          <w:noProof/>
          <w:lang w:val="en-US"/>
        </w:rPr>
      </w:sdtEndPr>
      <w:sdtContent>
        <w:p w14:paraId="2A7E61C1" w14:textId="77777777" w:rsidR="00192C76" w:rsidRPr="007A1F9A" w:rsidRDefault="00192C76" w:rsidP="00192C76">
          <w:pPr>
            <w:pStyle w:val="TOCHeading"/>
            <w:jc w:val="center"/>
            <w:rPr>
              <w:rFonts w:ascii="Arial" w:hAnsi="Arial" w:cs="Arial"/>
              <w:color w:val="000000" w:themeColor="text1"/>
              <w:sz w:val="24"/>
              <w:szCs w:val="24"/>
            </w:rPr>
          </w:pPr>
          <w:r w:rsidRPr="007A1F9A">
            <w:rPr>
              <w:rFonts w:ascii="Arial" w:hAnsi="Arial" w:cs="Arial"/>
              <w:color w:val="000000" w:themeColor="text1"/>
              <w:sz w:val="24"/>
              <w:szCs w:val="24"/>
            </w:rPr>
            <w:t>Contents</w:t>
          </w:r>
        </w:p>
        <w:p w14:paraId="4D78FFCE" w14:textId="77777777" w:rsidR="00696499" w:rsidRDefault="00192C76">
          <w:pPr>
            <w:pStyle w:val="TOC1"/>
            <w:rPr>
              <w:rFonts w:asciiTheme="minorHAnsi" w:eastAsiaTheme="minorEastAsia" w:hAnsiTheme="minorHAnsi" w:cstheme="minorBidi"/>
              <w:b w:val="0"/>
              <w:caps w:val="0"/>
              <w:sz w:val="22"/>
              <w:szCs w:val="22"/>
            </w:rPr>
          </w:pPr>
          <w:r>
            <w:fldChar w:fldCharType="begin"/>
          </w:r>
          <w:r>
            <w:instrText xml:space="preserve"> TOC \o "1-3" \h \z \u </w:instrText>
          </w:r>
          <w:r>
            <w:fldChar w:fldCharType="separate"/>
          </w:r>
          <w:hyperlink w:anchor="_Toc456776657" w:history="1">
            <w:r w:rsidR="00696499" w:rsidRPr="00337B47">
              <w:rPr>
                <w:rStyle w:val="Hyperlink"/>
                <w:rFonts w:hAnsi="Arial"/>
              </w:rPr>
              <w:t>1.</w:t>
            </w:r>
            <w:r w:rsidR="00696499" w:rsidRPr="00337B47">
              <w:rPr>
                <w:rStyle w:val="Hyperlink"/>
              </w:rPr>
              <w:t xml:space="preserve"> Purpose</w:t>
            </w:r>
            <w:r w:rsidR="00696499">
              <w:rPr>
                <w:webHidden/>
              </w:rPr>
              <w:tab/>
            </w:r>
            <w:r w:rsidR="00696499">
              <w:rPr>
                <w:webHidden/>
              </w:rPr>
              <w:fldChar w:fldCharType="begin"/>
            </w:r>
            <w:r w:rsidR="00696499">
              <w:rPr>
                <w:webHidden/>
              </w:rPr>
              <w:instrText xml:space="preserve"> PAGEREF _Toc456776657 \h </w:instrText>
            </w:r>
            <w:r w:rsidR="00696499">
              <w:rPr>
                <w:webHidden/>
              </w:rPr>
            </w:r>
            <w:r w:rsidR="00696499">
              <w:rPr>
                <w:webHidden/>
              </w:rPr>
              <w:fldChar w:fldCharType="separate"/>
            </w:r>
            <w:r w:rsidR="008F79FC">
              <w:rPr>
                <w:webHidden/>
              </w:rPr>
              <w:t>5</w:t>
            </w:r>
            <w:r w:rsidR="00696499">
              <w:rPr>
                <w:webHidden/>
              </w:rPr>
              <w:fldChar w:fldCharType="end"/>
            </w:r>
          </w:hyperlink>
        </w:p>
        <w:p w14:paraId="35FA61BF" w14:textId="77777777" w:rsidR="00696499" w:rsidRDefault="008969B4">
          <w:pPr>
            <w:pStyle w:val="TOC1"/>
            <w:rPr>
              <w:rFonts w:asciiTheme="minorHAnsi" w:eastAsiaTheme="minorEastAsia" w:hAnsiTheme="minorHAnsi" w:cstheme="minorBidi"/>
              <w:b w:val="0"/>
              <w:caps w:val="0"/>
              <w:sz w:val="22"/>
              <w:szCs w:val="22"/>
            </w:rPr>
          </w:pPr>
          <w:hyperlink w:anchor="_Toc456776658" w:history="1">
            <w:r w:rsidR="00696499" w:rsidRPr="00337B47">
              <w:rPr>
                <w:rStyle w:val="Hyperlink"/>
                <w:rFonts w:hAnsi="Arial"/>
              </w:rPr>
              <w:t>2.</w:t>
            </w:r>
            <w:r w:rsidR="00696499" w:rsidRPr="00337B47">
              <w:rPr>
                <w:rStyle w:val="Hyperlink"/>
              </w:rPr>
              <w:t xml:space="preserve"> SCOPE</w:t>
            </w:r>
            <w:r w:rsidR="00696499">
              <w:rPr>
                <w:webHidden/>
              </w:rPr>
              <w:tab/>
            </w:r>
            <w:r w:rsidR="00696499">
              <w:rPr>
                <w:webHidden/>
              </w:rPr>
              <w:fldChar w:fldCharType="begin"/>
            </w:r>
            <w:r w:rsidR="00696499">
              <w:rPr>
                <w:webHidden/>
              </w:rPr>
              <w:instrText xml:space="preserve"> PAGEREF _Toc456776658 \h </w:instrText>
            </w:r>
            <w:r w:rsidR="00696499">
              <w:rPr>
                <w:webHidden/>
              </w:rPr>
            </w:r>
            <w:r w:rsidR="00696499">
              <w:rPr>
                <w:webHidden/>
              </w:rPr>
              <w:fldChar w:fldCharType="separate"/>
            </w:r>
            <w:r w:rsidR="008F79FC">
              <w:rPr>
                <w:webHidden/>
              </w:rPr>
              <w:t>5</w:t>
            </w:r>
            <w:r w:rsidR="00696499">
              <w:rPr>
                <w:webHidden/>
              </w:rPr>
              <w:fldChar w:fldCharType="end"/>
            </w:r>
          </w:hyperlink>
        </w:p>
        <w:p w14:paraId="6184A30B" w14:textId="77777777" w:rsidR="00696499" w:rsidRDefault="008969B4">
          <w:pPr>
            <w:pStyle w:val="TOC1"/>
            <w:rPr>
              <w:rFonts w:asciiTheme="minorHAnsi" w:eastAsiaTheme="minorEastAsia" w:hAnsiTheme="minorHAnsi" w:cstheme="minorBidi"/>
              <w:b w:val="0"/>
              <w:caps w:val="0"/>
              <w:sz w:val="22"/>
              <w:szCs w:val="22"/>
            </w:rPr>
          </w:pPr>
          <w:hyperlink w:anchor="_Toc456776659" w:history="1">
            <w:r w:rsidR="00696499" w:rsidRPr="00337B47">
              <w:rPr>
                <w:rStyle w:val="Hyperlink"/>
                <w:rFonts w:hAnsi="Arial"/>
              </w:rPr>
              <w:t>3.</w:t>
            </w:r>
            <w:r w:rsidR="00696499" w:rsidRPr="00337B47">
              <w:rPr>
                <w:rStyle w:val="Hyperlink"/>
              </w:rPr>
              <w:t xml:space="preserve"> References</w:t>
            </w:r>
            <w:r w:rsidR="00696499">
              <w:rPr>
                <w:webHidden/>
              </w:rPr>
              <w:tab/>
            </w:r>
            <w:r w:rsidR="00696499">
              <w:rPr>
                <w:webHidden/>
              </w:rPr>
              <w:fldChar w:fldCharType="begin"/>
            </w:r>
            <w:r w:rsidR="00696499">
              <w:rPr>
                <w:webHidden/>
              </w:rPr>
              <w:instrText xml:space="preserve"> PAGEREF _Toc456776659 \h </w:instrText>
            </w:r>
            <w:r w:rsidR="00696499">
              <w:rPr>
                <w:webHidden/>
              </w:rPr>
            </w:r>
            <w:r w:rsidR="00696499">
              <w:rPr>
                <w:webHidden/>
              </w:rPr>
              <w:fldChar w:fldCharType="separate"/>
            </w:r>
            <w:r w:rsidR="008F79FC">
              <w:rPr>
                <w:webHidden/>
              </w:rPr>
              <w:t>5</w:t>
            </w:r>
            <w:r w:rsidR="00696499">
              <w:rPr>
                <w:webHidden/>
              </w:rPr>
              <w:fldChar w:fldCharType="end"/>
            </w:r>
          </w:hyperlink>
        </w:p>
        <w:p w14:paraId="386FC1DA" w14:textId="77777777" w:rsidR="00696499" w:rsidRDefault="008969B4">
          <w:pPr>
            <w:pStyle w:val="TOC1"/>
            <w:rPr>
              <w:rFonts w:asciiTheme="minorHAnsi" w:eastAsiaTheme="minorEastAsia" w:hAnsiTheme="minorHAnsi" w:cstheme="minorBidi"/>
              <w:b w:val="0"/>
              <w:caps w:val="0"/>
              <w:sz w:val="22"/>
              <w:szCs w:val="22"/>
            </w:rPr>
          </w:pPr>
          <w:hyperlink w:anchor="_Toc456776660" w:history="1">
            <w:r w:rsidR="00696499" w:rsidRPr="00337B47">
              <w:rPr>
                <w:rStyle w:val="Hyperlink"/>
                <w:rFonts w:hAnsi="Arial"/>
              </w:rPr>
              <w:t>4.</w:t>
            </w:r>
            <w:r w:rsidR="00696499" w:rsidRPr="00337B47">
              <w:rPr>
                <w:rStyle w:val="Hyperlink"/>
              </w:rPr>
              <w:t xml:space="preserve"> Definitions, Terms, Acronyms and Abbreviations</w:t>
            </w:r>
            <w:r w:rsidR="00696499">
              <w:rPr>
                <w:webHidden/>
              </w:rPr>
              <w:tab/>
            </w:r>
            <w:r w:rsidR="00696499">
              <w:rPr>
                <w:webHidden/>
              </w:rPr>
              <w:fldChar w:fldCharType="begin"/>
            </w:r>
            <w:r w:rsidR="00696499">
              <w:rPr>
                <w:webHidden/>
              </w:rPr>
              <w:instrText xml:space="preserve"> PAGEREF _Toc456776660 \h </w:instrText>
            </w:r>
            <w:r w:rsidR="00696499">
              <w:rPr>
                <w:webHidden/>
              </w:rPr>
            </w:r>
            <w:r w:rsidR="00696499">
              <w:rPr>
                <w:webHidden/>
              </w:rPr>
              <w:fldChar w:fldCharType="separate"/>
            </w:r>
            <w:r w:rsidR="008F79FC">
              <w:rPr>
                <w:webHidden/>
              </w:rPr>
              <w:t>5</w:t>
            </w:r>
            <w:r w:rsidR="00696499">
              <w:rPr>
                <w:webHidden/>
              </w:rPr>
              <w:fldChar w:fldCharType="end"/>
            </w:r>
          </w:hyperlink>
        </w:p>
        <w:p w14:paraId="326C8E67" w14:textId="77777777" w:rsidR="00696499" w:rsidRDefault="008969B4">
          <w:pPr>
            <w:pStyle w:val="TOC1"/>
            <w:rPr>
              <w:rFonts w:asciiTheme="minorHAnsi" w:eastAsiaTheme="minorEastAsia" w:hAnsiTheme="minorHAnsi" w:cstheme="minorBidi"/>
              <w:b w:val="0"/>
              <w:caps w:val="0"/>
              <w:sz w:val="22"/>
              <w:szCs w:val="22"/>
            </w:rPr>
          </w:pPr>
          <w:hyperlink w:anchor="_Toc456776661" w:history="1">
            <w:r w:rsidR="00696499" w:rsidRPr="00337B47">
              <w:rPr>
                <w:rStyle w:val="Hyperlink"/>
                <w:rFonts w:hAnsi="Arial"/>
              </w:rPr>
              <w:t>5.</w:t>
            </w:r>
            <w:r w:rsidR="00696499" w:rsidRPr="00337B47">
              <w:rPr>
                <w:rStyle w:val="Hyperlink"/>
              </w:rPr>
              <w:t xml:space="preserve"> Procedure</w:t>
            </w:r>
            <w:r w:rsidR="00696499">
              <w:rPr>
                <w:webHidden/>
              </w:rPr>
              <w:tab/>
            </w:r>
            <w:r w:rsidR="00696499">
              <w:rPr>
                <w:webHidden/>
              </w:rPr>
              <w:fldChar w:fldCharType="begin"/>
            </w:r>
            <w:r w:rsidR="00696499">
              <w:rPr>
                <w:webHidden/>
              </w:rPr>
              <w:instrText xml:space="preserve"> PAGEREF _Toc456776661 \h </w:instrText>
            </w:r>
            <w:r w:rsidR="00696499">
              <w:rPr>
                <w:webHidden/>
              </w:rPr>
            </w:r>
            <w:r w:rsidR="00696499">
              <w:rPr>
                <w:webHidden/>
              </w:rPr>
              <w:fldChar w:fldCharType="separate"/>
            </w:r>
            <w:r w:rsidR="008F79FC">
              <w:rPr>
                <w:webHidden/>
              </w:rPr>
              <w:t>6</w:t>
            </w:r>
            <w:r w:rsidR="00696499">
              <w:rPr>
                <w:webHidden/>
              </w:rPr>
              <w:fldChar w:fldCharType="end"/>
            </w:r>
          </w:hyperlink>
        </w:p>
        <w:p w14:paraId="099FE6D4" w14:textId="77777777" w:rsidR="00696499" w:rsidRDefault="008969B4">
          <w:pPr>
            <w:pStyle w:val="TOC2"/>
            <w:rPr>
              <w:rFonts w:asciiTheme="minorHAnsi" w:eastAsiaTheme="minorEastAsia" w:hAnsiTheme="minorHAnsi" w:cstheme="minorBidi"/>
              <w:caps w:val="0"/>
              <w:sz w:val="22"/>
              <w:szCs w:val="22"/>
            </w:rPr>
          </w:pPr>
          <w:hyperlink w:anchor="_Toc456776662" w:history="1">
            <w:r w:rsidR="00696499" w:rsidRPr="00337B47">
              <w:rPr>
                <w:rStyle w:val="Hyperlink"/>
              </w:rPr>
              <w:t>5.1 ADDING THE AMMONIA</w:t>
            </w:r>
            <w:r w:rsidR="00696499">
              <w:rPr>
                <w:webHidden/>
              </w:rPr>
              <w:tab/>
            </w:r>
            <w:r w:rsidR="00696499">
              <w:rPr>
                <w:webHidden/>
              </w:rPr>
              <w:fldChar w:fldCharType="begin"/>
            </w:r>
            <w:r w:rsidR="00696499">
              <w:rPr>
                <w:webHidden/>
              </w:rPr>
              <w:instrText xml:space="preserve"> PAGEREF _Toc456776662 \h </w:instrText>
            </w:r>
            <w:r w:rsidR="00696499">
              <w:rPr>
                <w:webHidden/>
              </w:rPr>
            </w:r>
            <w:r w:rsidR="00696499">
              <w:rPr>
                <w:webHidden/>
              </w:rPr>
              <w:fldChar w:fldCharType="separate"/>
            </w:r>
            <w:r w:rsidR="008F79FC">
              <w:rPr>
                <w:webHidden/>
              </w:rPr>
              <w:t>6</w:t>
            </w:r>
            <w:r w:rsidR="00696499">
              <w:rPr>
                <w:webHidden/>
              </w:rPr>
              <w:fldChar w:fldCharType="end"/>
            </w:r>
          </w:hyperlink>
        </w:p>
        <w:p w14:paraId="56670B96" w14:textId="77777777" w:rsidR="00696499" w:rsidRDefault="008969B4">
          <w:pPr>
            <w:pStyle w:val="TOC2"/>
            <w:rPr>
              <w:rFonts w:asciiTheme="minorHAnsi" w:eastAsiaTheme="minorEastAsia" w:hAnsiTheme="minorHAnsi" w:cstheme="minorBidi"/>
              <w:caps w:val="0"/>
              <w:sz w:val="22"/>
              <w:szCs w:val="22"/>
            </w:rPr>
          </w:pPr>
          <w:hyperlink w:anchor="_Toc456776663" w:history="1">
            <w:r w:rsidR="00696499" w:rsidRPr="00337B47">
              <w:rPr>
                <w:rStyle w:val="Hyperlink"/>
              </w:rPr>
              <w:t>5.2 CHANGING THE REACTION RATES FOR CORRECT NOX EMISSIONS IN THE FLAME</w:t>
            </w:r>
            <w:r w:rsidR="00696499">
              <w:rPr>
                <w:webHidden/>
              </w:rPr>
              <w:tab/>
            </w:r>
            <w:r w:rsidR="00696499">
              <w:rPr>
                <w:webHidden/>
              </w:rPr>
              <w:fldChar w:fldCharType="begin"/>
            </w:r>
            <w:r w:rsidR="00696499">
              <w:rPr>
                <w:webHidden/>
              </w:rPr>
              <w:instrText xml:space="preserve"> PAGEREF _Toc456776663 \h </w:instrText>
            </w:r>
            <w:r w:rsidR="00696499">
              <w:rPr>
                <w:webHidden/>
              </w:rPr>
            </w:r>
            <w:r w:rsidR="00696499">
              <w:rPr>
                <w:webHidden/>
              </w:rPr>
              <w:fldChar w:fldCharType="separate"/>
            </w:r>
            <w:r w:rsidR="008F79FC">
              <w:rPr>
                <w:webHidden/>
              </w:rPr>
              <w:t>7</w:t>
            </w:r>
            <w:r w:rsidR="00696499">
              <w:rPr>
                <w:webHidden/>
              </w:rPr>
              <w:fldChar w:fldCharType="end"/>
            </w:r>
          </w:hyperlink>
        </w:p>
        <w:p w14:paraId="4A3458A7" w14:textId="77777777" w:rsidR="00696499" w:rsidRDefault="008969B4">
          <w:pPr>
            <w:pStyle w:val="TOC3"/>
            <w:tabs>
              <w:tab w:val="right" w:leader="dot" w:pos="9350"/>
            </w:tabs>
            <w:rPr>
              <w:rFonts w:asciiTheme="minorHAnsi" w:eastAsiaTheme="minorEastAsia" w:hAnsiTheme="minorHAnsi" w:cstheme="minorBidi"/>
              <w:noProof/>
              <w:sz w:val="22"/>
              <w:szCs w:val="22"/>
            </w:rPr>
          </w:pPr>
          <w:hyperlink w:anchor="_Toc456776664" w:history="1">
            <w:r w:rsidR="00696499" w:rsidRPr="00337B47">
              <w:rPr>
                <w:rStyle w:val="Hyperlink"/>
                <w:noProof/>
              </w:rPr>
              <w:t>5.2.1 ADJUSTING THE REACTION RATE VALUE</w:t>
            </w:r>
            <w:r w:rsidR="00696499">
              <w:rPr>
                <w:noProof/>
                <w:webHidden/>
              </w:rPr>
              <w:tab/>
            </w:r>
            <w:r w:rsidR="00696499">
              <w:rPr>
                <w:noProof/>
                <w:webHidden/>
              </w:rPr>
              <w:fldChar w:fldCharType="begin"/>
            </w:r>
            <w:r w:rsidR="00696499">
              <w:rPr>
                <w:noProof/>
                <w:webHidden/>
              </w:rPr>
              <w:instrText xml:space="preserve"> PAGEREF _Toc456776664 \h </w:instrText>
            </w:r>
            <w:r w:rsidR="00696499">
              <w:rPr>
                <w:noProof/>
                <w:webHidden/>
              </w:rPr>
            </w:r>
            <w:r w:rsidR="00696499">
              <w:rPr>
                <w:noProof/>
                <w:webHidden/>
              </w:rPr>
              <w:fldChar w:fldCharType="separate"/>
            </w:r>
            <w:r w:rsidR="008F79FC">
              <w:rPr>
                <w:noProof/>
                <w:webHidden/>
              </w:rPr>
              <w:t>7</w:t>
            </w:r>
            <w:r w:rsidR="00696499">
              <w:rPr>
                <w:noProof/>
                <w:webHidden/>
              </w:rPr>
              <w:fldChar w:fldCharType="end"/>
            </w:r>
          </w:hyperlink>
        </w:p>
        <w:p w14:paraId="5539CC5E" w14:textId="77777777" w:rsidR="00696499" w:rsidRDefault="008969B4">
          <w:pPr>
            <w:pStyle w:val="TOC3"/>
            <w:tabs>
              <w:tab w:val="right" w:leader="dot" w:pos="9350"/>
            </w:tabs>
            <w:rPr>
              <w:rFonts w:asciiTheme="minorHAnsi" w:eastAsiaTheme="minorEastAsia" w:hAnsiTheme="minorHAnsi" w:cstheme="minorBidi"/>
              <w:noProof/>
              <w:sz w:val="22"/>
              <w:szCs w:val="22"/>
            </w:rPr>
          </w:pPr>
          <w:hyperlink w:anchor="_Toc456776665" w:history="1">
            <w:r w:rsidR="00696499" w:rsidRPr="00337B47">
              <w:rPr>
                <w:rStyle w:val="Hyperlink"/>
                <w:noProof/>
              </w:rPr>
              <w:t>5.2.2 ADJUSTING THE REACTION RATE FACTOR</w:t>
            </w:r>
            <w:r w:rsidR="00696499">
              <w:rPr>
                <w:noProof/>
                <w:webHidden/>
              </w:rPr>
              <w:tab/>
            </w:r>
            <w:r w:rsidR="00696499">
              <w:rPr>
                <w:noProof/>
                <w:webHidden/>
              </w:rPr>
              <w:fldChar w:fldCharType="begin"/>
            </w:r>
            <w:r w:rsidR="00696499">
              <w:rPr>
                <w:noProof/>
                <w:webHidden/>
              </w:rPr>
              <w:instrText xml:space="preserve"> PAGEREF _Toc456776665 \h </w:instrText>
            </w:r>
            <w:r w:rsidR="00696499">
              <w:rPr>
                <w:noProof/>
                <w:webHidden/>
              </w:rPr>
            </w:r>
            <w:r w:rsidR="00696499">
              <w:rPr>
                <w:noProof/>
                <w:webHidden/>
              </w:rPr>
              <w:fldChar w:fldCharType="separate"/>
            </w:r>
            <w:r w:rsidR="008F79FC">
              <w:rPr>
                <w:noProof/>
                <w:webHidden/>
              </w:rPr>
              <w:t>8</w:t>
            </w:r>
            <w:r w:rsidR="00696499">
              <w:rPr>
                <w:noProof/>
                <w:webHidden/>
              </w:rPr>
              <w:fldChar w:fldCharType="end"/>
            </w:r>
          </w:hyperlink>
        </w:p>
        <w:p w14:paraId="256219DA" w14:textId="77777777" w:rsidR="00696499" w:rsidRDefault="008969B4">
          <w:pPr>
            <w:pStyle w:val="TOC2"/>
            <w:rPr>
              <w:rFonts w:asciiTheme="minorHAnsi" w:eastAsiaTheme="minorEastAsia" w:hAnsiTheme="minorHAnsi" w:cstheme="minorBidi"/>
              <w:caps w:val="0"/>
              <w:sz w:val="22"/>
              <w:szCs w:val="22"/>
            </w:rPr>
          </w:pPr>
          <w:hyperlink w:anchor="_Toc456776666" w:history="1">
            <w:r w:rsidR="00696499" w:rsidRPr="00337B47">
              <w:rPr>
                <w:rStyle w:val="Hyperlink"/>
              </w:rPr>
              <w:t>5.3 FUNCTION GENERATOR OF THE FOGGER</w:t>
            </w:r>
            <w:r w:rsidR="00696499">
              <w:rPr>
                <w:webHidden/>
              </w:rPr>
              <w:tab/>
            </w:r>
            <w:r w:rsidR="00696499">
              <w:rPr>
                <w:webHidden/>
              </w:rPr>
              <w:fldChar w:fldCharType="begin"/>
            </w:r>
            <w:r w:rsidR="00696499">
              <w:rPr>
                <w:webHidden/>
              </w:rPr>
              <w:instrText xml:space="preserve"> PAGEREF _Toc456776666 \h </w:instrText>
            </w:r>
            <w:r w:rsidR="00696499">
              <w:rPr>
                <w:webHidden/>
              </w:rPr>
            </w:r>
            <w:r w:rsidR="00696499">
              <w:rPr>
                <w:webHidden/>
              </w:rPr>
              <w:fldChar w:fldCharType="separate"/>
            </w:r>
            <w:r w:rsidR="008F79FC">
              <w:rPr>
                <w:webHidden/>
              </w:rPr>
              <w:t>10</w:t>
            </w:r>
            <w:r w:rsidR="00696499">
              <w:rPr>
                <w:webHidden/>
              </w:rPr>
              <w:fldChar w:fldCharType="end"/>
            </w:r>
          </w:hyperlink>
        </w:p>
        <w:p w14:paraId="3F8682A8" w14:textId="77777777" w:rsidR="00696499" w:rsidRDefault="008969B4">
          <w:pPr>
            <w:pStyle w:val="TOC2"/>
            <w:rPr>
              <w:rFonts w:asciiTheme="minorHAnsi" w:eastAsiaTheme="minorEastAsia" w:hAnsiTheme="minorHAnsi" w:cstheme="minorBidi"/>
              <w:caps w:val="0"/>
              <w:sz w:val="22"/>
              <w:szCs w:val="22"/>
            </w:rPr>
          </w:pPr>
          <w:hyperlink w:anchor="_Toc456776667" w:history="1">
            <w:r w:rsidR="00696499" w:rsidRPr="00337B47">
              <w:rPr>
                <w:rStyle w:val="Hyperlink"/>
              </w:rPr>
              <w:t>5.4 THE CHEMICAL REACTION USING AMMONIA TO REDUCE NITROGEN OXIDES</w:t>
            </w:r>
            <w:r w:rsidR="00696499">
              <w:rPr>
                <w:webHidden/>
              </w:rPr>
              <w:tab/>
            </w:r>
            <w:r w:rsidR="00696499">
              <w:rPr>
                <w:webHidden/>
              </w:rPr>
              <w:fldChar w:fldCharType="begin"/>
            </w:r>
            <w:r w:rsidR="00696499">
              <w:rPr>
                <w:webHidden/>
              </w:rPr>
              <w:instrText xml:space="preserve"> PAGEREF _Toc456776667 \h </w:instrText>
            </w:r>
            <w:r w:rsidR="00696499">
              <w:rPr>
                <w:webHidden/>
              </w:rPr>
            </w:r>
            <w:r w:rsidR="00696499">
              <w:rPr>
                <w:webHidden/>
              </w:rPr>
              <w:fldChar w:fldCharType="separate"/>
            </w:r>
            <w:r w:rsidR="008F79FC">
              <w:rPr>
                <w:webHidden/>
              </w:rPr>
              <w:t>11</w:t>
            </w:r>
            <w:r w:rsidR="00696499">
              <w:rPr>
                <w:webHidden/>
              </w:rPr>
              <w:fldChar w:fldCharType="end"/>
            </w:r>
          </w:hyperlink>
        </w:p>
        <w:p w14:paraId="264F454B" w14:textId="77777777" w:rsidR="00696499" w:rsidRDefault="008969B4">
          <w:pPr>
            <w:pStyle w:val="TOC2"/>
            <w:rPr>
              <w:rFonts w:asciiTheme="minorHAnsi" w:eastAsiaTheme="minorEastAsia" w:hAnsiTheme="minorHAnsi" w:cstheme="minorBidi"/>
              <w:caps w:val="0"/>
              <w:sz w:val="22"/>
              <w:szCs w:val="22"/>
            </w:rPr>
          </w:pPr>
          <w:hyperlink w:anchor="_Toc456776668" w:history="1">
            <w:r w:rsidR="00696499" w:rsidRPr="00337B47">
              <w:rPr>
                <w:rStyle w:val="Hyperlink"/>
              </w:rPr>
              <w:t>5.5 CALCULATING OMEGA (Ω)</w:t>
            </w:r>
            <w:r w:rsidR="00696499">
              <w:rPr>
                <w:webHidden/>
              </w:rPr>
              <w:tab/>
            </w:r>
            <w:r w:rsidR="00696499">
              <w:rPr>
                <w:webHidden/>
              </w:rPr>
              <w:fldChar w:fldCharType="begin"/>
            </w:r>
            <w:r w:rsidR="00696499">
              <w:rPr>
                <w:webHidden/>
              </w:rPr>
              <w:instrText xml:space="preserve"> PAGEREF _Toc456776668 \h </w:instrText>
            </w:r>
            <w:r w:rsidR="00696499">
              <w:rPr>
                <w:webHidden/>
              </w:rPr>
            </w:r>
            <w:r w:rsidR="00696499">
              <w:rPr>
                <w:webHidden/>
              </w:rPr>
              <w:fldChar w:fldCharType="separate"/>
            </w:r>
            <w:r w:rsidR="008F79FC">
              <w:rPr>
                <w:webHidden/>
              </w:rPr>
              <w:t>14</w:t>
            </w:r>
            <w:r w:rsidR="00696499">
              <w:rPr>
                <w:webHidden/>
              </w:rPr>
              <w:fldChar w:fldCharType="end"/>
            </w:r>
          </w:hyperlink>
        </w:p>
        <w:p w14:paraId="4A22150E" w14:textId="77777777" w:rsidR="00696499" w:rsidRDefault="008969B4">
          <w:pPr>
            <w:pStyle w:val="TOC1"/>
            <w:rPr>
              <w:rFonts w:asciiTheme="minorHAnsi" w:eastAsiaTheme="minorEastAsia" w:hAnsiTheme="minorHAnsi" w:cstheme="minorBidi"/>
              <w:b w:val="0"/>
              <w:caps w:val="0"/>
              <w:sz w:val="22"/>
              <w:szCs w:val="22"/>
            </w:rPr>
          </w:pPr>
          <w:hyperlink w:anchor="_Toc456776669" w:history="1">
            <w:r w:rsidR="00696499" w:rsidRPr="00337B47">
              <w:rPr>
                <w:rStyle w:val="Hyperlink"/>
                <w:rFonts w:hAnsi="Arial"/>
              </w:rPr>
              <w:t>6.</w:t>
            </w:r>
            <w:r w:rsidR="00696499" w:rsidRPr="00337B47">
              <w:rPr>
                <w:rStyle w:val="Hyperlink"/>
              </w:rPr>
              <w:t xml:space="preserve"> Verification and validation</w:t>
            </w:r>
            <w:r w:rsidR="00696499">
              <w:rPr>
                <w:webHidden/>
              </w:rPr>
              <w:tab/>
            </w:r>
            <w:r w:rsidR="00696499">
              <w:rPr>
                <w:webHidden/>
              </w:rPr>
              <w:fldChar w:fldCharType="begin"/>
            </w:r>
            <w:r w:rsidR="00696499">
              <w:rPr>
                <w:webHidden/>
              </w:rPr>
              <w:instrText xml:space="preserve"> PAGEREF _Toc456776669 \h </w:instrText>
            </w:r>
            <w:r w:rsidR="00696499">
              <w:rPr>
                <w:webHidden/>
              </w:rPr>
            </w:r>
            <w:r w:rsidR="00696499">
              <w:rPr>
                <w:webHidden/>
              </w:rPr>
              <w:fldChar w:fldCharType="separate"/>
            </w:r>
            <w:r w:rsidR="008F79FC">
              <w:rPr>
                <w:webHidden/>
              </w:rPr>
              <w:t>15</w:t>
            </w:r>
            <w:r w:rsidR="00696499">
              <w:rPr>
                <w:webHidden/>
              </w:rPr>
              <w:fldChar w:fldCharType="end"/>
            </w:r>
          </w:hyperlink>
        </w:p>
        <w:p w14:paraId="188E8684" w14:textId="77777777" w:rsidR="00696499" w:rsidRDefault="008969B4">
          <w:pPr>
            <w:pStyle w:val="TOC2"/>
            <w:rPr>
              <w:rFonts w:asciiTheme="minorHAnsi" w:eastAsiaTheme="minorEastAsia" w:hAnsiTheme="minorHAnsi" w:cstheme="minorBidi"/>
              <w:caps w:val="0"/>
              <w:sz w:val="22"/>
              <w:szCs w:val="22"/>
            </w:rPr>
          </w:pPr>
          <w:hyperlink w:anchor="_Toc456776670" w:history="1">
            <w:r w:rsidR="00696499" w:rsidRPr="00337B47">
              <w:rPr>
                <w:rStyle w:val="Hyperlink"/>
              </w:rPr>
              <w:t>6.1 TEST ANALYSIS AT STEADY STATE</w:t>
            </w:r>
            <w:r w:rsidR="00696499">
              <w:rPr>
                <w:webHidden/>
              </w:rPr>
              <w:tab/>
            </w:r>
            <w:r w:rsidR="00696499">
              <w:rPr>
                <w:webHidden/>
              </w:rPr>
              <w:fldChar w:fldCharType="begin"/>
            </w:r>
            <w:r w:rsidR="00696499">
              <w:rPr>
                <w:webHidden/>
              </w:rPr>
              <w:instrText xml:space="preserve"> PAGEREF _Toc456776670 \h </w:instrText>
            </w:r>
            <w:r w:rsidR="00696499">
              <w:rPr>
                <w:webHidden/>
              </w:rPr>
            </w:r>
            <w:r w:rsidR="00696499">
              <w:rPr>
                <w:webHidden/>
              </w:rPr>
              <w:fldChar w:fldCharType="separate"/>
            </w:r>
            <w:r w:rsidR="008F79FC">
              <w:rPr>
                <w:webHidden/>
              </w:rPr>
              <w:t>15</w:t>
            </w:r>
            <w:r w:rsidR="00696499">
              <w:rPr>
                <w:webHidden/>
              </w:rPr>
              <w:fldChar w:fldCharType="end"/>
            </w:r>
          </w:hyperlink>
        </w:p>
        <w:p w14:paraId="2ECB33EC" w14:textId="77777777" w:rsidR="00696499" w:rsidRDefault="008969B4">
          <w:pPr>
            <w:pStyle w:val="TOC2"/>
            <w:rPr>
              <w:rFonts w:asciiTheme="minorHAnsi" w:eastAsiaTheme="minorEastAsia" w:hAnsiTheme="minorHAnsi" w:cstheme="minorBidi"/>
              <w:caps w:val="0"/>
              <w:sz w:val="22"/>
              <w:szCs w:val="22"/>
            </w:rPr>
          </w:pPr>
          <w:hyperlink w:anchor="_Toc456776671" w:history="1">
            <w:r w:rsidR="00696499" w:rsidRPr="00337B47">
              <w:rPr>
                <w:rStyle w:val="Hyperlink"/>
              </w:rPr>
              <w:t>6.2 TEST ANALYSIS AT STARTUP</w:t>
            </w:r>
            <w:r w:rsidR="00696499">
              <w:rPr>
                <w:webHidden/>
              </w:rPr>
              <w:tab/>
            </w:r>
            <w:r w:rsidR="00696499">
              <w:rPr>
                <w:webHidden/>
              </w:rPr>
              <w:fldChar w:fldCharType="begin"/>
            </w:r>
            <w:r w:rsidR="00696499">
              <w:rPr>
                <w:webHidden/>
              </w:rPr>
              <w:instrText xml:space="preserve"> PAGEREF _Toc456776671 \h </w:instrText>
            </w:r>
            <w:r w:rsidR="00696499">
              <w:rPr>
                <w:webHidden/>
              </w:rPr>
            </w:r>
            <w:r w:rsidR="00696499">
              <w:rPr>
                <w:webHidden/>
              </w:rPr>
              <w:fldChar w:fldCharType="separate"/>
            </w:r>
            <w:r w:rsidR="008F79FC">
              <w:rPr>
                <w:webHidden/>
              </w:rPr>
              <w:t>16</w:t>
            </w:r>
            <w:r w:rsidR="00696499">
              <w:rPr>
                <w:webHidden/>
              </w:rPr>
              <w:fldChar w:fldCharType="end"/>
            </w:r>
          </w:hyperlink>
        </w:p>
        <w:p w14:paraId="4493A087" w14:textId="77777777" w:rsidR="00696499" w:rsidRDefault="008969B4">
          <w:pPr>
            <w:pStyle w:val="TOC2"/>
            <w:rPr>
              <w:rFonts w:asciiTheme="minorHAnsi" w:eastAsiaTheme="minorEastAsia" w:hAnsiTheme="minorHAnsi" w:cstheme="minorBidi"/>
              <w:caps w:val="0"/>
              <w:sz w:val="22"/>
              <w:szCs w:val="22"/>
            </w:rPr>
          </w:pPr>
          <w:hyperlink w:anchor="_Toc456776672" w:history="1">
            <w:r w:rsidR="00696499" w:rsidRPr="00337B47">
              <w:rPr>
                <w:rStyle w:val="Hyperlink"/>
              </w:rPr>
              <w:t>6.3 TEST ANALYSIS AT SHUTDOWN</w:t>
            </w:r>
            <w:r w:rsidR="00696499">
              <w:rPr>
                <w:webHidden/>
              </w:rPr>
              <w:tab/>
            </w:r>
            <w:r w:rsidR="00696499">
              <w:rPr>
                <w:webHidden/>
              </w:rPr>
              <w:fldChar w:fldCharType="begin"/>
            </w:r>
            <w:r w:rsidR="00696499">
              <w:rPr>
                <w:webHidden/>
              </w:rPr>
              <w:instrText xml:space="preserve"> PAGEREF _Toc456776672 \h </w:instrText>
            </w:r>
            <w:r w:rsidR="00696499">
              <w:rPr>
                <w:webHidden/>
              </w:rPr>
            </w:r>
            <w:r w:rsidR="00696499">
              <w:rPr>
                <w:webHidden/>
              </w:rPr>
              <w:fldChar w:fldCharType="separate"/>
            </w:r>
            <w:r w:rsidR="008F79FC">
              <w:rPr>
                <w:webHidden/>
              </w:rPr>
              <w:t>19</w:t>
            </w:r>
            <w:r w:rsidR="00696499">
              <w:rPr>
                <w:webHidden/>
              </w:rPr>
              <w:fldChar w:fldCharType="end"/>
            </w:r>
          </w:hyperlink>
        </w:p>
        <w:p w14:paraId="6E8232EE" w14:textId="77777777" w:rsidR="00696499" w:rsidRDefault="008969B4">
          <w:pPr>
            <w:pStyle w:val="TOC1"/>
            <w:rPr>
              <w:rFonts w:asciiTheme="minorHAnsi" w:eastAsiaTheme="minorEastAsia" w:hAnsiTheme="minorHAnsi" w:cstheme="minorBidi"/>
              <w:b w:val="0"/>
              <w:caps w:val="0"/>
              <w:sz w:val="22"/>
              <w:szCs w:val="22"/>
            </w:rPr>
          </w:pPr>
          <w:hyperlink w:anchor="_Toc456776673" w:history="1">
            <w:r w:rsidR="00696499" w:rsidRPr="00337B47">
              <w:rPr>
                <w:rStyle w:val="Hyperlink"/>
                <w:rFonts w:hAnsi="Arial"/>
              </w:rPr>
              <w:t>7.</w:t>
            </w:r>
            <w:r w:rsidR="00696499" w:rsidRPr="00337B47">
              <w:rPr>
                <w:rStyle w:val="Hyperlink"/>
              </w:rPr>
              <w:t xml:space="preserve"> Appendix</w:t>
            </w:r>
            <w:r w:rsidR="00696499">
              <w:rPr>
                <w:webHidden/>
              </w:rPr>
              <w:tab/>
            </w:r>
            <w:r w:rsidR="00696499">
              <w:rPr>
                <w:webHidden/>
              </w:rPr>
              <w:fldChar w:fldCharType="begin"/>
            </w:r>
            <w:r w:rsidR="00696499">
              <w:rPr>
                <w:webHidden/>
              </w:rPr>
              <w:instrText xml:space="preserve"> PAGEREF _Toc456776673 \h </w:instrText>
            </w:r>
            <w:r w:rsidR="00696499">
              <w:rPr>
                <w:webHidden/>
              </w:rPr>
            </w:r>
            <w:r w:rsidR="00696499">
              <w:rPr>
                <w:webHidden/>
              </w:rPr>
              <w:fldChar w:fldCharType="separate"/>
            </w:r>
            <w:r w:rsidR="008F79FC">
              <w:rPr>
                <w:webHidden/>
              </w:rPr>
              <w:t>21</w:t>
            </w:r>
            <w:r w:rsidR="00696499">
              <w:rPr>
                <w:webHidden/>
              </w:rPr>
              <w:fldChar w:fldCharType="end"/>
            </w:r>
          </w:hyperlink>
        </w:p>
        <w:p w14:paraId="13E8D724" w14:textId="77777777" w:rsidR="007A1F9A" w:rsidRPr="00964707" w:rsidRDefault="00192C76" w:rsidP="00192C76">
          <w:r>
            <w:rPr>
              <w:b/>
              <w:bCs/>
              <w:noProof/>
            </w:rPr>
            <w:fldChar w:fldCharType="end"/>
          </w:r>
        </w:p>
      </w:sdtContent>
    </w:sdt>
    <w:p w14:paraId="66922B29" w14:textId="77777777" w:rsidR="00964707" w:rsidRDefault="00964707" w:rsidP="007A1F9A">
      <w:pPr>
        <w:jc w:val="center"/>
        <w:rPr>
          <w:rFonts w:cs="Arial"/>
          <w:b/>
          <w:color w:val="000000" w:themeColor="text1"/>
          <w:sz w:val="24"/>
          <w:szCs w:val="24"/>
        </w:rPr>
      </w:pPr>
    </w:p>
    <w:p w14:paraId="108EAEBF" w14:textId="77777777" w:rsidR="00192C76" w:rsidRPr="007A1F9A" w:rsidRDefault="007A1F9A" w:rsidP="007A1F9A">
      <w:pPr>
        <w:jc w:val="center"/>
        <w:rPr>
          <w:b/>
          <w:color w:val="000000" w:themeColor="text1"/>
          <w:sz w:val="24"/>
          <w:szCs w:val="24"/>
        </w:rPr>
      </w:pPr>
      <w:r>
        <w:rPr>
          <w:rFonts w:cs="Arial"/>
          <w:b/>
          <w:color w:val="000000" w:themeColor="text1"/>
          <w:sz w:val="24"/>
          <w:szCs w:val="24"/>
        </w:rPr>
        <w:t>Figures</w:t>
      </w:r>
    </w:p>
    <w:p w14:paraId="4CD2899C" w14:textId="77777777" w:rsidR="00696499" w:rsidRDefault="007A1F9A">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56776674" w:history="1">
        <w:r w:rsidR="00696499" w:rsidRPr="00C455C2">
          <w:rPr>
            <w:rStyle w:val="Hyperlink"/>
            <w:noProof/>
          </w:rPr>
          <w:t>Figure 5</w:t>
        </w:r>
        <w:r w:rsidR="00696499" w:rsidRPr="00C455C2">
          <w:rPr>
            <w:rStyle w:val="Hyperlink"/>
            <w:noProof/>
          </w:rPr>
          <w:noBreakHyphen/>
          <w:t>1: Mixed Fluids Window</w:t>
        </w:r>
        <w:r w:rsidR="00696499">
          <w:rPr>
            <w:noProof/>
            <w:webHidden/>
          </w:rPr>
          <w:tab/>
        </w:r>
        <w:r w:rsidR="00696499">
          <w:rPr>
            <w:noProof/>
            <w:webHidden/>
          </w:rPr>
          <w:fldChar w:fldCharType="begin"/>
        </w:r>
        <w:r w:rsidR="00696499">
          <w:rPr>
            <w:noProof/>
            <w:webHidden/>
          </w:rPr>
          <w:instrText xml:space="preserve"> PAGEREF _Toc456776674 \h </w:instrText>
        </w:r>
        <w:r w:rsidR="00696499">
          <w:rPr>
            <w:noProof/>
            <w:webHidden/>
          </w:rPr>
        </w:r>
        <w:r w:rsidR="00696499">
          <w:rPr>
            <w:noProof/>
            <w:webHidden/>
          </w:rPr>
          <w:fldChar w:fldCharType="separate"/>
        </w:r>
        <w:r w:rsidR="008F79FC">
          <w:rPr>
            <w:noProof/>
            <w:webHidden/>
          </w:rPr>
          <w:t>7</w:t>
        </w:r>
        <w:r w:rsidR="00696499">
          <w:rPr>
            <w:noProof/>
            <w:webHidden/>
          </w:rPr>
          <w:fldChar w:fldCharType="end"/>
        </w:r>
      </w:hyperlink>
    </w:p>
    <w:p w14:paraId="43F616AA"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75" w:history="1">
        <w:r w:rsidR="00696499" w:rsidRPr="00C455C2">
          <w:rPr>
            <w:rStyle w:val="Hyperlink"/>
            <w:noProof/>
          </w:rPr>
          <w:t>Figure 5</w:t>
        </w:r>
        <w:r w:rsidR="00696499" w:rsidRPr="00C455C2">
          <w:rPr>
            <w:rStyle w:val="Hyperlink"/>
            <w:noProof/>
          </w:rPr>
          <w:noBreakHyphen/>
          <w:t>2: NOx Reaction in Flame Model</w:t>
        </w:r>
        <w:r w:rsidR="00696499">
          <w:rPr>
            <w:noProof/>
            <w:webHidden/>
          </w:rPr>
          <w:tab/>
        </w:r>
        <w:r w:rsidR="00696499">
          <w:rPr>
            <w:noProof/>
            <w:webHidden/>
          </w:rPr>
          <w:fldChar w:fldCharType="begin"/>
        </w:r>
        <w:r w:rsidR="00696499">
          <w:rPr>
            <w:noProof/>
            <w:webHidden/>
          </w:rPr>
          <w:instrText xml:space="preserve"> PAGEREF _Toc456776675 \h </w:instrText>
        </w:r>
        <w:r w:rsidR="00696499">
          <w:rPr>
            <w:noProof/>
            <w:webHidden/>
          </w:rPr>
        </w:r>
        <w:r w:rsidR="00696499">
          <w:rPr>
            <w:noProof/>
            <w:webHidden/>
          </w:rPr>
          <w:fldChar w:fldCharType="separate"/>
        </w:r>
        <w:r w:rsidR="008F79FC">
          <w:rPr>
            <w:noProof/>
            <w:webHidden/>
          </w:rPr>
          <w:t>8</w:t>
        </w:r>
        <w:r w:rsidR="00696499">
          <w:rPr>
            <w:noProof/>
            <w:webHidden/>
          </w:rPr>
          <w:fldChar w:fldCharType="end"/>
        </w:r>
      </w:hyperlink>
    </w:p>
    <w:p w14:paraId="52D04E4D"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76" w:history="1">
        <w:r w:rsidR="00696499" w:rsidRPr="00C455C2">
          <w:rPr>
            <w:rStyle w:val="Hyperlink"/>
            <w:noProof/>
          </w:rPr>
          <w:t>Figure 5</w:t>
        </w:r>
        <w:r w:rsidR="00696499" w:rsidRPr="00C455C2">
          <w:rPr>
            <w:rStyle w:val="Hyperlink"/>
            <w:noProof/>
          </w:rPr>
          <w:noBreakHyphen/>
          <w:t>3: Function Generator for the Reaction Rate Factor</w:t>
        </w:r>
        <w:r w:rsidR="00696499">
          <w:rPr>
            <w:noProof/>
            <w:webHidden/>
          </w:rPr>
          <w:tab/>
        </w:r>
        <w:r w:rsidR="00696499">
          <w:rPr>
            <w:noProof/>
            <w:webHidden/>
          </w:rPr>
          <w:fldChar w:fldCharType="begin"/>
        </w:r>
        <w:r w:rsidR="00696499">
          <w:rPr>
            <w:noProof/>
            <w:webHidden/>
          </w:rPr>
          <w:instrText xml:space="preserve"> PAGEREF _Toc456776676 \h </w:instrText>
        </w:r>
        <w:r w:rsidR="00696499">
          <w:rPr>
            <w:noProof/>
            <w:webHidden/>
          </w:rPr>
        </w:r>
        <w:r w:rsidR="00696499">
          <w:rPr>
            <w:noProof/>
            <w:webHidden/>
          </w:rPr>
          <w:fldChar w:fldCharType="separate"/>
        </w:r>
        <w:r w:rsidR="008F79FC">
          <w:rPr>
            <w:noProof/>
            <w:webHidden/>
          </w:rPr>
          <w:t>9</w:t>
        </w:r>
        <w:r w:rsidR="00696499">
          <w:rPr>
            <w:noProof/>
            <w:webHidden/>
          </w:rPr>
          <w:fldChar w:fldCharType="end"/>
        </w:r>
      </w:hyperlink>
    </w:p>
    <w:p w14:paraId="1C58B1F2"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77" w:history="1">
        <w:r w:rsidR="00696499" w:rsidRPr="00C455C2">
          <w:rPr>
            <w:rStyle w:val="Hyperlink"/>
            <w:noProof/>
          </w:rPr>
          <w:t>Figure 5</w:t>
        </w:r>
        <w:r w:rsidR="00696499" w:rsidRPr="00C455C2">
          <w:rPr>
            <w:rStyle w:val="Hyperlink"/>
            <w:noProof/>
          </w:rPr>
          <w:noBreakHyphen/>
          <w:t>4: NO Mass Fraction at Turbine Exit</w:t>
        </w:r>
        <w:r w:rsidR="00696499">
          <w:rPr>
            <w:noProof/>
            <w:webHidden/>
          </w:rPr>
          <w:tab/>
        </w:r>
        <w:r w:rsidR="00696499">
          <w:rPr>
            <w:noProof/>
            <w:webHidden/>
          </w:rPr>
          <w:fldChar w:fldCharType="begin"/>
        </w:r>
        <w:r w:rsidR="00696499">
          <w:rPr>
            <w:noProof/>
            <w:webHidden/>
          </w:rPr>
          <w:instrText xml:space="preserve"> PAGEREF _Toc456776677 \h </w:instrText>
        </w:r>
        <w:r w:rsidR="00696499">
          <w:rPr>
            <w:noProof/>
            <w:webHidden/>
          </w:rPr>
        </w:r>
        <w:r w:rsidR="00696499">
          <w:rPr>
            <w:noProof/>
            <w:webHidden/>
          </w:rPr>
          <w:fldChar w:fldCharType="separate"/>
        </w:r>
        <w:r w:rsidR="008F79FC">
          <w:rPr>
            <w:noProof/>
            <w:webHidden/>
          </w:rPr>
          <w:t>9</w:t>
        </w:r>
        <w:r w:rsidR="00696499">
          <w:rPr>
            <w:noProof/>
            <w:webHidden/>
          </w:rPr>
          <w:fldChar w:fldCharType="end"/>
        </w:r>
      </w:hyperlink>
    </w:p>
    <w:p w14:paraId="11AF5FD1"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78" w:history="1">
        <w:r w:rsidR="00696499" w:rsidRPr="00C455C2">
          <w:rPr>
            <w:rStyle w:val="Hyperlink"/>
            <w:noProof/>
          </w:rPr>
          <w:t>Figure 5</w:t>
        </w:r>
        <w:r w:rsidR="00696499" w:rsidRPr="00C455C2">
          <w:rPr>
            <w:rStyle w:val="Hyperlink"/>
            <w:noProof/>
          </w:rPr>
          <w:noBreakHyphen/>
          <w:t>5: Fogger Illustration</w:t>
        </w:r>
        <w:r w:rsidR="00696499">
          <w:rPr>
            <w:noProof/>
            <w:webHidden/>
          </w:rPr>
          <w:tab/>
        </w:r>
        <w:r w:rsidR="00696499">
          <w:rPr>
            <w:noProof/>
            <w:webHidden/>
          </w:rPr>
          <w:fldChar w:fldCharType="begin"/>
        </w:r>
        <w:r w:rsidR="00696499">
          <w:rPr>
            <w:noProof/>
            <w:webHidden/>
          </w:rPr>
          <w:instrText xml:space="preserve"> PAGEREF _Toc456776678 \h </w:instrText>
        </w:r>
        <w:r w:rsidR="00696499">
          <w:rPr>
            <w:noProof/>
            <w:webHidden/>
          </w:rPr>
        </w:r>
        <w:r w:rsidR="00696499">
          <w:rPr>
            <w:noProof/>
            <w:webHidden/>
          </w:rPr>
          <w:fldChar w:fldCharType="separate"/>
        </w:r>
        <w:r w:rsidR="008F79FC">
          <w:rPr>
            <w:noProof/>
            <w:webHidden/>
          </w:rPr>
          <w:t>10</w:t>
        </w:r>
        <w:r w:rsidR="00696499">
          <w:rPr>
            <w:noProof/>
            <w:webHidden/>
          </w:rPr>
          <w:fldChar w:fldCharType="end"/>
        </w:r>
      </w:hyperlink>
    </w:p>
    <w:p w14:paraId="0FFB92AC"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79" w:history="1">
        <w:r w:rsidR="00696499" w:rsidRPr="00C455C2">
          <w:rPr>
            <w:rStyle w:val="Hyperlink"/>
            <w:noProof/>
          </w:rPr>
          <w:t>Figure 5-6: Function Generator of the Fogger</w:t>
        </w:r>
        <w:r w:rsidR="00696499">
          <w:rPr>
            <w:noProof/>
            <w:webHidden/>
          </w:rPr>
          <w:tab/>
        </w:r>
        <w:r w:rsidR="00696499">
          <w:rPr>
            <w:noProof/>
            <w:webHidden/>
          </w:rPr>
          <w:fldChar w:fldCharType="begin"/>
        </w:r>
        <w:r w:rsidR="00696499">
          <w:rPr>
            <w:noProof/>
            <w:webHidden/>
          </w:rPr>
          <w:instrText xml:space="preserve"> PAGEREF _Toc456776679 \h </w:instrText>
        </w:r>
        <w:r w:rsidR="00696499">
          <w:rPr>
            <w:noProof/>
            <w:webHidden/>
          </w:rPr>
        </w:r>
        <w:r w:rsidR="00696499">
          <w:rPr>
            <w:noProof/>
            <w:webHidden/>
          </w:rPr>
          <w:fldChar w:fldCharType="separate"/>
        </w:r>
        <w:r w:rsidR="008F79FC">
          <w:rPr>
            <w:noProof/>
            <w:webHidden/>
          </w:rPr>
          <w:t>11</w:t>
        </w:r>
        <w:r w:rsidR="00696499">
          <w:rPr>
            <w:noProof/>
            <w:webHidden/>
          </w:rPr>
          <w:fldChar w:fldCharType="end"/>
        </w:r>
      </w:hyperlink>
    </w:p>
    <w:p w14:paraId="4136775F"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80" w:history="1">
        <w:r w:rsidR="00696499" w:rsidRPr="00C455C2">
          <w:rPr>
            <w:rStyle w:val="Hyperlink"/>
            <w:noProof/>
          </w:rPr>
          <w:t>Figure 5-7: The Balanced Chemical Reaction to Reduce NOx Emissions [3]</w:t>
        </w:r>
        <w:r w:rsidR="00696499">
          <w:rPr>
            <w:noProof/>
            <w:webHidden/>
          </w:rPr>
          <w:tab/>
        </w:r>
        <w:r w:rsidR="00696499">
          <w:rPr>
            <w:noProof/>
            <w:webHidden/>
          </w:rPr>
          <w:fldChar w:fldCharType="begin"/>
        </w:r>
        <w:r w:rsidR="00696499">
          <w:rPr>
            <w:noProof/>
            <w:webHidden/>
          </w:rPr>
          <w:instrText xml:space="preserve"> PAGEREF _Toc456776680 \h </w:instrText>
        </w:r>
        <w:r w:rsidR="00696499">
          <w:rPr>
            <w:noProof/>
            <w:webHidden/>
          </w:rPr>
        </w:r>
        <w:r w:rsidR="00696499">
          <w:rPr>
            <w:noProof/>
            <w:webHidden/>
          </w:rPr>
          <w:fldChar w:fldCharType="separate"/>
        </w:r>
        <w:r w:rsidR="008F79FC">
          <w:rPr>
            <w:noProof/>
            <w:webHidden/>
          </w:rPr>
          <w:t>11</w:t>
        </w:r>
        <w:r w:rsidR="00696499">
          <w:rPr>
            <w:noProof/>
            <w:webHidden/>
          </w:rPr>
          <w:fldChar w:fldCharType="end"/>
        </w:r>
      </w:hyperlink>
    </w:p>
    <w:p w14:paraId="618E5BC4"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81" w:history="1">
        <w:r w:rsidR="00696499" w:rsidRPr="00C455C2">
          <w:rPr>
            <w:rStyle w:val="Hyperlink"/>
            <w:noProof/>
          </w:rPr>
          <w:t>Figure 5-8: Mass Fractions from Turbine Exit and Ammonia Injection</w:t>
        </w:r>
        <w:r w:rsidR="00696499">
          <w:rPr>
            <w:noProof/>
            <w:webHidden/>
          </w:rPr>
          <w:tab/>
        </w:r>
        <w:r w:rsidR="00696499">
          <w:rPr>
            <w:noProof/>
            <w:webHidden/>
          </w:rPr>
          <w:fldChar w:fldCharType="begin"/>
        </w:r>
        <w:r w:rsidR="00696499">
          <w:rPr>
            <w:noProof/>
            <w:webHidden/>
          </w:rPr>
          <w:instrText xml:space="preserve"> PAGEREF _Toc456776681 \h </w:instrText>
        </w:r>
        <w:r w:rsidR="00696499">
          <w:rPr>
            <w:noProof/>
            <w:webHidden/>
          </w:rPr>
        </w:r>
        <w:r w:rsidR="00696499">
          <w:rPr>
            <w:noProof/>
            <w:webHidden/>
          </w:rPr>
          <w:fldChar w:fldCharType="separate"/>
        </w:r>
        <w:r w:rsidR="008F79FC">
          <w:rPr>
            <w:noProof/>
            <w:webHidden/>
          </w:rPr>
          <w:t>12</w:t>
        </w:r>
        <w:r w:rsidR="00696499">
          <w:rPr>
            <w:noProof/>
            <w:webHidden/>
          </w:rPr>
          <w:fldChar w:fldCharType="end"/>
        </w:r>
      </w:hyperlink>
    </w:p>
    <w:p w14:paraId="2D634964"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82" w:history="1">
        <w:r w:rsidR="00696499" w:rsidRPr="00C455C2">
          <w:rPr>
            <w:rStyle w:val="Hyperlink"/>
            <w:noProof/>
          </w:rPr>
          <w:t>Figure 5-9: Mole Rate for Turbine Exit and Ammonia Injection</w:t>
        </w:r>
        <w:r w:rsidR="00696499">
          <w:rPr>
            <w:noProof/>
            <w:webHidden/>
          </w:rPr>
          <w:tab/>
        </w:r>
        <w:r w:rsidR="00696499">
          <w:rPr>
            <w:noProof/>
            <w:webHidden/>
          </w:rPr>
          <w:fldChar w:fldCharType="begin"/>
        </w:r>
        <w:r w:rsidR="00696499">
          <w:rPr>
            <w:noProof/>
            <w:webHidden/>
          </w:rPr>
          <w:instrText xml:space="preserve"> PAGEREF _Toc456776682 \h </w:instrText>
        </w:r>
        <w:r w:rsidR="00696499">
          <w:rPr>
            <w:noProof/>
            <w:webHidden/>
          </w:rPr>
        </w:r>
        <w:r w:rsidR="00696499">
          <w:rPr>
            <w:noProof/>
            <w:webHidden/>
          </w:rPr>
          <w:fldChar w:fldCharType="separate"/>
        </w:r>
        <w:r w:rsidR="008F79FC">
          <w:rPr>
            <w:noProof/>
            <w:webHidden/>
          </w:rPr>
          <w:t>12</w:t>
        </w:r>
        <w:r w:rsidR="00696499">
          <w:rPr>
            <w:noProof/>
            <w:webHidden/>
          </w:rPr>
          <w:fldChar w:fldCharType="end"/>
        </w:r>
      </w:hyperlink>
    </w:p>
    <w:p w14:paraId="55035D57"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83" w:history="1">
        <w:r w:rsidR="00696499" w:rsidRPr="00C455C2">
          <w:rPr>
            <w:rStyle w:val="Hyperlink"/>
            <w:noProof/>
          </w:rPr>
          <w:t>Figure 5-10: Mole Rate of the Reaction</w:t>
        </w:r>
        <w:r w:rsidR="00696499">
          <w:rPr>
            <w:noProof/>
            <w:webHidden/>
          </w:rPr>
          <w:tab/>
        </w:r>
        <w:r w:rsidR="00696499">
          <w:rPr>
            <w:noProof/>
            <w:webHidden/>
          </w:rPr>
          <w:fldChar w:fldCharType="begin"/>
        </w:r>
        <w:r w:rsidR="00696499">
          <w:rPr>
            <w:noProof/>
            <w:webHidden/>
          </w:rPr>
          <w:instrText xml:space="preserve"> PAGEREF _Toc456776683 \h </w:instrText>
        </w:r>
        <w:r w:rsidR="00696499">
          <w:rPr>
            <w:noProof/>
            <w:webHidden/>
          </w:rPr>
        </w:r>
        <w:r w:rsidR="00696499">
          <w:rPr>
            <w:noProof/>
            <w:webHidden/>
          </w:rPr>
          <w:fldChar w:fldCharType="separate"/>
        </w:r>
        <w:r w:rsidR="008F79FC">
          <w:rPr>
            <w:noProof/>
            <w:webHidden/>
          </w:rPr>
          <w:t>12</w:t>
        </w:r>
        <w:r w:rsidR="00696499">
          <w:rPr>
            <w:noProof/>
            <w:webHidden/>
          </w:rPr>
          <w:fldChar w:fldCharType="end"/>
        </w:r>
      </w:hyperlink>
    </w:p>
    <w:p w14:paraId="7D20AE8A"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84" w:history="1">
        <w:r w:rsidR="00696499" w:rsidRPr="00C455C2">
          <w:rPr>
            <w:rStyle w:val="Hyperlink"/>
            <w:noProof/>
          </w:rPr>
          <w:t>Figure 5-11: Added Efficiency to the Reaction Mole Rate</w:t>
        </w:r>
        <w:r w:rsidR="00696499">
          <w:rPr>
            <w:noProof/>
            <w:webHidden/>
          </w:rPr>
          <w:tab/>
        </w:r>
        <w:r w:rsidR="00696499">
          <w:rPr>
            <w:noProof/>
            <w:webHidden/>
          </w:rPr>
          <w:fldChar w:fldCharType="begin"/>
        </w:r>
        <w:r w:rsidR="00696499">
          <w:rPr>
            <w:noProof/>
            <w:webHidden/>
          </w:rPr>
          <w:instrText xml:space="preserve"> PAGEREF _Toc456776684 \h </w:instrText>
        </w:r>
        <w:r w:rsidR="00696499">
          <w:rPr>
            <w:noProof/>
            <w:webHidden/>
          </w:rPr>
        </w:r>
        <w:r w:rsidR="00696499">
          <w:rPr>
            <w:noProof/>
            <w:webHidden/>
          </w:rPr>
          <w:fldChar w:fldCharType="separate"/>
        </w:r>
        <w:r w:rsidR="008F79FC">
          <w:rPr>
            <w:noProof/>
            <w:webHidden/>
          </w:rPr>
          <w:t>13</w:t>
        </w:r>
        <w:r w:rsidR="00696499">
          <w:rPr>
            <w:noProof/>
            <w:webHidden/>
          </w:rPr>
          <w:fldChar w:fldCharType="end"/>
        </w:r>
      </w:hyperlink>
    </w:p>
    <w:p w14:paraId="69D4DF76"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85" w:history="1">
        <w:r w:rsidR="00696499" w:rsidRPr="00C455C2">
          <w:rPr>
            <w:rStyle w:val="Hyperlink"/>
            <w:noProof/>
          </w:rPr>
          <w:t>Figure 5-12: Total Mole Rate</w:t>
        </w:r>
        <w:r w:rsidR="00696499">
          <w:rPr>
            <w:noProof/>
            <w:webHidden/>
          </w:rPr>
          <w:tab/>
        </w:r>
        <w:r w:rsidR="00696499">
          <w:rPr>
            <w:noProof/>
            <w:webHidden/>
          </w:rPr>
          <w:fldChar w:fldCharType="begin"/>
        </w:r>
        <w:r w:rsidR="00696499">
          <w:rPr>
            <w:noProof/>
            <w:webHidden/>
          </w:rPr>
          <w:instrText xml:space="preserve"> PAGEREF _Toc456776685 \h </w:instrText>
        </w:r>
        <w:r w:rsidR="00696499">
          <w:rPr>
            <w:noProof/>
            <w:webHidden/>
          </w:rPr>
        </w:r>
        <w:r w:rsidR="00696499">
          <w:rPr>
            <w:noProof/>
            <w:webHidden/>
          </w:rPr>
          <w:fldChar w:fldCharType="separate"/>
        </w:r>
        <w:r w:rsidR="008F79FC">
          <w:rPr>
            <w:noProof/>
            <w:webHidden/>
          </w:rPr>
          <w:t>13</w:t>
        </w:r>
        <w:r w:rsidR="00696499">
          <w:rPr>
            <w:noProof/>
            <w:webHidden/>
          </w:rPr>
          <w:fldChar w:fldCharType="end"/>
        </w:r>
      </w:hyperlink>
    </w:p>
    <w:p w14:paraId="268DB179"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86" w:history="1">
        <w:r w:rsidR="00696499" w:rsidRPr="00C455C2">
          <w:rPr>
            <w:rStyle w:val="Hyperlink"/>
            <w:noProof/>
          </w:rPr>
          <w:t>Figure 5-13: Conversion from Mole Rate to Mass Flow Rate</w:t>
        </w:r>
        <w:r w:rsidR="00696499">
          <w:rPr>
            <w:noProof/>
            <w:webHidden/>
          </w:rPr>
          <w:tab/>
        </w:r>
        <w:r w:rsidR="00696499">
          <w:rPr>
            <w:noProof/>
            <w:webHidden/>
          </w:rPr>
          <w:fldChar w:fldCharType="begin"/>
        </w:r>
        <w:r w:rsidR="00696499">
          <w:rPr>
            <w:noProof/>
            <w:webHidden/>
          </w:rPr>
          <w:instrText xml:space="preserve"> PAGEREF _Toc456776686 \h </w:instrText>
        </w:r>
        <w:r w:rsidR="00696499">
          <w:rPr>
            <w:noProof/>
            <w:webHidden/>
          </w:rPr>
        </w:r>
        <w:r w:rsidR="00696499">
          <w:rPr>
            <w:noProof/>
            <w:webHidden/>
          </w:rPr>
          <w:fldChar w:fldCharType="separate"/>
        </w:r>
        <w:r w:rsidR="008F79FC">
          <w:rPr>
            <w:noProof/>
            <w:webHidden/>
          </w:rPr>
          <w:t>13</w:t>
        </w:r>
        <w:r w:rsidR="00696499">
          <w:rPr>
            <w:noProof/>
            <w:webHidden/>
          </w:rPr>
          <w:fldChar w:fldCharType="end"/>
        </w:r>
      </w:hyperlink>
    </w:p>
    <w:p w14:paraId="24DE2F3F"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87" w:history="1">
        <w:r w:rsidR="00696499" w:rsidRPr="00C455C2">
          <w:rPr>
            <w:rStyle w:val="Hyperlink"/>
            <w:noProof/>
          </w:rPr>
          <w:t>Figure 5-14: Final Mass Fractions</w:t>
        </w:r>
        <w:r w:rsidR="00696499">
          <w:rPr>
            <w:noProof/>
            <w:webHidden/>
          </w:rPr>
          <w:tab/>
        </w:r>
        <w:r w:rsidR="00696499">
          <w:rPr>
            <w:noProof/>
            <w:webHidden/>
          </w:rPr>
          <w:fldChar w:fldCharType="begin"/>
        </w:r>
        <w:r w:rsidR="00696499">
          <w:rPr>
            <w:noProof/>
            <w:webHidden/>
          </w:rPr>
          <w:instrText xml:space="preserve"> PAGEREF _Toc456776687 \h </w:instrText>
        </w:r>
        <w:r w:rsidR="00696499">
          <w:rPr>
            <w:noProof/>
            <w:webHidden/>
          </w:rPr>
        </w:r>
        <w:r w:rsidR="00696499">
          <w:rPr>
            <w:noProof/>
            <w:webHidden/>
          </w:rPr>
          <w:fldChar w:fldCharType="separate"/>
        </w:r>
        <w:r w:rsidR="008F79FC">
          <w:rPr>
            <w:noProof/>
            <w:webHidden/>
          </w:rPr>
          <w:t>14</w:t>
        </w:r>
        <w:r w:rsidR="00696499">
          <w:rPr>
            <w:noProof/>
            <w:webHidden/>
          </w:rPr>
          <w:fldChar w:fldCharType="end"/>
        </w:r>
      </w:hyperlink>
    </w:p>
    <w:p w14:paraId="7AC757E1"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88" w:history="1">
        <w:r w:rsidR="00696499" w:rsidRPr="00C455C2">
          <w:rPr>
            <w:rStyle w:val="Hyperlink"/>
            <w:noProof/>
          </w:rPr>
          <w:t>Figure 5-15: Total Mass Fraction</w:t>
        </w:r>
        <w:r w:rsidR="00696499">
          <w:rPr>
            <w:noProof/>
            <w:webHidden/>
          </w:rPr>
          <w:tab/>
        </w:r>
        <w:r w:rsidR="00696499">
          <w:rPr>
            <w:noProof/>
            <w:webHidden/>
          </w:rPr>
          <w:fldChar w:fldCharType="begin"/>
        </w:r>
        <w:r w:rsidR="00696499">
          <w:rPr>
            <w:noProof/>
            <w:webHidden/>
          </w:rPr>
          <w:instrText xml:space="preserve"> PAGEREF _Toc456776688 \h </w:instrText>
        </w:r>
        <w:r w:rsidR="00696499">
          <w:rPr>
            <w:noProof/>
            <w:webHidden/>
          </w:rPr>
        </w:r>
        <w:r w:rsidR="00696499">
          <w:rPr>
            <w:noProof/>
            <w:webHidden/>
          </w:rPr>
          <w:fldChar w:fldCharType="separate"/>
        </w:r>
        <w:r w:rsidR="008F79FC">
          <w:rPr>
            <w:noProof/>
            <w:webHidden/>
          </w:rPr>
          <w:t>14</w:t>
        </w:r>
        <w:r w:rsidR="00696499">
          <w:rPr>
            <w:noProof/>
            <w:webHidden/>
          </w:rPr>
          <w:fldChar w:fldCharType="end"/>
        </w:r>
      </w:hyperlink>
    </w:p>
    <w:p w14:paraId="4C834454"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89" w:history="1">
        <w:r w:rsidR="00696499" w:rsidRPr="00C455C2">
          <w:rPr>
            <w:rStyle w:val="Hyperlink"/>
            <w:noProof/>
          </w:rPr>
          <w:t>Figure 5-16: NOx and Ammonia Slip ppm Calculations</w:t>
        </w:r>
        <w:r w:rsidR="00696499">
          <w:rPr>
            <w:noProof/>
            <w:webHidden/>
          </w:rPr>
          <w:tab/>
        </w:r>
        <w:r w:rsidR="00696499">
          <w:rPr>
            <w:noProof/>
            <w:webHidden/>
          </w:rPr>
          <w:fldChar w:fldCharType="begin"/>
        </w:r>
        <w:r w:rsidR="00696499">
          <w:rPr>
            <w:noProof/>
            <w:webHidden/>
          </w:rPr>
          <w:instrText xml:space="preserve"> PAGEREF _Toc456776689 \h </w:instrText>
        </w:r>
        <w:r w:rsidR="00696499">
          <w:rPr>
            <w:noProof/>
            <w:webHidden/>
          </w:rPr>
        </w:r>
        <w:r w:rsidR="00696499">
          <w:rPr>
            <w:noProof/>
            <w:webHidden/>
          </w:rPr>
          <w:fldChar w:fldCharType="separate"/>
        </w:r>
        <w:r w:rsidR="008F79FC">
          <w:rPr>
            <w:noProof/>
            <w:webHidden/>
          </w:rPr>
          <w:t>14</w:t>
        </w:r>
        <w:r w:rsidR="00696499">
          <w:rPr>
            <w:noProof/>
            <w:webHidden/>
          </w:rPr>
          <w:fldChar w:fldCharType="end"/>
        </w:r>
      </w:hyperlink>
    </w:p>
    <w:p w14:paraId="62E13270"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90" w:history="1">
        <w:r w:rsidR="00696499" w:rsidRPr="00C455C2">
          <w:rPr>
            <w:rStyle w:val="Hyperlink"/>
            <w:noProof/>
          </w:rPr>
          <w:t>Figure 5-17: Water Injection and Gas Supply Mass Flow Rates</w:t>
        </w:r>
        <w:r w:rsidR="00696499">
          <w:rPr>
            <w:noProof/>
            <w:webHidden/>
          </w:rPr>
          <w:tab/>
        </w:r>
        <w:r w:rsidR="00696499">
          <w:rPr>
            <w:noProof/>
            <w:webHidden/>
          </w:rPr>
          <w:fldChar w:fldCharType="begin"/>
        </w:r>
        <w:r w:rsidR="00696499">
          <w:rPr>
            <w:noProof/>
            <w:webHidden/>
          </w:rPr>
          <w:instrText xml:space="preserve"> PAGEREF _Toc456776690 \h </w:instrText>
        </w:r>
        <w:r w:rsidR="00696499">
          <w:rPr>
            <w:noProof/>
            <w:webHidden/>
          </w:rPr>
        </w:r>
        <w:r w:rsidR="00696499">
          <w:rPr>
            <w:noProof/>
            <w:webHidden/>
          </w:rPr>
          <w:fldChar w:fldCharType="separate"/>
        </w:r>
        <w:r w:rsidR="008F79FC">
          <w:rPr>
            <w:noProof/>
            <w:webHidden/>
          </w:rPr>
          <w:t>14</w:t>
        </w:r>
        <w:r w:rsidR="00696499">
          <w:rPr>
            <w:noProof/>
            <w:webHidden/>
          </w:rPr>
          <w:fldChar w:fldCharType="end"/>
        </w:r>
      </w:hyperlink>
    </w:p>
    <w:p w14:paraId="7458F06A"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91" w:history="1">
        <w:r w:rsidR="00696499" w:rsidRPr="00C455C2">
          <w:rPr>
            <w:rStyle w:val="Hyperlink"/>
            <w:noProof/>
          </w:rPr>
          <w:t>Figure 5-18: Calculation of Omega</w:t>
        </w:r>
        <w:r w:rsidR="00696499">
          <w:rPr>
            <w:noProof/>
            <w:webHidden/>
          </w:rPr>
          <w:tab/>
        </w:r>
        <w:r w:rsidR="00696499">
          <w:rPr>
            <w:noProof/>
            <w:webHidden/>
          </w:rPr>
          <w:fldChar w:fldCharType="begin"/>
        </w:r>
        <w:r w:rsidR="00696499">
          <w:rPr>
            <w:noProof/>
            <w:webHidden/>
          </w:rPr>
          <w:instrText xml:space="preserve"> PAGEREF _Toc456776691 \h </w:instrText>
        </w:r>
        <w:r w:rsidR="00696499">
          <w:rPr>
            <w:noProof/>
            <w:webHidden/>
          </w:rPr>
        </w:r>
        <w:r w:rsidR="00696499">
          <w:rPr>
            <w:noProof/>
            <w:webHidden/>
          </w:rPr>
          <w:fldChar w:fldCharType="separate"/>
        </w:r>
        <w:r w:rsidR="008F79FC">
          <w:rPr>
            <w:noProof/>
            <w:webHidden/>
          </w:rPr>
          <w:t>15</w:t>
        </w:r>
        <w:r w:rsidR="00696499">
          <w:rPr>
            <w:noProof/>
            <w:webHidden/>
          </w:rPr>
          <w:fldChar w:fldCharType="end"/>
        </w:r>
      </w:hyperlink>
    </w:p>
    <w:p w14:paraId="130C0AC5"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92" w:history="1">
        <w:r w:rsidR="00696499" w:rsidRPr="00C455C2">
          <w:rPr>
            <w:rStyle w:val="Hyperlink"/>
            <w:noProof/>
          </w:rPr>
          <w:t>Figure 6</w:t>
        </w:r>
        <w:r w:rsidR="00696499" w:rsidRPr="00C455C2">
          <w:rPr>
            <w:rStyle w:val="Hyperlink"/>
            <w:noProof/>
          </w:rPr>
          <w:noBreakHyphen/>
          <w:t>1: NOx Emissions of the Long Beach Simulator at Startup</w:t>
        </w:r>
        <w:r w:rsidR="00696499">
          <w:rPr>
            <w:noProof/>
            <w:webHidden/>
          </w:rPr>
          <w:tab/>
        </w:r>
        <w:r w:rsidR="00696499">
          <w:rPr>
            <w:noProof/>
            <w:webHidden/>
          </w:rPr>
          <w:fldChar w:fldCharType="begin"/>
        </w:r>
        <w:r w:rsidR="00696499">
          <w:rPr>
            <w:noProof/>
            <w:webHidden/>
          </w:rPr>
          <w:instrText xml:space="preserve"> PAGEREF _Toc456776692 \h </w:instrText>
        </w:r>
        <w:r w:rsidR="00696499">
          <w:rPr>
            <w:noProof/>
            <w:webHidden/>
          </w:rPr>
        </w:r>
        <w:r w:rsidR="00696499">
          <w:rPr>
            <w:noProof/>
            <w:webHidden/>
          </w:rPr>
          <w:fldChar w:fldCharType="separate"/>
        </w:r>
        <w:r w:rsidR="008F79FC">
          <w:rPr>
            <w:noProof/>
            <w:webHidden/>
          </w:rPr>
          <w:t>16</w:t>
        </w:r>
        <w:r w:rsidR="00696499">
          <w:rPr>
            <w:noProof/>
            <w:webHidden/>
          </w:rPr>
          <w:fldChar w:fldCharType="end"/>
        </w:r>
      </w:hyperlink>
    </w:p>
    <w:p w14:paraId="5005EF92"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93" w:history="1">
        <w:r w:rsidR="00696499" w:rsidRPr="00C455C2">
          <w:rPr>
            <w:rStyle w:val="Hyperlink"/>
            <w:noProof/>
          </w:rPr>
          <w:t>Figure 6</w:t>
        </w:r>
        <w:r w:rsidR="00696499" w:rsidRPr="00C455C2">
          <w:rPr>
            <w:rStyle w:val="Hyperlink"/>
            <w:noProof/>
          </w:rPr>
          <w:noBreakHyphen/>
          <w:t>2: NOx Emissions of the Test Simulator at Startup</w:t>
        </w:r>
        <w:r w:rsidR="00696499">
          <w:rPr>
            <w:noProof/>
            <w:webHidden/>
          </w:rPr>
          <w:tab/>
        </w:r>
        <w:r w:rsidR="00696499">
          <w:rPr>
            <w:noProof/>
            <w:webHidden/>
          </w:rPr>
          <w:fldChar w:fldCharType="begin"/>
        </w:r>
        <w:r w:rsidR="00696499">
          <w:rPr>
            <w:noProof/>
            <w:webHidden/>
          </w:rPr>
          <w:instrText xml:space="preserve"> PAGEREF _Toc456776693 \h </w:instrText>
        </w:r>
        <w:r w:rsidR="00696499">
          <w:rPr>
            <w:noProof/>
            <w:webHidden/>
          </w:rPr>
        </w:r>
        <w:r w:rsidR="00696499">
          <w:rPr>
            <w:noProof/>
            <w:webHidden/>
          </w:rPr>
          <w:fldChar w:fldCharType="separate"/>
        </w:r>
        <w:r w:rsidR="008F79FC">
          <w:rPr>
            <w:noProof/>
            <w:webHidden/>
          </w:rPr>
          <w:t>17</w:t>
        </w:r>
        <w:r w:rsidR="00696499">
          <w:rPr>
            <w:noProof/>
            <w:webHidden/>
          </w:rPr>
          <w:fldChar w:fldCharType="end"/>
        </w:r>
      </w:hyperlink>
    </w:p>
    <w:p w14:paraId="0EC4A33C"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94" w:history="1">
        <w:r w:rsidR="00696499" w:rsidRPr="00C455C2">
          <w:rPr>
            <w:rStyle w:val="Hyperlink"/>
            <w:noProof/>
          </w:rPr>
          <w:t>Figure 6</w:t>
        </w:r>
        <w:r w:rsidR="00696499" w:rsidRPr="00C455C2">
          <w:rPr>
            <w:rStyle w:val="Hyperlink"/>
            <w:noProof/>
          </w:rPr>
          <w:noBreakHyphen/>
          <w:t>3: Omega Value for Long Beach - and the Test Simulator at Startup (Sensor Dynamics not Included)</w:t>
        </w:r>
        <w:r w:rsidR="00696499">
          <w:rPr>
            <w:noProof/>
            <w:webHidden/>
          </w:rPr>
          <w:tab/>
        </w:r>
        <w:r w:rsidR="00696499">
          <w:rPr>
            <w:noProof/>
            <w:webHidden/>
          </w:rPr>
          <w:fldChar w:fldCharType="begin"/>
        </w:r>
        <w:r w:rsidR="00696499">
          <w:rPr>
            <w:noProof/>
            <w:webHidden/>
          </w:rPr>
          <w:instrText xml:space="preserve"> PAGEREF _Toc456776694 \h </w:instrText>
        </w:r>
        <w:r w:rsidR="00696499">
          <w:rPr>
            <w:noProof/>
            <w:webHidden/>
          </w:rPr>
        </w:r>
        <w:r w:rsidR="00696499">
          <w:rPr>
            <w:noProof/>
            <w:webHidden/>
          </w:rPr>
          <w:fldChar w:fldCharType="separate"/>
        </w:r>
        <w:r w:rsidR="008F79FC">
          <w:rPr>
            <w:noProof/>
            <w:webHidden/>
          </w:rPr>
          <w:t>18</w:t>
        </w:r>
        <w:r w:rsidR="00696499">
          <w:rPr>
            <w:noProof/>
            <w:webHidden/>
          </w:rPr>
          <w:fldChar w:fldCharType="end"/>
        </w:r>
      </w:hyperlink>
    </w:p>
    <w:p w14:paraId="28B6FD8E"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95" w:history="1">
        <w:r w:rsidR="00696499" w:rsidRPr="00C455C2">
          <w:rPr>
            <w:rStyle w:val="Hyperlink"/>
            <w:noProof/>
          </w:rPr>
          <w:t>Figure 6</w:t>
        </w:r>
        <w:r w:rsidR="00696499" w:rsidRPr="00C455C2">
          <w:rPr>
            <w:rStyle w:val="Hyperlink"/>
            <w:noProof/>
          </w:rPr>
          <w:noBreakHyphen/>
          <w:t>4: Ammonia Slip for Long Beach - and the Test Simulator at Startup</w:t>
        </w:r>
        <w:r w:rsidR="00696499">
          <w:rPr>
            <w:noProof/>
            <w:webHidden/>
          </w:rPr>
          <w:tab/>
        </w:r>
        <w:r w:rsidR="00696499">
          <w:rPr>
            <w:noProof/>
            <w:webHidden/>
          </w:rPr>
          <w:fldChar w:fldCharType="begin"/>
        </w:r>
        <w:r w:rsidR="00696499">
          <w:rPr>
            <w:noProof/>
            <w:webHidden/>
          </w:rPr>
          <w:instrText xml:space="preserve"> PAGEREF _Toc456776695 \h </w:instrText>
        </w:r>
        <w:r w:rsidR="00696499">
          <w:rPr>
            <w:noProof/>
            <w:webHidden/>
          </w:rPr>
        </w:r>
        <w:r w:rsidR="00696499">
          <w:rPr>
            <w:noProof/>
            <w:webHidden/>
          </w:rPr>
          <w:fldChar w:fldCharType="separate"/>
        </w:r>
        <w:r w:rsidR="008F79FC">
          <w:rPr>
            <w:noProof/>
            <w:webHidden/>
          </w:rPr>
          <w:t>18</w:t>
        </w:r>
        <w:r w:rsidR="00696499">
          <w:rPr>
            <w:noProof/>
            <w:webHidden/>
          </w:rPr>
          <w:fldChar w:fldCharType="end"/>
        </w:r>
      </w:hyperlink>
    </w:p>
    <w:p w14:paraId="0F29F260"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96" w:history="1">
        <w:r w:rsidR="00696499" w:rsidRPr="00C455C2">
          <w:rPr>
            <w:rStyle w:val="Hyperlink"/>
            <w:noProof/>
          </w:rPr>
          <w:t>Figure 6</w:t>
        </w:r>
        <w:r w:rsidR="00696499" w:rsidRPr="00C455C2">
          <w:rPr>
            <w:rStyle w:val="Hyperlink"/>
            <w:noProof/>
          </w:rPr>
          <w:noBreakHyphen/>
          <w:t>5: NOx Emissions of the Long Beach Simulator at Shutdown</w:t>
        </w:r>
        <w:r w:rsidR="00696499">
          <w:rPr>
            <w:noProof/>
            <w:webHidden/>
          </w:rPr>
          <w:tab/>
        </w:r>
        <w:r w:rsidR="00696499">
          <w:rPr>
            <w:noProof/>
            <w:webHidden/>
          </w:rPr>
          <w:fldChar w:fldCharType="begin"/>
        </w:r>
        <w:r w:rsidR="00696499">
          <w:rPr>
            <w:noProof/>
            <w:webHidden/>
          </w:rPr>
          <w:instrText xml:space="preserve"> PAGEREF _Toc456776696 \h </w:instrText>
        </w:r>
        <w:r w:rsidR="00696499">
          <w:rPr>
            <w:noProof/>
            <w:webHidden/>
          </w:rPr>
        </w:r>
        <w:r w:rsidR="00696499">
          <w:rPr>
            <w:noProof/>
            <w:webHidden/>
          </w:rPr>
          <w:fldChar w:fldCharType="separate"/>
        </w:r>
        <w:r w:rsidR="008F79FC">
          <w:rPr>
            <w:noProof/>
            <w:webHidden/>
          </w:rPr>
          <w:t>19</w:t>
        </w:r>
        <w:r w:rsidR="00696499">
          <w:rPr>
            <w:noProof/>
            <w:webHidden/>
          </w:rPr>
          <w:fldChar w:fldCharType="end"/>
        </w:r>
      </w:hyperlink>
    </w:p>
    <w:p w14:paraId="574412C8"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97" w:history="1">
        <w:r w:rsidR="00696499" w:rsidRPr="00C455C2">
          <w:rPr>
            <w:rStyle w:val="Hyperlink"/>
            <w:noProof/>
          </w:rPr>
          <w:t>Figure 6</w:t>
        </w:r>
        <w:r w:rsidR="00696499" w:rsidRPr="00C455C2">
          <w:rPr>
            <w:rStyle w:val="Hyperlink"/>
            <w:noProof/>
          </w:rPr>
          <w:noBreakHyphen/>
          <w:t>6: NOx Emissions of the Test Simulator at Shutdown</w:t>
        </w:r>
        <w:r w:rsidR="00696499">
          <w:rPr>
            <w:noProof/>
            <w:webHidden/>
          </w:rPr>
          <w:tab/>
        </w:r>
        <w:r w:rsidR="00696499">
          <w:rPr>
            <w:noProof/>
            <w:webHidden/>
          </w:rPr>
          <w:fldChar w:fldCharType="begin"/>
        </w:r>
        <w:r w:rsidR="00696499">
          <w:rPr>
            <w:noProof/>
            <w:webHidden/>
          </w:rPr>
          <w:instrText xml:space="preserve"> PAGEREF _Toc456776697 \h </w:instrText>
        </w:r>
        <w:r w:rsidR="00696499">
          <w:rPr>
            <w:noProof/>
            <w:webHidden/>
          </w:rPr>
        </w:r>
        <w:r w:rsidR="00696499">
          <w:rPr>
            <w:noProof/>
            <w:webHidden/>
          </w:rPr>
          <w:fldChar w:fldCharType="separate"/>
        </w:r>
        <w:r w:rsidR="008F79FC">
          <w:rPr>
            <w:noProof/>
            <w:webHidden/>
          </w:rPr>
          <w:t>20</w:t>
        </w:r>
        <w:r w:rsidR="00696499">
          <w:rPr>
            <w:noProof/>
            <w:webHidden/>
          </w:rPr>
          <w:fldChar w:fldCharType="end"/>
        </w:r>
      </w:hyperlink>
    </w:p>
    <w:p w14:paraId="69916E8D"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98" w:history="1">
        <w:r w:rsidR="00696499" w:rsidRPr="00C455C2">
          <w:rPr>
            <w:rStyle w:val="Hyperlink"/>
            <w:noProof/>
          </w:rPr>
          <w:t>Figure 6</w:t>
        </w:r>
        <w:r w:rsidR="00696499" w:rsidRPr="00C455C2">
          <w:rPr>
            <w:rStyle w:val="Hyperlink"/>
            <w:noProof/>
          </w:rPr>
          <w:noBreakHyphen/>
          <w:t>7: Omega Value for Long Beach - and the Test Simulator at Shutdown</w:t>
        </w:r>
        <w:r w:rsidR="00696499">
          <w:rPr>
            <w:noProof/>
            <w:webHidden/>
          </w:rPr>
          <w:tab/>
        </w:r>
        <w:r w:rsidR="00696499">
          <w:rPr>
            <w:noProof/>
            <w:webHidden/>
          </w:rPr>
          <w:fldChar w:fldCharType="begin"/>
        </w:r>
        <w:r w:rsidR="00696499">
          <w:rPr>
            <w:noProof/>
            <w:webHidden/>
          </w:rPr>
          <w:instrText xml:space="preserve"> PAGEREF _Toc456776698 \h </w:instrText>
        </w:r>
        <w:r w:rsidR="00696499">
          <w:rPr>
            <w:noProof/>
            <w:webHidden/>
          </w:rPr>
        </w:r>
        <w:r w:rsidR="00696499">
          <w:rPr>
            <w:noProof/>
            <w:webHidden/>
          </w:rPr>
          <w:fldChar w:fldCharType="separate"/>
        </w:r>
        <w:r w:rsidR="008F79FC">
          <w:rPr>
            <w:noProof/>
            <w:webHidden/>
          </w:rPr>
          <w:t>20</w:t>
        </w:r>
        <w:r w:rsidR="00696499">
          <w:rPr>
            <w:noProof/>
            <w:webHidden/>
          </w:rPr>
          <w:fldChar w:fldCharType="end"/>
        </w:r>
      </w:hyperlink>
    </w:p>
    <w:p w14:paraId="0B4B06A5" w14:textId="77777777" w:rsidR="00696499" w:rsidRDefault="008969B4">
      <w:pPr>
        <w:pStyle w:val="TableofFigures"/>
        <w:tabs>
          <w:tab w:val="right" w:leader="dot" w:pos="9350"/>
        </w:tabs>
        <w:rPr>
          <w:rFonts w:asciiTheme="minorHAnsi" w:eastAsiaTheme="minorEastAsia" w:hAnsiTheme="minorHAnsi" w:cstheme="minorBidi"/>
          <w:noProof/>
          <w:sz w:val="22"/>
          <w:szCs w:val="22"/>
        </w:rPr>
      </w:pPr>
      <w:hyperlink w:anchor="_Toc456776699" w:history="1">
        <w:r w:rsidR="00696499" w:rsidRPr="00C455C2">
          <w:rPr>
            <w:rStyle w:val="Hyperlink"/>
            <w:noProof/>
          </w:rPr>
          <w:t>Figure 6</w:t>
        </w:r>
        <w:r w:rsidR="00696499" w:rsidRPr="00C455C2">
          <w:rPr>
            <w:rStyle w:val="Hyperlink"/>
            <w:noProof/>
          </w:rPr>
          <w:noBreakHyphen/>
          <w:t>8: Ammonia Slip for Long Beach – and the Test Simulator at Shutdown</w:t>
        </w:r>
        <w:r w:rsidR="00696499">
          <w:rPr>
            <w:noProof/>
            <w:webHidden/>
          </w:rPr>
          <w:tab/>
        </w:r>
        <w:r w:rsidR="00696499">
          <w:rPr>
            <w:noProof/>
            <w:webHidden/>
          </w:rPr>
          <w:fldChar w:fldCharType="begin"/>
        </w:r>
        <w:r w:rsidR="00696499">
          <w:rPr>
            <w:noProof/>
            <w:webHidden/>
          </w:rPr>
          <w:instrText xml:space="preserve"> PAGEREF _Toc456776699 \h </w:instrText>
        </w:r>
        <w:r w:rsidR="00696499">
          <w:rPr>
            <w:noProof/>
            <w:webHidden/>
          </w:rPr>
        </w:r>
        <w:r w:rsidR="00696499">
          <w:rPr>
            <w:noProof/>
            <w:webHidden/>
          </w:rPr>
          <w:fldChar w:fldCharType="separate"/>
        </w:r>
        <w:r w:rsidR="008F79FC">
          <w:rPr>
            <w:noProof/>
            <w:webHidden/>
          </w:rPr>
          <w:t>21</w:t>
        </w:r>
        <w:r w:rsidR="00696499">
          <w:rPr>
            <w:noProof/>
            <w:webHidden/>
          </w:rPr>
          <w:fldChar w:fldCharType="end"/>
        </w:r>
      </w:hyperlink>
    </w:p>
    <w:p w14:paraId="584A9F3D" w14:textId="77777777" w:rsidR="00D4698E" w:rsidRPr="00B61CDB" w:rsidRDefault="007A1F9A" w:rsidP="00E75379">
      <w:pPr>
        <w:rPr>
          <w:sz w:val="24"/>
          <w:szCs w:val="24"/>
        </w:rPr>
      </w:pPr>
      <w:r>
        <w:fldChar w:fldCharType="end"/>
      </w:r>
    </w:p>
    <w:p w14:paraId="41CBC2F3" w14:textId="77777777" w:rsidR="00B61CDB" w:rsidRPr="00B61CDB" w:rsidRDefault="00B61CDB" w:rsidP="00E75379">
      <w:pPr>
        <w:rPr>
          <w:sz w:val="24"/>
          <w:szCs w:val="24"/>
        </w:rPr>
      </w:pPr>
    </w:p>
    <w:p w14:paraId="4102AB4F" w14:textId="77777777" w:rsidR="00B700DA" w:rsidRDefault="00A600FD" w:rsidP="00A600FD">
      <w:pPr>
        <w:widowControl/>
        <w:spacing w:after="200" w:line="276" w:lineRule="auto"/>
        <w:jc w:val="center"/>
        <w:rPr>
          <w:noProof/>
        </w:rPr>
      </w:pPr>
      <w:r>
        <w:rPr>
          <w:b/>
          <w:sz w:val="24"/>
        </w:rPr>
        <w:t>Tables</w:t>
      </w:r>
      <w:r>
        <w:rPr>
          <w:rFonts w:hAnsi="Arial Bold"/>
          <w:b/>
          <w:bCs/>
          <w:caps/>
          <w:sz w:val="24"/>
        </w:rPr>
        <w:fldChar w:fldCharType="begin"/>
      </w:r>
      <w:r>
        <w:instrText xml:space="preserve"> TOC \f T \h \z \c "Table" </w:instrText>
      </w:r>
      <w:r>
        <w:rPr>
          <w:rFonts w:hAnsi="Arial Bold"/>
          <w:b/>
          <w:bCs/>
          <w:caps/>
          <w:sz w:val="24"/>
        </w:rPr>
        <w:fldChar w:fldCharType="separate"/>
      </w:r>
    </w:p>
    <w:p w14:paraId="1E72D709" w14:textId="77777777" w:rsidR="00B700DA" w:rsidRDefault="008969B4">
      <w:pPr>
        <w:pStyle w:val="TableofFigures"/>
        <w:tabs>
          <w:tab w:val="right" w:leader="dot" w:pos="9350"/>
        </w:tabs>
        <w:rPr>
          <w:rFonts w:asciiTheme="minorHAnsi" w:eastAsiaTheme="minorEastAsia" w:hAnsiTheme="minorHAnsi" w:cstheme="minorBidi"/>
          <w:noProof/>
          <w:sz w:val="22"/>
          <w:szCs w:val="22"/>
        </w:rPr>
      </w:pPr>
      <w:hyperlink w:anchor="_Toc456703420" w:history="1">
        <w:r w:rsidR="00B700DA" w:rsidRPr="00BD0D1E">
          <w:rPr>
            <w:rStyle w:val="Hyperlink"/>
            <w:noProof/>
          </w:rPr>
          <w:t>Table 6</w:t>
        </w:r>
        <w:r w:rsidR="00B700DA" w:rsidRPr="00BD0D1E">
          <w:rPr>
            <w:rStyle w:val="Hyperlink"/>
            <w:noProof/>
          </w:rPr>
          <w:noBreakHyphen/>
          <w:t>1: Steady State NOx Emissions Analysis</w:t>
        </w:r>
        <w:r w:rsidR="00B700DA">
          <w:rPr>
            <w:noProof/>
            <w:webHidden/>
          </w:rPr>
          <w:tab/>
        </w:r>
        <w:r w:rsidR="00B700DA">
          <w:rPr>
            <w:noProof/>
            <w:webHidden/>
          </w:rPr>
          <w:fldChar w:fldCharType="begin"/>
        </w:r>
        <w:r w:rsidR="00B700DA">
          <w:rPr>
            <w:noProof/>
            <w:webHidden/>
          </w:rPr>
          <w:instrText xml:space="preserve"> PAGEREF _Toc456703420 \h </w:instrText>
        </w:r>
        <w:r w:rsidR="00B700DA">
          <w:rPr>
            <w:noProof/>
            <w:webHidden/>
          </w:rPr>
        </w:r>
        <w:r w:rsidR="00B700DA">
          <w:rPr>
            <w:noProof/>
            <w:webHidden/>
          </w:rPr>
          <w:fldChar w:fldCharType="separate"/>
        </w:r>
        <w:r w:rsidR="008F79FC">
          <w:rPr>
            <w:noProof/>
            <w:webHidden/>
          </w:rPr>
          <w:t>15</w:t>
        </w:r>
        <w:r w:rsidR="00B700DA">
          <w:rPr>
            <w:noProof/>
            <w:webHidden/>
          </w:rPr>
          <w:fldChar w:fldCharType="end"/>
        </w:r>
      </w:hyperlink>
    </w:p>
    <w:p w14:paraId="36B025DF" w14:textId="77777777" w:rsidR="00A600FD" w:rsidRPr="00B61CDB" w:rsidRDefault="00A600FD" w:rsidP="00A600FD">
      <w:pPr>
        <w:rPr>
          <w:sz w:val="24"/>
          <w:szCs w:val="24"/>
        </w:rPr>
      </w:pPr>
      <w:r>
        <w:fldChar w:fldCharType="end"/>
      </w:r>
    </w:p>
    <w:p w14:paraId="1EA9BF4B" w14:textId="77777777" w:rsidR="00A600FD" w:rsidRPr="00B61CDB" w:rsidRDefault="00A600FD" w:rsidP="00B61CDB">
      <w:pPr>
        <w:widowControl/>
        <w:spacing w:after="200" w:line="276" w:lineRule="auto"/>
        <w:rPr>
          <w:b/>
          <w:sz w:val="24"/>
          <w:szCs w:val="24"/>
        </w:rPr>
      </w:pPr>
    </w:p>
    <w:p w14:paraId="711C6D92" w14:textId="77777777" w:rsidR="00FD02E4" w:rsidRPr="00F636D7" w:rsidRDefault="00FD02E4" w:rsidP="00FD02E4">
      <w:pPr>
        <w:widowControl/>
        <w:spacing w:after="200" w:line="276" w:lineRule="auto"/>
        <w:jc w:val="center"/>
        <w:rPr>
          <w:rFonts w:cs="Arial"/>
          <w:b/>
          <w:color w:val="000000" w:themeColor="text1"/>
          <w:sz w:val="24"/>
          <w:szCs w:val="24"/>
        </w:rPr>
      </w:pPr>
      <w:r w:rsidRPr="00F636D7">
        <w:rPr>
          <w:rFonts w:cs="Arial"/>
          <w:b/>
          <w:color w:val="000000" w:themeColor="text1"/>
          <w:sz w:val="24"/>
          <w:szCs w:val="24"/>
        </w:rPr>
        <w:t>Abbreviations and Acronyms</w:t>
      </w:r>
    </w:p>
    <w:tbl>
      <w:tblPr>
        <w:tblStyle w:val="TableGrid"/>
        <w:tblW w:w="0" w:type="auto"/>
        <w:jc w:val="center"/>
        <w:tblCellMar>
          <w:top w:w="29" w:type="dxa"/>
          <w:left w:w="115" w:type="dxa"/>
          <w:bottom w:w="29" w:type="dxa"/>
          <w:right w:w="115" w:type="dxa"/>
        </w:tblCellMar>
        <w:tblLook w:val="04A0" w:firstRow="1" w:lastRow="0" w:firstColumn="1" w:lastColumn="0" w:noHBand="0" w:noVBand="1"/>
      </w:tblPr>
      <w:tblGrid>
        <w:gridCol w:w="2695"/>
        <w:gridCol w:w="5130"/>
      </w:tblGrid>
      <w:tr w:rsidR="00FD02E4" w:rsidRPr="0056599F" w14:paraId="4C795C0A" w14:textId="77777777" w:rsidTr="00E6495B">
        <w:trPr>
          <w:tblHeader/>
          <w:jc w:val="center"/>
        </w:trPr>
        <w:tc>
          <w:tcPr>
            <w:tcW w:w="2695" w:type="dxa"/>
            <w:shd w:val="clear" w:color="auto" w:fill="D9D9D9" w:themeFill="background1" w:themeFillShade="D9"/>
          </w:tcPr>
          <w:p w14:paraId="6AA46542" w14:textId="77777777" w:rsidR="00FD02E4" w:rsidRPr="00F636D7" w:rsidRDefault="00FD02E4" w:rsidP="00E6495B">
            <w:pPr>
              <w:jc w:val="center"/>
              <w:rPr>
                <w:b/>
              </w:rPr>
            </w:pPr>
            <w:r w:rsidRPr="00F636D7">
              <w:rPr>
                <w:b/>
              </w:rPr>
              <w:t>Abbreviations</w:t>
            </w:r>
          </w:p>
        </w:tc>
        <w:tc>
          <w:tcPr>
            <w:tcW w:w="5130" w:type="dxa"/>
            <w:shd w:val="clear" w:color="auto" w:fill="D9D9D9" w:themeFill="background1" w:themeFillShade="D9"/>
          </w:tcPr>
          <w:p w14:paraId="3FCD927B" w14:textId="77777777" w:rsidR="00FD02E4" w:rsidRPr="00F636D7" w:rsidRDefault="00FD02E4" w:rsidP="00E6495B">
            <w:pPr>
              <w:jc w:val="center"/>
              <w:rPr>
                <w:b/>
              </w:rPr>
            </w:pPr>
            <w:r w:rsidRPr="00F636D7">
              <w:rPr>
                <w:b/>
              </w:rPr>
              <w:t>Description</w:t>
            </w:r>
          </w:p>
        </w:tc>
      </w:tr>
      <w:tr w:rsidR="00FD02E4" w14:paraId="0C5251F9" w14:textId="77777777" w:rsidTr="00E6495B">
        <w:trPr>
          <w:jc w:val="center"/>
        </w:trPr>
        <w:tc>
          <w:tcPr>
            <w:tcW w:w="2695" w:type="dxa"/>
          </w:tcPr>
          <w:p w14:paraId="66CCBFED" w14:textId="77777777" w:rsidR="00FD02E4" w:rsidRDefault="00FD02E4" w:rsidP="00E6495B">
            <w:pPr>
              <w:widowControl/>
              <w:jc w:val="center"/>
            </w:pPr>
            <w:r>
              <w:t>NOx</w:t>
            </w:r>
          </w:p>
        </w:tc>
        <w:tc>
          <w:tcPr>
            <w:tcW w:w="5130" w:type="dxa"/>
          </w:tcPr>
          <w:p w14:paraId="57EBCE33" w14:textId="77777777" w:rsidR="00FD02E4" w:rsidRDefault="00FD02E4" w:rsidP="00E6495B">
            <w:pPr>
              <w:widowControl/>
            </w:pPr>
            <w:r>
              <w:t>Nitrogen Oxides</w:t>
            </w:r>
          </w:p>
        </w:tc>
      </w:tr>
      <w:tr w:rsidR="00FD02E4" w14:paraId="6DA24AF2" w14:textId="77777777" w:rsidTr="00E6495B">
        <w:trPr>
          <w:jc w:val="center"/>
        </w:trPr>
        <w:tc>
          <w:tcPr>
            <w:tcW w:w="2695" w:type="dxa"/>
          </w:tcPr>
          <w:p w14:paraId="4D1F6FF5" w14:textId="77777777" w:rsidR="00FD02E4" w:rsidRDefault="00FD02E4" w:rsidP="00E6495B">
            <w:pPr>
              <w:widowControl/>
              <w:jc w:val="center"/>
            </w:pPr>
            <w:r>
              <w:t>SCR</w:t>
            </w:r>
          </w:p>
        </w:tc>
        <w:tc>
          <w:tcPr>
            <w:tcW w:w="5130" w:type="dxa"/>
          </w:tcPr>
          <w:p w14:paraId="4A16F42D" w14:textId="77777777" w:rsidR="00FD02E4" w:rsidRDefault="00FD02E4" w:rsidP="00E6495B">
            <w:pPr>
              <w:widowControl/>
            </w:pPr>
            <w:r>
              <w:t>Selective Catalytic Reduction</w:t>
            </w:r>
          </w:p>
        </w:tc>
      </w:tr>
      <w:tr w:rsidR="00FD02E4" w14:paraId="1EAA805B" w14:textId="77777777" w:rsidTr="00E6495B">
        <w:trPr>
          <w:jc w:val="center"/>
        </w:trPr>
        <w:tc>
          <w:tcPr>
            <w:tcW w:w="2695" w:type="dxa"/>
          </w:tcPr>
          <w:p w14:paraId="062215A3" w14:textId="77777777" w:rsidR="00FD02E4" w:rsidRDefault="006E0024" w:rsidP="00E6495B">
            <w:pPr>
              <w:widowControl/>
              <w:jc w:val="center"/>
            </w:pPr>
            <w:r>
              <w:rPr>
                <w:rFonts w:cs="Arial"/>
              </w:rPr>
              <w:t>Ω</w:t>
            </w:r>
          </w:p>
        </w:tc>
        <w:tc>
          <w:tcPr>
            <w:tcW w:w="5130" w:type="dxa"/>
          </w:tcPr>
          <w:p w14:paraId="64A4BB18" w14:textId="77777777" w:rsidR="00FD02E4" w:rsidRDefault="006E0024" w:rsidP="00E6495B">
            <w:pPr>
              <w:widowControl/>
            </w:pPr>
            <w:r>
              <w:t>Omega</w:t>
            </w:r>
          </w:p>
        </w:tc>
      </w:tr>
      <w:tr w:rsidR="006E0024" w14:paraId="741A9EBA" w14:textId="77777777" w:rsidTr="00E6495B">
        <w:trPr>
          <w:jc w:val="center"/>
        </w:trPr>
        <w:tc>
          <w:tcPr>
            <w:tcW w:w="2695" w:type="dxa"/>
          </w:tcPr>
          <w:p w14:paraId="0E0AE779" w14:textId="77777777" w:rsidR="006E0024" w:rsidRDefault="006E0024" w:rsidP="00E6495B">
            <w:pPr>
              <w:widowControl/>
              <w:jc w:val="center"/>
            </w:pPr>
            <w:r>
              <w:t>ppm</w:t>
            </w:r>
          </w:p>
        </w:tc>
        <w:tc>
          <w:tcPr>
            <w:tcW w:w="5130" w:type="dxa"/>
          </w:tcPr>
          <w:p w14:paraId="535EBA36" w14:textId="77777777" w:rsidR="006E0024" w:rsidRDefault="006E0024" w:rsidP="00E6495B">
            <w:pPr>
              <w:widowControl/>
            </w:pPr>
            <w:r>
              <w:t>Parts per Million</w:t>
            </w:r>
          </w:p>
        </w:tc>
      </w:tr>
    </w:tbl>
    <w:p w14:paraId="3C48421A" w14:textId="77777777" w:rsidR="00FD02E4" w:rsidRDefault="00FD02E4">
      <w:pPr>
        <w:widowControl/>
        <w:spacing w:after="200" w:line="276" w:lineRule="auto"/>
      </w:pPr>
    </w:p>
    <w:p w14:paraId="3B1CB517" w14:textId="77777777" w:rsidR="00FD02E4" w:rsidRDefault="00FD02E4">
      <w:pPr>
        <w:widowControl/>
        <w:spacing w:after="200" w:line="276" w:lineRule="auto"/>
      </w:pPr>
    </w:p>
    <w:p w14:paraId="575BFE6F" w14:textId="77777777" w:rsidR="00FD02E4" w:rsidRDefault="00FD02E4">
      <w:pPr>
        <w:widowControl/>
        <w:spacing w:after="200" w:line="276" w:lineRule="auto"/>
      </w:pPr>
    </w:p>
    <w:p w14:paraId="7F3CC24F" w14:textId="77777777" w:rsidR="00FD02E4" w:rsidRDefault="00FD02E4">
      <w:pPr>
        <w:widowControl/>
        <w:spacing w:after="200" w:line="276" w:lineRule="auto"/>
      </w:pPr>
    </w:p>
    <w:p w14:paraId="58F756AB" w14:textId="77777777" w:rsidR="00FD02E4" w:rsidRDefault="00FD02E4">
      <w:pPr>
        <w:widowControl/>
        <w:spacing w:after="200" w:line="276" w:lineRule="auto"/>
      </w:pPr>
    </w:p>
    <w:p w14:paraId="23C4D5A2" w14:textId="77777777" w:rsidR="00FD02E4" w:rsidRDefault="00FD02E4">
      <w:pPr>
        <w:widowControl/>
        <w:spacing w:after="200" w:line="276" w:lineRule="auto"/>
      </w:pPr>
    </w:p>
    <w:p w14:paraId="514476D3" w14:textId="77777777" w:rsidR="00FD02E4" w:rsidRDefault="00FD02E4">
      <w:pPr>
        <w:widowControl/>
        <w:spacing w:after="200" w:line="276" w:lineRule="auto"/>
      </w:pPr>
    </w:p>
    <w:p w14:paraId="4A8F67B9" w14:textId="77777777" w:rsidR="00FD02E4" w:rsidRDefault="00FD02E4">
      <w:pPr>
        <w:widowControl/>
        <w:spacing w:after="200" w:line="276" w:lineRule="auto"/>
      </w:pPr>
    </w:p>
    <w:p w14:paraId="7A8B13B2" w14:textId="77777777" w:rsidR="00FD02E4" w:rsidRDefault="00FD02E4">
      <w:pPr>
        <w:widowControl/>
        <w:spacing w:after="200" w:line="276" w:lineRule="auto"/>
      </w:pPr>
    </w:p>
    <w:p w14:paraId="447F9EA8" w14:textId="77777777" w:rsidR="00FD02E4" w:rsidRDefault="00FD02E4">
      <w:pPr>
        <w:widowControl/>
        <w:spacing w:after="200" w:line="276" w:lineRule="auto"/>
      </w:pPr>
    </w:p>
    <w:p w14:paraId="6EF66AC5" w14:textId="77777777" w:rsidR="00192C76" w:rsidRPr="00192C76" w:rsidRDefault="007A1F9A" w:rsidP="00192C76">
      <w:pPr>
        <w:pStyle w:val="Heading1"/>
      </w:pPr>
      <w:bookmarkStart w:id="0" w:name="_Toc456776657"/>
      <w:r>
        <w:lastRenderedPageBreak/>
        <w:t>Purpose</w:t>
      </w:r>
      <w:bookmarkEnd w:id="0"/>
    </w:p>
    <w:p w14:paraId="7E6AFC4D" w14:textId="77777777" w:rsidR="00192C76" w:rsidRDefault="007A1F9A" w:rsidP="00192C76">
      <w:pPr>
        <w:rPr>
          <w:rFonts w:cs="Arial"/>
          <w:szCs w:val="22"/>
        </w:rPr>
      </w:pPr>
      <w:r w:rsidRPr="002D52A5">
        <w:rPr>
          <w:rFonts w:cs="Arial"/>
          <w:szCs w:val="22"/>
        </w:rPr>
        <w:t xml:space="preserve">This </w:t>
      </w:r>
      <w:r w:rsidR="009539E8">
        <w:rPr>
          <w:rFonts w:cs="Arial"/>
          <w:szCs w:val="22"/>
        </w:rPr>
        <w:t xml:space="preserve">document describes the formation </w:t>
      </w:r>
      <w:r w:rsidR="00FD02E4">
        <w:rPr>
          <w:rFonts w:cs="Arial"/>
          <w:szCs w:val="22"/>
        </w:rPr>
        <w:t xml:space="preserve">and simulation </w:t>
      </w:r>
      <w:r w:rsidR="009539E8">
        <w:rPr>
          <w:rFonts w:cs="Arial"/>
          <w:szCs w:val="22"/>
        </w:rPr>
        <w:t xml:space="preserve">of NOx emissions produced by </w:t>
      </w:r>
      <w:r w:rsidR="00FD02E4">
        <w:rPr>
          <w:rFonts w:cs="Arial"/>
          <w:szCs w:val="22"/>
        </w:rPr>
        <w:t xml:space="preserve">combustion turbines, using the SimuPact Flame Model. </w:t>
      </w:r>
      <w:r w:rsidR="008633FD">
        <w:rPr>
          <w:rFonts w:cs="Arial"/>
          <w:szCs w:val="22"/>
        </w:rPr>
        <w:t xml:space="preserve"> </w:t>
      </w:r>
    </w:p>
    <w:p w14:paraId="695E162C" w14:textId="77777777" w:rsidR="007A1F9A" w:rsidRDefault="007A1F9A" w:rsidP="00192C76">
      <w:pPr>
        <w:rPr>
          <w:rFonts w:cs="Arial"/>
          <w:szCs w:val="22"/>
        </w:rPr>
      </w:pPr>
    </w:p>
    <w:p w14:paraId="59858E18" w14:textId="77777777" w:rsidR="007A1F9A" w:rsidRDefault="007A1F9A" w:rsidP="007A1F9A">
      <w:pPr>
        <w:pStyle w:val="Heading1"/>
      </w:pPr>
      <w:bookmarkStart w:id="1" w:name="_Toc456776658"/>
      <w:r>
        <w:t>SCOPE</w:t>
      </w:r>
      <w:bookmarkEnd w:id="1"/>
    </w:p>
    <w:p w14:paraId="73A90F13" w14:textId="77777777" w:rsidR="003152C4" w:rsidRDefault="001C3844" w:rsidP="007A1F9A">
      <w:r>
        <w:t>NOx emissions are formed by the combustion of nitrogen and oxygen</w:t>
      </w:r>
      <w:r w:rsidR="003152C4">
        <w:t xml:space="preserve"> in furnace flames</w:t>
      </w:r>
      <w:r>
        <w:t>, and rapidly increase when</w:t>
      </w:r>
      <w:r w:rsidR="003152C4">
        <w:t xml:space="preserve"> the</w:t>
      </w:r>
      <w:r>
        <w:t xml:space="preserve"> flames reach tem</w:t>
      </w:r>
      <w:r w:rsidR="003152C4">
        <w:t xml:space="preserve">peratures above </w:t>
      </w:r>
      <w:r w:rsidR="00FD02E4">
        <w:t>1</w:t>
      </w:r>
      <w:r w:rsidR="003152C4">
        <w:t>800</w:t>
      </w:r>
      <w:r>
        <w:rPr>
          <w:rFonts w:cs="Arial"/>
        </w:rPr>
        <w:t>°</w:t>
      </w:r>
      <w:r>
        <w:t>F</w:t>
      </w:r>
      <w:r w:rsidR="00D645AA">
        <w:t xml:space="preserve"> [4]</w:t>
      </w:r>
      <w:r>
        <w:t>. These emissions are a</w:t>
      </w:r>
      <w:r w:rsidR="003152C4">
        <w:t xml:space="preserve"> big</w:t>
      </w:r>
      <w:r>
        <w:t xml:space="preserve"> cause for concern as they can combine with other pollutants </w:t>
      </w:r>
      <w:r w:rsidR="00A02AC0">
        <w:t>in the atmosphere</w:t>
      </w:r>
      <w:r>
        <w:t xml:space="preserve"> to form </w:t>
      </w:r>
      <w:r w:rsidR="003152C4">
        <w:t>O</w:t>
      </w:r>
      <w:r w:rsidR="003152C4" w:rsidRPr="003152C4">
        <w:rPr>
          <w:vertAlign w:val="subscript"/>
        </w:rPr>
        <w:t>3</w:t>
      </w:r>
      <w:r w:rsidR="00A02AC0">
        <w:t xml:space="preserve">, or ground level ozone, </w:t>
      </w:r>
      <w:r w:rsidR="00FD02E4">
        <w:t xml:space="preserve">as well as nitric acid, </w:t>
      </w:r>
      <w:r w:rsidR="00A02AC0">
        <w:t xml:space="preserve">which is harmful to the environment. </w:t>
      </w:r>
    </w:p>
    <w:p w14:paraId="37B43C5F" w14:textId="77777777" w:rsidR="007A1F9A" w:rsidRDefault="00A02AC0" w:rsidP="007A1F9A">
      <w:r>
        <w:t xml:space="preserve">In order to limit the amount of emission gases discharged, </w:t>
      </w:r>
      <w:r w:rsidR="003152C4">
        <w:t>aqueous ammonia</w:t>
      </w:r>
      <w:r>
        <w:t xml:space="preserve"> is diluted</w:t>
      </w:r>
      <w:r w:rsidR="003152C4">
        <w:t xml:space="preserve"> which</w:t>
      </w:r>
      <w:r>
        <w:t>,</w:t>
      </w:r>
      <w:r w:rsidR="003152C4">
        <w:t xml:space="preserve"> </w:t>
      </w:r>
      <w:r>
        <w:t xml:space="preserve">through a process called </w:t>
      </w:r>
      <w:r w:rsidR="00FD02E4">
        <w:t xml:space="preserve">selective </w:t>
      </w:r>
      <w:r>
        <w:t>catalytic reduction</w:t>
      </w:r>
      <w:r w:rsidR="00FD02E4">
        <w:t xml:space="preserve"> (SCR)</w:t>
      </w:r>
      <w:r>
        <w:t>, will break down the NO</w:t>
      </w:r>
      <w:r w:rsidR="00662D8C">
        <w:t xml:space="preserve"> molecules</w:t>
      </w:r>
      <w:r>
        <w:t xml:space="preserve"> to f</w:t>
      </w:r>
      <w:r w:rsidR="00F2266D">
        <w:t>o</w:t>
      </w:r>
      <w:r>
        <w:t>r</w:t>
      </w:r>
      <w:r w:rsidR="00F2266D">
        <w:t>m by-</w:t>
      </w:r>
      <w:r w:rsidR="003152C4">
        <w:t>produ</w:t>
      </w:r>
      <w:r w:rsidR="00F2266D">
        <w:t xml:space="preserve">cts such as water and nitrogen gases. </w:t>
      </w:r>
    </w:p>
    <w:p w14:paraId="187CD4B7" w14:textId="77777777" w:rsidR="00E6495B" w:rsidRDefault="00E6495B" w:rsidP="007A1F9A"/>
    <w:p w14:paraId="07F93FE9" w14:textId="77777777" w:rsidR="00E6495B" w:rsidRDefault="00E6495B" w:rsidP="00E6495B">
      <w:pPr>
        <w:pStyle w:val="Heading1"/>
      </w:pPr>
      <w:bookmarkStart w:id="2" w:name="_Toc456776659"/>
      <w:r>
        <w:t>References</w:t>
      </w:r>
      <w:bookmarkEnd w:id="2"/>
    </w:p>
    <w:tbl>
      <w:tblPr>
        <w:tblW w:w="954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5130"/>
        <w:gridCol w:w="1980"/>
      </w:tblGrid>
      <w:tr w:rsidR="00E6495B" w:rsidRPr="00B70171" w14:paraId="79AC16FD" w14:textId="77777777" w:rsidTr="00E6495B">
        <w:tc>
          <w:tcPr>
            <w:tcW w:w="2430" w:type="dxa"/>
            <w:tcBorders>
              <w:top w:val="single" w:sz="4" w:space="0" w:color="auto"/>
              <w:bottom w:val="single" w:sz="4" w:space="0" w:color="auto"/>
            </w:tcBorders>
            <w:shd w:val="pct10" w:color="auto" w:fill="FFFFFF"/>
          </w:tcPr>
          <w:p w14:paraId="00156F71" w14:textId="77777777" w:rsidR="00E6495B" w:rsidRPr="00B70171" w:rsidRDefault="00E6495B" w:rsidP="00E6495B">
            <w:pPr>
              <w:jc w:val="center"/>
              <w:rPr>
                <w:rFonts w:cs="Arial"/>
                <w:b/>
              </w:rPr>
            </w:pPr>
            <w:r w:rsidRPr="00B70171">
              <w:rPr>
                <w:rFonts w:cs="Arial"/>
                <w:b/>
              </w:rPr>
              <w:t>Reference</w:t>
            </w:r>
          </w:p>
        </w:tc>
        <w:tc>
          <w:tcPr>
            <w:tcW w:w="5130" w:type="dxa"/>
            <w:tcBorders>
              <w:top w:val="single" w:sz="4" w:space="0" w:color="auto"/>
              <w:bottom w:val="single" w:sz="4" w:space="0" w:color="auto"/>
            </w:tcBorders>
            <w:shd w:val="pct10" w:color="auto" w:fill="FFFFFF"/>
          </w:tcPr>
          <w:p w14:paraId="5160F274" w14:textId="77777777" w:rsidR="00E6495B" w:rsidRPr="00B70171" w:rsidRDefault="00E6495B" w:rsidP="00E6495B">
            <w:pPr>
              <w:pStyle w:val="TABLECONT"/>
              <w:keepLines w:val="0"/>
              <w:spacing w:after="0" w:line="240" w:lineRule="auto"/>
              <w:rPr>
                <w:rFonts w:cs="Arial"/>
                <w:sz w:val="20"/>
              </w:rPr>
            </w:pPr>
            <w:r w:rsidRPr="003F4749">
              <w:rPr>
                <w:rFonts w:cs="Arial"/>
                <w:sz w:val="20"/>
              </w:rPr>
              <w:t>Title</w:t>
            </w:r>
          </w:p>
        </w:tc>
        <w:tc>
          <w:tcPr>
            <w:tcW w:w="1980" w:type="dxa"/>
            <w:tcBorders>
              <w:top w:val="single" w:sz="4" w:space="0" w:color="auto"/>
              <w:bottom w:val="single" w:sz="4" w:space="0" w:color="auto"/>
            </w:tcBorders>
            <w:shd w:val="pct10" w:color="auto" w:fill="FFFFFF"/>
          </w:tcPr>
          <w:p w14:paraId="0F423306" w14:textId="77777777" w:rsidR="00E6495B" w:rsidRPr="00F636D7" w:rsidRDefault="00E6495B" w:rsidP="00E6495B">
            <w:pPr>
              <w:pStyle w:val="TABLECONT"/>
              <w:keepLines w:val="0"/>
              <w:spacing w:after="0" w:line="240" w:lineRule="auto"/>
              <w:rPr>
                <w:rFonts w:cs="Arial"/>
                <w:sz w:val="20"/>
              </w:rPr>
            </w:pPr>
            <w:r>
              <w:rPr>
                <w:rFonts w:cs="Arial"/>
                <w:sz w:val="20"/>
              </w:rPr>
              <w:t>Rev/Date</w:t>
            </w:r>
          </w:p>
        </w:tc>
      </w:tr>
      <w:tr w:rsidR="00E6495B" w:rsidRPr="00B2594C" w14:paraId="77387324" w14:textId="77777777" w:rsidTr="00E6495B">
        <w:tc>
          <w:tcPr>
            <w:tcW w:w="2430" w:type="dxa"/>
          </w:tcPr>
          <w:p w14:paraId="59FACF63" w14:textId="77777777" w:rsidR="00E6495B" w:rsidRPr="00B70171" w:rsidRDefault="00100AAF" w:rsidP="00E6495B">
            <w:pPr>
              <w:pStyle w:val="ListParagraph"/>
              <w:numPr>
                <w:ilvl w:val="0"/>
                <w:numId w:val="20"/>
              </w:numPr>
              <w:ind w:left="345"/>
              <w:rPr>
                <w:rFonts w:cs="Arial"/>
                <w:szCs w:val="22"/>
              </w:rPr>
            </w:pPr>
            <w:r>
              <w:rPr>
                <w:rFonts w:cs="Arial"/>
                <w:szCs w:val="22"/>
              </w:rPr>
              <w:t>NOx and SOx</w:t>
            </w:r>
          </w:p>
        </w:tc>
        <w:tc>
          <w:tcPr>
            <w:tcW w:w="5130" w:type="dxa"/>
          </w:tcPr>
          <w:p w14:paraId="05F2DCF7" w14:textId="77777777" w:rsidR="00E6495B" w:rsidRPr="00B2594C" w:rsidRDefault="00100AAF" w:rsidP="00E6495B">
            <w:pPr>
              <w:rPr>
                <w:rFonts w:cs="Arial"/>
                <w:szCs w:val="22"/>
              </w:rPr>
            </w:pPr>
            <w:r>
              <w:rPr>
                <w:rFonts w:cs="Arial"/>
                <w:szCs w:val="22"/>
              </w:rPr>
              <w:t>Chemistry of NOx Formation</w:t>
            </w:r>
          </w:p>
        </w:tc>
        <w:tc>
          <w:tcPr>
            <w:tcW w:w="1980" w:type="dxa"/>
          </w:tcPr>
          <w:p w14:paraId="51139498" w14:textId="77777777" w:rsidR="00E6495B" w:rsidRPr="00B2594C" w:rsidRDefault="00FF62EC" w:rsidP="00E6495B">
            <w:pPr>
              <w:jc w:val="center"/>
              <w:rPr>
                <w:rFonts w:cs="Arial"/>
                <w:szCs w:val="22"/>
              </w:rPr>
            </w:pPr>
            <w:r>
              <w:rPr>
                <w:rFonts w:cs="Arial"/>
                <w:szCs w:val="22"/>
              </w:rPr>
              <w:t>03/14/2016</w:t>
            </w:r>
          </w:p>
        </w:tc>
      </w:tr>
      <w:tr w:rsidR="00E6495B" w:rsidRPr="00B2594C" w14:paraId="7212D618" w14:textId="77777777" w:rsidTr="00E6495B">
        <w:tc>
          <w:tcPr>
            <w:tcW w:w="2430" w:type="dxa"/>
          </w:tcPr>
          <w:p w14:paraId="4BA629CF" w14:textId="77777777" w:rsidR="00E6495B" w:rsidRPr="00B70171" w:rsidRDefault="00E6495B" w:rsidP="00E6495B">
            <w:pPr>
              <w:pStyle w:val="ListParagraph"/>
              <w:numPr>
                <w:ilvl w:val="0"/>
                <w:numId w:val="20"/>
              </w:numPr>
              <w:ind w:left="345"/>
              <w:rPr>
                <w:rFonts w:cs="Arial"/>
                <w:szCs w:val="22"/>
              </w:rPr>
            </w:pPr>
            <w:r>
              <w:rPr>
                <w:rFonts w:cs="Arial"/>
                <w:szCs w:val="22"/>
              </w:rPr>
              <w:t>NRGLB</w:t>
            </w:r>
          </w:p>
        </w:tc>
        <w:tc>
          <w:tcPr>
            <w:tcW w:w="5130" w:type="dxa"/>
          </w:tcPr>
          <w:p w14:paraId="409EBC3F" w14:textId="77777777" w:rsidR="00E6495B" w:rsidRPr="00B2594C" w:rsidRDefault="00E6495B" w:rsidP="00E6495B">
            <w:pPr>
              <w:rPr>
                <w:rFonts w:cs="Arial"/>
                <w:szCs w:val="22"/>
              </w:rPr>
            </w:pPr>
            <w:r>
              <w:rPr>
                <w:rFonts w:cs="Arial"/>
                <w:szCs w:val="22"/>
              </w:rPr>
              <w:t xml:space="preserve">Long Beach Open Cycle Combustion Turbine Simulation  </w:t>
            </w:r>
          </w:p>
        </w:tc>
        <w:tc>
          <w:tcPr>
            <w:tcW w:w="1980" w:type="dxa"/>
          </w:tcPr>
          <w:p w14:paraId="24A892C2" w14:textId="77777777" w:rsidR="00E6495B" w:rsidRPr="00B2594C" w:rsidRDefault="00E6495B" w:rsidP="00E6495B">
            <w:pPr>
              <w:jc w:val="center"/>
              <w:rPr>
                <w:rFonts w:cs="Arial"/>
                <w:szCs w:val="22"/>
              </w:rPr>
            </w:pPr>
            <w:r>
              <w:rPr>
                <w:rFonts w:cs="Arial"/>
                <w:szCs w:val="22"/>
              </w:rPr>
              <w:t>SAT Version</w:t>
            </w:r>
          </w:p>
        </w:tc>
      </w:tr>
      <w:tr w:rsidR="00100AAF" w:rsidRPr="00B2594C" w14:paraId="4B603D29" w14:textId="77777777" w:rsidTr="00E6495B">
        <w:tc>
          <w:tcPr>
            <w:tcW w:w="2430" w:type="dxa"/>
          </w:tcPr>
          <w:p w14:paraId="57AC4AB5" w14:textId="77777777" w:rsidR="00100AAF" w:rsidRDefault="00100AAF" w:rsidP="00E6495B">
            <w:pPr>
              <w:pStyle w:val="ListParagraph"/>
              <w:numPr>
                <w:ilvl w:val="0"/>
                <w:numId w:val="20"/>
              </w:numPr>
              <w:ind w:left="345"/>
              <w:rPr>
                <w:rFonts w:cs="Arial"/>
                <w:szCs w:val="22"/>
              </w:rPr>
            </w:pPr>
            <w:r>
              <w:rPr>
                <w:rFonts w:cs="Arial"/>
                <w:szCs w:val="22"/>
              </w:rPr>
              <w:t>NOx and SOx</w:t>
            </w:r>
          </w:p>
        </w:tc>
        <w:tc>
          <w:tcPr>
            <w:tcW w:w="5130" w:type="dxa"/>
          </w:tcPr>
          <w:p w14:paraId="07BAE27D" w14:textId="77777777" w:rsidR="00100AAF" w:rsidRDefault="00100AAF" w:rsidP="00E6495B">
            <w:pPr>
              <w:rPr>
                <w:rFonts w:cs="Arial"/>
                <w:szCs w:val="22"/>
              </w:rPr>
            </w:pPr>
            <w:r>
              <w:rPr>
                <w:rFonts w:cs="Arial"/>
                <w:szCs w:val="22"/>
              </w:rPr>
              <w:t>NOx – Sources and Control Methods</w:t>
            </w:r>
          </w:p>
        </w:tc>
        <w:tc>
          <w:tcPr>
            <w:tcW w:w="1980" w:type="dxa"/>
          </w:tcPr>
          <w:p w14:paraId="278F9BFF" w14:textId="77777777" w:rsidR="00100AAF" w:rsidRDefault="00100AAF" w:rsidP="00E6495B">
            <w:pPr>
              <w:jc w:val="center"/>
              <w:rPr>
                <w:rFonts w:cs="Arial"/>
                <w:szCs w:val="22"/>
              </w:rPr>
            </w:pPr>
            <w:r>
              <w:rPr>
                <w:rFonts w:cs="Arial"/>
                <w:szCs w:val="22"/>
              </w:rPr>
              <w:t>NOx.ppt</w:t>
            </w:r>
          </w:p>
        </w:tc>
      </w:tr>
      <w:tr w:rsidR="00E6495B" w:rsidRPr="00B2594C" w14:paraId="30EB0873" w14:textId="77777777" w:rsidTr="00E6495B">
        <w:tc>
          <w:tcPr>
            <w:tcW w:w="2430" w:type="dxa"/>
          </w:tcPr>
          <w:p w14:paraId="46171839" w14:textId="77777777" w:rsidR="00E6495B" w:rsidRDefault="00D645AA" w:rsidP="00E6495B">
            <w:pPr>
              <w:pStyle w:val="ListParagraph"/>
              <w:numPr>
                <w:ilvl w:val="0"/>
                <w:numId w:val="20"/>
              </w:numPr>
              <w:ind w:left="345"/>
              <w:rPr>
                <w:rFonts w:cs="Arial"/>
                <w:szCs w:val="22"/>
              </w:rPr>
            </w:pPr>
            <w:r>
              <w:rPr>
                <w:rFonts w:cs="Arial"/>
                <w:szCs w:val="22"/>
              </w:rPr>
              <w:t>Alentecinc</w:t>
            </w:r>
          </w:p>
        </w:tc>
        <w:tc>
          <w:tcPr>
            <w:tcW w:w="5130" w:type="dxa"/>
          </w:tcPr>
          <w:p w14:paraId="7F0923BC" w14:textId="77777777" w:rsidR="00E6495B" w:rsidRDefault="00D645AA" w:rsidP="00E6495B">
            <w:pPr>
              <w:rPr>
                <w:rFonts w:cs="Arial"/>
                <w:szCs w:val="22"/>
              </w:rPr>
            </w:pPr>
            <w:r>
              <w:rPr>
                <w:rFonts w:cs="Arial"/>
                <w:szCs w:val="22"/>
              </w:rPr>
              <w:t>The formation of NOx</w:t>
            </w:r>
          </w:p>
        </w:tc>
        <w:tc>
          <w:tcPr>
            <w:tcW w:w="1980" w:type="dxa"/>
          </w:tcPr>
          <w:p w14:paraId="1CACEC1E" w14:textId="77777777" w:rsidR="00E6495B" w:rsidRDefault="00E6495B" w:rsidP="00E6495B">
            <w:pPr>
              <w:jc w:val="center"/>
              <w:rPr>
                <w:rFonts w:cs="Arial"/>
                <w:szCs w:val="22"/>
              </w:rPr>
            </w:pPr>
          </w:p>
        </w:tc>
      </w:tr>
      <w:tr w:rsidR="00D645AA" w:rsidRPr="00B2594C" w14:paraId="14AE4F7C" w14:textId="77777777" w:rsidTr="00E6495B">
        <w:tc>
          <w:tcPr>
            <w:tcW w:w="2430" w:type="dxa"/>
          </w:tcPr>
          <w:p w14:paraId="43AFFD8B" w14:textId="77777777" w:rsidR="00D645AA" w:rsidRDefault="00D645AA" w:rsidP="00D645AA">
            <w:pPr>
              <w:pStyle w:val="ListParagraph"/>
              <w:numPr>
                <w:ilvl w:val="0"/>
                <w:numId w:val="20"/>
              </w:numPr>
              <w:ind w:left="345"/>
              <w:rPr>
                <w:rFonts w:cs="Arial"/>
                <w:szCs w:val="22"/>
              </w:rPr>
            </w:pPr>
            <w:r>
              <w:rPr>
                <w:rFonts w:cs="Arial"/>
                <w:szCs w:val="22"/>
              </w:rPr>
              <w:t>Wikipedia</w:t>
            </w:r>
          </w:p>
        </w:tc>
        <w:tc>
          <w:tcPr>
            <w:tcW w:w="5130" w:type="dxa"/>
          </w:tcPr>
          <w:p w14:paraId="519E8833" w14:textId="77777777" w:rsidR="00D645AA" w:rsidRDefault="00D645AA" w:rsidP="00D645AA">
            <w:pPr>
              <w:rPr>
                <w:rFonts w:cs="Arial"/>
                <w:szCs w:val="22"/>
              </w:rPr>
            </w:pPr>
            <w:r>
              <w:rPr>
                <w:rFonts w:cs="Arial"/>
                <w:szCs w:val="22"/>
              </w:rPr>
              <w:t>Ammonium Hydroxide</w:t>
            </w:r>
          </w:p>
        </w:tc>
        <w:tc>
          <w:tcPr>
            <w:tcW w:w="1980" w:type="dxa"/>
          </w:tcPr>
          <w:p w14:paraId="49DBEA0A" w14:textId="77777777" w:rsidR="00D645AA" w:rsidRDefault="00D645AA" w:rsidP="00D645AA">
            <w:pPr>
              <w:jc w:val="center"/>
              <w:rPr>
                <w:rFonts w:cs="Arial"/>
                <w:szCs w:val="22"/>
              </w:rPr>
            </w:pPr>
            <w:r>
              <w:rPr>
                <w:rFonts w:cs="Arial"/>
                <w:szCs w:val="22"/>
              </w:rPr>
              <w:t>07/11/2016</w:t>
            </w:r>
          </w:p>
        </w:tc>
      </w:tr>
      <w:tr w:rsidR="00D645AA" w:rsidRPr="00B2594C" w14:paraId="0896F065" w14:textId="77777777" w:rsidTr="00E6495B">
        <w:tc>
          <w:tcPr>
            <w:tcW w:w="2430" w:type="dxa"/>
          </w:tcPr>
          <w:p w14:paraId="7E2C1751" w14:textId="77777777" w:rsidR="00D645AA" w:rsidRDefault="00D645AA" w:rsidP="00D645AA">
            <w:pPr>
              <w:pStyle w:val="ListParagraph"/>
              <w:numPr>
                <w:ilvl w:val="0"/>
                <w:numId w:val="20"/>
              </w:numPr>
              <w:ind w:left="345"/>
              <w:rPr>
                <w:rFonts w:cs="Arial"/>
                <w:szCs w:val="22"/>
              </w:rPr>
            </w:pPr>
            <w:r>
              <w:rPr>
                <w:rFonts w:cs="Arial"/>
                <w:szCs w:val="22"/>
              </w:rPr>
              <w:t>Wikipedia</w:t>
            </w:r>
          </w:p>
        </w:tc>
        <w:tc>
          <w:tcPr>
            <w:tcW w:w="5130" w:type="dxa"/>
          </w:tcPr>
          <w:p w14:paraId="7C87855E" w14:textId="77777777" w:rsidR="00D645AA" w:rsidRDefault="00D645AA" w:rsidP="00D645AA">
            <w:pPr>
              <w:rPr>
                <w:rFonts w:cs="Arial"/>
                <w:szCs w:val="22"/>
              </w:rPr>
            </w:pPr>
            <w:r>
              <w:rPr>
                <w:rFonts w:cs="Arial"/>
                <w:szCs w:val="22"/>
              </w:rPr>
              <w:t>Selective Catalytic Reduction</w:t>
            </w:r>
          </w:p>
        </w:tc>
        <w:tc>
          <w:tcPr>
            <w:tcW w:w="1980" w:type="dxa"/>
          </w:tcPr>
          <w:p w14:paraId="76146C98" w14:textId="77777777" w:rsidR="00D645AA" w:rsidRDefault="00D645AA" w:rsidP="00D645AA">
            <w:pPr>
              <w:jc w:val="center"/>
              <w:rPr>
                <w:rFonts w:cs="Arial"/>
                <w:szCs w:val="22"/>
              </w:rPr>
            </w:pPr>
            <w:r>
              <w:rPr>
                <w:rFonts w:cs="Arial"/>
                <w:szCs w:val="22"/>
              </w:rPr>
              <w:t>07/01/2016</w:t>
            </w:r>
          </w:p>
        </w:tc>
      </w:tr>
      <w:tr w:rsidR="00D645AA" w:rsidRPr="00B2594C" w14:paraId="19352E5A" w14:textId="77777777" w:rsidTr="00E6495B">
        <w:tc>
          <w:tcPr>
            <w:tcW w:w="2430" w:type="dxa"/>
          </w:tcPr>
          <w:p w14:paraId="2190F8D5" w14:textId="77777777" w:rsidR="00D645AA" w:rsidRDefault="00D645AA" w:rsidP="00D645AA">
            <w:pPr>
              <w:pStyle w:val="ListParagraph"/>
              <w:numPr>
                <w:ilvl w:val="0"/>
                <w:numId w:val="20"/>
              </w:numPr>
              <w:ind w:left="345"/>
              <w:rPr>
                <w:rFonts w:cs="Arial"/>
                <w:szCs w:val="22"/>
              </w:rPr>
            </w:pPr>
            <w:r>
              <w:rPr>
                <w:rFonts w:cs="Arial"/>
                <w:szCs w:val="22"/>
              </w:rPr>
              <w:t>Wikipedia</w:t>
            </w:r>
          </w:p>
        </w:tc>
        <w:tc>
          <w:tcPr>
            <w:tcW w:w="5130" w:type="dxa"/>
          </w:tcPr>
          <w:p w14:paraId="51A6C850" w14:textId="77777777" w:rsidR="00D645AA" w:rsidRDefault="00D645AA" w:rsidP="00D645AA">
            <w:pPr>
              <w:rPr>
                <w:rFonts w:cs="Arial"/>
                <w:szCs w:val="22"/>
              </w:rPr>
            </w:pPr>
            <w:r>
              <w:rPr>
                <w:rFonts w:cs="Arial"/>
                <w:szCs w:val="22"/>
              </w:rPr>
              <w:t>Parts-per Notation</w:t>
            </w:r>
          </w:p>
        </w:tc>
        <w:tc>
          <w:tcPr>
            <w:tcW w:w="1980" w:type="dxa"/>
          </w:tcPr>
          <w:p w14:paraId="065F831A" w14:textId="77777777" w:rsidR="00D645AA" w:rsidRDefault="00D645AA" w:rsidP="00D645AA">
            <w:pPr>
              <w:jc w:val="center"/>
              <w:rPr>
                <w:rFonts w:cs="Arial"/>
                <w:szCs w:val="22"/>
              </w:rPr>
            </w:pPr>
            <w:r>
              <w:rPr>
                <w:rFonts w:cs="Arial"/>
                <w:szCs w:val="22"/>
              </w:rPr>
              <w:t>06/05/2016</w:t>
            </w:r>
          </w:p>
        </w:tc>
      </w:tr>
    </w:tbl>
    <w:p w14:paraId="283FE520" w14:textId="77777777" w:rsidR="003152C4" w:rsidRDefault="003152C4" w:rsidP="007A1F9A"/>
    <w:p w14:paraId="3645B978" w14:textId="77777777" w:rsidR="00E6495B" w:rsidRDefault="00E6495B" w:rsidP="007A1F9A"/>
    <w:p w14:paraId="2BE8F6F4" w14:textId="77777777" w:rsidR="007A1F9A" w:rsidRDefault="007A1F9A" w:rsidP="007A1F9A">
      <w:pPr>
        <w:pStyle w:val="Heading1"/>
      </w:pPr>
      <w:bookmarkStart w:id="3" w:name="_Toc490985049"/>
      <w:bookmarkStart w:id="4" w:name="_Toc517581005"/>
      <w:bookmarkStart w:id="5" w:name="_Toc456776660"/>
      <w:r w:rsidRPr="00DC7FD9">
        <w:t>Definitions, Terms</w:t>
      </w:r>
      <w:r>
        <w:t xml:space="preserve">, </w:t>
      </w:r>
      <w:r w:rsidRPr="00DC7FD9">
        <w:t>Acronyms</w:t>
      </w:r>
      <w:bookmarkEnd w:id="3"/>
      <w:bookmarkEnd w:id="4"/>
      <w:r>
        <w:t xml:space="preserve"> and Abbreviation</w:t>
      </w:r>
      <w:r w:rsidR="00662D8C">
        <w:t>s</w:t>
      </w:r>
      <w:bookmarkEnd w:id="5"/>
    </w:p>
    <w:tbl>
      <w:tblPr>
        <w:tblW w:w="9540" w:type="dxa"/>
        <w:tblInd w:w="108" w:type="dxa"/>
        <w:tblLayout w:type="fixed"/>
        <w:tblLook w:val="0000" w:firstRow="0" w:lastRow="0" w:firstColumn="0" w:lastColumn="0" w:noHBand="0" w:noVBand="0"/>
      </w:tblPr>
      <w:tblGrid>
        <w:gridCol w:w="2835"/>
        <w:gridCol w:w="6705"/>
      </w:tblGrid>
      <w:tr w:rsidR="007A1F9A" w14:paraId="35DCB30D" w14:textId="77777777" w:rsidTr="00CF68C2">
        <w:tc>
          <w:tcPr>
            <w:tcW w:w="2835" w:type="dxa"/>
          </w:tcPr>
          <w:p w14:paraId="2356B79F" w14:textId="77777777" w:rsidR="007A1F9A" w:rsidRPr="002520F3" w:rsidRDefault="00291866" w:rsidP="00291866">
            <w:pPr>
              <w:rPr>
                <w:b/>
              </w:rPr>
            </w:pPr>
            <w:r>
              <w:rPr>
                <w:b/>
              </w:rPr>
              <w:t xml:space="preserve">Thermal </w:t>
            </w:r>
            <w:r w:rsidR="001C3844">
              <w:rPr>
                <w:b/>
              </w:rPr>
              <w:t xml:space="preserve">NOx </w:t>
            </w:r>
            <w:r w:rsidR="00E318DF">
              <w:rPr>
                <w:b/>
              </w:rPr>
              <w:t>(nitrogen oxides)</w:t>
            </w:r>
          </w:p>
        </w:tc>
        <w:tc>
          <w:tcPr>
            <w:tcW w:w="6705" w:type="dxa"/>
          </w:tcPr>
          <w:p w14:paraId="50CF2574" w14:textId="77777777" w:rsidR="007A1F9A" w:rsidRPr="00662D8C" w:rsidRDefault="00662D8C" w:rsidP="00662D8C">
            <w:pPr>
              <w:pStyle w:val="Normal1"/>
              <w:rPr>
                <w:rFonts w:ascii="Arial" w:hAnsi="Arial" w:cs="Arial"/>
              </w:rPr>
            </w:pPr>
            <w:r w:rsidRPr="0020257F">
              <w:rPr>
                <w:rFonts w:ascii="Arial" w:hAnsi="Arial" w:cs="Arial"/>
                <w:sz w:val="20"/>
              </w:rPr>
              <w:t>A generic term used to describe mostly NO (nitric oxide) and NO</w:t>
            </w:r>
            <w:r w:rsidRPr="0020257F">
              <w:rPr>
                <w:rFonts w:ascii="Arial" w:hAnsi="Arial" w:cs="Arial"/>
                <w:sz w:val="20"/>
                <w:vertAlign w:val="subscript"/>
              </w:rPr>
              <w:t>2</w:t>
            </w:r>
            <w:r w:rsidRPr="0020257F">
              <w:rPr>
                <w:rFonts w:ascii="Arial" w:hAnsi="Arial" w:cs="Arial"/>
                <w:sz w:val="20"/>
              </w:rPr>
              <w:t xml:space="preserve"> (nitrogen dioxide) tha</w:t>
            </w:r>
            <w:r w:rsidR="00291866">
              <w:rPr>
                <w:rFonts w:ascii="Arial" w:hAnsi="Arial" w:cs="Arial"/>
                <w:sz w:val="20"/>
              </w:rPr>
              <w:t>t form</w:t>
            </w:r>
            <w:r w:rsidRPr="0020257F">
              <w:rPr>
                <w:rFonts w:ascii="Arial" w:hAnsi="Arial" w:cs="Arial"/>
                <w:sz w:val="20"/>
              </w:rPr>
              <w:t xml:space="preserve"> when nitrogen and oxygen combusts at high temperatures. </w:t>
            </w:r>
            <w:r w:rsidR="00291866">
              <w:rPr>
                <w:rFonts w:ascii="Arial" w:hAnsi="Arial" w:cs="Arial"/>
                <w:sz w:val="20"/>
              </w:rPr>
              <w:t xml:space="preserve">NO contributes to approximately 90-95% of the NOx </w:t>
            </w:r>
            <w:r w:rsidR="00DF42EF">
              <w:rPr>
                <w:rFonts w:ascii="Arial" w:hAnsi="Arial" w:cs="Arial"/>
                <w:sz w:val="20"/>
              </w:rPr>
              <w:t>emissions released into the atmosphere.</w:t>
            </w:r>
          </w:p>
        </w:tc>
      </w:tr>
      <w:tr w:rsidR="007A1F9A" w14:paraId="2CA71514" w14:textId="77777777" w:rsidTr="00CF68C2">
        <w:trPr>
          <w:trHeight w:val="264"/>
        </w:trPr>
        <w:tc>
          <w:tcPr>
            <w:tcW w:w="2835" w:type="dxa"/>
          </w:tcPr>
          <w:p w14:paraId="6ECDC061" w14:textId="77777777" w:rsidR="007A1F9A" w:rsidRPr="002520F3" w:rsidRDefault="007A1F9A" w:rsidP="002520F3">
            <w:pPr>
              <w:rPr>
                <w:b/>
              </w:rPr>
            </w:pPr>
          </w:p>
        </w:tc>
        <w:tc>
          <w:tcPr>
            <w:tcW w:w="6705" w:type="dxa"/>
          </w:tcPr>
          <w:p w14:paraId="665A2E17" w14:textId="77777777" w:rsidR="007A1F9A" w:rsidRPr="00291866" w:rsidRDefault="007A1F9A" w:rsidP="00E87BF4">
            <w:pPr>
              <w:pStyle w:val="Normal1"/>
              <w:rPr>
                <w:rFonts w:ascii="Arial" w:hAnsi="Arial" w:cs="Arial"/>
                <w:sz w:val="20"/>
              </w:rPr>
            </w:pPr>
          </w:p>
        </w:tc>
      </w:tr>
      <w:tr w:rsidR="00270530" w14:paraId="157C49AD" w14:textId="77777777" w:rsidTr="00CF68C2">
        <w:trPr>
          <w:trHeight w:val="264"/>
        </w:trPr>
        <w:tc>
          <w:tcPr>
            <w:tcW w:w="2835" w:type="dxa"/>
          </w:tcPr>
          <w:p w14:paraId="20E0693F" w14:textId="77777777" w:rsidR="00270530" w:rsidRPr="002520F3" w:rsidRDefault="00270530" w:rsidP="002520F3">
            <w:pPr>
              <w:rPr>
                <w:b/>
              </w:rPr>
            </w:pPr>
            <w:r>
              <w:rPr>
                <w:b/>
              </w:rPr>
              <w:t xml:space="preserve">Fogger </w:t>
            </w:r>
          </w:p>
        </w:tc>
        <w:tc>
          <w:tcPr>
            <w:tcW w:w="6705" w:type="dxa"/>
          </w:tcPr>
          <w:p w14:paraId="5C326C94" w14:textId="77777777" w:rsidR="00270530" w:rsidRPr="00291866" w:rsidRDefault="00270530" w:rsidP="00E36587">
            <w:pPr>
              <w:pStyle w:val="Normal1"/>
              <w:rPr>
                <w:rFonts w:ascii="Arial" w:hAnsi="Arial" w:cs="Arial"/>
                <w:sz w:val="20"/>
              </w:rPr>
            </w:pPr>
            <w:r>
              <w:rPr>
                <w:rFonts w:ascii="Arial" w:hAnsi="Arial" w:cs="Arial"/>
                <w:sz w:val="20"/>
              </w:rPr>
              <w:t>A device</w:t>
            </w:r>
            <w:r w:rsidR="00E36587">
              <w:rPr>
                <w:rFonts w:ascii="Arial" w:hAnsi="Arial" w:cs="Arial"/>
                <w:sz w:val="20"/>
              </w:rPr>
              <w:t xml:space="preserve"> that injects water vapor into the inlet air mixture, thus lowering the flame temperature and decreasing the NOx emissions. </w:t>
            </w:r>
            <w:r>
              <w:rPr>
                <w:rFonts w:ascii="Arial" w:hAnsi="Arial" w:cs="Arial"/>
                <w:sz w:val="20"/>
              </w:rPr>
              <w:t xml:space="preserve"> </w:t>
            </w:r>
          </w:p>
        </w:tc>
      </w:tr>
      <w:tr w:rsidR="00270530" w14:paraId="5E52060D" w14:textId="77777777" w:rsidTr="00CF68C2">
        <w:trPr>
          <w:trHeight w:val="264"/>
        </w:trPr>
        <w:tc>
          <w:tcPr>
            <w:tcW w:w="2835" w:type="dxa"/>
          </w:tcPr>
          <w:p w14:paraId="5C233881" w14:textId="77777777" w:rsidR="00270530" w:rsidRPr="002520F3" w:rsidRDefault="00270530" w:rsidP="002520F3">
            <w:pPr>
              <w:rPr>
                <w:b/>
              </w:rPr>
            </w:pPr>
          </w:p>
        </w:tc>
        <w:tc>
          <w:tcPr>
            <w:tcW w:w="6705" w:type="dxa"/>
          </w:tcPr>
          <w:p w14:paraId="4E3B91B7" w14:textId="77777777" w:rsidR="00270530" w:rsidRPr="00291866" w:rsidRDefault="00270530" w:rsidP="00E87BF4">
            <w:pPr>
              <w:pStyle w:val="Normal1"/>
              <w:rPr>
                <w:rFonts w:ascii="Arial" w:hAnsi="Arial" w:cs="Arial"/>
                <w:sz w:val="20"/>
              </w:rPr>
            </w:pPr>
          </w:p>
        </w:tc>
      </w:tr>
      <w:tr w:rsidR="007A1F9A" w14:paraId="50FB5EE5" w14:textId="77777777" w:rsidTr="00CF68C2">
        <w:tc>
          <w:tcPr>
            <w:tcW w:w="2835" w:type="dxa"/>
          </w:tcPr>
          <w:p w14:paraId="0BBF0222" w14:textId="77777777" w:rsidR="007A1F9A" w:rsidRPr="002520F3" w:rsidRDefault="00A2477E" w:rsidP="002520F3">
            <w:pPr>
              <w:rPr>
                <w:b/>
              </w:rPr>
            </w:pPr>
            <w:r>
              <w:rPr>
                <w:b/>
              </w:rPr>
              <w:lastRenderedPageBreak/>
              <w:t>Aqueous Ammonia</w:t>
            </w:r>
          </w:p>
        </w:tc>
        <w:tc>
          <w:tcPr>
            <w:tcW w:w="6705" w:type="dxa"/>
          </w:tcPr>
          <w:p w14:paraId="39C18AEC" w14:textId="77777777" w:rsidR="007A1F9A" w:rsidRPr="00156553" w:rsidRDefault="001D522F" w:rsidP="00D645AA">
            <w:pPr>
              <w:pStyle w:val="Normal1"/>
              <w:rPr>
                <w:rFonts w:ascii="Arial" w:hAnsi="Arial" w:cs="Arial"/>
              </w:rPr>
            </w:pPr>
            <w:r w:rsidRPr="0020257F">
              <w:rPr>
                <w:rFonts w:ascii="Arial" w:hAnsi="Arial" w:cs="Arial"/>
                <w:sz w:val="20"/>
              </w:rPr>
              <w:t xml:space="preserve">A solution of </w:t>
            </w:r>
            <w:r w:rsidR="00B235A3">
              <w:rPr>
                <w:rFonts w:ascii="Arial" w:hAnsi="Arial" w:cs="Arial"/>
                <w:sz w:val="20"/>
              </w:rPr>
              <w:t>ammonia in water</w:t>
            </w:r>
            <w:r w:rsidR="00100AAF">
              <w:rPr>
                <w:rFonts w:ascii="Arial" w:hAnsi="Arial" w:cs="Arial"/>
                <w:sz w:val="20"/>
              </w:rPr>
              <w:t xml:space="preserve"> [</w:t>
            </w:r>
            <w:r w:rsidR="00D645AA">
              <w:rPr>
                <w:rFonts w:ascii="Arial" w:hAnsi="Arial" w:cs="Arial"/>
                <w:sz w:val="20"/>
              </w:rPr>
              <w:t>5</w:t>
            </w:r>
            <w:r w:rsidR="00100AAF">
              <w:rPr>
                <w:rFonts w:ascii="Arial" w:hAnsi="Arial" w:cs="Arial"/>
                <w:sz w:val="20"/>
              </w:rPr>
              <w:t>]</w:t>
            </w:r>
            <w:r w:rsidR="00B235A3">
              <w:rPr>
                <w:rFonts w:ascii="Arial" w:hAnsi="Arial" w:cs="Arial"/>
                <w:sz w:val="20"/>
              </w:rPr>
              <w:t>. The fraction of ammonia needed for the reaction</w:t>
            </w:r>
            <w:r w:rsidRPr="0020257F">
              <w:rPr>
                <w:rFonts w:ascii="Arial" w:hAnsi="Arial" w:cs="Arial"/>
                <w:sz w:val="20"/>
              </w:rPr>
              <w:t xml:space="preserve"> will depend o</w:t>
            </w:r>
            <w:r w:rsidR="00B235A3">
              <w:rPr>
                <w:rFonts w:ascii="Arial" w:hAnsi="Arial" w:cs="Arial"/>
                <w:sz w:val="20"/>
              </w:rPr>
              <w:t xml:space="preserve">n the efficiency of the catalyst bed.   </w:t>
            </w:r>
          </w:p>
        </w:tc>
      </w:tr>
      <w:tr w:rsidR="00D44F97" w14:paraId="6B6411DE" w14:textId="77777777" w:rsidTr="00CF68C2">
        <w:tc>
          <w:tcPr>
            <w:tcW w:w="2835" w:type="dxa"/>
          </w:tcPr>
          <w:p w14:paraId="567444E4" w14:textId="77777777" w:rsidR="00D44F97" w:rsidRDefault="00D44F97" w:rsidP="002520F3">
            <w:pPr>
              <w:rPr>
                <w:b/>
              </w:rPr>
            </w:pPr>
          </w:p>
        </w:tc>
        <w:tc>
          <w:tcPr>
            <w:tcW w:w="6705" w:type="dxa"/>
          </w:tcPr>
          <w:p w14:paraId="4583C687" w14:textId="77777777" w:rsidR="00D44F97" w:rsidRPr="0020257F" w:rsidRDefault="00D44F97" w:rsidP="00E87BF4">
            <w:pPr>
              <w:pStyle w:val="Normal1"/>
              <w:rPr>
                <w:rFonts w:ascii="Arial" w:hAnsi="Arial" w:cs="Arial"/>
                <w:sz w:val="20"/>
              </w:rPr>
            </w:pPr>
          </w:p>
        </w:tc>
      </w:tr>
      <w:tr w:rsidR="007A1F9A" w14:paraId="1D4C4263" w14:textId="77777777" w:rsidTr="00A91869">
        <w:trPr>
          <w:trHeight w:val="765"/>
        </w:trPr>
        <w:tc>
          <w:tcPr>
            <w:tcW w:w="2835" w:type="dxa"/>
          </w:tcPr>
          <w:p w14:paraId="790E4FE8" w14:textId="77777777" w:rsidR="00291866" w:rsidRPr="002520F3" w:rsidRDefault="00291866" w:rsidP="002520F3">
            <w:pPr>
              <w:rPr>
                <w:b/>
              </w:rPr>
            </w:pPr>
            <w:r>
              <w:rPr>
                <w:b/>
              </w:rPr>
              <w:t xml:space="preserve">Selective Catalytic Reduction (SCR) </w:t>
            </w:r>
          </w:p>
        </w:tc>
        <w:tc>
          <w:tcPr>
            <w:tcW w:w="6705" w:type="dxa"/>
          </w:tcPr>
          <w:p w14:paraId="351C649A" w14:textId="77777777" w:rsidR="00291866" w:rsidRPr="00291866" w:rsidRDefault="00D44F97" w:rsidP="00D645AA">
            <w:pPr>
              <w:pStyle w:val="Normal1"/>
              <w:rPr>
                <w:rFonts w:ascii="Arial" w:hAnsi="Arial" w:cs="Arial"/>
                <w:sz w:val="20"/>
              </w:rPr>
            </w:pPr>
            <w:r>
              <w:rPr>
                <w:rFonts w:ascii="Arial" w:hAnsi="Arial" w:cs="Arial"/>
                <w:sz w:val="20"/>
              </w:rPr>
              <w:t>A method of converting the NO emissions, with the support of a catalyst bed and the aqueous ammonia, into diatomic nitrogen (N</w:t>
            </w:r>
            <w:r w:rsidRPr="00D44F97">
              <w:rPr>
                <w:rFonts w:ascii="Arial" w:hAnsi="Arial" w:cs="Arial"/>
                <w:sz w:val="20"/>
                <w:vertAlign w:val="subscript"/>
              </w:rPr>
              <w:t>2</w:t>
            </w:r>
            <w:r>
              <w:rPr>
                <w:rFonts w:ascii="Arial" w:hAnsi="Arial" w:cs="Arial"/>
                <w:sz w:val="20"/>
              </w:rPr>
              <w:t>) and water (H</w:t>
            </w:r>
            <w:r w:rsidRPr="00D44F97">
              <w:rPr>
                <w:rFonts w:ascii="Arial" w:hAnsi="Arial" w:cs="Arial"/>
                <w:sz w:val="20"/>
                <w:vertAlign w:val="subscript"/>
              </w:rPr>
              <w:t>2</w:t>
            </w:r>
            <w:r>
              <w:rPr>
                <w:rFonts w:ascii="Arial" w:hAnsi="Arial" w:cs="Arial"/>
                <w:sz w:val="20"/>
              </w:rPr>
              <w:t>O)</w:t>
            </w:r>
            <w:r w:rsidR="00100AAF">
              <w:rPr>
                <w:rFonts w:ascii="Arial" w:hAnsi="Arial" w:cs="Arial"/>
                <w:sz w:val="20"/>
              </w:rPr>
              <w:t xml:space="preserve"> [</w:t>
            </w:r>
            <w:r w:rsidR="00D645AA">
              <w:rPr>
                <w:rFonts w:ascii="Arial" w:hAnsi="Arial" w:cs="Arial"/>
                <w:sz w:val="20"/>
              </w:rPr>
              <w:t>6</w:t>
            </w:r>
            <w:r w:rsidR="00100AAF">
              <w:rPr>
                <w:rFonts w:ascii="Arial" w:hAnsi="Arial" w:cs="Arial"/>
                <w:sz w:val="20"/>
              </w:rPr>
              <w:t>]</w:t>
            </w:r>
            <w:r>
              <w:rPr>
                <w:rFonts w:ascii="Arial" w:hAnsi="Arial" w:cs="Arial"/>
                <w:sz w:val="20"/>
              </w:rPr>
              <w:t xml:space="preserve">. </w:t>
            </w:r>
          </w:p>
        </w:tc>
      </w:tr>
      <w:tr w:rsidR="00A91869" w14:paraId="3B1D0E26" w14:textId="77777777" w:rsidTr="00A91869">
        <w:trPr>
          <w:trHeight w:val="68"/>
        </w:trPr>
        <w:tc>
          <w:tcPr>
            <w:tcW w:w="2835" w:type="dxa"/>
          </w:tcPr>
          <w:p w14:paraId="119B8CA9" w14:textId="77777777" w:rsidR="00A91869" w:rsidRDefault="00A91869" w:rsidP="002520F3">
            <w:pPr>
              <w:rPr>
                <w:b/>
              </w:rPr>
            </w:pPr>
          </w:p>
        </w:tc>
        <w:tc>
          <w:tcPr>
            <w:tcW w:w="6705" w:type="dxa"/>
          </w:tcPr>
          <w:p w14:paraId="176FE7D1" w14:textId="77777777" w:rsidR="00A91869" w:rsidRDefault="00A91869" w:rsidP="00E87BF4">
            <w:pPr>
              <w:pStyle w:val="Normal1"/>
              <w:rPr>
                <w:rFonts w:ascii="Arial" w:hAnsi="Arial" w:cs="Arial"/>
                <w:sz w:val="20"/>
              </w:rPr>
            </w:pPr>
          </w:p>
        </w:tc>
      </w:tr>
      <w:tr w:rsidR="007A1F9A" w14:paraId="2FCBC61D" w14:textId="77777777" w:rsidTr="00CF68C2">
        <w:tc>
          <w:tcPr>
            <w:tcW w:w="2835" w:type="dxa"/>
          </w:tcPr>
          <w:p w14:paraId="64B49DBF" w14:textId="77777777" w:rsidR="007A1F9A" w:rsidRPr="002520F3" w:rsidRDefault="00291866" w:rsidP="002520F3">
            <w:pPr>
              <w:rPr>
                <w:b/>
              </w:rPr>
            </w:pPr>
            <w:r>
              <w:rPr>
                <w:b/>
              </w:rPr>
              <w:t>Ammonia Slip</w:t>
            </w:r>
          </w:p>
        </w:tc>
        <w:tc>
          <w:tcPr>
            <w:tcW w:w="6705" w:type="dxa"/>
          </w:tcPr>
          <w:p w14:paraId="00148F58" w14:textId="77777777" w:rsidR="007A1F9A" w:rsidRPr="00291866" w:rsidRDefault="00291866" w:rsidP="00E87BF4">
            <w:pPr>
              <w:pStyle w:val="Normal1"/>
              <w:rPr>
                <w:rFonts w:ascii="Arial" w:hAnsi="Arial" w:cs="Arial"/>
                <w:sz w:val="20"/>
              </w:rPr>
            </w:pPr>
            <w:r w:rsidRPr="00291866">
              <w:rPr>
                <w:rFonts w:ascii="Arial" w:hAnsi="Arial" w:cs="Arial"/>
                <w:sz w:val="20"/>
              </w:rPr>
              <w:t>The unreacted ammonia that passes t</w:t>
            </w:r>
            <w:r>
              <w:rPr>
                <w:rFonts w:ascii="Arial" w:hAnsi="Arial" w:cs="Arial"/>
                <w:sz w:val="20"/>
              </w:rPr>
              <w:t>h</w:t>
            </w:r>
            <w:r w:rsidRPr="00291866">
              <w:rPr>
                <w:rFonts w:ascii="Arial" w:hAnsi="Arial" w:cs="Arial"/>
                <w:sz w:val="20"/>
              </w:rPr>
              <w:t>rough</w:t>
            </w:r>
            <w:r>
              <w:rPr>
                <w:rFonts w:ascii="Arial" w:hAnsi="Arial" w:cs="Arial"/>
                <w:sz w:val="20"/>
              </w:rPr>
              <w:t xml:space="preserve"> the SCR bed</w:t>
            </w:r>
            <w:r w:rsidR="00100AAF">
              <w:rPr>
                <w:rFonts w:ascii="Arial" w:hAnsi="Arial" w:cs="Arial"/>
                <w:sz w:val="20"/>
              </w:rPr>
              <w:t xml:space="preserve"> [2]</w:t>
            </w:r>
            <w:r>
              <w:rPr>
                <w:rFonts w:ascii="Arial" w:hAnsi="Arial" w:cs="Arial"/>
                <w:sz w:val="20"/>
              </w:rPr>
              <w:t xml:space="preserve">. </w:t>
            </w:r>
          </w:p>
        </w:tc>
      </w:tr>
      <w:tr w:rsidR="007A1F9A" w14:paraId="4FB65816" w14:textId="77777777" w:rsidTr="00CF68C2">
        <w:tc>
          <w:tcPr>
            <w:tcW w:w="2835" w:type="dxa"/>
          </w:tcPr>
          <w:p w14:paraId="377C0148" w14:textId="77777777" w:rsidR="007A1F9A" w:rsidRPr="002520F3" w:rsidRDefault="007A1F9A" w:rsidP="002520F3">
            <w:pPr>
              <w:rPr>
                <w:b/>
              </w:rPr>
            </w:pPr>
          </w:p>
        </w:tc>
        <w:tc>
          <w:tcPr>
            <w:tcW w:w="6705" w:type="dxa"/>
          </w:tcPr>
          <w:p w14:paraId="2B49F7DB" w14:textId="77777777" w:rsidR="007A1F9A" w:rsidRPr="00291866" w:rsidRDefault="007A1F9A" w:rsidP="00E87BF4">
            <w:pPr>
              <w:pStyle w:val="Normal1"/>
              <w:rPr>
                <w:rFonts w:ascii="Arial" w:hAnsi="Arial" w:cs="Arial"/>
                <w:sz w:val="20"/>
              </w:rPr>
            </w:pPr>
          </w:p>
        </w:tc>
      </w:tr>
      <w:tr w:rsidR="007A1F9A" w14:paraId="1CDF14DE" w14:textId="77777777" w:rsidTr="00CF68C2">
        <w:tc>
          <w:tcPr>
            <w:tcW w:w="2835" w:type="dxa"/>
          </w:tcPr>
          <w:p w14:paraId="215E216E" w14:textId="77777777" w:rsidR="007A1F9A" w:rsidRPr="002520F3" w:rsidRDefault="00A91869" w:rsidP="002520F3">
            <w:pPr>
              <w:rPr>
                <w:b/>
              </w:rPr>
            </w:pPr>
            <w:r>
              <w:rPr>
                <w:b/>
              </w:rPr>
              <w:t>Omega (</w:t>
            </w:r>
            <w:r>
              <w:rPr>
                <w:rFonts w:cs="Arial"/>
                <w:b/>
              </w:rPr>
              <w:t>Ω</w:t>
            </w:r>
            <w:r>
              <w:rPr>
                <w:b/>
              </w:rPr>
              <w:t>)</w:t>
            </w:r>
          </w:p>
        </w:tc>
        <w:tc>
          <w:tcPr>
            <w:tcW w:w="6705" w:type="dxa"/>
          </w:tcPr>
          <w:p w14:paraId="33353FD8" w14:textId="77777777" w:rsidR="007A1F9A" w:rsidRPr="00291866" w:rsidRDefault="00A91869" w:rsidP="00B74FD5">
            <w:pPr>
              <w:pStyle w:val="Normal1"/>
              <w:rPr>
                <w:rFonts w:ascii="Arial" w:hAnsi="Arial" w:cs="Arial"/>
                <w:sz w:val="20"/>
              </w:rPr>
            </w:pPr>
            <w:r>
              <w:rPr>
                <w:rFonts w:ascii="Arial" w:hAnsi="Arial" w:cs="Arial"/>
                <w:sz w:val="20"/>
              </w:rPr>
              <w:t>The ratio of</w:t>
            </w:r>
            <w:r w:rsidR="00B74FD5">
              <w:rPr>
                <w:rFonts w:ascii="Arial" w:hAnsi="Arial" w:cs="Arial"/>
                <w:sz w:val="20"/>
              </w:rPr>
              <w:t xml:space="preserve"> the</w:t>
            </w:r>
            <w:r w:rsidR="00770553">
              <w:rPr>
                <w:rFonts w:ascii="Arial" w:hAnsi="Arial" w:cs="Arial"/>
                <w:sz w:val="20"/>
              </w:rPr>
              <w:t xml:space="preserve"> </w:t>
            </w:r>
            <w:r>
              <w:rPr>
                <w:rFonts w:ascii="Arial" w:hAnsi="Arial" w:cs="Arial"/>
                <w:sz w:val="20"/>
              </w:rPr>
              <w:t>mass flow</w:t>
            </w:r>
            <w:r w:rsidR="009B5DDE">
              <w:rPr>
                <w:rFonts w:ascii="Arial" w:hAnsi="Arial" w:cs="Arial"/>
                <w:sz w:val="20"/>
              </w:rPr>
              <w:t xml:space="preserve"> </w:t>
            </w:r>
            <w:r w:rsidR="00B74FD5">
              <w:rPr>
                <w:rFonts w:ascii="Arial" w:hAnsi="Arial" w:cs="Arial"/>
                <w:sz w:val="20"/>
              </w:rPr>
              <w:t xml:space="preserve">of the water injection </w:t>
            </w:r>
            <w:r w:rsidR="003A6525">
              <w:rPr>
                <w:rFonts w:ascii="Arial" w:hAnsi="Arial" w:cs="Arial"/>
                <w:sz w:val="20"/>
              </w:rPr>
              <w:t xml:space="preserve">flowing </w:t>
            </w:r>
            <w:r w:rsidR="00B74FD5">
              <w:rPr>
                <w:rFonts w:ascii="Arial" w:hAnsi="Arial" w:cs="Arial"/>
                <w:sz w:val="20"/>
              </w:rPr>
              <w:t xml:space="preserve">into the flame over the </w:t>
            </w:r>
            <w:r>
              <w:rPr>
                <w:rFonts w:ascii="Arial" w:hAnsi="Arial" w:cs="Arial"/>
                <w:sz w:val="20"/>
              </w:rPr>
              <w:t xml:space="preserve">mass flow </w:t>
            </w:r>
            <w:r w:rsidR="00B74FD5">
              <w:rPr>
                <w:rFonts w:ascii="Arial" w:hAnsi="Arial" w:cs="Arial"/>
                <w:sz w:val="20"/>
              </w:rPr>
              <w:t xml:space="preserve">of the gas supply </w:t>
            </w:r>
            <w:r>
              <w:rPr>
                <w:rFonts w:ascii="Arial" w:hAnsi="Arial" w:cs="Arial"/>
                <w:sz w:val="20"/>
              </w:rPr>
              <w:t>entering the flame</w:t>
            </w:r>
            <w:r w:rsidR="00100AAF">
              <w:rPr>
                <w:rFonts w:ascii="Arial" w:hAnsi="Arial" w:cs="Arial"/>
                <w:sz w:val="20"/>
              </w:rPr>
              <w:t xml:space="preserve"> [2]</w:t>
            </w:r>
            <w:r>
              <w:rPr>
                <w:rFonts w:ascii="Arial" w:hAnsi="Arial" w:cs="Arial"/>
                <w:sz w:val="20"/>
              </w:rPr>
              <w:t xml:space="preserve">. </w:t>
            </w:r>
          </w:p>
        </w:tc>
      </w:tr>
      <w:tr w:rsidR="00A91869" w14:paraId="4E588AB4" w14:textId="77777777" w:rsidTr="00CF68C2">
        <w:tc>
          <w:tcPr>
            <w:tcW w:w="2835" w:type="dxa"/>
          </w:tcPr>
          <w:p w14:paraId="3530427E" w14:textId="77777777" w:rsidR="00A91869" w:rsidRPr="002520F3" w:rsidRDefault="00A91869" w:rsidP="002520F3">
            <w:pPr>
              <w:rPr>
                <w:b/>
              </w:rPr>
            </w:pPr>
          </w:p>
        </w:tc>
        <w:tc>
          <w:tcPr>
            <w:tcW w:w="6705" w:type="dxa"/>
          </w:tcPr>
          <w:p w14:paraId="1773BE4F" w14:textId="77777777" w:rsidR="00A91869" w:rsidRDefault="00A91869" w:rsidP="00E87BF4">
            <w:pPr>
              <w:pStyle w:val="Normal1"/>
              <w:rPr>
                <w:rFonts w:ascii="Arial" w:hAnsi="Arial" w:cs="Arial"/>
                <w:sz w:val="20"/>
              </w:rPr>
            </w:pPr>
          </w:p>
        </w:tc>
      </w:tr>
      <w:tr w:rsidR="007A1F9A" w14:paraId="0EDF55AE" w14:textId="77777777" w:rsidTr="00CF68C2">
        <w:tc>
          <w:tcPr>
            <w:tcW w:w="2835" w:type="dxa"/>
          </w:tcPr>
          <w:p w14:paraId="35CE0976" w14:textId="77777777" w:rsidR="007A1F9A" w:rsidRPr="002520F3" w:rsidRDefault="00547D07" w:rsidP="002520F3">
            <w:pPr>
              <w:rPr>
                <w:b/>
              </w:rPr>
            </w:pPr>
            <w:r>
              <w:rPr>
                <w:b/>
              </w:rPr>
              <w:t>Parts per million (ppm)</w:t>
            </w:r>
          </w:p>
        </w:tc>
        <w:tc>
          <w:tcPr>
            <w:tcW w:w="6705" w:type="dxa"/>
            <w:vAlign w:val="center"/>
          </w:tcPr>
          <w:p w14:paraId="3C4DC730" w14:textId="77777777" w:rsidR="007A1F9A" w:rsidRPr="00156553" w:rsidRDefault="00653732" w:rsidP="00D645AA">
            <w:pPr>
              <w:pStyle w:val="Normal1"/>
              <w:rPr>
                <w:rFonts w:ascii="Arial" w:hAnsi="Arial" w:cs="Arial"/>
              </w:rPr>
            </w:pPr>
            <w:r>
              <w:rPr>
                <w:rFonts w:ascii="Arial" w:hAnsi="Arial" w:cs="Arial"/>
                <w:sz w:val="20"/>
              </w:rPr>
              <w:t>This is a unit that describes the concentration of small values with dimensionless quantities, e.g. mole fractions or mass fractions</w:t>
            </w:r>
            <w:r w:rsidR="00100AAF">
              <w:rPr>
                <w:rFonts w:ascii="Arial" w:hAnsi="Arial" w:cs="Arial"/>
                <w:sz w:val="20"/>
              </w:rPr>
              <w:t xml:space="preserve"> [</w:t>
            </w:r>
            <w:r w:rsidR="00D645AA">
              <w:rPr>
                <w:rFonts w:ascii="Arial" w:hAnsi="Arial" w:cs="Arial"/>
                <w:sz w:val="20"/>
              </w:rPr>
              <w:t>7</w:t>
            </w:r>
            <w:r w:rsidR="00100AAF">
              <w:rPr>
                <w:rFonts w:ascii="Arial" w:hAnsi="Arial" w:cs="Arial"/>
                <w:sz w:val="20"/>
              </w:rPr>
              <w:t>]</w:t>
            </w:r>
            <w:r>
              <w:rPr>
                <w:rFonts w:ascii="Arial" w:hAnsi="Arial" w:cs="Arial"/>
                <w:sz w:val="20"/>
              </w:rPr>
              <w:t xml:space="preserve">.  </w:t>
            </w:r>
          </w:p>
        </w:tc>
      </w:tr>
    </w:tbl>
    <w:p w14:paraId="28E6B480" w14:textId="77777777" w:rsidR="00B74FD5" w:rsidRDefault="00B74FD5" w:rsidP="00185D43">
      <w:pPr>
        <w:pStyle w:val="Heading1"/>
        <w:numPr>
          <w:ilvl w:val="0"/>
          <w:numId w:val="0"/>
        </w:numPr>
      </w:pPr>
    </w:p>
    <w:p w14:paraId="35A7667F" w14:textId="77777777" w:rsidR="007A1F9A" w:rsidRDefault="003A335B" w:rsidP="00E6495B">
      <w:pPr>
        <w:pStyle w:val="Heading1"/>
      </w:pPr>
      <w:bookmarkStart w:id="6" w:name="_Toc456776661"/>
      <w:r>
        <w:t>Procedure</w:t>
      </w:r>
      <w:bookmarkEnd w:id="6"/>
      <w:r>
        <w:t xml:space="preserve"> </w:t>
      </w:r>
    </w:p>
    <w:p w14:paraId="7213E15D" w14:textId="77777777" w:rsidR="007B2DC6" w:rsidRDefault="007B2DC6" w:rsidP="007B2DC6">
      <w:r>
        <w:t xml:space="preserve">The following procedures can be followed after </w:t>
      </w:r>
      <w:r w:rsidR="00101613">
        <w:t xml:space="preserve">the </w:t>
      </w:r>
      <w:r w:rsidR="008E72BE">
        <w:t>entire flow diagram is setup with all the nodes and boundary conditions</w:t>
      </w:r>
      <w:r w:rsidR="00101613">
        <w:t xml:space="preserve"> defined. To ensure the operations explained below will be successful</w:t>
      </w:r>
      <w:r w:rsidR="007A1EE0">
        <w:t>, the first step is to confirm that</w:t>
      </w:r>
      <w:r w:rsidR="00101613">
        <w:t xml:space="preserve"> the diagram is able to solve and produce answers in steady state.  </w:t>
      </w:r>
    </w:p>
    <w:p w14:paraId="7FB994B5" w14:textId="77777777" w:rsidR="000D2C83" w:rsidRPr="007B2DC6" w:rsidRDefault="000D2C83" w:rsidP="007B2DC6"/>
    <w:p w14:paraId="0D8AE190" w14:textId="77777777" w:rsidR="000C550B" w:rsidRPr="000C550B" w:rsidRDefault="000C550B" w:rsidP="000C550B">
      <w:pPr>
        <w:pStyle w:val="Heading2"/>
      </w:pPr>
      <w:bookmarkStart w:id="7" w:name="_Toc456776662"/>
      <w:r>
        <w:t>ADDING THE AMMONIA</w:t>
      </w:r>
      <w:bookmarkEnd w:id="7"/>
    </w:p>
    <w:p w14:paraId="23FC03E4" w14:textId="77777777" w:rsidR="000C550B" w:rsidRDefault="00B51847" w:rsidP="000C550B">
      <w:r>
        <w:t>Depending on the quality of the inlet air, the injected water, and the supplied gas, the top five gases</w:t>
      </w:r>
      <w:r w:rsidR="007A1EE0">
        <w:t xml:space="preserve"> present in the mixture</w:t>
      </w:r>
      <w:r>
        <w:t xml:space="preserve"> after combustion will be</w:t>
      </w:r>
      <w:r w:rsidR="002A5D17">
        <w:t xml:space="preserve"> varying amounts of</w:t>
      </w:r>
      <w:r>
        <w:t xml:space="preserve"> </w:t>
      </w:r>
      <w:r w:rsidR="002A5D17">
        <w:t>CO</w:t>
      </w:r>
      <w:r w:rsidR="002A5D17" w:rsidRPr="002A5D17">
        <w:rPr>
          <w:vertAlign w:val="subscript"/>
        </w:rPr>
        <w:t>2</w:t>
      </w:r>
      <w:r w:rsidR="002A5D17">
        <w:t>, H</w:t>
      </w:r>
      <w:r w:rsidR="002A5D17" w:rsidRPr="002A5D17">
        <w:rPr>
          <w:vertAlign w:val="subscript"/>
        </w:rPr>
        <w:t>2</w:t>
      </w:r>
      <w:r w:rsidR="002A5D17">
        <w:t>O, N</w:t>
      </w:r>
      <w:r w:rsidR="002A5D17" w:rsidRPr="002A5D17">
        <w:rPr>
          <w:vertAlign w:val="subscript"/>
        </w:rPr>
        <w:t>2</w:t>
      </w:r>
      <w:r w:rsidR="002A5D17">
        <w:t>, NO, and O</w:t>
      </w:r>
      <w:r w:rsidR="002A5D17" w:rsidRPr="002A5D17">
        <w:rPr>
          <w:vertAlign w:val="subscript"/>
        </w:rPr>
        <w:t>2</w:t>
      </w:r>
      <w:r w:rsidR="002A5D17">
        <w:t>. Although ammonia (NH</w:t>
      </w:r>
      <w:r w:rsidR="002A5D17" w:rsidRPr="002A5D17">
        <w:rPr>
          <w:vertAlign w:val="subscript"/>
        </w:rPr>
        <w:t>3</w:t>
      </w:r>
      <w:r w:rsidR="002A5D17">
        <w:t>) is not a product of the combustion process, this compound will have to be added to the list of mixed gases in order</w:t>
      </w:r>
      <w:r w:rsidR="003A6525">
        <w:t xml:space="preserve"> for one</w:t>
      </w:r>
      <w:r w:rsidR="002A5D17">
        <w:t xml:space="preserve"> to be able to change the mass fraction on another node in the future. To add NH</w:t>
      </w:r>
      <w:r w:rsidR="002A5D17" w:rsidRPr="000C550B">
        <w:rPr>
          <w:vertAlign w:val="subscript"/>
        </w:rPr>
        <w:t>3</w:t>
      </w:r>
      <w:r w:rsidR="000C550B">
        <w:t xml:space="preserve"> to the list, complete</w:t>
      </w:r>
      <w:r w:rsidR="002A5D17">
        <w:t xml:space="preserve"> the </w:t>
      </w:r>
      <w:r w:rsidR="008E72BE">
        <w:t>following steps:</w:t>
      </w:r>
      <w:r w:rsidR="000C550B">
        <w:t xml:space="preserve"> </w:t>
      </w:r>
    </w:p>
    <w:p w14:paraId="162E0C9C" w14:textId="77777777" w:rsidR="000C550B" w:rsidRPr="00E6495B" w:rsidRDefault="000C550B" w:rsidP="00E6495B">
      <w:pPr>
        <w:pStyle w:val="ListParagraph"/>
        <w:numPr>
          <w:ilvl w:val="0"/>
          <w:numId w:val="12"/>
        </w:numPr>
        <w:rPr>
          <w:i/>
        </w:rPr>
      </w:pPr>
      <w:r>
        <w:t xml:space="preserve">Under </w:t>
      </w:r>
      <w:r w:rsidRPr="000C550B">
        <w:rPr>
          <w:i/>
        </w:rPr>
        <w:t>Charts/Lookup Tables</w:t>
      </w:r>
      <w:r>
        <w:rPr>
          <w:i/>
        </w:rPr>
        <w:t xml:space="preserve">, </w:t>
      </w:r>
      <w:r>
        <w:t xml:space="preserve">expand the </w:t>
      </w:r>
      <w:r w:rsidRPr="000C550B">
        <w:rPr>
          <w:i/>
        </w:rPr>
        <w:t>Flow Solver</w:t>
      </w:r>
      <w:r>
        <w:t xml:space="preserve"> and choose </w:t>
      </w:r>
      <w:r w:rsidRPr="000C550B">
        <w:rPr>
          <w:i/>
        </w:rPr>
        <w:t>Materials and Fluids</w:t>
      </w:r>
      <w:r>
        <w:rPr>
          <w:i/>
        </w:rPr>
        <w:t xml:space="preserve">. </w:t>
      </w:r>
      <w:r>
        <w:t xml:space="preserve">For the purpose of this example, </w:t>
      </w:r>
      <w:r w:rsidRPr="000C550B">
        <w:rPr>
          <w:i/>
        </w:rPr>
        <w:t>Mixed Fluids</w:t>
      </w:r>
      <w:r>
        <w:t xml:space="preserve"> were used. Expand </w:t>
      </w:r>
      <w:r w:rsidRPr="000C550B">
        <w:rPr>
          <w:i/>
        </w:rPr>
        <w:t>Des Moines</w:t>
      </w:r>
      <w:r>
        <w:t xml:space="preserve"> and double click on </w:t>
      </w:r>
      <w:r w:rsidRPr="000C550B">
        <w:rPr>
          <w:i/>
        </w:rPr>
        <w:t>Mixed Gases</w:t>
      </w:r>
      <w:r>
        <w:t>.</w:t>
      </w:r>
    </w:p>
    <w:p w14:paraId="7FA67AC9" w14:textId="77777777" w:rsidR="000C550B" w:rsidRPr="007A1EE0" w:rsidRDefault="000C550B" w:rsidP="000C550B">
      <w:pPr>
        <w:pStyle w:val="ListParagraph"/>
        <w:numPr>
          <w:ilvl w:val="0"/>
          <w:numId w:val="12"/>
        </w:numPr>
        <w:rPr>
          <w:i/>
        </w:rPr>
      </w:pPr>
      <w:r>
        <w:t xml:space="preserve">A window, as shown in </w:t>
      </w:r>
      <w:r w:rsidRPr="000C550B">
        <w:rPr>
          <w:b/>
        </w:rPr>
        <w:t xml:space="preserve">Figure </w:t>
      </w:r>
      <w:r w:rsidR="00E6495B">
        <w:rPr>
          <w:b/>
        </w:rPr>
        <w:t>5</w:t>
      </w:r>
      <w:r w:rsidRPr="000C550B">
        <w:rPr>
          <w:b/>
        </w:rPr>
        <w:t>-1</w:t>
      </w:r>
      <w:r w:rsidR="00E6495B">
        <w:rPr>
          <w:b/>
        </w:rPr>
        <w:t xml:space="preserve"> </w:t>
      </w:r>
      <w:r w:rsidR="00E6495B" w:rsidRPr="00E6495B">
        <w:t>on the next page</w:t>
      </w:r>
      <w:r w:rsidRPr="00E6495B">
        <w:t>,</w:t>
      </w:r>
      <w:r>
        <w:t xml:space="preserve"> will appear. Under the </w:t>
      </w:r>
      <w:r w:rsidRPr="00B5644C">
        <w:rPr>
          <w:i/>
        </w:rPr>
        <w:t>Pure Gas Mixture</w:t>
      </w:r>
      <w:r>
        <w:t xml:space="preserve"> tab, double click on </w:t>
      </w:r>
      <w:r w:rsidR="00B5644C" w:rsidRPr="00B5644C">
        <w:rPr>
          <w:i/>
        </w:rPr>
        <w:t>Matheson – NH</w:t>
      </w:r>
      <w:r w:rsidR="00B5644C" w:rsidRPr="00B5644C">
        <w:rPr>
          <w:i/>
          <w:vertAlign w:val="subscript"/>
        </w:rPr>
        <w:t>3</w:t>
      </w:r>
      <w:r w:rsidR="00B5644C">
        <w:rPr>
          <w:i/>
        </w:rPr>
        <w:t xml:space="preserve">, </w:t>
      </w:r>
      <w:r w:rsidR="00B5644C">
        <w:t xml:space="preserve">and it will shift over to the window on the right. Click OK. Ammonia has now been added to all the nodes used in your diagram. </w:t>
      </w:r>
    </w:p>
    <w:p w14:paraId="30C1611D" w14:textId="77777777" w:rsidR="007A1EE0" w:rsidRDefault="00E6495B" w:rsidP="002A3C13">
      <w:pPr>
        <w:pStyle w:val="Caption"/>
        <w:ind w:left="2160" w:firstLine="720"/>
        <w:jc w:val="left"/>
      </w:pPr>
      <w:bookmarkStart w:id="8" w:name="_Toc456776674"/>
      <w:r w:rsidRPr="007B2DC6">
        <w:rPr>
          <w:noProof/>
        </w:rPr>
        <w:lastRenderedPageBreak/>
        <w:drawing>
          <wp:anchor distT="0" distB="0" distL="114300" distR="114300" simplePos="0" relativeHeight="251667456" behindDoc="0" locked="0" layoutInCell="1" allowOverlap="1" wp14:anchorId="2F60F7FE" wp14:editId="3616A6B0">
            <wp:simplePos x="0" y="0"/>
            <wp:positionH relativeFrom="margin">
              <wp:posOffset>1242906</wp:posOffset>
            </wp:positionH>
            <wp:positionV relativeFrom="paragraph">
              <wp:posOffset>21167</wp:posOffset>
            </wp:positionV>
            <wp:extent cx="3352800" cy="3181350"/>
            <wp:effectExtent l="0" t="0" r="0" b="0"/>
            <wp:wrapTopAndBottom/>
            <wp:docPr id="13" name="Picture 13" descr="\\simgenicsserver\samahnzi-us\SUS_Projects\NOx and SOx\Images\Figur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genicsserver\samahnzi-us\SUS_Projects\NOx and SOx\Images\Figure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3D4C">
        <w:t xml:space="preserve">Figure </w:t>
      </w:r>
      <w:r>
        <w:t>5</w:t>
      </w:r>
      <w:r w:rsidR="00473D4C">
        <w:noBreakHyphen/>
      </w:r>
      <w:r w:rsidR="00473D4C">
        <w:fldChar w:fldCharType="begin"/>
      </w:r>
      <w:r w:rsidR="00473D4C">
        <w:instrText xml:space="preserve"> SEQ Figure \* ARABIC \s 1 </w:instrText>
      </w:r>
      <w:r w:rsidR="00473D4C">
        <w:fldChar w:fldCharType="separate"/>
      </w:r>
      <w:r w:rsidR="008F79FC">
        <w:rPr>
          <w:noProof/>
        </w:rPr>
        <w:t>1</w:t>
      </w:r>
      <w:r w:rsidR="00473D4C">
        <w:rPr>
          <w:noProof/>
        </w:rPr>
        <w:fldChar w:fldCharType="end"/>
      </w:r>
      <w:r w:rsidR="00473D4C">
        <w:t>: Mixed Fluids Window</w:t>
      </w:r>
      <w:bookmarkEnd w:id="8"/>
    </w:p>
    <w:p w14:paraId="05B76530" w14:textId="77777777" w:rsidR="001A44BA" w:rsidRDefault="001A44BA" w:rsidP="001A44BA"/>
    <w:p w14:paraId="67B19922" w14:textId="77777777" w:rsidR="001A44BA" w:rsidRDefault="001A44BA" w:rsidP="001A44BA"/>
    <w:p w14:paraId="234C9E1F" w14:textId="77777777" w:rsidR="001A44BA" w:rsidRPr="001A44BA" w:rsidRDefault="00AC6D0F" w:rsidP="001A44BA">
      <w:pPr>
        <w:pStyle w:val="Heading2"/>
      </w:pPr>
      <w:bookmarkStart w:id="9" w:name="_Toc456776663"/>
      <w:r>
        <w:t>CHANGING THE REACTION RATES FOR CORRECT NOX EMISSIONS</w:t>
      </w:r>
      <w:r w:rsidR="001A44BA">
        <w:t xml:space="preserve"> IN THE FLAME</w:t>
      </w:r>
      <w:bookmarkEnd w:id="9"/>
      <w:r w:rsidR="001A44BA">
        <w:t xml:space="preserve"> </w:t>
      </w:r>
    </w:p>
    <w:p w14:paraId="4D5ACCE6" w14:textId="77777777" w:rsidR="000D2C83" w:rsidRDefault="001A44BA" w:rsidP="007A1EE0">
      <w:r>
        <w:t>In the flame model, there are four major chemical reactions that occur when combustion takes place.</w:t>
      </w:r>
      <w:r w:rsidR="00AD65CC">
        <w:t xml:space="preserve"> The quantity</w:t>
      </w:r>
      <w:r>
        <w:t xml:space="preserve"> </w:t>
      </w:r>
      <w:r w:rsidR="00AD65CC">
        <w:t>of the products</w:t>
      </w:r>
      <w:r w:rsidR="00020443">
        <w:t xml:space="preserve"> formed after </w:t>
      </w:r>
      <w:r w:rsidR="00AD65CC">
        <w:t>each reac</w:t>
      </w:r>
      <w:r w:rsidR="00020443">
        <w:t>tion will vary according to the amount</w:t>
      </w:r>
      <w:r w:rsidR="00D0688D">
        <w:t>s</w:t>
      </w:r>
      <w:r w:rsidR="00020443">
        <w:t xml:space="preserve"> that</w:t>
      </w:r>
      <w:r w:rsidR="00D0688D">
        <w:t xml:space="preserve"> enter</w:t>
      </w:r>
      <w:r w:rsidR="00AD65CC">
        <w:t xml:space="preserve"> the combustion chamber. </w:t>
      </w:r>
      <w:r w:rsidR="00020443">
        <w:t>In order for the correct amount of NOx emissions to be released, as specified by the plant</w:t>
      </w:r>
      <w:r w:rsidR="00797EFE">
        <w:t xml:space="preserve"> data</w:t>
      </w:r>
      <w:r w:rsidR="00020443">
        <w:t xml:space="preserve">, the </w:t>
      </w:r>
      <w:r w:rsidR="00797EFE" w:rsidRPr="00797EFE">
        <w:rPr>
          <w:i/>
        </w:rPr>
        <w:t>reaction rate value</w:t>
      </w:r>
      <w:r w:rsidR="00797EFE">
        <w:rPr>
          <w:i/>
        </w:rPr>
        <w:t xml:space="preserve"> </w:t>
      </w:r>
      <w:r w:rsidR="00AC6D0F">
        <w:t>together with the</w:t>
      </w:r>
      <w:r w:rsidR="00D0688D">
        <w:rPr>
          <w:i/>
        </w:rPr>
        <w:t xml:space="preserve"> reaction rate factor </w:t>
      </w:r>
      <w:r w:rsidR="00797EFE">
        <w:t>need to be adjusted accordingly.</w:t>
      </w:r>
    </w:p>
    <w:p w14:paraId="2F7371E4" w14:textId="77777777" w:rsidR="00E6495B" w:rsidRDefault="00E6495B" w:rsidP="007A1EE0"/>
    <w:p w14:paraId="7AE5059A" w14:textId="77777777" w:rsidR="004A5445" w:rsidRDefault="004A5445" w:rsidP="004A5445">
      <w:pPr>
        <w:pStyle w:val="Heading3"/>
      </w:pPr>
      <w:bookmarkStart w:id="10" w:name="_Toc456776664"/>
      <w:r>
        <w:t>ADJUSTING THE REACTION RATE VALUE</w:t>
      </w:r>
      <w:bookmarkEnd w:id="10"/>
    </w:p>
    <w:p w14:paraId="3F14D39D" w14:textId="77777777" w:rsidR="00797EFE" w:rsidRDefault="00346E6D" w:rsidP="00797EFE">
      <w:pPr>
        <w:pStyle w:val="ListParagraph"/>
        <w:numPr>
          <w:ilvl w:val="0"/>
          <w:numId w:val="13"/>
        </w:numPr>
      </w:pPr>
      <w:r>
        <w:t xml:space="preserve">Click on the flame model and scroll down to </w:t>
      </w:r>
      <w:r w:rsidRPr="00346E6D">
        <w:rPr>
          <w:i/>
        </w:rPr>
        <w:t>Reaction Chain</w:t>
      </w:r>
      <w:r w:rsidR="009F7259">
        <w:rPr>
          <w:i/>
        </w:rPr>
        <w:t xml:space="preserve"> </w:t>
      </w:r>
      <w:r w:rsidR="009F7259">
        <w:t>(as circled in red)</w:t>
      </w:r>
      <w:r>
        <w:rPr>
          <w:i/>
        </w:rPr>
        <w:t>.</w:t>
      </w:r>
      <w:r>
        <w:t xml:space="preserve"> Below the reaction chain data, there will be four balanced chemical reactions. S</w:t>
      </w:r>
      <w:r w:rsidR="00D0688D">
        <w:t>croll down until the reaction (also circled in red) as displayed in</w:t>
      </w:r>
      <w:r>
        <w:t xml:space="preserve"> </w:t>
      </w:r>
      <w:r w:rsidRPr="00E329B4">
        <w:rPr>
          <w:b/>
        </w:rPr>
        <w:t xml:space="preserve">Figure </w:t>
      </w:r>
      <w:r w:rsidR="00E6495B">
        <w:rPr>
          <w:b/>
        </w:rPr>
        <w:t>5</w:t>
      </w:r>
      <w:r w:rsidRPr="00E329B4">
        <w:rPr>
          <w:b/>
        </w:rPr>
        <w:t>-2</w:t>
      </w:r>
      <w:r w:rsidR="00E6495B">
        <w:t xml:space="preserve"> on the next page</w:t>
      </w:r>
      <w:r>
        <w:t xml:space="preserve">, is found. </w:t>
      </w:r>
    </w:p>
    <w:p w14:paraId="1D0712D1" w14:textId="77777777" w:rsidR="007C184D" w:rsidRDefault="00E6495B" w:rsidP="007C184D">
      <w:pPr>
        <w:pStyle w:val="Caption"/>
        <w:ind w:left="2160" w:firstLine="720"/>
        <w:jc w:val="left"/>
      </w:pPr>
      <w:bookmarkStart w:id="11" w:name="_Toc456776675"/>
      <w:r w:rsidRPr="009F7259">
        <w:rPr>
          <w:noProof/>
        </w:rPr>
        <w:lastRenderedPageBreak/>
        <w:drawing>
          <wp:anchor distT="0" distB="0" distL="114300" distR="114300" simplePos="0" relativeHeight="251668480" behindDoc="0" locked="0" layoutInCell="1" allowOverlap="1" wp14:anchorId="1E05787E" wp14:editId="52EC4959">
            <wp:simplePos x="0" y="0"/>
            <wp:positionH relativeFrom="margin">
              <wp:align>center</wp:align>
            </wp:positionH>
            <wp:positionV relativeFrom="paragraph">
              <wp:posOffset>44238</wp:posOffset>
            </wp:positionV>
            <wp:extent cx="3685032" cy="2898361"/>
            <wp:effectExtent l="0" t="0" r="0" b="0"/>
            <wp:wrapTopAndBottom/>
            <wp:docPr id="11" name="Picture 11" descr="\\simgenicsserver\samahnzi-us\SUS_Projects\NOx and SOx\Images\Fig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genicsserver\samahnzi-us\SUS_Projects\NOx and SOx\Images\Figure4-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5032" cy="28983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151C">
        <w:t xml:space="preserve">Figure </w:t>
      </w:r>
      <w:r>
        <w:t>5</w:t>
      </w:r>
      <w:r w:rsidR="002F151C">
        <w:noBreakHyphen/>
      </w:r>
      <w:r w:rsidR="002F151C">
        <w:fldChar w:fldCharType="begin"/>
      </w:r>
      <w:r w:rsidR="002F151C">
        <w:instrText xml:space="preserve"> SEQ Figure \* ARABIC \s 1 </w:instrText>
      </w:r>
      <w:r w:rsidR="002F151C">
        <w:fldChar w:fldCharType="separate"/>
      </w:r>
      <w:r w:rsidR="008F79FC">
        <w:rPr>
          <w:noProof/>
        </w:rPr>
        <w:t>2</w:t>
      </w:r>
      <w:r w:rsidR="002F151C">
        <w:rPr>
          <w:noProof/>
        </w:rPr>
        <w:fldChar w:fldCharType="end"/>
      </w:r>
      <w:r w:rsidR="002F151C">
        <w:t xml:space="preserve">: NOx </w:t>
      </w:r>
      <w:r w:rsidR="00FB1840">
        <w:t>R</w:t>
      </w:r>
      <w:r w:rsidR="002F151C">
        <w:t>eaction in Flame Model</w:t>
      </w:r>
      <w:bookmarkEnd w:id="11"/>
    </w:p>
    <w:p w14:paraId="33699B2B" w14:textId="77777777" w:rsidR="00D4698E" w:rsidRPr="00D4698E" w:rsidRDefault="00D4698E" w:rsidP="00D4698E"/>
    <w:p w14:paraId="75727FC8" w14:textId="77777777" w:rsidR="000D2C83" w:rsidRDefault="00437A0D" w:rsidP="000D2C83">
      <w:pPr>
        <w:pStyle w:val="ListParagraph"/>
        <w:numPr>
          <w:ilvl w:val="0"/>
          <w:numId w:val="13"/>
        </w:numPr>
      </w:pPr>
      <w:r>
        <w:t xml:space="preserve">As mentioned before, </w:t>
      </w:r>
      <w:r w:rsidR="00DB677F">
        <w:t xml:space="preserve">both </w:t>
      </w:r>
      <w:r>
        <w:t xml:space="preserve">the chemical reaction’s </w:t>
      </w:r>
      <w:r w:rsidRPr="00437A0D">
        <w:rPr>
          <w:i/>
        </w:rPr>
        <w:t>reaction rate value</w:t>
      </w:r>
      <w:r>
        <w:t xml:space="preserve"> </w:t>
      </w:r>
      <w:r w:rsidR="00DB677F">
        <w:t xml:space="preserve">and </w:t>
      </w:r>
      <w:r w:rsidR="00DB677F" w:rsidRPr="00DB677F">
        <w:rPr>
          <w:i/>
        </w:rPr>
        <w:t>reaction rate factor</w:t>
      </w:r>
      <w:r w:rsidR="00DB677F">
        <w:t xml:space="preserve"> will have to be</w:t>
      </w:r>
      <w:r>
        <w:t xml:space="preserve"> adjusted. </w:t>
      </w:r>
      <w:r w:rsidR="00DB677F">
        <w:t>The reaction rate</w:t>
      </w:r>
      <w:r>
        <w:t xml:space="preserve"> value will limit the amount of NO moles </w:t>
      </w:r>
      <w:r w:rsidR="00DB677F">
        <w:t xml:space="preserve">that are produced every second. </w:t>
      </w:r>
      <w:r w:rsidR="00FB1840">
        <w:t xml:space="preserve">As seen in </w:t>
      </w:r>
      <w:r w:rsidR="009F7259">
        <w:rPr>
          <w:b/>
        </w:rPr>
        <w:t xml:space="preserve">Figure </w:t>
      </w:r>
      <w:r w:rsidR="00E6495B">
        <w:rPr>
          <w:b/>
        </w:rPr>
        <w:t>5</w:t>
      </w:r>
      <w:r w:rsidR="009F7259">
        <w:rPr>
          <w:b/>
        </w:rPr>
        <w:t>-2</w:t>
      </w:r>
      <w:r w:rsidR="009F7259">
        <w:t xml:space="preserve"> above,</w:t>
      </w:r>
      <w:r w:rsidR="00FB1840">
        <w:t xml:space="preserve"> the value</w:t>
      </w:r>
      <w:r w:rsidR="009F7259">
        <w:t xml:space="preserve"> (circled in blue)</w:t>
      </w:r>
      <w:r w:rsidR="00FB1840">
        <w:t xml:space="preserve"> was changed until </w:t>
      </w:r>
      <w:r w:rsidR="009F7259">
        <w:t>there were no more</w:t>
      </w:r>
      <w:r w:rsidR="006A184E">
        <w:t xml:space="preserve"> than 13.5</w:t>
      </w:r>
      <w:r w:rsidR="009F7259">
        <w:t xml:space="preserve"> </w:t>
      </w:r>
      <w:r w:rsidR="006A184E">
        <w:t>ppm</w:t>
      </w:r>
      <w:r w:rsidR="009F7259">
        <w:t xml:space="preserve"> N</w:t>
      </w:r>
      <w:r w:rsidR="00FB1840">
        <w:t xml:space="preserve">Ox emissions </w:t>
      </w:r>
      <w:r w:rsidR="009F7259">
        <w:t>present</w:t>
      </w:r>
      <w:r w:rsidR="00547D07">
        <w:t xml:space="preserve"> at the turbine exit</w:t>
      </w:r>
      <w:r w:rsidR="009F7259">
        <w:t xml:space="preserve">. </w:t>
      </w:r>
    </w:p>
    <w:p w14:paraId="449D2094" w14:textId="77777777" w:rsidR="000D2C83" w:rsidRDefault="000D2C83" w:rsidP="000D2C83"/>
    <w:p w14:paraId="5AF7B098" w14:textId="77777777" w:rsidR="00DB677F" w:rsidRDefault="00DB677F" w:rsidP="00DB677F">
      <w:pPr>
        <w:pStyle w:val="Heading3"/>
      </w:pPr>
      <w:bookmarkStart w:id="12" w:name="_Toc456776665"/>
      <w:r>
        <w:t>ADJUSTING THE REACTION RATE FACTOR</w:t>
      </w:r>
      <w:bookmarkEnd w:id="12"/>
    </w:p>
    <w:p w14:paraId="6B3EA776" w14:textId="77777777" w:rsidR="0006689F" w:rsidRDefault="00D0688D" w:rsidP="00DB677F">
      <w:r>
        <w:t xml:space="preserve">The flame’s temperature will increase if either the fogger, or the water injection, or both are to be switched off. It will be very difficult to change the </w:t>
      </w:r>
      <w:r w:rsidRPr="004A5445">
        <w:rPr>
          <w:i/>
        </w:rPr>
        <w:t xml:space="preserve">reaction rate value </w:t>
      </w:r>
      <w:r w:rsidR="004A5445">
        <w:t>manually ever</w:t>
      </w:r>
      <w:r w:rsidR="00AC6D0F">
        <w:t>y time there is a fluctuation in the</w:t>
      </w:r>
      <w:r>
        <w:t xml:space="preserve"> tempe</w:t>
      </w:r>
      <w:r w:rsidR="004A5445">
        <w:t>rature</w:t>
      </w:r>
      <w:r>
        <w:t xml:space="preserve">. Therefore, the </w:t>
      </w:r>
      <w:r w:rsidR="004A5445" w:rsidRPr="004A5445">
        <w:rPr>
          <w:i/>
        </w:rPr>
        <w:t>reaction rate factor</w:t>
      </w:r>
      <w:r w:rsidR="004A5445">
        <w:t xml:space="preserve"> will</w:t>
      </w:r>
      <w:r w:rsidR="00DB677F">
        <w:t xml:space="preserve"> act as a multiplier to the </w:t>
      </w:r>
      <w:r w:rsidR="00DB677F" w:rsidRPr="00DB677F">
        <w:rPr>
          <w:i/>
        </w:rPr>
        <w:t>reaction rate value,</w:t>
      </w:r>
      <w:r w:rsidR="00DB677F">
        <w:t xml:space="preserve"> and will</w:t>
      </w:r>
      <w:r w:rsidR="004A5445">
        <w:t xml:space="preserve"> be changed by means of a function generator.</w:t>
      </w:r>
      <w:r w:rsidR="00904730">
        <w:t xml:space="preserve"> </w:t>
      </w:r>
      <w:r w:rsidR="00916410">
        <w:t xml:space="preserve">Follow the steps below to pair the correct </w:t>
      </w:r>
      <w:r w:rsidR="00916410" w:rsidRPr="00916410">
        <w:rPr>
          <w:i/>
        </w:rPr>
        <w:t>reaction rate factor</w:t>
      </w:r>
      <w:r w:rsidR="00916410">
        <w:t xml:space="preserve"> with the flame.</w:t>
      </w:r>
    </w:p>
    <w:p w14:paraId="5DAB3773" w14:textId="77777777" w:rsidR="00904730" w:rsidRDefault="00904730" w:rsidP="0006689F">
      <w:pPr>
        <w:pStyle w:val="ListParagraph"/>
        <w:numPr>
          <w:ilvl w:val="0"/>
          <w:numId w:val="13"/>
        </w:numPr>
      </w:pPr>
      <w:r>
        <w:t xml:space="preserve">Insert a function generator, from the </w:t>
      </w:r>
      <w:r w:rsidRPr="00904730">
        <w:rPr>
          <w:i/>
        </w:rPr>
        <w:t>DCS Library</w:t>
      </w:r>
      <w:r>
        <w:t>.</w:t>
      </w:r>
    </w:p>
    <w:p w14:paraId="0C7B320A" w14:textId="77777777" w:rsidR="001269D9" w:rsidRDefault="00904730" w:rsidP="001269D9">
      <w:pPr>
        <w:pStyle w:val="ListParagraph"/>
        <w:numPr>
          <w:ilvl w:val="0"/>
          <w:numId w:val="13"/>
        </w:numPr>
      </w:pPr>
      <w:r>
        <w:t xml:space="preserve">Using a </w:t>
      </w:r>
      <w:r w:rsidRPr="00904730">
        <w:rPr>
          <w:i/>
        </w:rPr>
        <w:t>Data Transfer Link</w:t>
      </w:r>
      <w:r>
        <w:t xml:space="preserve">, connect the temperature of the flame to the input of the function generator.  </w:t>
      </w:r>
    </w:p>
    <w:p w14:paraId="6D3B5563" w14:textId="77777777" w:rsidR="001269D9" w:rsidRDefault="00916410" w:rsidP="001269D9">
      <w:pPr>
        <w:pStyle w:val="ListParagraph"/>
        <w:numPr>
          <w:ilvl w:val="0"/>
          <w:numId w:val="13"/>
        </w:numPr>
      </w:pPr>
      <w:r>
        <w:t xml:space="preserve">The function generator will interpolate linearly between the number of X-values and Y-values that are inserted. On the function generator listed below, </w:t>
      </w:r>
      <w:r w:rsidRPr="00916410">
        <w:rPr>
          <w:b/>
        </w:rPr>
        <w:t xml:space="preserve">Figure </w:t>
      </w:r>
      <w:r w:rsidR="00E6495B">
        <w:rPr>
          <w:b/>
        </w:rPr>
        <w:t>5</w:t>
      </w:r>
      <w:r>
        <w:rPr>
          <w:b/>
        </w:rPr>
        <w:t>-3</w:t>
      </w:r>
      <w:r>
        <w:t>, there are six points</w:t>
      </w:r>
      <w:r w:rsidR="00A839D7">
        <w:t xml:space="preserve"> inserted</w:t>
      </w:r>
      <w:r w:rsidR="00B031EB">
        <w:t>. T</w:t>
      </w:r>
      <w:r>
        <w:t>he X-values correspond to the flame temperature</w:t>
      </w:r>
      <w:r w:rsidR="002A3C13">
        <w:t xml:space="preserve"> (</w:t>
      </w:r>
      <w:r w:rsidR="002A3C13">
        <w:rPr>
          <w:rFonts w:cs="Arial"/>
        </w:rPr>
        <w:t>°</w:t>
      </w:r>
      <w:r w:rsidR="002A3C13">
        <w:t>C is used in this example)</w:t>
      </w:r>
      <w:r>
        <w:t xml:space="preserve">, and the Y-values correspond to the </w:t>
      </w:r>
      <w:r w:rsidRPr="00916410">
        <w:rPr>
          <w:i/>
        </w:rPr>
        <w:t>reaction rate factor</w:t>
      </w:r>
      <w:r>
        <w:t xml:space="preserve">. </w:t>
      </w:r>
      <w:r w:rsidR="00B031EB">
        <w:t>The X-values should be inserted according to what the flame temperature is, if the fogger and water injection are switched on or shut off resp</w:t>
      </w:r>
      <w:r w:rsidR="001269D9">
        <w:t>ectively. T</w:t>
      </w:r>
      <w:r w:rsidR="00B031EB">
        <w:t xml:space="preserve">he </w:t>
      </w:r>
      <w:r w:rsidR="001269D9">
        <w:t xml:space="preserve">corresponding </w:t>
      </w:r>
      <w:r w:rsidR="00B031EB">
        <w:t xml:space="preserve">Y-values </w:t>
      </w:r>
      <w:r w:rsidR="001269D9">
        <w:t>should be changed in order to reflect what the plant data indicates the NOx emissions should be at these various temperatures.</w:t>
      </w:r>
    </w:p>
    <w:p w14:paraId="1847BA2B" w14:textId="77777777" w:rsidR="00C9799E" w:rsidRPr="007C184D" w:rsidRDefault="00E6495B" w:rsidP="00295653">
      <w:pPr>
        <w:pStyle w:val="Caption"/>
      </w:pPr>
      <w:bookmarkStart w:id="13" w:name="_Toc456776676"/>
      <w:r w:rsidRPr="00C9799E">
        <w:rPr>
          <w:noProof/>
        </w:rPr>
        <w:lastRenderedPageBreak/>
        <w:drawing>
          <wp:anchor distT="0" distB="0" distL="114300" distR="114300" simplePos="0" relativeHeight="251670528" behindDoc="0" locked="0" layoutInCell="1" allowOverlap="1" wp14:anchorId="4DC6B16D" wp14:editId="5A91711F">
            <wp:simplePos x="0" y="0"/>
            <wp:positionH relativeFrom="margin">
              <wp:align>center</wp:align>
            </wp:positionH>
            <wp:positionV relativeFrom="paragraph">
              <wp:posOffset>0</wp:posOffset>
            </wp:positionV>
            <wp:extent cx="3680460" cy="4122420"/>
            <wp:effectExtent l="0" t="0" r="0" b="0"/>
            <wp:wrapTopAndBottom/>
            <wp:docPr id="16" name="Picture 16" descr="\\simgenicsserver\samahnzi-us\SUS_Projects\NOx and SOx\Images\Figur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mgenicsserver\samahnzi-us\SUS_Projects\NOx and SOx\Images\Figure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0460" cy="412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799E">
        <w:t xml:space="preserve">Figure </w:t>
      </w:r>
      <w:r>
        <w:t>5</w:t>
      </w:r>
      <w:r w:rsidR="00C9799E">
        <w:noBreakHyphen/>
      </w:r>
      <w:r w:rsidR="00C9799E">
        <w:fldChar w:fldCharType="begin"/>
      </w:r>
      <w:r w:rsidR="00C9799E">
        <w:instrText xml:space="preserve"> SEQ Figure \* ARABIC \s 1 </w:instrText>
      </w:r>
      <w:r w:rsidR="00C9799E">
        <w:fldChar w:fldCharType="separate"/>
      </w:r>
      <w:r w:rsidR="008F79FC">
        <w:rPr>
          <w:noProof/>
        </w:rPr>
        <w:t>3</w:t>
      </w:r>
      <w:r w:rsidR="00C9799E">
        <w:rPr>
          <w:noProof/>
        </w:rPr>
        <w:fldChar w:fldCharType="end"/>
      </w:r>
      <w:r w:rsidR="00C9799E">
        <w:t>: Function Generator for the Reaction Rate Factor</w:t>
      </w:r>
      <w:bookmarkEnd w:id="13"/>
    </w:p>
    <w:p w14:paraId="12BDB933" w14:textId="77777777" w:rsidR="00C9799E" w:rsidRDefault="00C9799E" w:rsidP="001269D9"/>
    <w:p w14:paraId="13768823" w14:textId="77777777" w:rsidR="001269D9" w:rsidRDefault="001269D9" w:rsidP="001269D9">
      <w:pPr>
        <w:pStyle w:val="ListParagraph"/>
        <w:numPr>
          <w:ilvl w:val="0"/>
          <w:numId w:val="13"/>
        </w:numPr>
      </w:pPr>
      <w:r>
        <w:t xml:space="preserve">Set the high and low limits so that the Y-values fall in between these limitations (as depicted in blue in </w:t>
      </w:r>
      <w:r w:rsidRPr="001269D9">
        <w:rPr>
          <w:b/>
        </w:rPr>
        <w:t xml:space="preserve">Figure </w:t>
      </w:r>
      <w:r w:rsidR="00E6495B">
        <w:rPr>
          <w:b/>
        </w:rPr>
        <w:t>5</w:t>
      </w:r>
      <w:r w:rsidRPr="001269D9">
        <w:rPr>
          <w:b/>
        </w:rPr>
        <w:t>-3</w:t>
      </w:r>
      <w:r>
        <w:t xml:space="preserve"> above).</w:t>
      </w:r>
    </w:p>
    <w:p w14:paraId="45515971" w14:textId="77777777" w:rsidR="00D0688D" w:rsidRDefault="001269D9" w:rsidP="00D0688D">
      <w:pPr>
        <w:pStyle w:val="ListParagraph"/>
        <w:numPr>
          <w:ilvl w:val="0"/>
          <w:numId w:val="13"/>
        </w:numPr>
      </w:pPr>
      <w:r>
        <w:t xml:space="preserve">Use a </w:t>
      </w:r>
      <w:r w:rsidRPr="001269D9">
        <w:rPr>
          <w:i/>
        </w:rPr>
        <w:t xml:space="preserve">Data Transfer Link </w:t>
      </w:r>
      <w:r>
        <w:t xml:space="preserve">to connect output of the function generator to the </w:t>
      </w:r>
      <w:r w:rsidRPr="001269D9">
        <w:rPr>
          <w:i/>
        </w:rPr>
        <w:t>reaction rate factor</w:t>
      </w:r>
      <w:r>
        <w:t xml:space="preserve"> of the flame. </w:t>
      </w:r>
    </w:p>
    <w:p w14:paraId="5CE11CC4" w14:textId="77777777" w:rsidR="009F7259" w:rsidRDefault="00547D07" w:rsidP="002F151C">
      <w:pPr>
        <w:pStyle w:val="ListParagraph"/>
        <w:numPr>
          <w:ilvl w:val="0"/>
          <w:numId w:val="13"/>
        </w:numPr>
      </w:pPr>
      <w:r>
        <w:t xml:space="preserve">To see how the quantity of the products change as the </w:t>
      </w:r>
      <w:r w:rsidRPr="00547D07">
        <w:rPr>
          <w:i/>
        </w:rPr>
        <w:t>reaction rate value</w:t>
      </w:r>
      <w:r w:rsidR="00B031EB">
        <w:rPr>
          <w:i/>
        </w:rPr>
        <w:t xml:space="preserve"> </w:t>
      </w:r>
      <w:r w:rsidR="00B031EB" w:rsidRPr="00B031EB">
        <w:t>and the</w:t>
      </w:r>
      <w:r w:rsidR="00B031EB">
        <w:rPr>
          <w:i/>
        </w:rPr>
        <w:t xml:space="preserve"> reaction rate factor</w:t>
      </w:r>
      <w:r w:rsidR="00B031EB">
        <w:t xml:space="preserve"> change</w:t>
      </w:r>
      <w:r>
        <w:t xml:space="preserve">, the mass fractions at the turbine exit can be examined. </w:t>
      </w:r>
      <w:r w:rsidRPr="00547D07">
        <w:rPr>
          <w:b/>
        </w:rPr>
        <w:t xml:space="preserve">Figure </w:t>
      </w:r>
      <w:r w:rsidR="00E6495B">
        <w:rPr>
          <w:b/>
        </w:rPr>
        <w:t>5</w:t>
      </w:r>
      <w:r w:rsidRPr="00547D07">
        <w:rPr>
          <w:b/>
        </w:rPr>
        <w:t>-</w:t>
      </w:r>
      <w:r w:rsidR="00E6495B">
        <w:rPr>
          <w:b/>
        </w:rPr>
        <w:t xml:space="preserve">4 </w:t>
      </w:r>
      <w:r w:rsidR="00E6495B" w:rsidRPr="00E6495B">
        <w:t>below,</w:t>
      </w:r>
      <w:r>
        <w:t xml:space="preserve"> indicates that the mass fraction of NO can be converted </w:t>
      </w:r>
      <w:r w:rsidR="006A184E">
        <w:t xml:space="preserve">to </w:t>
      </w:r>
      <w:r>
        <w:t xml:space="preserve">ppm if multiplied by </w:t>
      </w:r>
      <w:r w:rsidR="006A184E">
        <w:t>1 x 10</w:t>
      </w:r>
      <w:r w:rsidR="006A184E" w:rsidRPr="006A184E">
        <w:rPr>
          <w:vertAlign w:val="superscript"/>
        </w:rPr>
        <w:t>6</w:t>
      </w:r>
      <w:r w:rsidR="006A184E">
        <w:t xml:space="preserve"> in order to equal 13.5 ppm. </w:t>
      </w:r>
    </w:p>
    <w:p w14:paraId="43196771" w14:textId="77777777" w:rsidR="00185D43" w:rsidRPr="00185D43" w:rsidRDefault="00C9799E" w:rsidP="00E6495B">
      <w:pPr>
        <w:pStyle w:val="Caption"/>
        <w:ind w:left="2160" w:firstLine="720"/>
        <w:jc w:val="left"/>
      </w:pPr>
      <w:bookmarkStart w:id="14" w:name="_Toc456776677"/>
      <w:r w:rsidRPr="007C184D">
        <w:rPr>
          <w:noProof/>
        </w:rPr>
        <w:drawing>
          <wp:anchor distT="0" distB="0" distL="114300" distR="114300" simplePos="0" relativeHeight="251669504" behindDoc="0" locked="0" layoutInCell="1" allowOverlap="1" wp14:anchorId="18AD99E4" wp14:editId="56F57B52">
            <wp:simplePos x="0" y="0"/>
            <wp:positionH relativeFrom="margin">
              <wp:posOffset>1110615</wp:posOffset>
            </wp:positionH>
            <wp:positionV relativeFrom="paragraph">
              <wp:posOffset>0</wp:posOffset>
            </wp:positionV>
            <wp:extent cx="3749040" cy="1371600"/>
            <wp:effectExtent l="0" t="0" r="3810" b="0"/>
            <wp:wrapTopAndBottom/>
            <wp:docPr id="15" name="Picture 15" descr="\\simgenicsserver\samahnzi-us\SUS_Projects\NOx and SOx\Images\Figur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mgenicsserver\samahnzi-us\SUS_Projects\NOx and SOx\Images\Figure4-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904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84D">
        <w:t xml:space="preserve">Figure </w:t>
      </w:r>
      <w:r w:rsidR="00E6495B">
        <w:t>5</w:t>
      </w:r>
      <w:r w:rsidR="007C184D">
        <w:noBreakHyphen/>
      </w:r>
      <w:r w:rsidR="007C184D">
        <w:fldChar w:fldCharType="begin"/>
      </w:r>
      <w:r w:rsidR="007C184D">
        <w:instrText xml:space="preserve"> SEQ Figure \* ARABIC \s 1 </w:instrText>
      </w:r>
      <w:r w:rsidR="007C184D">
        <w:fldChar w:fldCharType="separate"/>
      </w:r>
      <w:r w:rsidR="008F79FC">
        <w:rPr>
          <w:noProof/>
        </w:rPr>
        <w:t>4</w:t>
      </w:r>
      <w:r w:rsidR="007C184D">
        <w:rPr>
          <w:noProof/>
        </w:rPr>
        <w:fldChar w:fldCharType="end"/>
      </w:r>
      <w:r w:rsidR="007C184D">
        <w:t>: NO Mass Fraction at Turbine Exit</w:t>
      </w:r>
      <w:bookmarkEnd w:id="14"/>
    </w:p>
    <w:p w14:paraId="40A22488" w14:textId="77777777" w:rsidR="00D0688D" w:rsidRDefault="00D0688D" w:rsidP="00D0688D">
      <w:pPr>
        <w:pStyle w:val="Heading2"/>
      </w:pPr>
      <w:bookmarkStart w:id="15" w:name="_Toc456776666"/>
      <w:r>
        <w:lastRenderedPageBreak/>
        <w:t>FUNCTION GENERATOR OF THE FOGGER</w:t>
      </w:r>
      <w:bookmarkEnd w:id="15"/>
    </w:p>
    <w:p w14:paraId="27603E03" w14:textId="77777777" w:rsidR="00A839D7" w:rsidRDefault="003E3C41" w:rsidP="00D0688D">
      <w:r>
        <w:t>The fogger’s influence on the temperature of the flame is relatively small, but it is still an important component that must be included in the</w:t>
      </w:r>
      <w:r w:rsidR="00A839D7">
        <w:t xml:space="preserve"> design. In order to maximize the fogger’s influence follow the steps listed below:</w:t>
      </w:r>
    </w:p>
    <w:p w14:paraId="3237D34E" w14:textId="77777777" w:rsidR="00A839D7" w:rsidRDefault="00A839D7" w:rsidP="00A839D7">
      <w:pPr>
        <w:pStyle w:val="ListParagraph"/>
        <w:numPr>
          <w:ilvl w:val="0"/>
          <w:numId w:val="13"/>
        </w:numPr>
      </w:pPr>
      <w:r>
        <w:t xml:space="preserve">Insert a function generator, from the </w:t>
      </w:r>
      <w:r w:rsidRPr="00904730">
        <w:rPr>
          <w:i/>
        </w:rPr>
        <w:t>DCS Library</w:t>
      </w:r>
      <w:r>
        <w:t>.</w:t>
      </w:r>
    </w:p>
    <w:p w14:paraId="22B2257D" w14:textId="77777777" w:rsidR="00A839D7" w:rsidRDefault="00A839D7" w:rsidP="00A839D7">
      <w:pPr>
        <w:pStyle w:val="ListParagraph"/>
        <w:numPr>
          <w:ilvl w:val="0"/>
          <w:numId w:val="13"/>
        </w:numPr>
      </w:pPr>
      <w:r>
        <w:t xml:space="preserve">Using a </w:t>
      </w:r>
      <w:r w:rsidRPr="00A839D7">
        <w:rPr>
          <w:i/>
        </w:rPr>
        <w:t>Data Transfer Link</w:t>
      </w:r>
      <w:r>
        <w:t xml:space="preserve">, connect the opening of the valve to the input of the function generator as shown in </w:t>
      </w:r>
      <w:r>
        <w:rPr>
          <w:b/>
        </w:rPr>
        <w:t xml:space="preserve">Figure </w:t>
      </w:r>
      <w:r w:rsidR="00E6495B">
        <w:rPr>
          <w:b/>
        </w:rPr>
        <w:t>5</w:t>
      </w:r>
      <w:r>
        <w:rPr>
          <w:b/>
        </w:rPr>
        <w:t>-5</w:t>
      </w:r>
      <w:r>
        <w:t>.</w:t>
      </w:r>
    </w:p>
    <w:p w14:paraId="2754F132" w14:textId="77777777" w:rsidR="00A839D7" w:rsidRDefault="00A839D7" w:rsidP="00A839D7">
      <w:pPr>
        <w:pStyle w:val="ListParagraph"/>
        <w:numPr>
          <w:ilvl w:val="0"/>
          <w:numId w:val="13"/>
        </w:numPr>
      </w:pPr>
      <w:r>
        <w:t xml:space="preserve">In this </w:t>
      </w:r>
      <w:r w:rsidR="00217D4B">
        <w:t>instance</w:t>
      </w:r>
      <w:r>
        <w:t>, there are 3 points inserted</w:t>
      </w:r>
      <w:r w:rsidR="00DB7AB0">
        <w:t xml:space="preserve"> on the function generator</w:t>
      </w:r>
      <w:r>
        <w:t xml:space="preserve">. The </w:t>
      </w:r>
      <w:r w:rsidR="00217D4B">
        <w:t>X-values will correspond to the opening of the valve and the Y-values will correspond to the amount of heat lost (AU) in the node. The air inlet</w:t>
      </w:r>
      <w:r w:rsidR="008912CD">
        <w:t xml:space="preserve"> entering the node </w:t>
      </w:r>
      <w:r w:rsidR="00217D4B">
        <w:t>is 23.5</w:t>
      </w:r>
      <w:r w:rsidR="00217D4B">
        <w:rPr>
          <w:rFonts w:cs="Arial"/>
        </w:rPr>
        <w:t>°</w:t>
      </w:r>
      <w:r w:rsidR="00217D4B">
        <w:t>C, which the fogger has to reduce to 17.5</w:t>
      </w:r>
      <w:r w:rsidR="00217D4B">
        <w:rPr>
          <w:rFonts w:cs="Arial"/>
        </w:rPr>
        <w:t>°</w:t>
      </w:r>
      <w:r w:rsidR="00217D4B">
        <w:t>C if the valve is fully open. Insert diff</w:t>
      </w:r>
      <w:r w:rsidR="002F0220">
        <w:t>erent Y-values until this</w:t>
      </w:r>
      <w:r w:rsidR="00DB7AB0">
        <w:t xml:space="preserve"> desired</w:t>
      </w:r>
      <w:r w:rsidR="00217D4B">
        <w:t xml:space="preserve"> temperature is reached</w:t>
      </w:r>
      <w:r w:rsidR="00DB7AB0">
        <w:t xml:space="preserve"> at the node</w:t>
      </w:r>
      <w:r w:rsidR="00217D4B">
        <w:t xml:space="preserve">. See </w:t>
      </w:r>
      <w:r w:rsidR="00DB7AB0">
        <w:rPr>
          <w:b/>
        </w:rPr>
        <w:t xml:space="preserve">Figure </w:t>
      </w:r>
      <w:r w:rsidR="00E6495B">
        <w:rPr>
          <w:b/>
        </w:rPr>
        <w:t>5</w:t>
      </w:r>
      <w:r w:rsidR="00DB7AB0">
        <w:rPr>
          <w:b/>
        </w:rPr>
        <w:t>-6</w:t>
      </w:r>
      <w:r w:rsidR="00DB7AB0">
        <w:t>.</w:t>
      </w:r>
      <w:r w:rsidR="00217D4B">
        <w:t xml:space="preserve">  </w:t>
      </w:r>
    </w:p>
    <w:p w14:paraId="00B5DB44" w14:textId="77777777" w:rsidR="00DB7AB0" w:rsidRDefault="0019658A" w:rsidP="000D2C83">
      <w:pPr>
        <w:pStyle w:val="ListParagraph"/>
      </w:pPr>
      <w:r w:rsidRPr="004327CA">
        <w:rPr>
          <w:noProof/>
        </w:rPr>
        <w:drawing>
          <wp:anchor distT="0" distB="0" distL="114300" distR="114300" simplePos="0" relativeHeight="251671552" behindDoc="0" locked="0" layoutInCell="1" allowOverlap="1" wp14:anchorId="2288DB2C" wp14:editId="774CED6A">
            <wp:simplePos x="0" y="0"/>
            <wp:positionH relativeFrom="margin">
              <wp:align>center</wp:align>
            </wp:positionH>
            <wp:positionV relativeFrom="paragraph">
              <wp:posOffset>314537</wp:posOffset>
            </wp:positionV>
            <wp:extent cx="1931035" cy="3101340"/>
            <wp:effectExtent l="0" t="0" r="0" b="3810"/>
            <wp:wrapTopAndBottom/>
            <wp:docPr id="17" name="Picture 17" descr="\\simgenicsserver\samahnzi-us\SUS_Projects\NOx and SOx\Images\Figur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mgenicsserver\samahnzi-us\SUS_Projects\NOx and SOx\Images\Figure4-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1035" cy="3101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A979D9" w14:textId="77777777" w:rsidR="00DB7AB0" w:rsidRDefault="000D2C83" w:rsidP="000D2C83">
      <w:pPr>
        <w:pStyle w:val="Caption"/>
        <w:ind w:firstLine="360"/>
        <w:jc w:val="left"/>
      </w:pPr>
      <w:r>
        <w:t xml:space="preserve"> </w:t>
      </w:r>
      <w:r>
        <w:tab/>
        <w:t xml:space="preserve">  </w:t>
      </w:r>
      <w:r w:rsidR="0019658A">
        <w:tab/>
      </w:r>
      <w:r w:rsidR="0019658A">
        <w:tab/>
      </w:r>
      <w:r w:rsidR="0019658A">
        <w:tab/>
        <w:t xml:space="preserve">       </w:t>
      </w:r>
      <w:bookmarkStart w:id="16" w:name="_Toc456776678"/>
      <w:r>
        <w:t xml:space="preserve">Figure </w:t>
      </w:r>
      <w:r w:rsidR="00E6495B">
        <w:t>5</w:t>
      </w:r>
      <w:r>
        <w:noBreakHyphen/>
      </w:r>
      <w:r>
        <w:fldChar w:fldCharType="begin"/>
      </w:r>
      <w:r>
        <w:instrText xml:space="preserve"> SEQ Figure \* ARABIC \s 1 </w:instrText>
      </w:r>
      <w:r>
        <w:fldChar w:fldCharType="separate"/>
      </w:r>
      <w:r w:rsidR="008F79FC">
        <w:rPr>
          <w:noProof/>
        </w:rPr>
        <w:t>5</w:t>
      </w:r>
      <w:r>
        <w:rPr>
          <w:noProof/>
        </w:rPr>
        <w:fldChar w:fldCharType="end"/>
      </w:r>
      <w:r>
        <w:t>: Fogger Illustration</w:t>
      </w:r>
      <w:bookmarkEnd w:id="16"/>
      <w:r w:rsidR="008D70D3" w:rsidRPr="008D70D3">
        <w:t xml:space="preserve"> </w:t>
      </w:r>
      <w:r w:rsidR="008D70D3">
        <w:t xml:space="preserve"> </w:t>
      </w:r>
      <w:r w:rsidR="008D70D3">
        <w:tab/>
      </w:r>
    </w:p>
    <w:p w14:paraId="0FB451E1" w14:textId="77777777" w:rsidR="0019658A" w:rsidRDefault="00BE2560" w:rsidP="006F6AB0">
      <w:pPr>
        <w:pStyle w:val="Caption"/>
      </w:pPr>
      <w:bookmarkStart w:id="17" w:name="_Toc456776679"/>
      <w:r w:rsidRPr="000D2C83">
        <w:rPr>
          <w:noProof/>
        </w:rPr>
        <w:lastRenderedPageBreak/>
        <w:drawing>
          <wp:anchor distT="0" distB="0" distL="114300" distR="114300" simplePos="0" relativeHeight="251672576" behindDoc="0" locked="0" layoutInCell="1" allowOverlap="1" wp14:anchorId="5D3CF1D1" wp14:editId="0615D7F0">
            <wp:simplePos x="0" y="0"/>
            <wp:positionH relativeFrom="margin">
              <wp:posOffset>1243330</wp:posOffset>
            </wp:positionH>
            <wp:positionV relativeFrom="paragraph">
              <wp:posOffset>0</wp:posOffset>
            </wp:positionV>
            <wp:extent cx="3395980" cy="3093720"/>
            <wp:effectExtent l="0" t="0" r="0" b="0"/>
            <wp:wrapTopAndBottom/>
            <wp:docPr id="18" name="Picture 18" descr="\\simgenicsserver\samahnzi-us\SUS_Projects\NOx and SOx\Images\Figur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genicsserver\samahnzi-us\SUS_Projects\NOx and SOx\Images\Figure4-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5980" cy="309372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8" w:name="_Toc456089633"/>
      <w:r w:rsidR="006F6AB0">
        <w:t xml:space="preserve">Figure </w:t>
      </w:r>
      <w:r w:rsidR="00E6495B">
        <w:t>5</w:t>
      </w:r>
      <w:r w:rsidR="006F6AB0">
        <w:t>-</w:t>
      </w:r>
      <w:r w:rsidR="006F6AB0">
        <w:fldChar w:fldCharType="begin"/>
      </w:r>
      <w:r w:rsidR="006F6AB0">
        <w:instrText xml:space="preserve"> SEQ Figure \* ARABIC \s 1 </w:instrText>
      </w:r>
      <w:r w:rsidR="006F6AB0">
        <w:fldChar w:fldCharType="separate"/>
      </w:r>
      <w:r w:rsidR="008F79FC">
        <w:rPr>
          <w:noProof/>
        </w:rPr>
        <w:t>6</w:t>
      </w:r>
      <w:r w:rsidR="006F6AB0">
        <w:rPr>
          <w:noProof/>
        </w:rPr>
        <w:fldChar w:fldCharType="end"/>
      </w:r>
      <w:r w:rsidR="006F6AB0">
        <w:t xml:space="preserve">: </w:t>
      </w:r>
      <w:bookmarkEnd w:id="18"/>
      <w:r w:rsidR="006F6AB0">
        <w:t>Function Generator of the Fogger</w:t>
      </w:r>
      <w:bookmarkEnd w:id="17"/>
    </w:p>
    <w:p w14:paraId="13B5CDBA" w14:textId="77777777" w:rsidR="00C70619" w:rsidRPr="00C70619" w:rsidRDefault="00C70619" w:rsidP="00C70619"/>
    <w:p w14:paraId="40A219C2" w14:textId="77777777" w:rsidR="00DB7AB0" w:rsidRDefault="00DB7AB0" w:rsidP="00DB7AB0">
      <w:pPr>
        <w:pStyle w:val="ListParagraph"/>
        <w:numPr>
          <w:ilvl w:val="0"/>
          <w:numId w:val="13"/>
        </w:numPr>
      </w:pPr>
      <w:r>
        <w:t xml:space="preserve">Remember to set the high and low limits for the Y-values to ensure the function generator will operate optimally. The limits are shown in blue in </w:t>
      </w:r>
      <w:r w:rsidRPr="00DB7AB0">
        <w:rPr>
          <w:b/>
        </w:rPr>
        <w:t xml:space="preserve">Figure </w:t>
      </w:r>
      <w:r w:rsidR="00E6495B">
        <w:rPr>
          <w:b/>
        </w:rPr>
        <w:t>5</w:t>
      </w:r>
      <w:r w:rsidRPr="00DB7AB0">
        <w:rPr>
          <w:b/>
        </w:rPr>
        <w:t>-6</w:t>
      </w:r>
      <w:r>
        <w:t xml:space="preserve"> above. </w:t>
      </w:r>
    </w:p>
    <w:p w14:paraId="25C3025E" w14:textId="77777777" w:rsidR="00DB7AB0" w:rsidRDefault="00DB7AB0" w:rsidP="00DB7AB0">
      <w:pPr>
        <w:pStyle w:val="ListParagraph"/>
        <w:numPr>
          <w:ilvl w:val="0"/>
          <w:numId w:val="13"/>
        </w:numPr>
      </w:pPr>
      <w:r>
        <w:t>The ambient temperature on the node is also added here as 40</w:t>
      </w:r>
      <w:r>
        <w:rPr>
          <w:rFonts w:cs="Arial"/>
        </w:rPr>
        <w:t>°</w:t>
      </w:r>
      <w:r>
        <w:t xml:space="preserve">F to ensure that there will be a heat loss occurring to the atmosphere. </w:t>
      </w:r>
    </w:p>
    <w:p w14:paraId="453E9049" w14:textId="77777777" w:rsidR="00185D43" w:rsidRDefault="00DB7AB0" w:rsidP="00D0688D">
      <w:pPr>
        <w:pStyle w:val="ListParagraph"/>
        <w:numPr>
          <w:ilvl w:val="0"/>
          <w:numId w:val="13"/>
        </w:numPr>
      </w:pPr>
      <w:r>
        <w:t xml:space="preserve">Using a </w:t>
      </w:r>
      <w:r w:rsidRPr="00DB7AB0">
        <w:rPr>
          <w:i/>
        </w:rPr>
        <w:t>Data Transfer Link,</w:t>
      </w:r>
      <w:r>
        <w:t xml:space="preserve"> connect the output of the function generator to the heat leak (AU) of the node as shown in </w:t>
      </w:r>
      <w:r w:rsidRPr="00DB7AB0">
        <w:rPr>
          <w:b/>
        </w:rPr>
        <w:t xml:space="preserve">Figure </w:t>
      </w:r>
      <w:r w:rsidR="00E6495B">
        <w:rPr>
          <w:b/>
        </w:rPr>
        <w:t>5</w:t>
      </w:r>
      <w:r w:rsidRPr="00DB7AB0">
        <w:rPr>
          <w:b/>
        </w:rPr>
        <w:t>-5</w:t>
      </w:r>
      <w:r w:rsidR="008D70D3">
        <w:rPr>
          <w:b/>
        </w:rPr>
        <w:t xml:space="preserve"> </w:t>
      </w:r>
      <w:r w:rsidR="008D70D3">
        <w:t>on the previous page</w:t>
      </w:r>
      <w:r w:rsidRPr="008D70D3">
        <w:t>.</w:t>
      </w:r>
      <w:r>
        <w:t xml:space="preserve"> </w:t>
      </w:r>
    </w:p>
    <w:p w14:paraId="0C322CF2" w14:textId="77777777" w:rsidR="000D2C83" w:rsidRPr="00D0688D" w:rsidRDefault="000D2C83" w:rsidP="000D2C83">
      <w:pPr>
        <w:ind w:left="360"/>
      </w:pPr>
    </w:p>
    <w:p w14:paraId="7BF2ED04" w14:textId="77777777" w:rsidR="007B2DC6" w:rsidRDefault="007A1EE0" w:rsidP="007B2DC6">
      <w:pPr>
        <w:pStyle w:val="Heading2"/>
      </w:pPr>
      <w:bookmarkStart w:id="19" w:name="_Toc456776667"/>
      <w:r>
        <w:t>THE CHEMICAL REACTION USING AMMONIA TO REDUCE NITROGEN OXIDES</w:t>
      </w:r>
      <w:bookmarkEnd w:id="19"/>
    </w:p>
    <w:p w14:paraId="317BBFFE" w14:textId="77777777" w:rsidR="00BB7D1F" w:rsidRDefault="00BB7D1F" w:rsidP="007A1EE0">
      <w:r w:rsidRPr="00BB7D1F">
        <w:rPr>
          <w:noProof/>
        </w:rPr>
        <w:drawing>
          <wp:anchor distT="0" distB="0" distL="114300" distR="114300" simplePos="0" relativeHeight="251675648" behindDoc="0" locked="0" layoutInCell="1" allowOverlap="1" wp14:anchorId="0F09D314" wp14:editId="06F36549">
            <wp:simplePos x="0" y="0"/>
            <wp:positionH relativeFrom="margin">
              <wp:align>right</wp:align>
            </wp:positionH>
            <wp:positionV relativeFrom="paragraph">
              <wp:posOffset>598170</wp:posOffset>
            </wp:positionV>
            <wp:extent cx="5943600" cy="457983"/>
            <wp:effectExtent l="0" t="0" r="0" b="0"/>
            <wp:wrapSquare wrapText="bothSides"/>
            <wp:docPr id="10" name="Picture 10" descr="\\simgenicsserver\samahnzi-us\SUS_Projects\NOx and SOx\Images\Figur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genicsserver\samahnzi-us\SUS_Projects\NOx and SOx\Images\Figure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7983"/>
                    </a:xfrm>
                    <a:prstGeom prst="rect">
                      <a:avLst/>
                    </a:prstGeom>
                    <a:noFill/>
                    <a:ln>
                      <a:noFill/>
                    </a:ln>
                  </pic:spPr>
                </pic:pic>
              </a:graphicData>
            </a:graphic>
          </wp:anchor>
        </w:drawing>
      </w:r>
      <w:r w:rsidR="00473D4C">
        <w:t>The chemical reaction</w:t>
      </w:r>
      <w:r>
        <w:t xml:space="preserve">, as presented in </w:t>
      </w:r>
      <w:r w:rsidRPr="00BB7D1F">
        <w:rPr>
          <w:b/>
        </w:rPr>
        <w:t xml:space="preserve">Figure </w:t>
      </w:r>
      <w:r w:rsidR="00E6495B">
        <w:rPr>
          <w:b/>
        </w:rPr>
        <w:t>5</w:t>
      </w:r>
      <w:r w:rsidRPr="00BB7D1F">
        <w:rPr>
          <w:b/>
        </w:rPr>
        <w:t>-7</w:t>
      </w:r>
      <w:r w:rsidRPr="004F55EC">
        <w:t>,</w:t>
      </w:r>
      <w:r w:rsidR="00473D4C">
        <w:t xml:space="preserve"> involving </w:t>
      </w:r>
      <w:r w:rsidR="00F474FE">
        <w:t>the</w:t>
      </w:r>
      <w:r>
        <w:t xml:space="preserve"> nitrogen oxides and</w:t>
      </w:r>
      <w:r w:rsidR="00F474FE">
        <w:t xml:space="preserve"> diluted aqueous ammonia</w:t>
      </w:r>
      <w:r>
        <w:t xml:space="preserve"> will be illustrated</w:t>
      </w:r>
      <w:r w:rsidR="001A44BA">
        <w:t xml:space="preserve"> in a separate</w:t>
      </w:r>
      <w:r w:rsidR="00F474FE">
        <w:t xml:space="preserve"> script</w:t>
      </w:r>
      <w:r w:rsidR="005A7B8E">
        <w:t xml:space="preserve"> (see Appendix for the completed code)</w:t>
      </w:r>
      <w:r w:rsidR="0031036A">
        <w:t xml:space="preserve"> </w:t>
      </w:r>
      <w:r w:rsidR="00F474FE">
        <w:t>where the final mass fractions will be calculated and transferred to a node representative of the SCR bed.</w:t>
      </w:r>
      <w:r w:rsidR="0065007B">
        <w:t xml:space="preserve"> </w:t>
      </w:r>
    </w:p>
    <w:p w14:paraId="738151C1" w14:textId="77777777" w:rsidR="00BB7D1F" w:rsidRDefault="00BB7D1F" w:rsidP="00BB7D1F">
      <w:pPr>
        <w:pStyle w:val="Caption"/>
      </w:pPr>
      <w:bookmarkStart w:id="20" w:name="_Toc456776680"/>
      <w:r>
        <w:t xml:space="preserve">Figure </w:t>
      </w:r>
      <w:r w:rsidR="00E6495B">
        <w:t>5</w:t>
      </w:r>
      <w:r>
        <w:t>-</w:t>
      </w:r>
      <w:r>
        <w:fldChar w:fldCharType="begin"/>
      </w:r>
      <w:r>
        <w:instrText xml:space="preserve"> SEQ Figure \* ARABIC \s 1 </w:instrText>
      </w:r>
      <w:r>
        <w:fldChar w:fldCharType="separate"/>
      </w:r>
      <w:r w:rsidR="008F79FC">
        <w:rPr>
          <w:noProof/>
        </w:rPr>
        <w:t>7</w:t>
      </w:r>
      <w:r>
        <w:rPr>
          <w:noProof/>
        </w:rPr>
        <w:fldChar w:fldCharType="end"/>
      </w:r>
      <w:r>
        <w:t>: The</w:t>
      </w:r>
      <w:r w:rsidR="00A44A18">
        <w:t xml:space="preserve"> Balanced</w:t>
      </w:r>
      <w:r>
        <w:t xml:space="preserve"> Ch</w:t>
      </w:r>
      <w:r w:rsidR="00A44A18">
        <w:t>emical Reaction to Reduce NOx Emissions</w:t>
      </w:r>
      <w:r w:rsidR="004F55EC">
        <w:t xml:space="preserve"> [</w:t>
      </w:r>
      <w:r w:rsidR="00100AAF">
        <w:t>3</w:t>
      </w:r>
      <w:r w:rsidR="004F55EC">
        <w:t>]</w:t>
      </w:r>
      <w:bookmarkEnd w:id="20"/>
    </w:p>
    <w:p w14:paraId="432A5B30" w14:textId="77777777" w:rsidR="00BB7D1F" w:rsidRDefault="00BB7D1F" w:rsidP="007A1EE0"/>
    <w:p w14:paraId="4AF926DD" w14:textId="77777777" w:rsidR="007A1EE0" w:rsidRDefault="00F474FE" w:rsidP="007A1EE0">
      <w:r>
        <w:t>The following instructions will be a guide to calculating the correct NOx emissions and Ammonia Slip.</w:t>
      </w:r>
    </w:p>
    <w:p w14:paraId="5354D1BD" w14:textId="77777777" w:rsidR="00F474FE" w:rsidRDefault="00F474FE" w:rsidP="00F474FE">
      <w:pPr>
        <w:pStyle w:val="ListParagraph"/>
        <w:numPr>
          <w:ilvl w:val="0"/>
          <w:numId w:val="15"/>
        </w:numPr>
      </w:pPr>
      <w:r>
        <w:t xml:space="preserve">Insert a </w:t>
      </w:r>
      <w:r w:rsidRPr="00F474FE">
        <w:t>Script</w:t>
      </w:r>
      <w:r w:rsidRPr="00F474FE">
        <w:rPr>
          <w:i/>
        </w:rPr>
        <w:t xml:space="preserve"> </w:t>
      </w:r>
      <w:r>
        <w:t xml:space="preserve">under the </w:t>
      </w:r>
      <w:r w:rsidRPr="00F474FE">
        <w:rPr>
          <w:i/>
        </w:rPr>
        <w:t>Scripting</w:t>
      </w:r>
      <w:r>
        <w:t xml:space="preserve"> tab in </w:t>
      </w:r>
      <w:r w:rsidRPr="00F474FE">
        <w:rPr>
          <w:i/>
        </w:rPr>
        <w:t>Components</w:t>
      </w:r>
      <w:r>
        <w:t>.</w:t>
      </w:r>
    </w:p>
    <w:p w14:paraId="77FF1740" w14:textId="77777777" w:rsidR="0071343C" w:rsidRDefault="002F0220" w:rsidP="0071343C">
      <w:pPr>
        <w:pStyle w:val="ListParagraph"/>
        <w:numPr>
          <w:ilvl w:val="0"/>
          <w:numId w:val="15"/>
        </w:numPr>
      </w:pPr>
      <w:r>
        <w:t>Create input</w:t>
      </w:r>
      <w:r w:rsidR="00AA4E63">
        <w:t xml:space="preserve"> properties for each of the mass fractions coming from the t</w:t>
      </w:r>
      <w:r w:rsidR="0065007B">
        <w:t>urbine exit node and the</w:t>
      </w:r>
      <w:r w:rsidR="00AA4E63">
        <w:t xml:space="preserve"> ammonia</w:t>
      </w:r>
      <w:r w:rsidR="0065007B">
        <w:t xml:space="preserve"> injection</w:t>
      </w:r>
      <w:r w:rsidR="00AA4E63">
        <w:t xml:space="preserve"> node respectively</w:t>
      </w:r>
      <w:r w:rsidR="008D5A9C">
        <w:t xml:space="preserve">. </w:t>
      </w:r>
      <w:r w:rsidR="00AA4E63">
        <w:t xml:space="preserve">Use the </w:t>
      </w:r>
      <w:r w:rsidR="00AA4E63" w:rsidRPr="00AA4E63">
        <w:rPr>
          <w:i/>
        </w:rPr>
        <w:t>Data Transfer Link</w:t>
      </w:r>
      <w:r w:rsidR="00AA4E63">
        <w:t xml:space="preserve"> to conn</w:t>
      </w:r>
      <w:r w:rsidR="008D5A9C">
        <w:t>ect the various mass fractions</w:t>
      </w:r>
      <w:r w:rsidR="004F38D4">
        <w:t xml:space="preserve"> to these properties</w:t>
      </w:r>
      <w:r w:rsidR="00877C02">
        <w:t>. See</w:t>
      </w:r>
      <w:r w:rsidR="008D5A9C">
        <w:t xml:space="preserve"> </w:t>
      </w:r>
      <w:r w:rsidR="008D5A9C" w:rsidRPr="00AA4E63">
        <w:rPr>
          <w:b/>
        </w:rPr>
        <w:t xml:space="preserve">Figure </w:t>
      </w:r>
      <w:r w:rsidR="00E6495B">
        <w:rPr>
          <w:b/>
        </w:rPr>
        <w:t>5</w:t>
      </w:r>
      <w:r w:rsidR="008D5A9C" w:rsidRPr="00AA4E63">
        <w:rPr>
          <w:b/>
        </w:rPr>
        <w:t>-</w:t>
      </w:r>
      <w:r w:rsidR="00BB7D1F">
        <w:rPr>
          <w:b/>
        </w:rPr>
        <w:t>8</w:t>
      </w:r>
      <w:r w:rsidR="008D5A9C">
        <w:rPr>
          <w:b/>
        </w:rPr>
        <w:t xml:space="preserve"> </w:t>
      </w:r>
      <w:r w:rsidR="00BB7D1F">
        <w:t>below</w:t>
      </w:r>
      <w:r w:rsidR="008D5A9C">
        <w:t>.</w:t>
      </w:r>
    </w:p>
    <w:p w14:paraId="102BD90E" w14:textId="77777777" w:rsidR="00877C02" w:rsidRDefault="00A44A18" w:rsidP="00877C02">
      <w:pPr>
        <w:pStyle w:val="ListParagraph"/>
        <w:numPr>
          <w:ilvl w:val="0"/>
          <w:numId w:val="15"/>
        </w:numPr>
      </w:pPr>
      <w:r w:rsidRPr="00BE2560">
        <w:rPr>
          <w:noProof/>
        </w:rPr>
        <w:lastRenderedPageBreak/>
        <w:drawing>
          <wp:anchor distT="0" distB="0" distL="114300" distR="114300" simplePos="0" relativeHeight="251673600" behindDoc="0" locked="0" layoutInCell="1" allowOverlap="1" wp14:anchorId="42814BC7" wp14:editId="7544FC36">
            <wp:simplePos x="0" y="0"/>
            <wp:positionH relativeFrom="margin">
              <wp:posOffset>1356360</wp:posOffset>
            </wp:positionH>
            <wp:positionV relativeFrom="paragraph">
              <wp:posOffset>666115</wp:posOffset>
            </wp:positionV>
            <wp:extent cx="3078480" cy="2331085"/>
            <wp:effectExtent l="0" t="0" r="7620" b="0"/>
            <wp:wrapTopAndBottom/>
            <wp:docPr id="8" name="Picture 8" descr="\\simgenicsserver\samahnzi-us\SUS_Projects\NOx and SOx\Images\Figur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genicsserver\samahnzi-us\SUS_Projects\NOx and SOx\Images\Figure4-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8480" cy="2331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220">
        <w:t>Create</w:t>
      </w:r>
      <w:r w:rsidR="00AA4E63">
        <w:t xml:space="preserve"> </w:t>
      </w:r>
      <w:r w:rsidR="008D5A9C">
        <w:t>two more</w:t>
      </w:r>
      <w:r w:rsidR="002F0220">
        <w:t xml:space="preserve"> input</w:t>
      </w:r>
      <w:r w:rsidR="008D5A9C">
        <w:t xml:space="preserve"> properties</w:t>
      </w:r>
      <w:r w:rsidR="002F0220">
        <w:t>, also</w:t>
      </w:r>
      <w:r w:rsidR="00877C02">
        <w:t xml:space="preserve"> shown in </w:t>
      </w:r>
      <w:r w:rsidR="00877C02" w:rsidRPr="00877C02">
        <w:rPr>
          <w:b/>
        </w:rPr>
        <w:t xml:space="preserve">Figure </w:t>
      </w:r>
      <w:r w:rsidR="00E6495B">
        <w:rPr>
          <w:b/>
        </w:rPr>
        <w:t>5</w:t>
      </w:r>
      <w:r w:rsidR="00877C02" w:rsidRPr="00877C02">
        <w:rPr>
          <w:b/>
        </w:rPr>
        <w:t>-</w:t>
      </w:r>
      <w:r w:rsidR="00BB7D1F">
        <w:rPr>
          <w:b/>
        </w:rPr>
        <w:t>8</w:t>
      </w:r>
      <w:r w:rsidR="00877C02">
        <w:t>,</w:t>
      </w:r>
      <w:r w:rsidR="00065D12">
        <w:t xml:space="preserve"> to account for the</w:t>
      </w:r>
      <w:r w:rsidR="003B052E">
        <w:t xml:space="preserve"> mass flow</w:t>
      </w:r>
      <w:r w:rsidR="008D5A9C">
        <w:t xml:space="preserve"> </w:t>
      </w:r>
      <w:r w:rsidR="003B052E">
        <w:t xml:space="preserve">rate at the exit of </w:t>
      </w:r>
      <w:r w:rsidR="008D5A9C">
        <w:t xml:space="preserve">the turbine and the </w:t>
      </w:r>
      <w:r w:rsidR="00065D12">
        <w:t>mass flow</w:t>
      </w:r>
      <w:r w:rsidR="003B052E">
        <w:t xml:space="preserve"> rate</w:t>
      </w:r>
      <w:r w:rsidR="00065D12">
        <w:t xml:space="preserve"> of the diluted ammonia.</w:t>
      </w:r>
      <w:r w:rsidR="008D5A9C">
        <w:t xml:space="preserve"> </w:t>
      </w:r>
      <w:r w:rsidR="00065D12">
        <w:t>U</w:t>
      </w:r>
      <w:r w:rsidR="008D5A9C">
        <w:t xml:space="preserve">se the </w:t>
      </w:r>
      <w:r w:rsidR="008D5A9C" w:rsidRPr="00065D12">
        <w:rPr>
          <w:i/>
        </w:rPr>
        <w:t>Data Transfer Tool</w:t>
      </w:r>
      <w:r w:rsidR="00065D12">
        <w:rPr>
          <w:i/>
        </w:rPr>
        <w:t xml:space="preserve"> </w:t>
      </w:r>
      <w:r w:rsidR="00065D12">
        <w:t>again</w:t>
      </w:r>
      <w:r w:rsidR="008D5A9C">
        <w:t xml:space="preserve"> to connect these propertie</w:t>
      </w:r>
      <w:r w:rsidR="00063218">
        <w:t>s</w:t>
      </w:r>
      <w:r w:rsidR="00065D12">
        <w:t xml:space="preserve">. REMEMBER: To ensure </w:t>
      </w:r>
      <w:r w:rsidR="004F38D4">
        <w:t>all</w:t>
      </w:r>
      <w:r w:rsidR="00065D12">
        <w:t xml:space="preserve"> calculations are accurate, check that the units of the mass flow rates are in </w:t>
      </w:r>
      <w:r w:rsidR="00065D12" w:rsidRPr="004F38D4">
        <w:rPr>
          <w:b/>
        </w:rPr>
        <w:t>kg/s</w:t>
      </w:r>
      <w:r w:rsidR="00BE2560">
        <w:rPr>
          <w:b/>
        </w:rPr>
        <w:t xml:space="preserve"> </w:t>
      </w:r>
      <w:r w:rsidR="00BE2560" w:rsidRPr="00BE2560">
        <w:t xml:space="preserve">before connecting to the </w:t>
      </w:r>
      <w:r w:rsidR="002F0220">
        <w:t xml:space="preserve">input </w:t>
      </w:r>
      <w:r w:rsidR="00BE2560" w:rsidRPr="00BE2560">
        <w:t>properties</w:t>
      </w:r>
      <w:r w:rsidR="00065D12" w:rsidRPr="00BE2560">
        <w:t>.</w:t>
      </w:r>
      <w:r w:rsidR="004F38D4" w:rsidRPr="00BE2560">
        <w:t xml:space="preserve"> </w:t>
      </w:r>
    </w:p>
    <w:p w14:paraId="7D32A9A7" w14:textId="77777777" w:rsidR="00D77F2D" w:rsidRDefault="003B052E" w:rsidP="00877C02">
      <w:pPr>
        <w:pStyle w:val="Caption"/>
        <w:jc w:val="left"/>
      </w:pPr>
      <w:r>
        <w:rPr>
          <w:b w:val="0"/>
        </w:rPr>
        <w:t xml:space="preserve">        </w:t>
      </w:r>
      <w:r w:rsidR="00877C02">
        <w:rPr>
          <w:b w:val="0"/>
        </w:rPr>
        <w:tab/>
      </w:r>
      <w:r w:rsidR="00877C02">
        <w:rPr>
          <w:b w:val="0"/>
        </w:rPr>
        <w:tab/>
      </w:r>
      <w:r w:rsidR="0065007B">
        <w:rPr>
          <w:b w:val="0"/>
        </w:rPr>
        <w:t xml:space="preserve"> </w:t>
      </w:r>
      <w:bookmarkStart w:id="21" w:name="_Toc456776681"/>
      <w:r w:rsidR="00BE2560">
        <w:t xml:space="preserve">Figure </w:t>
      </w:r>
      <w:r w:rsidR="00E6495B">
        <w:t>5</w:t>
      </w:r>
      <w:r w:rsidR="00BE2560">
        <w:t>-</w:t>
      </w:r>
      <w:r w:rsidR="00BE2560">
        <w:fldChar w:fldCharType="begin"/>
      </w:r>
      <w:r w:rsidR="00BE2560">
        <w:instrText xml:space="preserve"> SEQ Figure \* ARABIC \s 1 </w:instrText>
      </w:r>
      <w:r w:rsidR="00BE2560">
        <w:fldChar w:fldCharType="separate"/>
      </w:r>
      <w:r w:rsidR="008F79FC">
        <w:rPr>
          <w:noProof/>
        </w:rPr>
        <w:t>8</w:t>
      </w:r>
      <w:r w:rsidR="00BE2560">
        <w:rPr>
          <w:noProof/>
        </w:rPr>
        <w:fldChar w:fldCharType="end"/>
      </w:r>
      <w:r w:rsidR="00BE2560">
        <w:t xml:space="preserve">: </w:t>
      </w:r>
      <w:r>
        <w:t>Mass Fractions from Turbine</w:t>
      </w:r>
      <w:r w:rsidR="0065007B">
        <w:t xml:space="preserve"> Exit</w:t>
      </w:r>
      <w:r>
        <w:t xml:space="preserve"> and Ammonia</w:t>
      </w:r>
      <w:r w:rsidR="0065007B">
        <w:t xml:space="preserve"> Injection</w:t>
      </w:r>
      <w:bookmarkEnd w:id="21"/>
    </w:p>
    <w:p w14:paraId="1BA35505" w14:textId="77777777" w:rsidR="00D77F2D" w:rsidRDefault="00D77F2D" w:rsidP="00B5644C">
      <w:pPr>
        <w:pStyle w:val="ListParagraph"/>
      </w:pPr>
    </w:p>
    <w:p w14:paraId="64016347" w14:textId="77777777" w:rsidR="00877C02" w:rsidRDefault="0065007B" w:rsidP="00D442EE">
      <w:pPr>
        <w:pStyle w:val="ListParagraph"/>
        <w:numPr>
          <w:ilvl w:val="0"/>
          <w:numId w:val="15"/>
        </w:numPr>
      </w:pPr>
      <w:r w:rsidRPr="0065007B">
        <w:rPr>
          <w:noProof/>
        </w:rPr>
        <w:drawing>
          <wp:anchor distT="0" distB="0" distL="114300" distR="114300" simplePos="0" relativeHeight="251674624" behindDoc="0" locked="0" layoutInCell="1" allowOverlap="1" wp14:anchorId="728CAB89" wp14:editId="199D93CB">
            <wp:simplePos x="0" y="0"/>
            <wp:positionH relativeFrom="margin">
              <wp:align>center</wp:align>
            </wp:positionH>
            <wp:positionV relativeFrom="paragraph">
              <wp:posOffset>834390</wp:posOffset>
            </wp:positionV>
            <wp:extent cx="3931920" cy="711200"/>
            <wp:effectExtent l="0" t="0" r="0" b="0"/>
            <wp:wrapTopAndBottom/>
            <wp:docPr id="9" name="Picture 9" descr="\\simgenicsserver\samahnzi-us\SUS_Projects\NOx and SOx\Images\Figur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genicsserver\samahnzi-us\SUS_Projects\NOx and SOx\Images\Figure4-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19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7C02">
        <w:t xml:space="preserve">Compute the mole rates </w:t>
      </w:r>
      <w:r w:rsidR="00B31C8E">
        <w:t>[</w:t>
      </w:r>
      <w:r w:rsidR="00D442EE" w:rsidRPr="00D442EE">
        <w:rPr>
          <w:b/>
        </w:rPr>
        <w:t>mol/s</w:t>
      </w:r>
      <w:r w:rsidR="00B31C8E">
        <w:t>]</w:t>
      </w:r>
      <w:r w:rsidR="00D442EE">
        <w:t xml:space="preserve"> </w:t>
      </w:r>
      <w:r w:rsidR="00877C02">
        <w:t xml:space="preserve">for each </w:t>
      </w:r>
      <w:r w:rsidR="00AA6B31">
        <w:t>individual gas</w:t>
      </w:r>
      <w:r w:rsidR="00A76EDC">
        <w:t xml:space="preserve"> present at the exit of the turbine and </w:t>
      </w:r>
      <w:r w:rsidR="00D442EE">
        <w:t xml:space="preserve">for the gases present </w:t>
      </w:r>
      <w:r w:rsidR="00A76EDC">
        <w:t>in the</w:t>
      </w:r>
      <w:r w:rsidR="00AA6B31">
        <w:t xml:space="preserve"> diluted</w:t>
      </w:r>
      <w:r>
        <w:t xml:space="preserve"> </w:t>
      </w:r>
      <w:r w:rsidR="00D442EE">
        <w:t>ammonia. To compute the mole rate, the mass fraction is multiplied by the mass flow</w:t>
      </w:r>
      <w:r w:rsidR="002F0220">
        <w:t xml:space="preserve"> rate,</w:t>
      </w:r>
      <w:r w:rsidR="00D442EE">
        <w:t xml:space="preserve"> then divided by the molar mass of each gas. In order for the units to cancel out, it must be multiplied by a 1000. An example of </w:t>
      </w:r>
      <w:r>
        <w:t xml:space="preserve">the </w:t>
      </w:r>
      <w:r w:rsidR="00A76EDC">
        <w:t xml:space="preserve">calculated </w:t>
      </w:r>
      <w:r w:rsidR="00D442EE">
        <w:t xml:space="preserve">mole rate, as it is written in the script, is expressed in </w:t>
      </w:r>
      <w:r w:rsidR="00D442EE" w:rsidRPr="00D442EE">
        <w:rPr>
          <w:b/>
        </w:rPr>
        <w:t xml:space="preserve">Figure </w:t>
      </w:r>
      <w:r w:rsidR="00E6495B">
        <w:rPr>
          <w:b/>
        </w:rPr>
        <w:t>5</w:t>
      </w:r>
      <w:r w:rsidR="00D442EE" w:rsidRPr="00D442EE">
        <w:rPr>
          <w:b/>
        </w:rPr>
        <w:t>-</w:t>
      </w:r>
      <w:r w:rsidR="00BB7D1F">
        <w:rPr>
          <w:b/>
        </w:rPr>
        <w:t>9</w:t>
      </w:r>
      <w:r w:rsidR="00D442EE">
        <w:t xml:space="preserve"> below.</w:t>
      </w:r>
    </w:p>
    <w:p w14:paraId="244A790E" w14:textId="77777777" w:rsidR="00562DCE" w:rsidRDefault="0065007B" w:rsidP="00562DCE">
      <w:pPr>
        <w:pStyle w:val="Caption"/>
        <w:ind w:firstLine="720"/>
        <w:jc w:val="left"/>
      </w:pPr>
      <w:r>
        <w:t xml:space="preserve">                   </w:t>
      </w:r>
      <w:bookmarkStart w:id="22" w:name="_Toc456776682"/>
      <w:r>
        <w:t xml:space="preserve">Figure </w:t>
      </w:r>
      <w:r w:rsidR="00E6495B">
        <w:t>5</w:t>
      </w:r>
      <w:r>
        <w:t>-</w:t>
      </w:r>
      <w:r>
        <w:fldChar w:fldCharType="begin"/>
      </w:r>
      <w:r>
        <w:instrText xml:space="preserve"> SEQ Figure \* ARABIC \s 1 </w:instrText>
      </w:r>
      <w:r>
        <w:fldChar w:fldCharType="separate"/>
      </w:r>
      <w:r w:rsidR="008F79FC">
        <w:rPr>
          <w:noProof/>
        </w:rPr>
        <w:t>9</w:t>
      </w:r>
      <w:r>
        <w:rPr>
          <w:noProof/>
        </w:rPr>
        <w:fldChar w:fldCharType="end"/>
      </w:r>
      <w:r>
        <w:t>: Mole Rate for Tur</w:t>
      </w:r>
      <w:r w:rsidR="00562DCE">
        <w:t>bine Exit and Ammonia Injection</w:t>
      </w:r>
      <w:bookmarkEnd w:id="22"/>
    </w:p>
    <w:p w14:paraId="5812D4E4" w14:textId="77777777" w:rsidR="00562DCE" w:rsidRPr="00562DCE" w:rsidRDefault="00562DCE" w:rsidP="00562DCE"/>
    <w:p w14:paraId="657E219E" w14:textId="77777777" w:rsidR="00C87BFE" w:rsidRDefault="00562DCE" w:rsidP="00BF2677">
      <w:pPr>
        <w:pStyle w:val="ListParagraph"/>
        <w:numPr>
          <w:ilvl w:val="0"/>
          <w:numId w:val="15"/>
        </w:numPr>
      </w:pPr>
      <w:r w:rsidRPr="00562DCE">
        <w:rPr>
          <w:noProof/>
        </w:rPr>
        <w:drawing>
          <wp:anchor distT="0" distB="0" distL="114300" distR="114300" simplePos="0" relativeHeight="251676672" behindDoc="0" locked="0" layoutInCell="1" allowOverlap="1" wp14:anchorId="4D3B9150" wp14:editId="0142773E">
            <wp:simplePos x="0" y="0"/>
            <wp:positionH relativeFrom="margin">
              <wp:align>center</wp:align>
            </wp:positionH>
            <wp:positionV relativeFrom="paragraph">
              <wp:posOffset>813435</wp:posOffset>
            </wp:positionV>
            <wp:extent cx="4038600" cy="1059815"/>
            <wp:effectExtent l="0" t="0" r="0" b="6985"/>
            <wp:wrapTopAndBottom/>
            <wp:docPr id="12" name="Picture 12" descr="\\simgenicsserver\samahnzi-us\SUS_Projects\NOx and SOx\Images\Figure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genicsserver\samahnzi-us\SUS_Projects\NOx and SOx\Images\Figure4-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8600" cy="105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237">
        <w:t>It will now be necessary to compute the mole rate</w:t>
      </w:r>
      <w:r w:rsidR="00B31C8E">
        <w:t xml:space="preserve"> [</w:t>
      </w:r>
      <w:r w:rsidR="00A75600" w:rsidRPr="00A75600">
        <w:rPr>
          <w:b/>
        </w:rPr>
        <w:t>mol/s</w:t>
      </w:r>
      <w:r w:rsidR="00B31C8E">
        <w:t>]</w:t>
      </w:r>
      <w:r w:rsidR="00C70237">
        <w:t xml:space="preserve"> of the reaction.</w:t>
      </w:r>
      <w:r w:rsidR="00A655C4">
        <w:t xml:space="preserve"> Since the a</w:t>
      </w:r>
      <w:r w:rsidR="00C70237">
        <w:t>mmonia</w:t>
      </w:r>
      <w:r w:rsidR="00A655C4">
        <w:t xml:space="preserve"> is diluted, it will act as the</w:t>
      </w:r>
      <w:r w:rsidR="00C70237">
        <w:t xml:space="preserve"> limiting reactant</w:t>
      </w:r>
      <w:r w:rsidR="00BF2677">
        <w:t>. For every mole of ammonia used, products will form in relation to what their coefficient</w:t>
      </w:r>
      <w:r w:rsidR="00C87BFE">
        <w:t>,</w:t>
      </w:r>
      <w:r w:rsidR="00BF2677">
        <w:t xml:space="preserve"> in the balanced chemical equation</w:t>
      </w:r>
      <w:r w:rsidR="00C87BFE">
        <w:t>,</w:t>
      </w:r>
      <w:r w:rsidR="00BF2677">
        <w:t xml:space="preserve"> is. Refer back to </w:t>
      </w:r>
      <w:r w:rsidR="00BF2677" w:rsidRPr="00BF2677">
        <w:rPr>
          <w:b/>
        </w:rPr>
        <w:t xml:space="preserve">Figure </w:t>
      </w:r>
      <w:r w:rsidR="00E6495B">
        <w:rPr>
          <w:b/>
        </w:rPr>
        <w:t>5</w:t>
      </w:r>
      <w:r w:rsidR="00BF2677" w:rsidRPr="00BF2677">
        <w:rPr>
          <w:b/>
        </w:rPr>
        <w:t>-7</w:t>
      </w:r>
      <w:r w:rsidR="00BF2677">
        <w:t xml:space="preserve"> as a guide</w:t>
      </w:r>
      <w:r w:rsidR="00C87BFE">
        <w:t xml:space="preserve"> to the formation of products and dissolution of reactants. </w:t>
      </w:r>
      <w:r w:rsidR="00C87BFE" w:rsidRPr="00C87BFE">
        <w:rPr>
          <w:b/>
        </w:rPr>
        <w:t xml:space="preserve">Figure </w:t>
      </w:r>
      <w:r w:rsidR="00E6495B">
        <w:rPr>
          <w:b/>
        </w:rPr>
        <w:t>5</w:t>
      </w:r>
      <w:r w:rsidR="00C87BFE" w:rsidRPr="00C87BFE">
        <w:rPr>
          <w:b/>
        </w:rPr>
        <w:t>-10</w:t>
      </w:r>
      <w:r w:rsidR="00C87BFE">
        <w:t xml:space="preserve"> shows the reaction for every gas present in the chemical equation. </w:t>
      </w:r>
    </w:p>
    <w:p w14:paraId="32DC8EBB" w14:textId="77777777" w:rsidR="00562DCE" w:rsidRDefault="00562DCE" w:rsidP="00562DCE">
      <w:pPr>
        <w:pStyle w:val="Caption"/>
        <w:ind w:left="2880"/>
        <w:jc w:val="left"/>
      </w:pPr>
      <w:bookmarkStart w:id="23" w:name="_Toc456776683"/>
      <w:r>
        <w:t xml:space="preserve">Figure </w:t>
      </w:r>
      <w:r w:rsidR="00E6495B">
        <w:t>5</w:t>
      </w:r>
      <w:r>
        <w:t>-</w:t>
      </w:r>
      <w:r>
        <w:fldChar w:fldCharType="begin"/>
      </w:r>
      <w:r>
        <w:instrText xml:space="preserve"> SEQ Figure \* ARABIC \s 1 </w:instrText>
      </w:r>
      <w:r>
        <w:fldChar w:fldCharType="separate"/>
      </w:r>
      <w:r w:rsidR="008F79FC">
        <w:rPr>
          <w:noProof/>
        </w:rPr>
        <w:t>10</w:t>
      </w:r>
      <w:r>
        <w:rPr>
          <w:noProof/>
        </w:rPr>
        <w:fldChar w:fldCharType="end"/>
      </w:r>
      <w:r>
        <w:t>: Mole Rate of the Reaction</w:t>
      </w:r>
      <w:bookmarkEnd w:id="23"/>
    </w:p>
    <w:p w14:paraId="525C57BA" w14:textId="77777777" w:rsidR="00435FD1" w:rsidRDefault="00435FD1" w:rsidP="00B31C8E">
      <w:pPr>
        <w:pStyle w:val="ListParagraph"/>
        <w:numPr>
          <w:ilvl w:val="0"/>
          <w:numId w:val="15"/>
        </w:numPr>
      </w:pPr>
      <w:r w:rsidRPr="00435FD1">
        <w:rPr>
          <w:noProof/>
        </w:rPr>
        <w:lastRenderedPageBreak/>
        <w:drawing>
          <wp:anchor distT="0" distB="0" distL="114300" distR="114300" simplePos="0" relativeHeight="251677696" behindDoc="0" locked="0" layoutInCell="1" allowOverlap="1" wp14:anchorId="6DE53C72" wp14:editId="0E4CC0BA">
            <wp:simplePos x="0" y="0"/>
            <wp:positionH relativeFrom="margin">
              <wp:align>center</wp:align>
            </wp:positionH>
            <wp:positionV relativeFrom="paragraph">
              <wp:posOffset>772795</wp:posOffset>
            </wp:positionV>
            <wp:extent cx="5030470" cy="1181100"/>
            <wp:effectExtent l="0" t="0" r="0" b="0"/>
            <wp:wrapTopAndBottom/>
            <wp:docPr id="14" name="Picture 14" descr="\\simgenicsserver\samahnzi-us\SUS_Projects\NOx and SOx\Images\Figure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mgenicsserver\samahnzi-us\SUS_Projects\NOx and SOx\Images\Figure4-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047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C8E">
        <w:t>It is important to notice that the ammonia will not react at 100% efficiency. There will be ammonia exiting the SCR bed, which is defined as the ammonia slip. Therefore, add the efficiency as an input property</w:t>
      </w:r>
      <w:r>
        <w:t xml:space="preserve">, and multiply it to the mole rate of the reaction as seen in </w:t>
      </w:r>
      <w:r w:rsidRPr="00435FD1">
        <w:rPr>
          <w:b/>
        </w:rPr>
        <w:t xml:space="preserve">Figure </w:t>
      </w:r>
      <w:r w:rsidR="00E6495B">
        <w:rPr>
          <w:b/>
        </w:rPr>
        <w:t>5</w:t>
      </w:r>
      <w:r w:rsidRPr="00435FD1">
        <w:rPr>
          <w:b/>
        </w:rPr>
        <w:t>-11</w:t>
      </w:r>
      <w:r>
        <w:t xml:space="preserve">. The value for the efficiency can now be </w:t>
      </w:r>
      <w:r w:rsidR="00B31C8E">
        <w:t>chang</w:t>
      </w:r>
      <w:r>
        <w:t>ed</w:t>
      </w:r>
      <w:r w:rsidR="00B31C8E">
        <w:t xml:space="preserve"> until the desired quantity of NOx emissions are produced.</w:t>
      </w:r>
    </w:p>
    <w:p w14:paraId="3B9E5276" w14:textId="77777777" w:rsidR="00435FD1" w:rsidRDefault="00B31C8E" w:rsidP="00435FD1">
      <w:pPr>
        <w:pStyle w:val="Caption"/>
      </w:pPr>
      <w:r>
        <w:t xml:space="preserve">  </w:t>
      </w:r>
      <w:bookmarkStart w:id="24" w:name="_Toc456776684"/>
      <w:r w:rsidR="00435FD1">
        <w:t xml:space="preserve">Figure </w:t>
      </w:r>
      <w:r w:rsidR="00E6495B">
        <w:t>5</w:t>
      </w:r>
      <w:r w:rsidR="00435FD1">
        <w:t>-</w:t>
      </w:r>
      <w:r w:rsidR="00435FD1">
        <w:fldChar w:fldCharType="begin"/>
      </w:r>
      <w:r w:rsidR="00435FD1">
        <w:instrText xml:space="preserve"> SEQ Figure \* ARABIC \s 1 </w:instrText>
      </w:r>
      <w:r w:rsidR="00435FD1">
        <w:fldChar w:fldCharType="separate"/>
      </w:r>
      <w:r w:rsidR="008F79FC">
        <w:rPr>
          <w:noProof/>
        </w:rPr>
        <w:t>11</w:t>
      </w:r>
      <w:r w:rsidR="00435FD1">
        <w:rPr>
          <w:noProof/>
        </w:rPr>
        <w:fldChar w:fldCharType="end"/>
      </w:r>
      <w:r w:rsidR="00435FD1">
        <w:t>: Added Efficiency to the Reaction Mole Rate</w:t>
      </w:r>
      <w:bookmarkEnd w:id="24"/>
    </w:p>
    <w:p w14:paraId="43CE552E" w14:textId="77777777" w:rsidR="00435FD1" w:rsidRDefault="00435FD1" w:rsidP="00435FD1">
      <w:pPr>
        <w:pStyle w:val="ListParagraph"/>
      </w:pPr>
    </w:p>
    <w:p w14:paraId="5DA69728" w14:textId="77777777" w:rsidR="0055356B" w:rsidRDefault="000606E1" w:rsidP="00435FD1">
      <w:pPr>
        <w:pStyle w:val="ListParagraph"/>
        <w:numPr>
          <w:ilvl w:val="0"/>
          <w:numId w:val="15"/>
        </w:numPr>
      </w:pPr>
      <w:r w:rsidRPr="000606E1">
        <w:rPr>
          <w:noProof/>
        </w:rPr>
        <w:drawing>
          <wp:anchor distT="0" distB="0" distL="114300" distR="114300" simplePos="0" relativeHeight="251678720" behindDoc="0" locked="0" layoutInCell="1" allowOverlap="1" wp14:anchorId="318A6062" wp14:editId="24A06E03">
            <wp:simplePos x="0" y="0"/>
            <wp:positionH relativeFrom="margin">
              <wp:align>center</wp:align>
            </wp:positionH>
            <wp:positionV relativeFrom="paragraph">
              <wp:posOffset>911860</wp:posOffset>
            </wp:positionV>
            <wp:extent cx="4167505" cy="998220"/>
            <wp:effectExtent l="0" t="0" r="4445" b="0"/>
            <wp:wrapTopAndBottom/>
            <wp:docPr id="19" name="Picture 19" descr="\\simgenicsserver\samahnzi-us\SUS_Projects\NOx and SOx\Images\Figure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mgenicsserver\samahnzi-us\SUS_Projects\NOx and SOx\Images\Figure4-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7505"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5FD1">
        <w:t>The total mole rate</w:t>
      </w:r>
      <w:r w:rsidR="0037357E">
        <w:t xml:space="preserve"> [</w:t>
      </w:r>
      <w:r w:rsidR="0037357E" w:rsidRPr="0037357E">
        <w:rPr>
          <w:b/>
        </w:rPr>
        <w:t>mol/s</w:t>
      </w:r>
      <w:r w:rsidR="0037357E" w:rsidRPr="0037357E">
        <w:t>]</w:t>
      </w:r>
      <w:r w:rsidR="00435FD1">
        <w:t xml:space="preserve"> can now be computed by adding</w:t>
      </w:r>
      <w:r w:rsidR="0055356B">
        <w:t xml:space="preserve"> the mole rate for each gas originating from the turbine exit and the mole rate for each gas originating from the ammonia injection. The mole rate of the reaction will be added or subtracted, depending whether products have been formed, or reactants have been used. The equation for each gas is demonstrated in </w:t>
      </w:r>
      <w:r w:rsidR="0055356B" w:rsidRPr="0055356B">
        <w:rPr>
          <w:b/>
        </w:rPr>
        <w:t xml:space="preserve">Figure </w:t>
      </w:r>
      <w:r w:rsidR="00E6495B">
        <w:rPr>
          <w:b/>
        </w:rPr>
        <w:t>5-</w:t>
      </w:r>
      <w:r w:rsidR="0055356B" w:rsidRPr="0055356B">
        <w:rPr>
          <w:b/>
        </w:rPr>
        <w:t>12</w:t>
      </w:r>
      <w:r w:rsidR="0055356B">
        <w:t xml:space="preserve"> below. </w:t>
      </w:r>
    </w:p>
    <w:p w14:paraId="5B01C461" w14:textId="77777777" w:rsidR="0037357E" w:rsidRDefault="00435FD1" w:rsidP="0037357E">
      <w:pPr>
        <w:pStyle w:val="Caption"/>
      </w:pPr>
      <w:r>
        <w:t xml:space="preserve">  </w:t>
      </w:r>
      <w:bookmarkStart w:id="25" w:name="_Toc456776685"/>
      <w:r w:rsidR="0037357E">
        <w:t xml:space="preserve">Figure </w:t>
      </w:r>
      <w:r w:rsidR="00E6495B">
        <w:t>5</w:t>
      </w:r>
      <w:r w:rsidR="0037357E">
        <w:t>-</w:t>
      </w:r>
      <w:r w:rsidR="0037357E">
        <w:fldChar w:fldCharType="begin"/>
      </w:r>
      <w:r w:rsidR="0037357E">
        <w:instrText xml:space="preserve"> SEQ Figure \* ARABIC \s 1 </w:instrText>
      </w:r>
      <w:r w:rsidR="0037357E">
        <w:fldChar w:fldCharType="separate"/>
      </w:r>
      <w:r w:rsidR="008F79FC">
        <w:rPr>
          <w:noProof/>
        </w:rPr>
        <w:t>12</w:t>
      </w:r>
      <w:r w:rsidR="0037357E">
        <w:rPr>
          <w:noProof/>
        </w:rPr>
        <w:fldChar w:fldCharType="end"/>
      </w:r>
      <w:r w:rsidR="0037357E">
        <w:t>: Total Mole Rate</w:t>
      </w:r>
      <w:bookmarkEnd w:id="25"/>
    </w:p>
    <w:p w14:paraId="6DD797D3" w14:textId="77777777" w:rsidR="0037357E" w:rsidRDefault="0037357E" w:rsidP="0037357E"/>
    <w:p w14:paraId="02E86AA6" w14:textId="77777777" w:rsidR="0037357E" w:rsidRPr="0037357E" w:rsidRDefault="0037357E" w:rsidP="0037357E">
      <w:pPr>
        <w:pStyle w:val="ListParagraph"/>
        <w:numPr>
          <w:ilvl w:val="0"/>
          <w:numId w:val="15"/>
        </w:numPr>
      </w:pPr>
      <w:r>
        <w:t>The total mole rate [</w:t>
      </w:r>
      <w:r w:rsidRPr="0037357E">
        <w:rPr>
          <w:b/>
        </w:rPr>
        <w:t>mol/s</w:t>
      </w:r>
      <w:r>
        <w:t>] for every gas, now needs to be converted back to mass flow rate [</w:t>
      </w:r>
      <w:r w:rsidRPr="0037357E">
        <w:rPr>
          <w:b/>
        </w:rPr>
        <w:t>kg/s</w:t>
      </w:r>
      <w:r>
        <w:t>] in order to be displayed as a mass fraction at the SCR bed. This is achieved by multiplyin</w:t>
      </w:r>
      <w:r w:rsidR="002F0220">
        <w:t>g</w:t>
      </w:r>
      <w:r>
        <w:t xml:space="preserve"> each mole rate with the gases’ </w:t>
      </w:r>
      <w:r w:rsidR="00F534A0">
        <w:t xml:space="preserve">individual </w:t>
      </w:r>
      <w:r>
        <w:t>molar mass, and then dividing by</w:t>
      </w:r>
      <w:r w:rsidR="00F534A0">
        <w:t xml:space="preserve"> a 1000 so that the</w:t>
      </w:r>
      <w:r>
        <w:t xml:space="preserve"> units</w:t>
      </w:r>
      <w:r w:rsidR="002F0220">
        <w:t xml:space="preserve"> will</w:t>
      </w:r>
      <w:r w:rsidR="00F534A0">
        <w:t xml:space="preserve"> be correct. The conversion from mole rate to mass flow rate is shown in </w:t>
      </w:r>
      <w:r w:rsidR="00F534A0" w:rsidRPr="00F534A0">
        <w:rPr>
          <w:b/>
        </w:rPr>
        <w:t xml:space="preserve">Figure </w:t>
      </w:r>
      <w:r w:rsidR="00E6495B">
        <w:rPr>
          <w:b/>
        </w:rPr>
        <w:t>5</w:t>
      </w:r>
      <w:r w:rsidR="00F534A0" w:rsidRPr="00F534A0">
        <w:rPr>
          <w:b/>
        </w:rPr>
        <w:t>-13</w:t>
      </w:r>
      <w:r w:rsidR="00F534A0">
        <w:t xml:space="preserve">. </w:t>
      </w:r>
    </w:p>
    <w:p w14:paraId="2950127C" w14:textId="77777777" w:rsidR="00435FD1" w:rsidRPr="00435FD1" w:rsidRDefault="00435FD1" w:rsidP="0055356B">
      <w:pPr>
        <w:pStyle w:val="ListParagraph"/>
      </w:pPr>
    </w:p>
    <w:p w14:paraId="7FE1F104" w14:textId="77777777" w:rsidR="00B31C8E" w:rsidRPr="00B31C8E" w:rsidRDefault="00FA35F0" w:rsidP="00435FD1">
      <w:pPr>
        <w:pStyle w:val="ListParagraph"/>
      </w:pPr>
      <w:r w:rsidRPr="00FA35F0">
        <w:rPr>
          <w:noProof/>
        </w:rPr>
        <w:drawing>
          <wp:anchor distT="0" distB="0" distL="114300" distR="114300" simplePos="0" relativeHeight="251679744" behindDoc="0" locked="0" layoutInCell="1" allowOverlap="1" wp14:anchorId="39A93DD6" wp14:editId="2CB5FEEE">
            <wp:simplePos x="0" y="0"/>
            <wp:positionH relativeFrom="margin">
              <wp:align>center</wp:align>
            </wp:positionH>
            <wp:positionV relativeFrom="paragraph">
              <wp:posOffset>5715</wp:posOffset>
            </wp:positionV>
            <wp:extent cx="3779520" cy="865505"/>
            <wp:effectExtent l="0" t="0" r="0" b="0"/>
            <wp:wrapSquare wrapText="bothSides"/>
            <wp:docPr id="20" name="Picture 20" descr="\\simgenicsserver\samahnzi-us\SUS_Projects\NOx and SOx\Images\Figure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mgenicsserver\samahnzi-us\SUS_Projects\NOx and SOx\Images\Figure4-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9520" cy="865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E832B9" w14:textId="77777777" w:rsidR="00562DCE" w:rsidRDefault="00562DCE" w:rsidP="00C87BFE"/>
    <w:p w14:paraId="7BEE97E1" w14:textId="77777777" w:rsidR="00435FD1" w:rsidRDefault="00435FD1" w:rsidP="00C87BFE"/>
    <w:p w14:paraId="0B45872E" w14:textId="77777777" w:rsidR="0065007B" w:rsidRDefault="0065007B" w:rsidP="0065007B">
      <w:pPr>
        <w:pStyle w:val="ListParagraph"/>
      </w:pPr>
    </w:p>
    <w:p w14:paraId="055FADAE" w14:textId="77777777" w:rsidR="002701C4" w:rsidRDefault="002F0220" w:rsidP="002F0220">
      <w:pPr>
        <w:pStyle w:val="Caption"/>
        <w:ind w:left="1440"/>
        <w:jc w:val="left"/>
      </w:pPr>
      <w:r>
        <w:t xml:space="preserve">        </w:t>
      </w:r>
      <w:bookmarkStart w:id="26" w:name="_Toc456776686"/>
      <w:r w:rsidR="00FA35F0">
        <w:t xml:space="preserve">Figure </w:t>
      </w:r>
      <w:r w:rsidR="00E6495B">
        <w:t>5</w:t>
      </w:r>
      <w:r w:rsidR="00FA35F0">
        <w:t>-</w:t>
      </w:r>
      <w:r w:rsidR="00FA35F0">
        <w:fldChar w:fldCharType="begin"/>
      </w:r>
      <w:r w:rsidR="00FA35F0">
        <w:instrText xml:space="preserve"> SEQ Figure \* ARABIC \s 1 </w:instrText>
      </w:r>
      <w:r w:rsidR="00FA35F0">
        <w:fldChar w:fldCharType="separate"/>
      </w:r>
      <w:r w:rsidR="008F79FC">
        <w:rPr>
          <w:noProof/>
        </w:rPr>
        <w:t>13</w:t>
      </w:r>
      <w:r w:rsidR="00FA35F0">
        <w:rPr>
          <w:noProof/>
        </w:rPr>
        <w:fldChar w:fldCharType="end"/>
      </w:r>
      <w:r w:rsidR="00FA35F0">
        <w:t>: Conversion from Mole Rate to Mass Flow</w:t>
      </w:r>
      <w:r>
        <w:t xml:space="preserve"> Rate</w:t>
      </w:r>
      <w:bookmarkEnd w:id="26"/>
    </w:p>
    <w:p w14:paraId="4296A801" w14:textId="77777777" w:rsidR="002701C4" w:rsidRPr="002701C4" w:rsidRDefault="002701C4" w:rsidP="002701C4"/>
    <w:p w14:paraId="28B80642" w14:textId="77777777" w:rsidR="002701C4" w:rsidRDefault="00CC2392" w:rsidP="002701C4">
      <w:pPr>
        <w:pStyle w:val="ListParagraph"/>
        <w:numPr>
          <w:ilvl w:val="0"/>
          <w:numId w:val="15"/>
        </w:numPr>
      </w:pPr>
      <w:r>
        <w:t>Compute the total mass flow rate [</w:t>
      </w:r>
      <w:r w:rsidRPr="00CC2392">
        <w:rPr>
          <w:b/>
        </w:rPr>
        <w:t>kg/s</w:t>
      </w:r>
      <w:r>
        <w:t xml:space="preserve">] </w:t>
      </w:r>
      <w:r w:rsidR="000F1D7A">
        <w:t xml:space="preserve">by adding the mass flow rate at the exit of the turbine and the mass flow rate of the diluted ammonia together. </w:t>
      </w:r>
    </w:p>
    <w:p w14:paraId="36D4C7ED" w14:textId="77777777" w:rsidR="000F1D7A" w:rsidRDefault="000F1D7A" w:rsidP="002701C4">
      <w:pPr>
        <w:pStyle w:val="ListParagraph"/>
        <w:numPr>
          <w:ilvl w:val="0"/>
          <w:numId w:val="15"/>
        </w:numPr>
      </w:pPr>
      <w:r>
        <w:t>The final mass fractions can now be calculated by taking the individual mass flow rate of every gas and dividing it by the total mass flow rate.</w:t>
      </w:r>
      <w:r w:rsidR="008800ED">
        <w:t xml:space="preserve"> Examine </w:t>
      </w:r>
      <w:r w:rsidR="008800ED" w:rsidRPr="008800ED">
        <w:rPr>
          <w:b/>
        </w:rPr>
        <w:t xml:space="preserve">Figure </w:t>
      </w:r>
      <w:r w:rsidR="00E6495B">
        <w:rPr>
          <w:b/>
        </w:rPr>
        <w:t>5</w:t>
      </w:r>
      <w:r w:rsidR="008800ED" w:rsidRPr="008800ED">
        <w:rPr>
          <w:b/>
        </w:rPr>
        <w:t>-14</w:t>
      </w:r>
      <w:r w:rsidR="008800ED">
        <w:t xml:space="preserve"> on the next page to see the </w:t>
      </w:r>
      <w:r w:rsidR="008800ED">
        <w:lastRenderedPageBreak/>
        <w:t>calculations.</w:t>
      </w:r>
      <w:r>
        <w:t xml:space="preserve"> REMEMBER: To prevent the denominator from </w:t>
      </w:r>
      <w:r w:rsidR="00C11B5A">
        <w:t>being undefined when the total mass flow</w:t>
      </w:r>
      <w:r w:rsidR="008800ED">
        <w:t xml:space="preserve"> rate</w:t>
      </w:r>
      <w:r w:rsidR="00C11B5A">
        <w:t xml:space="preserve"> is zero, </w:t>
      </w:r>
      <w:r w:rsidR="008800ED">
        <w:t>add a very small number (e.g. 1 x 10</w:t>
      </w:r>
      <w:r w:rsidR="008800ED" w:rsidRPr="008800ED">
        <w:rPr>
          <w:vertAlign w:val="superscript"/>
        </w:rPr>
        <w:t>-6</w:t>
      </w:r>
      <w:r w:rsidR="008800ED">
        <w:t xml:space="preserve">) to the total mass flow rate before </w:t>
      </w:r>
      <w:r w:rsidR="00C81D9F" w:rsidRPr="00465357">
        <w:rPr>
          <w:noProof/>
        </w:rPr>
        <w:drawing>
          <wp:anchor distT="0" distB="0" distL="114300" distR="114300" simplePos="0" relativeHeight="251680768" behindDoc="0" locked="0" layoutInCell="1" allowOverlap="1" wp14:anchorId="5D01AF2D" wp14:editId="24AA2C76">
            <wp:simplePos x="0" y="0"/>
            <wp:positionH relativeFrom="margin">
              <wp:align>center</wp:align>
            </wp:positionH>
            <wp:positionV relativeFrom="paragraph">
              <wp:posOffset>559435</wp:posOffset>
            </wp:positionV>
            <wp:extent cx="4777740" cy="939165"/>
            <wp:effectExtent l="0" t="0" r="3810" b="0"/>
            <wp:wrapTopAndBottom/>
            <wp:docPr id="21" name="Picture 21" descr="\\simgenicsserver\samahnzi-us\SUS_Projects\NOx and SOx\Images\Figure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mgenicsserver\samahnzi-us\SUS_Projects\NOx and SOx\Images\Figure4-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7740" cy="939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00ED">
        <w:t xml:space="preserve">dividing. </w:t>
      </w:r>
    </w:p>
    <w:p w14:paraId="1C06A08C" w14:textId="77777777" w:rsidR="000B2FE8" w:rsidRDefault="00C81D9F" w:rsidP="000B2FE8">
      <w:pPr>
        <w:pStyle w:val="Caption"/>
        <w:ind w:left="2160"/>
        <w:jc w:val="left"/>
      </w:pPr>
      <w:r>
        <w:t xml:space="preserve">                 </w:t>
      </w:r>
      <w:r w:rsidR="00794EE7">
        <w:t xml:space="preserve">     </w:t>
      </w:r>
      <w:bookmarkStart w:id="27" w:name="_Toc456776687"/>
      <w:r>
        <w:t xml:space="preserve">Figure </w:t>
      </w:r>
      <w:r w:rsidR="00E6495B">
        <w:t>5</w:t>
      </w:r>
      <w:r>
        <w:t>-</w:t>
      </w:r>
      <w:r>
        <w:fldChar w:fldCharType="begin"/>
      </w:r>
      <w:r>
        <w:instrText xml:space="preserve"> SEQ Figure \* ARABIC \s 1 </w:instrText>
      </w:r>
      <w:r>
        <w:fldChar w:fldCharType="separate"/>
      </w:r>
      <w:r w:rsidR="008F79FC">
        <w:rPr>
          <w:noProof/>
        </w:rPr>
        <w:t>14</w:t>
      </w:r>
      <w:r>
        <w:rPr>
          <w:noProof/>
        </w:rPr>
        <w:fldChar w:fldCharType="end"/>
      </w:r>
      <w:r>
        <w:t>: Final Mass Fractions</w:t>
      </w:r>
      <w:bookmarkEnd w:id="27"/>
    </w:p>
    <w:p w14:paraId="4549DF58" w14:textId="77777777" w:rsidR="000B2FE8" w:rsidRDefault="000B2FE8" w:rsidP="000B2FE8"/>
    <w:p w14:paraId="3E0A0D8F" w14:textId="77777777" w:rsidR="000B2FE8" w:rsidRDefault="00D54BE5" w:rsidP="000B2FE8">
      <w:pPr>
        <w:pStyle w:val="ListParagraph"/>
        <w:numPr>
          <w:ilvl w:val="0"/>
          <w:numId w:val="17"/>
        </w:numPr>
      </w:pPr>
      <w:r w:rsidRPr="00D54BE5">
        <w:rPr>
          <w:noProof/>
        </w:rPr>
        <w:drawing>
          <wp:anchor distT="0" distB="0" distL="114300" distR="114300" simplePos="0" relativeHeight="251681792" behindDoc="0" locked="0" layoutInCell="1" allowOverlap="1" wp14:anchorId="2F787FEA" wp14:editId="3CCFEDB4">
            <wp:simplePos x="0" y="0"/>
            <wp:positionH relativeFrom="margin">
              <wp:align>center</wp:align>
            </wp:positionH>
            <wp:positionV relativeFrom="paragraph">
              <wp:posOffset>399415</wp:posOffset>
            </wp:positionV>
            <wp:extent cx="5501640" cy="208280"/>
            <wp:effectExtent l="0" t="0" r="3810" b="1270"/>
            <wp:wrapTopAndBottom/>
            <wp:docPr id="22" name="Picture 22" descr="\\simgenicsserver\samahnzi-us\SUS_Projects\NOx and SOx\Images\Figure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genicsserver\samahnzi-us\SUS_Projects\NOx and SOx\Images\Figure4-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1640" cy="20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2FE8">
        <w:t xml:space="preserve">Before the mass fractions can be linked to the SCR bed, check that they add up to one (1). See </w:t>
      </w:r>
      <w:r w:rsidR="000B2FE8" w:rsidRPr="000B2FE8">
        <w:rPr>
          <w:b/>
        </w:rPr>
        <w:t xml:space="preserve">Figure </w:t>
      </w:r>
      <w:r w:rsidR="00E6495B">
        <w:rPr>
          <w:b/>
        </w:rPr>
        <w:t>5</w:t>
      </w:r>
      <w:r w:rsidR="000B2FE8" w:rsidRPr="000B2FE8">
        <w:rPr>
          <w:b/>
        </w:rPr>
        <w:t>-15</w:t>
      </w:r>
      <w:r w:rsidR="000B2FE8">
        <w:t xml:space="preserve"> below.  </w:t>
      </w:r>
    </w:p>
    <w:p w14:paraId="22B6F194" w14:textId="77777777" w:rsidR="00D54BE5" w:rsidRDefault="00794EE7" w:rsidP="00794EE7">
      <w:pPr>
        <w:pStyle w:val="Caption"/>
        <w:jc w:val="left"/>
      </w:pPr>
      <w:r>
        <w:t xml:space="preserve"> </w:t>
      </w:r>
      <w:r>
        <w:tab/>
      </w:r>
      <w:r>
        <w:tab/>
      </w:r>
      <w:r>
        <w:tab/>
      </w:r>
      <w:r>
        <w:tab/>
        <w:t xml:space="preserve">         </w:t>
      </w:r>
      <w:bookmarkStart w:id="28" w:name="_Toc456776688"/>
      <w:r w:rsidR="00D54BE5">
        <w:t xml:space="preserve">Figure </w:t>
      </w:r>
      <w:r w:rsidR="00E6495B">
        <w:t>5</w:t>
      </w:r>
      <w:r w:rsidR="00D54BE5">
        <w:t>-</w:t>
      </w:r>
      <w:r w:rsidR="00D54BE5">
        <w:fldChar w:fldCharType="begin"/>
      </w:r>
      <w:r w:rsidR="00D54BE5">
        <w:instrText xml:space="preserve"> SEQ Figure \* ARABIC \s 1 </w:instrText>
      </w:r>
      <w:r w:rsidR="00D54BE5">
        <w:fldChar w:fldCharType="separate"/>
      </w:r>
      <w:r w:rsidR="008F79FC">
        <w:rPr>
          <w:noProof/>
        </w:rPr>
        <w:t>15</w:t>
      </w:r>
      <w:r w:rsidR="00D54BE5">
        <w:rPr>
          <w:noProof/>
        </w:rPr>
        <w:fldChar w:fldCharType="end"/>
      </w:r>
      <w:r w:rsidR="00D54BE5">
        <w:t>: Total Mass Fraction</w:t>
      </w:r>
      <w:bookmarkEnd w:id="28"/>
    </w:p>
    <w:p w14:paraId="5F5E914E" w14:textId="77777777" w:rsidR="00D54BE5" w:rsidRDefault="00D54BE5" w:rsidP="00D54BE5"/>
    <w:p w14:paraId="49F955AC" w14:textId="77777777" w:rsidR="000C69FB" w:rsidRDefault="000C69FB" w:rsidP="000C69FB">
      <w:pPr>
        <w:pStyle w:val="ListParagraph"/>
        <w:numPr>
          <w:ilvl w:val="0"/>
          <w:numId w:val="17"/>
        </w:numPr>
      </w:pPr>
      <w:r>
        <w:t>Finally, if the total mass fraction add</w:t>
      </w:r>
      <w:r w:rsidR="000F1689">
        <w:t>s</w:t>
      </w:r>
      <w:r>
        <w:t xml:space="preserve"> up to one, create output properties in the script in order to display the individual mass fractions for each</w:t>
      </w:r>
      <w:r w:rsidR="000F1689">
        <w:t xml:space="preserve"> gas to the outside world. </w:t>
      </w:r>
    </w:p>
    <w:p w14:paraId="7D587661" w14:textId="77777777" w:rsidR="000C69FB" w:rsidRPr="000C69FB" w:rsidRDefault="000C69FB" w:rsidP="000C69FB">
      <w:pPr>
        <w:pStyle w:val="ListParagraph"/>
        <w:numPr>
          <w:ilvl w:val="0"/>
          <w:numId w:val="17"/>
        </w:numPr>
        <w:rPr>
          <w:i/>
        </w:rPr>
      </w:pPr>
      <w:r>
        <w:t>L</w:t>
      </w:r>
      <w:r w:rsidR="00D54BE5">
        <w:t xml:space="preserve">ink the individual mass fractions for each gas to the boundary condition of the SCR node using the </w:t>
      </w:r>
      <w:r w:rsidR="00D54BE5" w:rsidRPr="00D54BE5">
        <w:rPr>
          <w:i/>
        </w:rPr>
        <w:t>Data Transfer Link</w:t>
      </w:r>
      <w:r w:rsidR="00D54BE5">
        <w:t>. The quantity of the NOx emi</w:t>
      </w:r>
      <w:r w:rsidR="000F1689">
        <w:t xml:space="preserve">ssions can now vary if </w:t>
      </w:r>
      <w:r w:rsidR="00D54BE5">
        <w:t>the efficiency at which the ammonia reacts</w:t>
      </w:r>
      <w:r w:rsidR="000F1689">
        <w:t xml:space="preserve"> is changed</w:t>
      </w:r>
      <w:r w:rsidR="00D54BE5">
        <w:t xml:space="preserve">. </w:t>
      </w:r>
    </w:p>
    <w:p w14:paraId="45C271B5" w14:textId="77777777" w:rsidR="00982962" w:rsidRPr="00982962" w:rsidRDefault="00982962" w:rsidP="00982962">
      <w:pPr>
        <w:pStyle w:val="ListParagraph"/>
        <w:numPr>
          <w:ilvl w:val="0"/>
          <w:numId w:val="17"/>
        </w:numPr>
        <w:rPr>
          <w:i/>
        </w:rPr>
      </w:pPr>
      <w:r w:rsidRPr="00982962">
        <w:rPr>
          <w:noProof/>
        </w:rPr>
        <w:drawing>
          <wp:anchor distT="0" distB="0" distL="114300" distR="114300" simplePos="0" relativeHeight="251682816" behindDoc="0" locked="0" layoutInCell="1" allowOverlap="1" wp14:anchorId="0FDEE6FD" wp14:editId="75502E28">
            <wp:simplePos x="0" y="0"/>
            <wp:positionH relativeFrom="margin">
              <wp:align>center</wp:align>
            </wp:positionH>
            <wp:positionV relativeFrom="paragraph">
              <wp:posOffset>469265</wp:posOffset>
            </wp:positionV>
            <wp:extent cx="3177540" cy="471805"/>
            <wp:effectExtent l="0" t="0" r="3810" b="4445"/>
            <wp:wrapTopAndBottom/>
            <wp:docPr id="23" name="Picture 23" descr="\\simgenicsserver\samahnzi-us\SUS_Projects\NOx and SOx\Images\Figure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mgenicsserver\samahnzi-us\SUS_Projects\NOx and SOx\Images\Figure4-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7540" cy="471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895">
        <w:t xml:space="preserve">Calculate the NOx </w:t>
      </w:r>
      <w:r>
        <w:t xml:space="preserve">emissions </w:t>
      </w:r>
      <w:r w:rsidR="008F0895">
        <w:t>and ammonia slip, in ppm, by simply multiplying the NO and NH</w:t>
      </w:r>
      <w:r w:rsidR="008F0895" w:rsidRPr="008F0895">
        <w:rPr>
          <w:vertAlign w:val="subscript"/>
        </w:rPr>
        <w:t>3</w:t>
      </w:r>
      <w:r w:rsidR="008F0895">
        <w:t xml:space="preserve"> mass fractions at the SCR bed </w:t>
      </w:r>
      <w:r>
        <w:t>by 1 x 10</w:t>
      </w:r>
      <w:r w:rsidRPr="00982962">
        <w:rPr>
          <w:vertAlign w:val="superscript"/>
        </w:rPr>
        <w:t>6</w:t>
      </w:r>
      <w:r>
        <w:t xml:space="preserve"> respectively, as done in </w:t>
      </w:r>
      <w:r w:rsidRPr="00982962">
        <w:rPr>
          <w:b/>
        </w:rPr>
        <w:t xml:space="preserve">Figure </w:t>
      </w:r>
      <w:r w:rsidR="00E6495B">
        <w:rPr>
          <w:b/>
        </w:rPr>
        <w:t>5</w:t>
      </w:r>
      <w:r w:rsidRPr="00982962">
        <w:rPr>
          <w:b/>
        </w:rPr>
        <w:t>-16</w:t>
      </w:r>
      <w:r w:rsidRPr="00982962">
        <w:t>.</w:t>
      </w:r>
      <w:r>
        <w:t xml:space="preserve"> </w:t>
      </w:r>
    </w:p>
    <w:p w14:paraId="4F90FA01" w14:textId="77777777" w:rsidR="00982962" w:rsidRDefault="00982962" w:rsidP="00982962">
      <w:pPr>
        <w:pStyle w:val="Caption"/>
      </w:pPr>
      <w:bookmarkStart w:id="29" w:name="_Toc456776689"/>
      <w:r>
        <w:t xml:space="preserve">Figure </w:t>
      </w:r>
      <w:r w:rsidR="00E6495B">
        <w:t>5</w:t>
      </w:r>
      <w:r>
        <w:t>-</w:t>
      </w:r>
      <w:r>
        <w:fldChar w:fldCharType="begin"/>
      </w:r>
      <w:r>
        <w:instrText xml:space="preserve"> SEQ Figure \* ARABIC \s 1 </w:instrText>
      </w:r>
      <w:r>
        <w:fldChar w:fldCharType="separate"/>
      </w:r>
      <w:r w:rsidR="008F79FC">
        <w:rPr>
          <w:noProof/>
        </w:rPr>
        <w:t>16</w:t>
      </w:r>
      <w:r>
        <w:rPr>
          <w:noProof/>
        </w:rPr>
        <w:fldChar w:fldCharType="end"/>
      </w:r>
      <w:r>
        <w:t>: NOx and Ammonia Slip ppm Calculations</w:t>
      </w:r>
      <w:bookmarkEnd w:id="29"/>
    </w:p>
    <w:p w14:paraId="07D3DC9F" w14:textId="77777777" w:rsidR="003A335B" w:rsidRDefault="003A335B" w:rsidP="003A335B"/>
    <w:p w14:paraId="65C37496" w14:textId="77777777" w:rsidR="003A335B" w:rsidRDefault="00F474FE" w:rsidP="00F474FE">
      <w:pPr>
        <w:pStyle w:val="Heading2"/>
      </w:pPr>
      <w:bookmarkStart w:id="30" w:name="_Toc456776668"/>
      <w:r>
        <w:t>CALCULATING OMEGA</w:t>
      </w:r>
      <w:r w:rsidR="000F1689">
        <w:t xml:space="preserve"> (Ω)</w:t>
      </w:r>
      <w:bookmarkEnd w:id="30"/>
    </w:p>
    <w:p w14:paraId="165C7A82" w14:textId="77777777" w:rsidR="00397766" w:rsidRDefault="00397766" w:rsidP="003A335B">
      <w:pPr>
        <w:rPr>
          <w:rFonts w:cs="Arial"/>
        </w:rPr>
      </w:pPr>
      <w:r>
        <w:t xml:space="preserve">Omega is calculated as </w:t>
      </w:r>
      <w:r>
        <w:rPr>
          <w:rFonts w:cs="Arial"/>
        </w:rPr>
        <w:t>the ratio of the mass flow rate of the water injection flowing into the flame over the mass flow rate of the gas supply entering the flame. The following steps will require more data to be added to the</w:t>
      </w:r>
      <w:r w:rsidR="000C69FB">
        <w:rPr>
          <w:rFonts w:cs="Arial"/>
        </w:rPr>
        <w:t xml:space="preserve"> existing</w:t>
      </w:r>
      <w:r>
        <w:rPr>
          <w:rFonts w:cs="Arial"/>
        </w:rPr>
        <w:t xml:space="preserve"> script so that only a small calculation is needed to determine </w:t>
      </w:r>
      <w:r w:rsidR="006731F3">
        <w:rPr>
          <w:rFonts w:cs="Arial"/>
        </w:rPr>
        <w:t>O</w:t>
      </w:r>
      <w:r>
        <w:rPr>
          <w:rFonts w:cs="Arial"/>
        </w:rPr>
        <w:t xml:space="preserve">mega. </w:t>
      </w:r>
    </w:p>
    <w:p w14:paraId="74D482CC" w14:textId="77777777" w:rsidR="003A335B" w:rsidRDefault="00CC5C23" w:rsidP="00397766">
      <w:pPr>
        <w:pStyle w:val="ListParagraph"/>
        <w:numPr>
          <w:ilvl w:val="0"/>
          <w:numId w:val="19"/>
        </w:numPr>
      </w:pPr>
      <w:r w:rsidRPr="00CC5C23">
        <w:rPr>
          <w:noProof/>
        </w:rPr>
        <w:drawing>
          <wp:anchor distT="0" distB="0" distL="114300" distR="114300" simplePos="0" relativeHeight="251683840" behindDoc="0" locked="0" layoutInCell="1" allowOverlap="1" wp14:anchorId="2007A1DB" wp14:editId="5FD902A2">
            <wp:simplePos x="0" y="0"/>
            <wp:positionH relativeFrom="margin">
              <wp:align>center</wp:align>
            </wp:positionH>
            <wp:positionV relativeFrom="paragraph">
              <wp:posOffset>846455</wp:posOffset>
            </wp:positionV>
            <wp:extent cx="4244340" cy="295910"/>
            <wp:effectExtent l="0" t="0" r="3810" b="8890"/>
            <wp:wrapTopAndBottom/>
            <wp:docPr id="25" name="Picture 25" descr="\\simgenicsserver\samahnzi-us\SUS_Projects\NOx and SOx\Images\Figure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genicsserver\samahnzi-us\SUS_Projects\NOx and SOx\Images\Figure4-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4340" cy="29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69FB">
        <w:t>Create</w:t>
      </w:r>
      <w:r w:rsidR="00397766">
        <w:t xml:space="preserve"> two</w:t>
      </w:r>
      <w:r w:rsidR="000C69FB">
        <w:t xml:space="preserve"> new</w:t>
      </w:r>
      <w:r w:rsidR="00397766">
        <w:t xml:space="preserve"> input properties</w:t>
      </w:r>
      <w:r w:rsidR="000C69FB">
        <w:t xml:space="preserve"> in the script and connect them, using the </w:t>
      </w:r>
      <w:r w:rsidR="000C69FB" w:rsidRPr="000C69FB">
        <w:rPr>
          <w:i/>
        </w:rPr>
        <w:t>Data Transfer Link</w:t>
      </w:r>
      <w:r w:rsidR="000C69FB">
        <w:t>, to the mass flow rate of the water injection</w:t>
      </w:r>
      <w:r w:rsidR="00397766">
        <w:t xml:space="preserve"> </w:t>
      </w:r>
      <w:r w:rsidR="000C69FB">
        <w:t>and to the mass flow rate of the gas supply.</w:t>
      </w:r>
      <w:r w:rsidR="000F1689">
        <w:t xml:space="preserve"> REMEMBER: Since </w:t>
      </w:r>
      <w:r w:rsidR="00E00AA9">
        <w:t>O</w:t>
      </w:r>
      <w:r w:rsidR="000F1689">
        <w:t xml:space="preserve">mega is a ratio, the units need to cancel out. Thus be sure to check that both properties are in the same unit.  An example of the input properties are shown in </w:t>
      </w:r>
      <w:r w:rsidR="000F1689" w:rsidRPr="000F1689">
        <w:rPr>
          <w:b/>
        </w:rPr>
        <w:t xml:space="preserve">Figure </w:t>
      </w:r>
      <w:r w:rsidR="00E6495B">
        <w:rPr>
          <w:b/>
        </w:rPr>
        <w:t>5</w:t>
      </w:r>
      <w:r w:rsidR="000F1689" w:rsidRPr="000F1689">
        <w:rPr>
          <w:b/>
        </w:rPr>
        <w:t>-17</w:t>
      </w:r>
      <w:r w:rsidR="000F1689">
        <w:t xml:space="preserve">. </w:t>
      </w:r>
    </w:p>
    <w:p w14:paraId="17AAC772" w14:textId="77777777" w:rsidR="00CC5C23" w:rsidRDefault="00CC5C23" w:rsidP="00CC5C23">
      <w:pPr>
        <w:pStyle w:val="Caption"/>
        <w:ind w:firstLine="720"/>
        <w:jc w:val="left"/>
      </w:pPr>
      <w:r>
        <w:t xml:space="preserve">                   </w:t>
      </w:r>
      <w:bookmarkStart w:id="31" w:name="_Toc456776690"/>
      <w:r>
        <w:t xml:space="preserve">Figure </w:t>
      </w:r>
      <w:r w:rsidR="00E6495B">
        <w:t>5</w:t>
      </w:r>
      <w:r>
        <w:t>-</w:t>
      </w:r>
      <w:r>
        <w:fldChar w:fldCharType="begin"/>
      </w:r>
      <w:r>
        <w:instrText xml:space="preserve"> SEQ Figure \* ARABIC \s 1 </w:instrText>
      </w:r>
      <w:r>
        <w:fldChar w:fldCharType="separate"/>
      </w:r>
      <w:r w:rsidR="008F79FC">
        <w:rPr>
          <w:noProof/>
        </w:rPr>
        <w:t>17</w:t>
      </w:r>
      <w:r>
        <w:rPr>
          <w:noProof/>
        </w:rPr>
        <w:fldChar w:fldCharType="end"/>
      </w:r>
      <w:r>
        <w:t>: Water Injection and Gas Supply Mass Flow Rates</w:t>
      </w:r>
      <w:bookmarkEnd w:id="31"/>
    </w:p>
    <w:p w14:paraId="0DB2134B" w14:textId="77777777" w:rsidR="00CC5C23" w:rsidRDefault="00CC5C23" w:rsidP="00CC5C23"/>
    <w:p w14:paraId="039AE48A" w14:textId="77777777" w:rsidR="00CC5C23" w:rsidRDefault="00E00AA9" w:rsidP="00CC5C23">
      <w:pPr>
        <w:pStyle w:val="ListParagraph"/>
        <w:numPr>
          <w:ilvl w:val="0"/>
          <w:numId w:val="19"/>
        </w:numPr>
      </w:pPr>
      <w:r w:rsidRPr="00E00AA9">
        <w:rPr>
          <w:noProof/>
        </w:rPr>
        <w:lastRenderedPageBreak/>
        <w:drawing>
          <wp:anchor distT="0" distB="0" distL="114300" distR="114300" simplePos="0" relativeHeight="251684864" behindDoc="0" locked="0" layoutInCell="1" allowOverlap="1" wp14:anchorId="2346E3E9" wp14:editId="71A21A10">
            <wp:simplePos x="0" y="0"/>
            <wp:positionH relativeFrom="margin">
              <wp:align>center</wp:align>
            </wp:positionH>
            <wp:positionV relativeFrom="paragraph">
              <wp:posOffset>582295</wp:posOffset>
            </wp:positionV>
            <wp:extent cx="4038600" cy="489127"/>
            <wp:effectExtent l="0" t="0" r="0" b="6350"/>
            <wp:wrapTopAndBottom/>
            <wp:docPr id="26" name="Picture 26" descr="\\simgenicsserver\samahnzi-us\SUS_Projects\NOx and SOx\Images\Figure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genicsserver\samahnzi-us\SUS_Projects\NOx and SOx\Images\Figure4-1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489127"/>
                    </a:xfrm>
                    <a:prstGeom prst="rect">
                      <a:avLst/>
                    </a:prstGeom>
                    <a:noFill/>
                    <a:ln>
                      <a:noFill/>
                    </a:ln>
                  </pic:spPr>
                </pic:pic>
              </a:graphicData>
            </a:graphic>
          </wp:anchor>
        </w:drawing>
      </w:r>
      <w:r>
        <w:t xml:space="preserve">Calculate Omega by dividing the mass flow rate of the water injection by the mass flow rate of the gas supply as in </w:t>
      </w:r>
      <w:r w:rsidRPr="00E00AA9">
        <w:rPr>
          <w:b/>
        </w:rPr>
        <w:t xml:space="preserve">Figure </w:t>
      </w:r>
      <w:r w:rsidR="00E6495B">
        <w:rPr>
          <w:b/>
        </w:rPr>
        <w:t>5</w:t>
      </w:r>
      <w:r w:rsidRPr="00E00AA9">
        <w:rPr>
          <w:b/>
        </w:rPr>
        <w:t>-18</w:t>
      </w:r>
      <w:r w:rsidRPr="00E00AA9">
        <w:t xml:space="preserve">. </w:t>
      </w:r>
      <w:r>
        <w:t xml:space="preserve">Remember to add the small value to the denominator in case the mass flow rate of the gas supply should equal zero. </w:t>
      </w:r>
    </w:p>
    <w:p w14:paraId="683E2FC3" w14:textId="77777777" w:rsidR="00E00AA9" w:rsidRDefault="00E00AA9" w:rsidP="00E00AA9">
      <w:pPr>
        <w:pStyle w:val="Caption"/>
        <w:ind w:left="2160" w:firstLine="720"/>
        <w:jc w:val="left"/>
      </w:pPr>
      <w:r>
        <w:t xml:space="preserve">    </w:t>
      </w:r>
      <w:bookmarkStart w:id="32" w:name="_Toc456776691"/>
      <w:r>
        <w:t xml:space="preserve">Figure </w:t>
      </w:r>
      <w:r w:rsidR="00E6495B">
        <w:t>5</w:t>
      </w:r>
      <w:r>
        <w:t>-</w:t>
      </w:r>
      <w:r>
        <w:fldChar w:fldCharType="begin"/>
      </w:r>
      <w:r>
        <w:instrText xml:space="preserve"> SEQ Figure \* ARABIC \s 1 </w:instrText>
      </w:r>
      <w:r>
        <w:fldChar w:fldCharType="separate"/>
      </w:r>
      <w:r w:rsidR="008F79FC">
        <w:rPr>
          <w:noProof/>
        </w:rPr>
        <w:t>18</w:t>
      </w:r>
      <w:r>
        <w:rPr>
          <w:noProof/>
        </w:rPr>
        <w:fldChar w:fldCharType="end"/>
      </w:r>
      <w:r>
        <w:t>: Calculation of Omega</w:t>
      </w:r>
      <w:bookmarkEnd w:id="32"/>
    </w:p>
    <w:p w14:paraId="34BB3D6F" w14:textId="77777777" w:rsidR="00E00AA9" w:rsidRDefault="00E00AA9" w:rsidP="00E00AA9"/>
    <w:p w14:paraId="0E308CE4" w14:textId="77777777" w:rsidR="00E00AA9" w:rsidRDefault="00E00AA9" w:rsidP="00E00AA9">
      <w:pPr>
        <w:pStyle w:val="ListParagraph"/>
        <w:numPr>
          <w:ilvl w:val="0"/>
          <w:numId w:val="19"/>
        </w:numPr>
      </w:pPr>
      <w:r>
        <w:t>Lastly, create an output property</w:t>
      </w:r>
      <w:r w:rsidR="00DC20A1">
        <w:t xml:space="preserve"> in the script in order to make</w:t>
      </w:r>
      <w:r>
        <w:t xml:space="preserve"> Omega</w:t>
      </w:r>
      <w:r w:rsidR="00DC20A1">
        <w:t xml:space="preserve"> visible</w:t>
      </w:r>
      <w:r>
        <w:t xml:space="preserve"> to the outside world. </w:t>
      </w:r>
    </w:p>
    <w:p w14:paraId="7799B7D4" w14:textId="77777777" w:rsidR="00964707" w:rsidRDefault="00964707" w:rsidP="00192C76"/>
    <w:p w14:paraId="5F2E3846" w14:textId="77777777" w:rsidR="002A3C13" w:rsidRDefault="002A3C13" w:rsidP="002A3C13">
      <w:pPr>
        <w:pStyle w:val="Heading1"/>
      </w:pPr>
      <w:bookmarkStart w:id="33" w:name="_Toc456776669"/>
      <w:r>
        <w:t>Verification and validation</w:t>
      </w:r>
      <w:bookmarkEnd w:id="33"/>
    </w:p>
    <w:p w14:paraId="0B31C3CD" w14:textId="77777777" w:rsidR="00D758B5" w:rsidRDefault="00D758B5" w:rsidP="00D758B5">
      <w:r>
        <w:t>To ensure that this</w:t>
      </w:r>
      <w:r w:rsidR="000574E3">
        <w:t xml:space="preserve"> new</w:t>
      </w:r>
      <w:r>
        <w:t xml:space="preserve"> method for determining the NOx emissions, as descri</w:t>
      </w:r>
      <w:r w:rsidR="000574E3">
        <w:t>bed in the previous sections, is</w:t>
      </w:r>
      <w:r>
        <w:t xml:space="preserve"> accurate</w:t>
      </w:r>
      <w:r w:rsidR="00B93DEC">
        <w:t xml:space="preserve"> enough to use on simulators in the future</w:t>
      </w:r>
      <w:r>
        <w:t xml:space="preserve">, it has been </w:t>
      </w:r>
      <w:r w:rsidR="006D6A39">
        <w:t>compared to the NRG Long Beach s</w:t>
      </w:r>
      <w:r>
        <w:t>imulator.</w:t>
      </w:r>
      <w:r w:rsidR="006D6A39">
        <w:t xml:space="preserve"> The Long Beach s</w:t>
      </w:r>
      <w:r w:rsidR="00457FEA">
        <w:t xml:space="preserve">imulator </w:t>
      </w:r>
      <w:r w:rsidR="000574E3">
        <w:t>makes</w:t>
      </w:r>
      <w:r w:rsidR="00457FEA">
        <w:t xml:space="preserve"> use of empirical methods to determine the NOx emissions</w:t>
      </w:r>
      <w:r w:rsidR="000574E3">
        <w:t>,</w:t>
      </w:r>
      <w:r w:rsidR="003F5A3A">
        <w:t xml:space="preserve"> as opposed to this</w:t>
      </w:r>
      <w:r w:rsidR="000574E3">
        <w:t xml:space="preserve"> new method</w:t>
      </w:r>
      <w:r w:rsidR="00041CAD">
        <w:t xml:space="preserve"> that uses the gases’ mass fractions and flow rates</w:t>
      </w:r>
      <w:r w:rsidR="00457FEA">
        <w:t>.</w:t>
      </w:r>
      <w:r>
        <w:t xml:space="preserve"> An analysis</w:t>
      </w:r>
      <w:r w:rsidR="00B93DEC">
        <w:t xml:space="preserve"> of the emissions were</w:t>
      </w:r>
      <w:r>
        <w:t xml:space="preserve"> done at </w:t>
      </w:r>
      <w:r w:rsidR="00B93DEC">
        <w:t>startup, shutdown</w:t>
      </w:r>
      <w:r w:rsidR="000574E3">
        <w:t>,</w:t>
      </w:r>
      <w:r w:rsidR="00B93DEC">
        <w:t xml:space="preserve"> and while</w:t>
      </w:r>
      <w:r>
        <w:t xml:space="preserve"> the simulator</w:t>
      </w:r>
      <w:r w:rsidR="00570268">
        <w:t>s were</w:t>
      </w:r>
      <w:r>
        <w:t xml:space="preserve"> running at stead</w:t>
      </w:r>
      <w:r w:rsidR="00B93DEC">
        <w:t>y state.</w:t>
      </w:r>
    </w:p>
    <w:p w14:paraId="0F31584E" w14:textId="77777777" w:rsidR="00B93DEC" w:rsidRPr="00D758B5" w:rsidRDefault="00B93DEC" w:rsidP="00D758B5"/>
    <w:p w14:paraId="73157117" w14:textId="77777777" w:rsidR="00D758B5" w:rsidRDefault="00D758B5" w:rsidP="00F75F79">
      <w:pPr>
        <w:pStyle w:val="Heading2"/>
      </w:pPr>
      <w:bookmarkStart w:id="34" w:name="_Toc456776670"/>
      <w:r>
        <w:t>TEST ANALYSIS AT STEADY STATE</w:t>
      </w:r>
      <w:bookmarkEnd w:id="34"/>
    </w:p>
    <w:p w14:paraId="18A06782" w14:textId="77777777" w:rsidR="00B93DEC" w:rsidRPr="00B93DEC" w:rsidRDefault="00111644" w:rsidP="00B93DEC">
      <w:r>
        <w:t xml:space="preserve">At steady </w:t>
      </w:r>
      <w:r w:rsidR="006D6A39">
        <w:t>state (65 MW), the Long Beach s</w:t>
      </w:r>
      <w:r w:rsidR="00B93DEC">
        <w:t xml:space="preserve">imulator will produce the lowest quantity of NOx emissions. </w:t>
      </w:r>
      <w:r w:rsidR="00ED6744">
        <w:t xml:space="preserve">At the turbine exit, the emissions should equal to 13.5 ppm. When ammonia has been added to the system, the NOx emissions will reduce to 2.3 ppm. The following table, </w:t>
      </w:r>
      <w:r w:rsidR="00ED6744" w:rsidRPr="00ED6744">
        <w:rPr>
          <w:b/>
        </w:rPr>
        <w:t>Table 6-1</w:t>
      </w:r>
      <w:r w:rsidR="00ED6744">
        <w:t>, compares the</w:t>
      </w:r>
      <w:r w:rsidR="00F92F2D">
        <w:t xml:space="preserve"> influe</w:t>
      </w:r>
      <w:r w:rsidR="00FB5855">
        <w:t>nce of the foggers</w:t>
      </w:r>
      <w:r w:rsidR="00C952EB">
        <w:t>,</w:t>
      </w:r>
      <w:r w:rsidR="00FB5855">
        <w:t xml:space="preserve"> and the influence of the ammonia</w:t>
      </w:r>
      <w:r w:rsidR="00F92F2D">
        <w:t xml:space="preserve"> injection</w:t>
      </w:r>
      <w:r w:rsidR="00C952EB">
        <w:t>,</w:t>
      </w:r>
      <w:r w:rsidR="00F92F2D">
        <w:t xml:space="preserve"> on the</w:t>
      </w:r>
      <w:r w:rsidR="00ED6744">
        <w:t xml:space="preserve"> presence of</w:t>
      </w:r>
      <w:r w:rsidR="00F92F2D">
        <w:t xml:space="preserve"> the NOx</w:t>
      </w:r>
      <w:r w:rsidR="00457FEA">
        <w:t xml:space="preserve"> emissions</w:t>
      </w:r>
      <w:r w:rsidR="00F92F2D">
        <w:t xml:space="preserve">. </w:t>
      </w:r>
      <w:r w:rsidR="00FB5855">
        <w:t>The water injection will always be switched on.</w:t>
      </w:r>
    </w:p>
    <w:p w14:paraId="5CAFAC48" w14:textId="77777777" w:rsidR="00A600FD" w:rsidRDefault="00A600FD" w:rsidP="00A600FD">
      <w:pPr>
        <w:pStyle w:val="Caption"/>
      </w:pPr>
      <w:r>
        <w:tab/>
      </w:r>
      <w:r>
        <w:tab/>
      </w:r>
      <w:bookmarkStart w:id="35" w:name="_Ref276983294"/>
    </w:p>
    <w:p w14:paraId="5A713FFD" w14:textId="77777777" w:rsidR="005A7B8E" w:rsidRDefault="00A600FD" w:rsidP="00A600FD">
      <w:pPr>
        <w:pStyle w:val="Caption"/>
      </w:pPr>
      <w:bookmarkStart w:id="36" w:name="_Toc456703420"/>
      <w:r>
        <w:t>Table 6</w:t>
      </w:r>
      <w:r>
        <w:noBreakHyphen/>
      </w:r>
      <w:r>
        <w:fldChar w:fldCharType="begin"/>
      </w:r>
      <w:r>
        <w:instrText xml:space="preserve"> SEQ Table \* ARABIC \s 1 </w:instrText>
      </w:r>
      <w:r>
        <w:fldChar w:fldCharType="separate"/>
      </w:r>
      <w:r w:rsidR="008F79FC">
        <w:rPr>
          <w:noProof/>
        </w:rPr>
        <w:t>1</w:t>
      </w:r>
      <w:r>
        <w:rPr>
          <w:noProof/>
        </w:rPr>
        <w:fldChar w:fldCharType="end"/>
      </w:r>
      <w:bookmarkEnd w:id="35"/>
      <w:r w:rsidRPr="00957C4F">
        <w:t xml:space="preserve">: </w:t>
      </w:r>
      <w:r>
        <w:t>Steady State NOx Emissions Analysis</w:t>
      </w:r>
      <w:bookmarkEnd w:id="36"/>
    </w:p>
    <w:tbl>
      <w:tblPr>
        <w:tblStyle w:val="TableGrid"/>
        <w:tblW w:w="0" w:type="auto"/>
        <w:jc w:val="center"/>
        <w:tblCellMar>
          <w:top w:w="29" w:type="dxa"/>
          <w:left w:w="115" w:type="dxa"/>
          <w:bottom w:w="29" w:type="dxa"/>
          <w:right w:w="115" w:type="dxa"/>
        </w:tblCellMar>
        <w:tblLook w:val="04A0" w:firstRow="1" w:lastRow="0" w:firstColumn="1" w:lastColumn="0" w:noHBand="0" w:noVBand="1"/>
      </w:tblPr>
      <w:tblGrid>
        <w:gridCol w:w="2280"/>
        <w:gridCol w:w="3334"/>
        <w:gridCol w:w="3736"/>
      </w:tblGrid>
      <w:tr w:rsidR="00A600FD" w:rsidRPr="0056599F" w14:paraId="70364171" w14:textId="77777777" w:rsidTr="00081BFC">
        <w:trPr>
          <w:tblHeader/>
          <w:jc w:val="center"/>
        </w:trPr>
        <w:tc>
          <w:tcPr>
            <w:tcW w:w="2280" w:type="dxa"/>
            <w:shd w:val="clear" w:color="auto" w:fill="D9D9D9" w:themeFill="background1" w:themeFillShade="D9"/>
            <w:vAlign w:val="center"/>
          </w:tcPr>
          <w:p w14:paraId="45B0B416" w14:textId="77777777" w:rsidR="00A600FD" w:rsidRPr="00F636D7" w:rsidRDefault="00A600FD" w:rsidP="00081BFC">
            <w:pPr>
              <w:jc w:val="center"/>
              <w:rPr>
                <w:b/>
              </w:rPr>
            </w:pPr>
          </w:p>
        </w:tc>
        <w:tc>
          <w:tcPr>
            <w:tcW w:w="3334" w:type="dxa"/>
            <w:shd w:val="clear" w:color="auto" w:fill="D9D9D9" w:themeFill="background1" w:themeFillShade="D9"/>
            <w:vAlign w:val="center"/>
          </w:tcPr>
          <w:p w14:paraId="26F98E67" w14:textId="77777777" w:rsidR="00A600FD" w:rsidRPr="00F636D7" w:rsidRDefault="00A600FD" w:rsidP="00081BFC">
            <w:pPr>
              <w:jc w:val="center"/>
              <w:rPr>
                <w:b/>
              </w:rPr>
            </w:pPr>
            <w:r>
              <w:rPr>
                <w:b/>
              </w:rPr>
              <w:t>NRG Long Beach</w:t>
            </w:r>
          </w:p>
        </w:tc>
        <w:tc>
          <w:tcPr>
            <w:tcW w:w="3736" w:type="dxa"/>
            <w:shd w:val="clear" w:color="auto" w:fill="D9D9D9" w:themeFill="background1" w:themeFillShade="D9"/>
            <w:vAlign w:val="center"/>
          </w:tcPr>
          <w:p w14:paraId="4ED8DA29" w14:textId="77777777" w:rsidR="00A600FD" w:rsidRPr="00F636D7" w:rsidRDefault="00A600FD" w:rsidP="00081BFC">
            <w:pPr>
              <w:jc w:val="center"/>
              <w:rPr>
                <w:b/>
              </w:rPr>
            </w:pPr>
            <w:r>
              <w:rPr>
                <w:b/>
              </w:rPr>
              <w:t>New Method</w:t>
            </w:r>
          </w:p>
        </w:tc>
      </w:tr>
      <w:tr w:rsidR="00A600FD" w14:paraId="69C02547" w14:textId="77777777" w:rsidTr="00081BFC">
        <w:trPr>
          <w:jc w:val="center"/>
        </w:trPr>
        <w:tc>
          <w:tcPr>
            <w:tcW w:w="2280" w:type="dxa"/>
            <w:vAlign w:val="center"/>
          </w:tcPr>
          <w:p w14:paraId="6C797120" w14:textId="77777777" w:rsidR="00FB5855" w:rsidRDefault="00FB5855" w:rsidP="00081BFC">
            <w:pPr>
              <w:widowControl/>
              <w:jc w:val="center"/>
            </w:pPr>
            <w:r>
              <w:t>Fogger ON</w:t>
            </w:r>
          </w:p>
          <w:p w14:paraId="09F5DA2E" w14:textId="77777777" w:rsidR="00A600FD" w:rsidRDefault="00FB5855" w:rsidP="00081BFC">
            <w:pPr>
              <w:widowControl/>
              <w:jc w:val="center"/>
            </w:pPr>
            <w:r>
              <w:t>Ammonia ON</w:t>
            </w:r>
          </w:p>
        </w:tc>
        <w:tc>
          <w:tcPr>
            <w:tcW w:w="3334" w:type="dxa"/>
            <w:vAlign w:val="center"/>
          </w:tcPr>
          <w:p w14:paraId="37BFCC6F" w14:textId="77777777" w:rsidR="00A600FD" w:rsidRDefault="00F95949" w:rsidP="00081BFC">
            <w:pPr>
              <w:widowControl/>
              <w:jc w:val="center"/>
            </w:pPr>
            <w:r>
              <w:t>2.3 ppm</w:t>
            </w:r>
          </w:p>
        </w:tc>
        <w:tc>
          <w:tcPr>
            <w:tcW w:w="3736" w:type="dxa"/>
            <w:vAlign w:val="center"/>
          </w:tcPr>
          <w:p w14:paraId="5412A13B" w14:textId="77777777" w:rsidR="00A600FD" w:rsidRDefault="00F95949" w:rsidP="00081BFC">
            <w:pPr>
              <w:widowControl/>
              <w:jc w:val="center"/>
            </w:pPr>
            <w:r>
              <w:t>2.299 ppm</w:t>
            </w:r>
          </w:p>
        </w:tc>
      </w:tr>
      <w:tr w:rsidR="00A600FD" w14:paraId="2FE6D71D" w14:textId="77777777" w:rsidTr="00081BFC">
        <w:trPr>
          <w:jc w:val="center"/>
        </w:trPr>
        <w:tc>
          <w:tcPr>
            <w:tcW w:w="2280" w:type="dxa"/>
            <w:vAlign w:val="center"/>
          </w:tcPr>
          <w:p w14:paraId="0B6314A0" w14:textId="77777777" w:rsidR="00A600FD" w:rsidRDefault="00FB5855" w:rsidP="00081BFC">
            <w:pPr>
              <w:widowControl/>
              <w:jc w:val="center"/>
            </w:pPr>
            <w:r>
              <w:t xml:space="preserve">Fogger </w:t>
            </w:r>
            <w:r w:rsidR="00F95949">
              <w:t>ON</w:t>
            </w:r>
          </w:p>
          <w:p w14:paraId="731AECF4" w14:textId="77777777" w:rsidR="00FB5855" w:rsidRDefault="00FB5855" w:rsidP="00081BFC">
            <w:pPr>
              <w:widowControl/>
              <w:jc w:val="center"/>
            </w:pPr>
            <w:r>
              <w:t>Ammonia OFF</w:t>
            </w:r>
          </w:p>
        </w:tc>
        <w:tc>
          <w:tcPr>
            <w:tcW w:w="3334" w:type="dxa"/>
            <w:vAlign w:val="center"/>
          </w:tcPr>
          <w:p w14:paraId="6B013AA2" w14:textId="77777777" w:rsidR="00A600FD" w:rsidRDefault="002068EC" w:rsidP="00081BFC">
            <w:pPr>
              <w:widowControl/>
              <w:jc w:val="center"/>
            </w:pPr>
            <w:r>
              <w:t>13.5 ppm</w:t>
            </w:r>
          </w:p>
        </w:tc>
        <w:tc>
          <w:tcPr>
            <w:tcW w:w="3736" w:type="dxa"/>
            <w:vAlign w:val="center"/>
          </w:tcPr>
          <w:p w14:paraId="29334B92" w14:textId="77777777" w:rsidR="00A600FD" w:rsidRDefault="00F95949" w:rsidP="00081BFC">
            <w:pPr>
              <w:widowControl/>
              <w:jc w:val="center"/>
            </w:pPr>
            <w:r>
              <w:t>13.5 ppm</w:t>
            </w:r>
          </w:p>
        </w:tc>
      </w:tr>
      <w:tr w:rsidR="00A600FD" w14:paraId="144741B8" w14:textId="77777777" w:rsidTr="00081BFC">
        <w:trPr>
          <w:jc w:val="center"/>
        </w:trPr>
        <w:tc>
          <w:tcPr>
            <w:tcW w:w="2280" w:type="dxa"/>
            <w:vAlign w:val="center"/>
          </w:tcPr>
          <w:p w14:paraId="45D73A6B" w14:textId="77777777" w:rsidR="00A600FD" w:rsidRDefault="00FB5855" w:rsidP="00081BFC">
            <w:pPr>
              <w:widowControl/>
              <w:jc w:val="center"/>
            </w:pPr>
            <w:r>
              <w:t xml:space="preserve">Fogger </w:t>
            </w:r>
            <w:r w:rsidR="00F95949">
              <w:t>OFF</w:t>
            </w:r>
          </w:p>
          <w:p w14:paraId="6CE8EE44" w14:textId="77777777" w:rsidR="00FB5855" w:rsidRDefault="00FB5855" w:rsidP="00081BFC">
            <w:pPr>
              <w:widowControl/>
              <w:jc w:val="center"/>
            </w:pPr>
            <w:r>
              <w:t>Ammonia OFF</w:t>
            </w:r>
          </w:p>
        </w:tc>
        <w:tc>
          <w:tcPr>
            <w:tcW w:w="3334" w:type="dxa"/>
            <w:vAlign w:val="center"/>
          </w:tcPr>
          <w:p w14:paraId="3F0986E9" w14:textId="77777777" w:rsidR="00A600FD" w:rsidRDefault="002068EC" w:rsidP="00081BFC">
            <w:pPr>
              <w:widowControl/>
              <w:jc w:val="center"/>
            </w:pPr>
            <w:r>
              <w:t>14.7 ppm</w:t>
            </w:r>
          </w:p>
        </w:tc>
        <w:tc>
          <w:tcPr>
            <w:tcW w:w="3736" w:type="dxa"/>
            <w:vAlign w:val="center"/>
          </w:tcPr>
          <w:p w14:paraId="6B897B2C" w14:textId="77777777" w:rsidR="00A600FD" w:rsidRDefault="002068EC" w:rsidP="00081BFC">
            <w:pPr>
              <w:widowControl/>
              <w:jc w:val="center"/>
            </w:pPr>
            <w:r>
              <w:t>14.35</w:t>
            </w:r>
            <w:r w:rsidR="00F95949">
              <w:t xml:space="preserve"> ppm</w:t>
            </w:r>
          </w:p>
        </w:tc>
      </w:tr>
      <w:tr w:rsidR="00A600FD" w14:paraId="765B96E1" w14:textId="77777777" w:rsidTr="00081BFC">
        <w:trPr>
          <w:jc w:val="center"/>
        </w:trPr>
        <w:tc>
          <w:tcPr>
            <w:tcW w:w="2280" w:type="dxa"/>
            <w:vAlign w:val="center"/>
          </w:tcPr>
          <w:p w14:paraId="0CB0F7B4" w14:textId="77777777" w:rsidR="00A600FD" w:rsidRDefault="00FB5855" w:rsidP="00081BFC">
            <w:pPr>
              <w:widowControl/>
              <w:jc w:val="center"/>
            </w:pPr>
            <w:r>
              <w:t>Fogger OFF</w:t>
            </w:r>
          </w:p>
          <w:p w14:paraId="7C1B6F48" w14:textId="77777777" w:rsidR="00FB5855" w:rsidRDefault="00FB5855" w:rsidP="00081BFC">
            <w:pPr>
              <w:widowControl/>
              <w:jc w:val="center"/>
            </w:pPr>
            <w:r>
              <w:t>Ammonia ON</w:t>
            </w:r>
          </w:p>
        </w:tc>
        <w:tc>
          <w:tcPr>
            <w:tcW w:w="3334" w:type="dxa"/>
            <w:vAlign w:val="center"/>
          </w:tcPr>
          <w:p w14:paraId="43891484" w14:textId="77777777" w:rsidR="00A600FD" w:rsidRDefault="00081BFC" w:rsidP="00081BFC">
            <w:pPr>
              <w:widowControl/>
              <w:jc w:val="center"/>
            </w:pPr>
            <w:r>
              <w:t>2.4 ppm</w:t>
            </w:r>
          </w:p>
        </w:tc>
        <w:tc>
          <w:tcPr>
            <w:tcW w:w="3736" w:type="dxa"/>
            <w:vAlign w:val="center"/>
          </w:tcPr>
          <w:p w14:paraId="7CE4F36D" w14:textId="77777777" w:rsidR="00A600FD" w:rsidRDefault="002068EC" w:rsidP="00081BFC">
            <w:pPr>
              <w:widowControl/>
              <w:jc w:val="center"/>
            </w:pPr>
            <w:r>
              <w:t>2.91 ppm</w:t>
            </w:r>
          </w:p>
        </w:tc>
      </w:tr>
      <w:tr w:rsidR="002068EC" w14:paraId="37F9C0CD" w14:textId="77777777" w:rsidTr="00081BFC">
        <w:trPr>
          <w:jc w:val="center"/>
        </w:trPr>
        <w:tc>
          <w:tcPr>
            <w:tcW w:w="2280" w:type="dxa"/>
            <w:vAlign w:val="center"/>
          </w:tcPr>
          <w:p w14:paraId="32B8205D" w14:textId="77777777" w:rsidR="002068EC" w:rsidRDefault="002068EC" w:rsidP="00081BFC">
            <w:pPr>
              <w:widowControl/>
              <w:jc w:val="center"/>
            </w:pPr>
            <w:r>
              <w:lastRenderedPageBreak/>
              <w:t>Omega</w:t>
            </w:r>
          </w:p>
        </w:tc>
        <w:tc>
          <w:tcPr>
            <w:tcW w:w="3334" w:type="dxa"/>
            <w:vAlign w:val="center"/>
          </w:tcPr>
          <w:p w14:paraId="5CBE558B" w14:textId="77777777" w:rsidR="002068EC" w:rsidRDefault="00081BFC" w:rsidP="00081BFC">
            <w:pPr>
              <w:widowControl/>
              <w:jc w:val="center"/>
            </w:pPr>
            <w:r>
              <w:t>1.76</w:t>
            </w:r>
          </w:p>
        </w:tc>
        <w:tc>
          <w:tcPr>
            <w:tcW w:w="3736" w:type="dxa"/>
            <w:vAlign w:val="center"/>
          </w:tcPr>
          <w:p w14:paraId="0CE49376" w14:textId="77777777" w:rsidR="002068EC" w:rsidRDefault="00081BFC" w:rsidP="00081BFC">
            <w:pPr>
              <w:widowControl/>
              <w:jc w:val="center"/>
            </w:pPr>
            <w:r>
              <w:t>1.75</w:t>
            </w:r>
          </w:p>
        </w:tc>
      </w:tr>
      <w:tr w:rsidR="00C952EB" w14:paraId="76A42F79" w14:textId="77777777" w:rsidTr="00081BFC">
        <w:trPr>
          <w:jc w:val="center"/>
        </w:trPr>
        <w:tc>
          <w:tcPr>
            <w:tcW w:w="2280" w:type="dxa"/>
            <w:vAlign w:val="center"/>
          </w:tcPr>
          <w:p w14:paraId="03665563" w14:textId="77777777" w:rsidR="00C952EB" w:rsidRDefault="00C952EB" w:rsidP="00081BFC">
            <w:pPr>
              <w:widowControl/>
              <w:jc w:val="center"/>
            </w:pPr>
            <w:r>
              <w:t>Ammonia Slip</w:t>
            </w:r>
            <w:r w:rsidR="00E828C9">
              <w:t xml:space="preserve"> with Fogger ON</w:t>
            </w:r>
          </w:p>
        </w:tc>
        <w:tc>
          <w:tcPr>
            <w:tcW w:w="3334" w:type="dxa"/>
            <w:vAlign w:val="center"/>
          </w:tcPr>
          <w:p w14:paraId="07E67370" w14:textId="77777777" w:rsidR="00C952EB" w:rsidRDefault="0024484E" w:rsidP="00081BFC">
            <w:pPr>
              <w:widowControl/>
              <w:jc w:val="center"/>
            </w:pPr>
            <w:r>
              <w:rPr>
                <w:noProof/>
              </w:rPr>
              <mc:AlternateContent>
                <mc:Choice Requires="wps">
                  <w:drawing>
                    <wp:anchor distT="0" distB="0" distL="114300" distR="114300" simplePos="0" relativeHeight="251717632" behindDoc="0" locked="0" layoutInCell="1" allowOverlap="1" wp14:anchorId="72CECF65" wp14:editId="02F75200">
                      <wp:simplePos x="0" y="0"/>
                      <wp:positionH relativeFrom="column">
                        <wp:posOffset>539750</wp:posOffset>
                      </wp:positionH>
                      <wp:positionV relativeFrom="paragraph">
                        <wp:posOffset>-48895</wp:posOffset>
                      </wp:positionV>
                      <wp:extent cx="845820" cy="236220"/>
                      <wp:effectExtent l="0" t="0" r="11430" b="11430"/>
                      <wp:wrapNone/>
                      <wp:docPr id="50" name="Rectangle 50"/>
                      <wp:cNvGraphicFramePr/>
                      <a:graphic xmlns:a="http://schemas.openxmlformats.org/drawingml/2006/main">
                        <a:graphicData uri="http://schemas.microsoft.com/office/word/2010/wordprocessingShape">
                          <wps:wsp>
                            <wps:cNvSpPr/>
                            <wps:spPr>
                              <a:xfrm>
                                <a:off x="0" y="0"/>
                                <a:ext cx="84582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4B044" id="Rectangle 50" o:spid="_x0000_s1026" style="position:absolute;margin-left:42.5pt;margin-top:-3.85pt;width:66.6pt;height:18.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" filled="f" strokecolor="red" strokeweight="2pt"/>
                  </w:pict>
                </mc:Fallback>
              </mc:AlternateContent>
            </w:r>
            <w:r w:rsidR="00C952EB">
              <w:t>0.1 ppm</w:t>
            </w:r>
          </w:p>
        </w:tc>
        <w:tc>
          <w:tcPr>
            <w:tcW w:w="3736" w:type="dxa"/>
            <w:vAlign w:val="center"/>
          </w:tcPr>
          <w:p w14:paraId="2EE73334" w14:textId="77777777" w:rsidR="00C952EB" w:rsidRDefault="00C952EB" w:rsidP="00081BFC">
            <w:pPr>
              <w:widowControl/>
              <w:jc w:val="center"/>
            </w:pPr>
            <w:r>
              <w:t>5.874 ppm</w:t>
            </w:r>
          </w:p>
        </w:tc>
      </w:tr>
    </w:tbl>
    <w:p w14:paraId="13BE3024" w14:textId="77777777" w:rsidR="005A7B8E" w:rsidRDefault="005A7B8E" w:rsidP="005A7B8E"/>
    <w:p w14:paraId="0249A03C" w14:textId="77777777" w:rsidR="00E828C9" w:rsidRDefault="00081BFC" w:rsidP="005A7B8E">
      <w:r>
        <w:t xml:space="preserve">It can be observed from </w:t>
      </w:r>
      <w:r w:rsidRPr="00081BFC">
        <w:rPr>
          <w:b/>
        </w:rPr>
        <w:t>Table 6-1</w:t>
      </w:r>
      <w:r>
        <w:rPr>
          <w:b/>
        </w:rPr>
        <w:t>,</w:t>
      </w:r>
      <w:r w:rsidR="00E828C9">
        <w:t xml:space="preserve"> </w:t>
      </w:r>
      <w:r>
        <w:t>that the new method for determining the NOx emissions</w:t>
      </w:r>
      <w:r w:rsidR="0048225D">
        <w:t>,</w:t>
      </w:r>
      <w:r>
        <w:t xml:space="preserve"> </w:t>
      </w:r>
      <w:r w:rsidR="00C952EB">
        <w:t>is very close to the values produced on the</w:t>
      </w:r>
      <w:r w:rsidR="006D6A39">
        <w:t xml:space="preserve"> Long Beach s</w:t>
      </w:r>
      <w:r w:rsidR="004E340E">
        <w:t xml:space="preserve">imulator. </w:t>
      </w:r>
      <w:r w:rsidR="00805585">
        <w:t xml:space="preserve">Thus, it is possible that the new method can be considered for determining NOx emissions on other simulators. </w:t>
      </w:r>
      <w:r w:rsidR="00C952EB">
        <w:t xml:space="preserve">The </w:t>
      </w:r>
      <w:r w:rsidR="00E828C9">
        <w:t xml:space="preserve">ammonia slip is the </w:t>
      </w:r>
      <w:r w:rsidR="00C952EB">
        <w:t>only</w:t>
      </w:r>
      <w:r w:rsidR="00E828C9">
        <w:t xml:space="preserve"> property</w:t>
      </w:r>
      <w:r w:rsidR="00232F7D">
        <w:t xml:space="preserve"> that shows</w:t>
      </w:r>
      <w:r w:rsidR="00E828C9">
        <w:t xml:space="preserve"> a significant difference between the two methods. The power plant data</w:t>
      </w:r>
      <w:r w:rsidR="00232F7D">
        <w:t xml:space="preserve"> [2]</w:t>
      </w:r>
      <w:r w:rsidR="00E828C9">
        <w:t xml:space="preserve"> indicates that the ammonia slip needs to </w:t>
      </w:r>
      <w:r w:rsidR="005A00ED">
        <w:t xml:space="preserve">be </w:t>
      </w:r>
      <w:r w:rsidR="00E828C9">
        <w:t>around 5</w:t>
      </w:r>
      <w:r w:rsidR="00232F7D">
        <w:t xml:space="preserve"> </w:t>
      </w:r>
      <w:r w:rsidR="00E828C9">
        <w:t>ppm</w:t>
      </w:r>
      <w:r w:rsidR="005A00ED">
        <w:t>,</w:t>
      </w:r>
      <w:r w:rsidR="00E828C9">
        <w:t xml:space="preserve"> when the NOx emissions are 2 ppm. </w:t>
      </w:r>
      <w:r w:rsidR="00111644" w:rsidRPr="0024484E">
        <w:rPr>
          <w:b/>
          <w:color w:val="FF0000"/>
        </w:rPr>
        <w:t>It was</w:t>
      </w:r>
      <w:r w:rsidR="00232F7D" w:rsidRPr="0024484E">
        <w:rPr>
          <w:b/>
          <w:color w:val="FF0000"/>
        </w:rPr>
        <w:t xml:space="preserve"> noticed that the slip n</w:t>
      </w:r>
      <w:r w:rsidR="006D6A39" w:rsidRPr="0024484E">
        <w:rPr>
          <w:b/>
          <w:color w:val="FF0000"/>
        </w:rPr>
        <w:t>ever changed on the Long Beach s</w:t>
      </w:r>
      <w:r w:rsidR="00232F7D" w:rsidRPr="0024484E">
        <w:rPr>
          <w:b/>
          <w:color w:val="FF0000"/>
        </w:rPr>
        <w:t>imulator, which proves that this value is incorrect</w:t>
      </w:r>
      <w:r w:rsidR="00232F7D">
        <w:t xml:space="preserve">. Thus, it can be concluded that the ammonia slip determined from the new method would provide the more accurate number. </w:t>
      </w:r>
    </w:p>
    <w:p w14:paraId="5D94D864" w14:textId="77777777" w:rsidR="005A7B8E" w:rsidRDefault="005A7B8E" w:rsidP="005A7B8E"/>
    <w:p w14:paraId="323E4FD2" w14:textId="77777777" w:rsidR="005A7B8E" w:rsidRDefault="00C37065" w:rsidP="00C37065">
      <w:pPr>
        <w:pStyle w:val="Heading2"/>
      </w:pPr>
      <w:bookmarkStart w:id="37" w:name="_Toc456776671"/>
      <w:r>
        <w:t>TEST ANALYSIS AT STARTUP</w:t>
      </w:r>
      <w:bookmarkEnd w:id="37"/>
    </w:p>
    <w:p w14:paraId="1B88ED74" w14:textId="77777777" w:rsidR="00805585" w:rsidRDefault="00041CAD" w:rsidP="00805585">
      <w:r>
        <w:rPr>
          <w:noProof/>
        </w:rPr>
        <w:drawing>
          <wp:anchor distT="0" distB="0" distL="114300" distR="114300" simplePos="0" relativeHeight="251709440" behindDoc="0" locked="0" layoutInCell="1" allowOverlap="1" wp14:anchorId="65118AA9" wp14:editId="6D016C3B">
            <wp:simplePos x="0" y="0"/>
            <wp:positionH relativeFrom="column">
              <wp:posOffset>15240</wp:posOffset>
            </wp:positionH>
            <wp:positionV relativeFrom="paragraph">
              <wp:posOffset>759460</wp:posOffset>
            </wp:positionV>
            <wp:extent cx="5943600" cy="3492500"/>
            <wp:effectExtent l="0" t="0" r="0" b="12700"/>
            <wp:wrapTopAndBottom/>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r w:rsidR="00111644">
        <w:t xml:space="preserve">When starting up a simulator, it is expected that the NOx emissions will have an increase in concentration, and then gradually reduce as steady state is reached. </w:t>
      </w:r>
      <w:r w:rsidR="005F6BC8">
        <w:t>A study</w:t>
      </w:r>
      <w:r w:rsidR="00111644">
        <w:t xml:space="preserve"> of the startup was done on both simulators in order to compare the accuracy of the new method t</w:t>
      </w:r>
      <w:r w:rsidR="006D6A39">
        <w:t>o the values of the Long Beach s</w:t>
      </w:r>
      <w:r w:rsidR="00111644">
        <w:t xml:space="preserve">imulator. </w:t>
      </w:r>
      <w:r w:rsidR="00111644" w:rsidRPr="00111644">
        <w:rPr>
          <w:b/>
        </w:rPr>
        <w:t>Figure 6-1</w:t>
      </w:r>
      <w:r w:rsidR="00111644">
        <w:t xml:space="preserve"> and </w:t>
      </w:r>
      <w:r w:rsidR="00111644" w:rsidRPr="00111644">
        <w:rPr>
          <w:b/>
        </w:rPr>
        <w:t>Figure 6-2</w:t>
      </w:r>
      <w:r w:rsidR="00111644">
        <w:t xml:space="preserve"> below indicates the differences and similarities in the two methods. </w:t>
      </w:r>
    </w:p>
    <w:p w14:paraId="6F0A3D86" w14:textId="77777777" w:rsidR="00041CAD" w:rsidRDefault="00457FEA" w:rsidP="00041CAD">
      <w:pPr>
        <w:pStyle w:val="Caption"/>
        <w:ind w:left="720" w:firstLine="720"/>
        <w:jc w:val="left"/>
      </w:pPr>
      <w:bookmarkStart w:id="38" w:name="_Ref276986432"/>
      <w:bookmarkStart w:id="39" w:name="_Ref276986420"/>
      <w:bookmarkStart w:id="40" w:name="_Toc300758155"/>
      <w:bookmarkStart w:id="41" w:name="_Toc413909900"/>
      <w:bookmarkStart w:id="42" w:name="_Toc456776692"/>
      <w:r>
        <w:t xml:space="preserve">Figure </w:t>
      </w:r>
      <w:r w:rsidR="00320B0F">
        <w:t>6</w:t>
      </w:r>
      <w:r>
        <w:noBreakHyphen/>
      </w:r>
      <w:r>
        <w:fldChar w:fldCharType="begin"/>
      </w:r>
      <w:r>
        <w:instrText xml:space="preserve"> SEQ Figure \* ARABIC \s 1 </w:instrText>
      </w:r>
      <w:r>
        <w:fldChar w:fldCharType="separate"/>
      </w:r>
      <w:r w:rsidR="008F79FC">
        <w:rPr>
          <w:noProof/>
        </w:rPr>
        <w:t>1</w:t>
      </w:r>
      <w:r>
        <w:rPr>
          <w:noProof/>
        </w:rPr>
        <w:fldChar w:fldCharType="end"/>
      </w:r>
      <w:bookmarkEnd w:id="38"/>
      <w:r>
        <w:t>:</w:t>
      </w:r>
      <w:bookmarkEnd w:id="39"/>
      <w:bookmarkEnd w:id="40"/>
      <w:bookmarkEnd w:id="41"/>
      <w:r w:rsidR="00320B0F">
        <w:t xml:space="preserve"> NOx Emissions of the Long Beach Simulator at Startup</w:t>
      </w:r>
      <w:bookmarkEnd w:id="42"/>
    </w:p>
    <w:p w14:paraId="76E73B55" w14:textId="77777777" w:rsidR="0024484E" w:rsidRDefault="0024484E" w:rsidP="0024484E">
      <w:pPr>
        <w:pStyle w:val="Caption"/>
      </w:pPr>
      <w:bookmarkStart w:id="43" w:name="_Toc456776693"/>
      <w:r>
        <w:rPr>
          <w:noProof/>
        </w:rPr>
        <w:lastRenderedPageBreak/>
        <mc:AlternateContent>
          <mc:Choice Requires="wps">
            <w:drawing>
              <wp:anchor distT="45720" distB="45720" distL="114300" distR="114300" simplePos="0" relativeHeight="251719680" behindDoc="0" locked="0" layoutInCell="1" allowOverlap="1" wp14:anchorId="6AA2076C" wp14:editId="65039AF7">
                <wp:simplePos x="0" y="0"/>
                <wp:positionH relativeFrom="margin">
                  <wp:align>left</wp:align>
                </wp:positionH>
                <wp:positionV relativeFrom="paragraph">
                  <wp:posOffset>3976370</wp:posOffset>
                </wp:positionV>
                <wp:extent cx="3566160" cy="502920"/>
                <wp:effectExtent l="0" t="0" r="15240" b="1143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502920"/>
                        </a:xfrm>
                        <a:prstGeom prst="rect">
                          <a:avLst/>
                        </a:prstGeom>
                        <a:solidFill>
                          <a:srgbClr val="FFFFFF"/>
                        </a:solidFill>
                        <a:ln w="12700">
                          <a:solidFill>
                            <a:srgbClr val="FF0000"/>
                          </a:solidFill>
                          <a:miter lim="800000"/>
                          <a:headEnd/>
                          <a:tailEnd/>
                        </a:ln>
                      </wps:spPr>
                      <wps:txbx>
                        <w:txbxContent>
                          <w:p w14:paraId="0EAB8CF1" w14:textId="77777777" w:rsidR="00740E14" w:rsidRPr="0024484E" w:rsidRDefault="00740E14">
                            <w:r w:rsidRPr="0024484E">
                              <w:t>NOTE:</w:t>
                            </w:r>
                          </w:p>
                          <w:p w14:paraId="664AA30F" w14:textId="77777777" w:rsidR="00740E14" w:rsidRPr="0024484E" w:rsidRDefault="00740E14">
                            <w:r w:rsidRPr="0024484E">
                              <w:t>Sensor Dynamics was not included in the Test Simulator.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2076C" id="Text Box 2" o:spid="_x0000_s1027" type="#_x0000_t202" style="position:absolute;left:0;text-align:left;margin-left:0;margin-top:313.1pt;width:280.8pt;height:39.6pt;z-index:251719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" strokecolor="red" strokeweight="1pt">
                <v:textbox>
                  <w:txbxContent>
                    <w:p w14:paraId="0EAB8CF1" w14:textId="77777777" w:rsidR="00740E14" w:rsidRPr="0024484E" w:rsidRDefault="00740E14">
                      <w:r w:rsidRPr="0024484E">
                        <w:t>NOTE:</w:t>
                      </w:r>
                    </w:p>
                    <w:p w14:paraId="664AA30F" w14:textId="77777777" w:rsidR="00740E14" w:rsidRPr="0024484E" w:rsidRDefault="00740E14">
                      <w:r w:rsidRPr="0024484E">
                        <w:t>Sensor Dynamics was not included in the Test Simulator.</w:t>
                      </w:r>
                    </w:p>
                  </w:txbxContent>
                </v:textbox>
                <w10:wrap type="topAndBottom" anchorx="margin"/>
              </v:shape>
            </w:pict>
          </mc:Fallback>
        </mc:AlternateContent>
      </w:r>
      <w:r w:rsidR="00041CAD">
        <w:rPr>
          <w:noProof/>
        </w:rPr>
        <w:drawing>
          <wp:anchor distT="0" distB="0" distL="114300" distR="114300" simplePos="0" relativeHeight="251710464" behindDoc="0" locked="0" layoutInCell="1" allowOverlap="1" wp14:anchorId="565CE2AD" wp14:editId="4470E4BC">
            <wp:simplePos x="0" y="0"/>
            <wp:positionH relativeFrom="margin">
              <wp:align>right</wp:align>
            </wp:positionH>
            <wp:positionV relativeFrom="paragraph">
              <wp:posOffset>101600</wp:posOffset>
            </wp:positionV>
            <wp:extent cx="5943600" cy="3492500"/>
            <wp:effectExtent l="0" t="0" r="0" b="12700"/>
            <wp:wrapTopAndBottom/>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r w:rsidR="00320B0F">
        <w:t>Figure 6</w:t>
      </w:r>
      <w:r w:rsidR="00320B0F">
        <w:noBreakHyphen/>
      </w:r>
      <w:r w:rsidR="00320B0F">
        <w:fldChar w:fldCharType="begin"/>
      </w:r>
      <w:r w:rsidR="00320B0F">
        <w:instrText xml:space="preserve"> SEQ Figure \* ARABIC \s 1 </w:instrText>
      </w:r>
      <w:r w:rsidR="00320B0F">
        <w:fldChar w:fldCharType="separate"/>
      </w:r>
      <w:r w:rsidR="008F79FC">
        <w:rPr>
          <w:noProof/>
        </w:rPr>
        <w:t>2</w:t>
      </w:r>
      <w:r w:rsidR="00320B0F">
        <w:rPr>
          <w:noProof/>
        </w:rPr>
        <w:fldChar w:fldCharType="end"/>
      </w:r>
      <w:r w:rsidR="00320B0F">
        <w:t>: NOx Emissions of the Test Simulator at Startup</w:t>
      </w:r>
      <w:bookmarkEnd w:id="43"/>
    </w:p>
    <w:p w14:paraId="1FDC1D3F" w14:textId="77777777" w:rsidR="0024484E" w:rsidRPr="0024484E" w:rsidRDefault="0024484E" w:rsidP="0024484E"/>
    <w:p w14:paraId="5A5ACCFB" w14:textId="77777777" w:rsidR="0055028C" w:rsidRDefault="00B61CDB" w:rsidP="00805585">
      <w:r>
        <w:t>From the figures above, it can be observed that the NOx emissions of the test simulator do not reach the same</w:t>
      </w:r>
      <w:r w:rsidR="00295653">
        <w:t xml:space="preserve"> maximum</w:t>
      </w:r>
      <w:r>
        <w:t xml:space="preserve"> concentration than that of the N</w:t>
      </w:r>
      <w:r w:rsidR="006D6A39">
        <w:t>Ox emissions at the Long Beach s</w:t>
      </w:r>
      <w:r>
        <w:t>imulator.</w:t>
      </w:r>
      <w:r w:rsidR="006D6A39">
        <w:t xml:space="preserve"> At the Long Beach s</w:t>
      </w:r>
      <w:r w:rsidR="000574E3">
        <w:t>imulator, the emissions are much higher because more gas is initially injected than is needed, in order to get the shaft speed up to 3600 rpm. The test simulator was tested at constant shaft</w:t>
      </w:r>
      <w:r w:rsidR="005F6BC8">
        <w:t xml:space="preserve"> speed and constant gas supply. Had the test simulator been tested at varying shaft speeds and varying gas supply, the results would have been similar to the values obtained at Long Beach. This is true because the final concentrations of the NOx emissions, as the simulator approached steady state, proved to be exactly the same. </w:t>
      </w:r>
    </w:p>
    <w:p w14:paraId="6876A3E1" w14:textId="77777777" w:rsidR="007A09BC" w:rsidRDefault="007A09BC" w:rsidP="00805585"/>
    <w:p w14:paraId="2A79E1C1" w14:textId="77777777" w:rsidR="005A00ED" w:rsidRDefault="00AF2F95" w:rsidP="00805585">
      <w:r>
        <w:t>As mentioned before, Omega fluctuates w</w:t>
      </w:r>
      <w:r w:rsidR="006B1677">
        <w:t>hen the gas supply</w:t>
      </w:r>
      <w:r>
        <w:t xml:space="preserve"> -</w:t>
      </w:r>
      <w:r w:rsidR="006B1677">
        <w:t xml:space="preserve"> and water </w:t>
      </w:r>
      <w:r>
        <w:t>injection mass flow rates</w:t>
      </w:r>
      <w:r w:rsidR="007A09BC">
        <w:t>’</w:t>
      </w:r>
      <w:r>
        <w:t xml:space="preserve"> </w:t>
      </w:r>
      <w:r w:rsidR="00844065">
        <w:t>fluctuate</w:t>
      </w:r>
      <w:r w:rsidR="006B1677">
        <w:t>.</w:t>
      </w:r>
      <w:r>
        <w:t xml:space="preserve"> From </w:t>
      </w:r>
      <w:r w:rsidRPr="00AF2F95">
        <w:rPr>
          <w:b/>
        </w:rPr>
        <w:t>Figure 6-3</w:t>
      </w:r>
      <w:r>
        <w:t xml:space="preserve">, on the next page, it can be </w:t>
      </w:r>
      <w:r w:rsidR="00844065">
        <w:t>seen</w:t>
      </w:r>
      <w:r>
        <w:t xml:space="preserve"> </w:t>
      </w:r>
      <w:r w:rsidR="00844065">
        <w:t xml:space="preserve">that </w:t>
      </w:r>
      <w:r w:rsidR="006D6A39">
        <w:t>the Long Beach s</w:t>
      </w:r>
      <w:r>
        <w:t>imulator</w:t>
      </w:r>
      <w:r w:rsidR="00844065">
        <w:t>’s Omega value,</w:t>
      </w:r>
      <w:r>
        <w:t xml:space="preserve"> increase</w:t>
      </w:r>
      <w:r w:rsidR="00844065">
        <w:t>d and decreased</w:t>
      </w:r>
      <w:r>
        <w:t xml:space="preserve"> </w:t>
      </w:r>
      <w:r w:rsidR="00844065">
        <w:t>significantly before it reached a stable value. This oscillation</w:t>
      </w:r>
      <w:r w:rsidR="00DF4206">
        <w:t xml:space="preserve"> in the ratio</w:t>
      </w:r>
      <w:r w:rsidR="00844065">
        <w:t xml:space="preserve"> occurred</w:t>
      </w:r>
      <w:r w:rsidR="00DF4206">
        <w:t xml:space="preserve"> because</w:t>
      </w:r>
      <w:r w:rsidR="007A09BC">
        <w:t xml:space="preserve"> the</w:t>
      </w:r>
      <w:r w:rsidR="00DF4206">
        <w:t xml:space="preserve"> simulator </w:t>
      </w:r>
      <w:r w:rsidR="007A09BC">
        <w:t>attempted to increase the shaft speed up to 3600 rpm as fast as possible,</w:t>
      </w:r>
      <w:r w:rsidR="00DF4206">
        <w:t xml:space="preserve"> which caused </w:t>
      </w:r>
      <w:r w:rsidR="00844065">
        <w:t xml:space="preserve">water injection </w:t>
      </w:r>
      <w:r w:rsidR="00DF4206">
        <w:t>and gas supply</w:t>
      </w:r>
      <w:r w:rsidR="00844065">
        <w:t xml:space="preserve"> </w:t>
      </w:r>
      <w:r w:rsidR="007A09BC">
        <w:t>to be un</w:t>
      </w:r>
      <w:r w:rsidR="00844065">
        <w:t>cont</w:t>
      </w:r>
      <w:r w:rsidR="00DF4206">
        <w:t>rolled. There was no fluctuation in the test simulator’</w:t>
      </w:r>
      <w:r w:rsidR="007A09BC">
        <w:t xml:space="preserve">s Omega, since the gas supply and water injection reached a constant value once the valves were opened. Apart from the oscillation, both simulators reached the same ratio as soon as the shaft speed reached a constant state. </w:t>
      </w:r>
      <w:r w:rsidR="00DF4206">
        <w:t xml:space="preserve">  </w:t>
      </w:r>
    </w:p>
    <w:p w14:paraId="20D67BFC" w14:textId="77777777" w:rsidR="00A06AEC" w:rsidRDefault="00A06AEC" w:rsidP="007C3841">
      <w:pPr>
        <w:pStyle w:val="Caption"/>
        <w:rPr>
          <w:noProof/>
        </w:rPr>
      </w:pPr>
      <w:r>
        <w:rPr>
          <w:noProof/>
        </w:rPr>
        <w:lastRenderedPageBreak/>
        <w:drawing>
          <wp:inline distT="0" distB="0" distL="0" distR="0" wp14:anchorId="3A03CAA0" wp14:editId="3E813D28">
            <wp:extent cx="5212080" cy="2883673"/>
            <wp:effectExtent l="0" t="0" r="7620" b="1206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F5F4857" w14:textId="77777777" w:rsidR="005A00ED" w:rsidRDefault="007C3841" w:rsidP="006969F0">
      <w:pPr>
        <w:pStyle w:val="Caption"/>
      </w:pPr>
      <w:bookmarkStart w:id="44" w:name="_Toc456776694"/>
      <w:r>
        <w:t>Figure 6</w:t>
      </w:r>
      <w:r>
        <w:noBreakHyphen/>
      </w:r>
      <w:r>
        <w:fldChar w:fldCharType="begin"/>
      </w:r>
      <w:r>
        <w:instrText xml:space="preserve"> SEQ Figure \* ARABIC \s 1 </w:instrText>
      </w:r>
      <w:r>
        <w:fldChar w:fldCharType="separate"/>
      </w:r>
      <w:r w:rsidR="008F79FC">
        <w:rPr>
          <w:noProof/>
        </w:rPr>
        <w:t>3</w:t>
      </w:r>
      <w:r>
        <w:rPr>
          <w:noProof/>
        </w:rPr>
        <w:fldChar w:fldCharType="end"/>
      </w:r>
      <w:r>
        <w:t xml:space="preserve">: Omega Value for Long Beach </w:t>
      </w:r>
      <w:r w:rsidR="00B738E3">
        <w:t xml:space="preserve">- </w:t>
      </w:r>
      <w:r>
        <w:t>and the Test Simulator</w:t>
      </w:r>
      <w:r w:rsidR="00B738E3">
        <w:t xml:space="preserve"> at Startup</w:t>
      </w:r>
      <w:r w:rsidR="006969F0">
        <w:t xml:space="preserve"> (Sensor Dynamics not Included)</w:t>
      </w:r>
      <w:bookmarkEnd w:id="44"/>
    </w:p>
    <w:p w14:paraId="65670A9E" w14:textId="77777777" w:rsidR="006969F0" w:rsidRPr="006969F0" w:rsidRDefault="006969F0" w:rsidP="006969F0"/>
    <w:p w14:paraId="3D0F4782" w14:textId="77777777" w:rsidR="00810B41" w:rsidRDefault="00A06AEC" w:rsidP="00805585">
      <w:r>
        <w:rPr>
          <w:noProof/>
        </w:rPr>
        <w:drawing>
          <wp:anchor distT="0" distB="0" distL="114300" distR="114300" simplePos="0" relativeHeight="251711488" behindDoc="0" locked="0" layoutInCell="1" allowOverlap="1" wp14:anchorId="7F1409FC" wp14:editId="3ECFFC50">
            <wp:simplePos x="0" y="0"/>
            <wp:positionH relativeFrom="margin">
              <wp:posOffset>361950</wp:posOffset>
            </wp:positionH>
            <wp:positionV relativeFrom="paragraph">
              <wp:posOffset>767715</wp:posOffset>
            </wp:positionV>
            <wp:extent cx="5212080" cy="2883673"/>
            <wp:effectExtent l="0" t="0" r="7620" b="12065"/>
            <wp:wrapTopAndBottom/>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5C087B">
        <w:t>It make sense for the</w:t>
      </w:r>
      <w:r w:rsidR="00810B41">
        <w:t xml:space="preserve"> </w:t>
      </w:r>
      <w:r w:rsidR="005C087B">
        <w:t>ammonia slip to be present only when there is</w:t>
      </w:r>
      <w:r w:rsidR="00810B41">
        <w:t xml:space="preserve"> ammonia being injected into the system. From </w:t>
      </w:r>
      <w:r w:rsidR="00810B41" w:rsidRPr="003274B3">
        <w:rPr>
          <w:b/>
        </w:rPr>
        <w:t xml:space="preserve">Figure 6-4 </w:t>
      </w:r>
      <w:r w:rsidR="00810B41">
        <w:t>below, it can be observed that th</w:t>
      </w:r>
      <w:r w:rsidR="003274B3">
        <w:t>e ammonia slip</w:t>
      </w:r>
      <w:r w:rsidR="005C087B">
        <w:t xml:space="preserve"> at Long Beach</w:t>
      </w:r>
      <w:r w:rsidR="003274B3">
        <w:t xml:space="preserve"> stays at a constant rate of 0.105 ppm throughout the entire startup</w:t>
      </w:r>
      <w:r w:rsidR="00DC3BD5">
        <w:t>,</w:t>
      </w:r>
      <w:r w:rsidR="005C087B">
        <w:t xml:space="preserve"> even when there is no ammonia present. This is incorrect. As mentioned before, the ammonia slip needs to be around 5 ppm when the simulator </w:t>
      </w:r>
      <w:r w:rsidR="00DC3BD5">
        <w:t>is at steady state, which close to the</w:t>
      </w:r>
      <w:r w:rsidR="005C087B">
        <w:t xml:space="preserve"> value obtained by the test simulator.  </w:t>
      </w:r>
      <w:r w:rsidR="003274B3">
        <w:t xml:space="preserve">  </w:t>
      </w:r>
      <w:r w:rsidR="00810B41">
        <w:t xml:space="preserve"> </w:t>
      </w:r>
    </w:p>
    <w:p w14:paraId="0E372696" w14:textId="77777777" w:rsidR="005A00ED" w:rsidRPr="00805585" w:rsidRDefault="00A06AEC" w:rsidP="00367F62">
      <w:pPr>
        <w:pStyle w:val="Caption"/>
      </w:pPr>
      <w:bookmarkStart w:id="45" w:name="_Toc456776695"/>
      <w:r>
        <w:t>Figure 6</w:t>
      </w:r>
      <w:r>
        <w:noBreakHyphen/>
      </w:r>
      <w:r>
        <w:fldChar w:fldCharType="begin"/>
      </w:r>
      <w:r>
        <w:instrText xml:space="preserve"> SEQ Figure \* ARABIC \s 1 </w:instrText>
      </w:r>
      <w:r>
        <w:fldChar w:fldCharType="separate"/>
      </w:r>
      <w:r w:rsidR="008F79FC">
        <w:rPr>
          <w:noProof/>
        </w:rPr>
        <w:t>4</w:t>
      </w:r>
      <w:r>
        <w:rPr>
          <w:noProof/>
        </w:rPr>
        <w:fldChar w:fldCharType="end"/>
      </w:r>
      <w:r w:rsidR="00B738E3">
        <w:t>: Ammonia Slip</w:t>
      </w:r>
      <w:r>
        <w:t xml:space="preserve"> for Long Beach - and the Test Simulator</w:t>
      </w:r>
      <w:r w:rsidR="00B738E3">
        <w:t xml:space="preserve"> at Startup</w:t>
      </w:r>
      <w:bookmarkEnd w:id="45"/>
    </w:p>
    <w:p w14:paraId="74D01298" w14:textId="77777777" w:rsidR="00C37065" w:rsidRPr="00C37065" w:rsidRDefault="00C37065" w:rsidP="00C37065">
      <w:pPr>
        <w:pStyle w:val="Heading2"/>
      </w:pPr>
      <w:bookmarkStart w:id="46" w:name="_Toc456776672"/>
      <w:r>
        <w:lastRenderedPageBreak/>
        <w:t>TEST ANALYSIS AT SHUTDOWN</w:t>
      </w:r>
      <w:bookmarkEnd w:id="46"/>
      <w:r>
        <w:t xml:space="preserve"> </w:t>
      </w:r>
    </w:p>
    <w:p w14:paraId="6D6643B5" w14:textId="77777777" w:rsidR="005A7B8E" w:rsidRDefault="001F4B1B" w:rsidP="005A7B8E">
      <w:r>
        <w:t>T</w:t>
      </w:r>
      <w:r w:rsidR="002A36AA">
        <w:t>he NOx emissions released by the simulators, ranging from steady state to shutdown,</w:t>
      </w:r>
      <w:r>
        <w:t xml:space="preserve"> can be examined in this section. The emissions will</w:t>
      </w:r>
      <w:r w:rsidR="002A36AA">
        <w:t xml:space="preserve"> again</w:t>
      </w:r>
      <w:r>
        <w:t xml:space="preserve"> increase in concentration as the ammonia injection, foggers, and wa</w:t>
      </w:r>
      <w:r w:rsidR="00C528C2">
        <w:t>ter injection are switched off, but</w:t>
      </w:r>
      <w:r>
        <w:t xml:space="preserve"> will ultimately decrease to zero </w:t>
      </w:r>
      <w:r w:rsidR="00C528C2">
        <w:t>once there is no more gas supplied</w:t>
      </w:r>
      <w:r w:rsidR="006D6A39">
        <w:t xml:space="preserve"> to the combustion chamber</w:t>
      </w:r>
      <w:r w:rsidR="00C528C2">
        <w:t xml:space="preserve">. Look at </w:t>
      </w:r>
      <w:r w:rsidR="00C528C2" w:rsidRPr="006D6A39">
        <w:rPr>
          <w:b/>
        </w:rPr>
        <w:t>Figure 6-5</w:t>
      </w:r>
      <w:r w:rsidR="006D6A39">
        <w:rPr>
          <w:b/>
        </w:rPr>
        <w:t xml:space="preserve"> </w:t>
      </w:r>
      <w:r w:rsidR="006D6A39">
        <w:t>below</w:t>
      </w:r>
      <w:r w:rsidR="002A36AA">
        <w:t>,</w:t>
      </w:r>
      <w:r w:rsidR="00C528C2">
        <w:t xml:space="preserve"> and </w:t>
      </w:r>
      <w:r w:rsidR="00C528C2" w:rsidRPr="006D6A39">
        <w:rPr>
          <w:b/>
        </w:rPr>
        <w:t>Figure 6-6</w:t>
      </w:r>
      <w:r w:rsidR="006D6A39">
        <w:rPr>
          <w:b/>
        </w:rPr>
        <w:t xml:space="preserve"> </w:t>
      </w:r>
      <w:r w:rsidR="006D6A39" w:rsidRPr="006D6A39">
        <w:t>on the next page</w:t>
      </w:r>
      <w:r w:rsidR="006D6A39">
        <w:rPr>
          <w:b/>
        </w:rPr>
        <w:t xml:space="preserve"> </w:t>
      </w:r>
      <w:r w:rsidR="00C528C2">
        <w:t xml:space="preserve">to </w:t>
      </w:r>
      <w:r w:rsidR="006D6A39">
        <w:t xml:space="preserve">compare the results between the Long Beach simulator and the test simulator. </w:t>
      </w:r>
    </w:p>
    <w:p w14:paraId="07406594" w14:textId="77777777" w:rsidR="00F7176F" w:rsidRDefault="00F7176F" w:rsidP="006D6A39">
      <w:pPr>
        <w:pStyle w:val="Caption"/>
      </w:pPr>
      <w:r>
        <w:rPr>
          <w:noProof/>
        </w:rPr>
        <w:drawing>
          <wp:anchor distT="0" distB="0" distL="114300" distR="114300" simplePos="0" relativeHeight="251712512" behindDoc="0" locked="0" layoutInCell="1" allowOverlap="1" wp14:anchorId="4C0F54F7" wp14:editId="033B61A6">
            <wp:simplePos x="0" y="0"/>
            <wp:positionH relativeFrom="margin">
              <wp:align>right</wp:align>
            </wp:positionH>
            <wp:positionV relativeFrom="paragraph">
              <wp:posOffset>195580</wp:posOffset>
            </wp:positionV>
            <wp:extent cx="5943600" cy="3492500"/>
            <wp:effectExtent l="0" t="0" r="0" b="12700"/>
            <wp:wrapTopAndBottom/>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4C8584C1" w14:textId="77777777" w:rsidR="006D6A39" w:rsidRDefault="006D6A39" w:rsidP="006D6A39">
      <w:pPr>
        <w:pStyle w:val="Caption"/>
      </w:pPr>
      <w:bookmarkStart w:id="47" w:name="_Toc456776696"/>
      <w:r>
        <w:t>Figure 6</w:t>
      </w:r>
      <w:r>
        <w:noBreakHyphen/>
      </w:r>
      <w:r>
        <w:fldChar w:fldCharType="begin"/>
      </w:r>
      <w:r>
        <w:instrText xml:space="preserve"> SEQ Figure \* ARABIC \s 1 </w:instrText>
      </w:r>
      <w:r>
        <w:fldChar w:fldCharType="separate"/>
      </w:r>
      <w:r w:rsidR="008F79FC">
        <w:rPr>
          <w:noProof/>
        </w:rPr>
        <w:t>5</w:t>
      </w:r>
      <w:r>
        <w:rPr>
          <w:noProof/>
        </w:rPr>
        <w:fldChar w:fldCharType="end"/>
      </w:r>
      <w:r>
        <w:t xml:space="preserve">: </w:t>
      </w:r>
      <w:r w:rsidR="006A0E96">
        <w:t xml:space="preserve">NOx Emissions </w:t>
      </w:r>
      <w:r w:rsidR="00F7176F">
        <w:t>of the Long Beach Simulator at Shutdown</w:t>
      </w:r>
      <w:bookmarkEnd w:id="47"/>
    </w:p>
    <w:p w14:paraId="3942BD7A" w14:textId="77777777" w:rsidR="00F7176F" w:rsidRPr="00F7176F" w:rsidRDefault="00F7176F" w:rsidP="00F7176F"/>
    <w:p w14:paraId="506BB13C" w14:textId="77777777" w:rsidR="005A7B8E" w:rsidRDefault="00F7176F" w:rsidP="005A7B8E">
      <w:r>
        <w:t>From these figures, it can be observed that the NOx emissions on both simulators are very similar to each other when the ammonia</w:t>
      </w:r>
      <w:r w:rsidR="00722626">
        <w:t xml:space="preserve"> injection</w:t>
      </w:r>
      <w:r>
        <w:t xml:space="preserve">, water injection, and foggers are switched off at the indicated time intervals. </w:t>
      </w:r>
      <w:r w:rsidR="00722626">
        <w:t>The concentration of the NOx emissions never exceed 98 ppm on either simulator, and after the gas supply is switched off, both</w:t>
      </w:r>
      <w:r w:rsidR="002A36AA">
        <w:t xml:space="preserve"> simulators</w:t>
      </w:r>
      <w:r w:rsidR="00722626">
        <w:t xml:space="preserve"> decrease to 0 ppm.</w:t>
      </w:r>
      <w:r w:rsidR="002A36AA">
        <w:t xml:space="preserve"> Since both simulators</w:t>
      </w:r>
      <w:r w:rsidR="00722626">
        <w:t xml:space="preserve"> yielded the same results, it proves th</w:t>
      </w:r>
      <w:r w:rsidR="002A36AA">
        <w:t>at the test simulator</w:t>
      </w:r>
      <w:r w:rsidR="0048225D">
        <w:t xml:space="preserve"> (containing the new method)</w:t>
      </w:r>
      <w:r w:rsidR="002A36AA">
        <w:t xml:space="preserve"> is functioning</w:t>
      </w:r>
      <w:r w:rsidR="00722626">
        <w:t xml:space="preserve"> correctly.  </w:t>
      </w:r>
    </w:p>
    <w:p w14:paraId="4E7B2250" w14:textId="77777777" w:rsidR="002A36AA" w:rsidRDefault="00740E14" w:rsidP="002A36AA">
      <w:pPr>
        <w:pStyle w:val="Caption"/>
      </w:pPr>
      <w:r>
        <w:rPr>
          <w:noProof/>
        </w:rPr>
        <mc:AlternateContent>
          <mc:Choice Requires="wps">
            <w:drawing>
              <wp:anchor distT="45720" distB="45720" distL="114300" distR="114300" simplePos="0" relativeHeight="251721728" behindDoc="0" locked="0" layoutInCell="1" allowOverlap="1" wp14:anchorId="181DCF96" wp14:editId="4AB15C66">
                <wp:simplePos x="0" y="0"/>
                <wp:positionH relativeFrom="margin">
                  <wp:align>left</wp:align>
                </wp:positionH>
                <wp:positionV relativeFrom="paragraph">
                  <wp:posOffset>303530</wp:posOffset>
                </wp:positionV>
                <wp:extent cx="4899660" cy="502920"/>
                <wp:effectExtent l="0" t="0" r="15240" b="1143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9660" cy="502920"/>
                        </a:xfrm>
                        <a:prstGeom prst="rect">
                          <a:avLst/>
                        </a:prstGeom>
                        <a:solidFill>
                          <a:srgbClr val="FFFFFF"/>
                        </a:solidFill>
                        <a:ln w="12700">
                          <a:solidFill>
                            <a:srgbClr val="FF0000"/>
                          </a:solidFill>
                          <a:miter lim="800000"/>
                          <a:headEnd/>
                          <a:tailEnd/>
                        </a:ln>
                      </wps:spPr>
                      <wps:txbx>
                        <w:txbxContent>
                          <w:p w14:paraId="38D88EEA" w14:textId="77777777" w:rsidR="00740E14" w:rsidRPr="0024484E" w:rsidRDefault="00740E14" w:rsidP="00740E14">
                            <w:r w:rsidRPr="0024484E">
                              <w:t>NOTE:</w:t>
                            </w:r>
                          </w:p>
                          <w:p w14:paraId="66EF69C4" w14:textId="77777777" w:rsidR="00740E14" w:rsidRPr="0024484E" w:rsidRDefault="00495D94" w:rsidP="00740E14">
                            <w:r>
                              <w:t>Sensor d</w:t>
                            </w:r>
                            <w:r w:rsidR="00740E14" w:rsidRPr="0024484E">
                              <w:t>ynamics was not included in the Test Simulator</w:t>
                            </w:r>
                            <w:r w:rsidR="00740E14">
                              <w:t xml:space="preserve"> graphs on the next page</w:t>
                            </w:r>
                            <w:r w:rsidR="00740E14" w:rsidRPr="0024484E">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DCF96" id="_x0000_s1028" type="#_x0000_t202" style="position:absolute;left:0;text-align:left;margin-left:0;margin-top:23.9pt;width:385.8pt;height:39.6pt;z-index:2517217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" strokecolor="red" strokeweight="1pt">
                <v:textbox>
                  <w:txbxContent>
                    <w:p w14:paraId="38D88EEA" w14:textId="77777777" w:rsidR="00740E14" w:rsidRPr="0024484E" w:rsidRDefault="00740E14" w:rsidP="00740E14">
                      <w:r w:rsidRPr="0024484E">
                        <w:t>NOTE:</w:t>
                      </w:r>
                    </w:p>
                    <w:p w14:paraId="66EF69C4" w14:textId="77777777" w:rsidR="00740E14" w:rsidRPr="0024484E" w:rsidRDefault="00495D94" w:rsidP="00740E14">
                      <w:r>
                        <w:t>Sensor d</w:t>
                      </w:r>
                      <w:r w:rsidR="00740E14" w:rsidRPr="0024484E">
                        <w:t>ynamics was not included in the Test Simulator</w:t>
                      </w:r>
                      <w:r w:rsidR="00740E14">
                        <w:t xml:space="preserve"> graphs on the next page</w:t>
                      </w:r>
                      <w:r w:rsidR="00740E14" w:rsidRPr="0024484E">
                        <w:t>.</w:t>
                      </w:r>
                    </w:p>
                  </w:txbxContent>
                </v:textbox>
                <w10:wrap type="topAndBottom" anchorx="margin"/>
              </v:shape>
            </w:pict>
          </mc:Fallback>
        </mc:AlternateContent>
      </w:r>
    </w:p>
    <w:p w14:paraId="64E036E5" w14:textId="77777777" w:rsidR="002A36AA" w:rsidRDefault="002A36AA" w:rsidP="002A36AA">
      <w:pPr>
        <w:pStyle w:val="Caption"/>
      </w:pPr>
    </w:p>
    <w:p w14:paraId="08A6D53F" w14:textId="77777777" w:rsidR="00295653" w:rsidRDefault="00295653" w:rsidP="00295653"/>
    <w:p w14:paraId="034F9481" w14:textId="77777777" w:rsidR="00740E14" w:rsidRPr="00295653" w:rsidRDefault="00740E14" w:rsidP="00295653"/>
    <w:p w14:paraId="1F00B856" w14:textId="77777777" w:rsidR="00295653" w:rsidRDefault="00295653" w:rsidP="00295653">
      <w:pPr>
        <w:pStyle w:val="Caption"/>
        <w:rPr>
          <w:noProof/>
        </w:rPr>
      </w:pPr>
      <w:bookmarkStart w:id="48" w:name="_Toc456776697"/>
      <w:r>
        <w:rPr>
          <w:noProof/>
        </w:rPr>
        <w:drawing>
          <wp:anchor distT="0" distB="0" distL="114300" distR="114300" simplePos="0" relativeHeight="251716608" behindDoc="0" locked="0" layoutInCell="1" allowOverlap="1" wp14:anchorId="11329AA9" wp14:editId="5D64048F">
            <wp:simplePos x="0" y="0"/>
            <wp:positionH relativeFrom="margin">
              <wp:align>right</wp:align>
            </wp:positionH>
            <wp:positionV relativeFrom="paragraph">
              <wp:posOffset>0</wp:posOffset>
            </wp:positionV>
            <wp:extent cx="5943600" cy="3492500"/>
            <wp:effectExtent l="0" t="0" r="0" b="12700"/>
            <wp:wrapTopAndBottom/>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sidR="002A36AA">
        <w:t>Figure 6</w:t>
      </w:r>
      <w:r w:rsidR="002A36AA">
        <w:noBreakHyphen/>
      </w:r>
      <w:r w:rsidR="002A36AA">
        <w:fldChar w:fldCharType="begin"/>
      </w:r>
      <w:r w:rsidR="002A36AA">
        <w:instrText xml:space="preserve"> SEQ Figure \* ARABIC \s 1 </w:instrText>
      </w:r>
      <w:r w:rsidR="002A36AA">
        <w:fldChar w:fldCharType="separate"/>
      </w:r>
      <w:r w:rsidR="008F79FC">
        <w:rPr>
          <w:noProof/>
        </w:rPr>
        <w:t>6</w:t>
      </w:r>
      <w:r w:rsidR="002A36AA">
        <w:rPr>
          <w:noProof/>
        </w:rPr>
        <w:fldChar w:fldCharType="end"/>
      </w:r>
      <w:r w:rsidR="002A36AA">
        <w:t>: NOx Emissions of the Test Simulator at Shutdown</w:t>
      </w:r>
      <w:bookmarkEnd w:id="48"/>
    </w:p>
    <w:p w14:paraId="79AC79CE" w14:textId="77777777" w:rsidR="002A36AA" w:rsidRDefault="00295653" w:rsidP="002A36AA">
      <w:r>
        <w:rPr>
          <w:noProof/>
        </w:rPr>
        <w:drawing>
          <wp:anchor distT="0" distB="0" distL="114300" distR="114300" simplePos="0" relativeHeight="251714560" behindDoc="0" locked="0" layoutInCell="1" allowOverlap="1" wp14:anchorId="610FC082" wp14:editId="34591DE8">
            <wp:simplePos x="0" y="0"/>
            <wp:positionH relativeFrom="margin">
              <wp:align>center</wp:align>
            </wp:positionH>
            <wp:positionV relativeFrom="paragraph">
              <wp:posOffset>189865</wp:posOffset>
            </wp:positionV>
            <wp:extent cx="5212080" cy="2926080"/>
            <wp:effectExtent l="0" t="0" r="7620" b="7620"/>
            <wp:wrapTopAndBottom/>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68C9DE60" w14:textId="77777777" w:rsidR="00295653" w:rsidRDefault="00295653" w:rsidP="00295653">
      <w:pPr>
        <w:pStyle w:val="Caption"/>
      </w:pPr>
      <w:bookmarkStart w:id="49" w:name="_Toc456776698"/>
      <w:r>
        <w:t>Figure 6</w:t>
      </w:r>
      <w:r>
        <w:noBreakHyphen/>
      </w:r>
      <w:r>
        <w:fldChar w:fldCharType="begin"/>
      </w:r>
      <w:r>
        <w:instrText xml:space="preserve"> SEQ Figure \* ARABIC \s 1 </w:instrText>
      </w:r>
      <w:r>
        <w:fldChar w:fldCharType="separate"/>
      </w:r>
      <w:r w:rsidR="008F79FC">
        <w:rPr>
          <w:noProof/>
        </w:rPr>
        <w:t>7</w:t>
      </w:r>
      <w:r>
        <w:rPr>
          <w:noProof/>
        </w:rPr>
        <w:fldChar w:fldCharType="end"/>
      </w:r>
      <w:r>
        <w:t>: Omega Value for Long Beach - and the Test Simulator at Shutdown</w:t>
      </w:r>
      <w:bookmarkEnd w:id="49"/>
    </w:p>
    <w:p w14:paraId="23650389" w14:textId="77777777" w:rsidR="00B738E3" w:rsidRDefault="002A36AA" w:rsidP="002A36AA">
      <w:r>
        <w:lastRenderedPageBreak/>
        <w:t xml:space="preserve">The Omega value on both simulators were also examined at shutdown. It can be seen from </w:t>
      </w:r>
      <w:r w:rsidRPr="00B738E3">
        <w:rPr>
          <w:b/>
        </w:rPr>
        <w:t>Figure 6-7</w:t>
      </w:r>
      <w:r w:rsidR="00295653">
        <w:t xml:space="preserve"> on the previous page</w:t>
      </w:r>
      <w:r w:rsidR="00B738E3">
        <w:t>,</w:t>
      </w:r>
      <w:r>
        <w:t xml:space="preserve"> that Omega</w:t>
      </w:r>
      <w:r w:rsidR="00B738E3">
        <w:t xml:space="preserve"> was immediately</w:t>
      </w:r>
      <w:r>
        <w:t xml:space="preserve"> decreased t</w:t>
      </w:r>
      <w:r w:rsidR="00B738E3">
        <w:t>o zero</w:t>
      </w:r>
      <w:r w:rsidR="00295653">
        <w:t>,</w:t>
      </w:r>
      <w:r w:rsidR="00B738E3">
        <w:t xml:space="preserve"> </w:t>
      </w:r>
      <w:r w:rsidR="00295653">
        <w:t xml:space="preserve">on both simulators, </w:t>
      </w:r>
      <w:r w:rsidR="00B738E3">
        <w:t xml:space="preserve">when the </w:t>
      </w:r>
      <w:r w:rsidR="00295653">
        <w:t>water injection was turned off. From the figure, is seems that the Long Beach simulator takes a little longer to reach</w:t>
      </w:r>
      <w:r w:rsidR="0048225D">
        <w:t xml:space="preserve"> zero;</w:t>
      </w:r>
      <w:r w:rsidR="00295653">
        <w:t xml:space="preserve"> this is only because there might be time constants inserted into the simulator preventing </w:t>
      </w:r>
      <w:r w:rsidR="0048225D">
        <w:t>the calculation from happening</w:t>
      </w:r>
      <w:r w:rsidR="00927563">
        <w:t xml:space="preserve"> too fast and making the simulator unstable. </w:t>
      </w:r>
    </w:p>
    <w:p w14:paraId="75455F81" w14:textId="77777777" w:rsidR="00295653" w:rsidRDefault="00295653" w:rsidP="002A36AA"/>
    <w:p w14:paraId="016DD5AC" w14:textId="77777777" w:rsidR="005A7B8E" w:rsidRDefault="00B738E3" w:rsidP="005A7B8E">
      <w:r>
        <w:t xml:space="preserve">The </w:t>
      </w:r>
      <w:r w:rsidR="00927DBF">
        <w:t>ammonia slip for each simulator was also calculate</w:t>
      </w:r>
      <w:r w:rsidR="00FD5BCC">
        <w:t>d starting at steady state and ending when</w:t>
      </w:r>
      <w:r w:rsidR="00927DBF">
        <w:t xml:space="preserve"> both simulators were completely shut down. As observed in </w:t>
      </w:r>
      <w:r w:rsidR="00927DBF" w:rsidRPr="00927DBF">
        <w:rPr>
          <w:b/>
        </w:rPr>
        <w:t xml:space="preserve">Figure 6-8 </w:t>
      </w:r>
      <w:r w:rsidR="00927DBF">
        <w:t xml:space="preserve">below, the ammonia slip at the Long Beach simulator was kept at a constant rate of 0.105 ppm, even after the ammonia injection had been shut off. </w:t>
      </w:r>
      <w:r w:rsidR="00FD5BCC">
        <w:t xml:space="preserve">This is proven to be incorrect by the test simulator, which demonstrates that the ammonia slip decreases from 5.87 ppm to 0 ppm at the moment the ammonia injection is turned off. </w:t>
      </w:r>
    </w:p>
    <w:p w14:paraId="6DAADA0F" w14:textId="77777777" w:rsidR="00FD5BCC" w:rsidRDefault="00FD5BCC" w:rsidP="005A7B8E">
      <w:r>
        <w:rPr>
          <w:noProof/>
        </w:rPr>
        <w:drawing>
          <wp:anchor distT="0" distB="0" distL="114300" distR="114300" simplePos="0" relativeHeight="251715584" behindDoc="0" locked="0" layoutInCell="1" allowOverlap="1" wp14:anchorId="59DD2F96" wp14:editId="15777353">
            <wp:simplePos x="0" y="0"/>
            <wp:positionH relativeFrom="margin">
              <wp:posOffset>400050</wp:posOffset>
            </wp:positionH>
            <wp:positionV relativeFrom="paragraph">
              <wp:posOffset>146685</wp:posOffset>
            </wp:positionV>
            <wp:extent cx="5212080" cy="2883673"/>
            <wp:effectExtent l="0" t="0" r="7620" b="12065"/>
            <wp:wrapTopAndBottom/>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4E7C6297" w14:textId="77777777" w:rsidR="00B738E3" w:rsidRDefault="00B738E3" w:rsidP="00B738E3">
      <w:pPr>
        <w:pStyle w:val="Caption"/>
      </w:pPr>
      <w:bookmarkStart w:id="50" w:name="_Toc456776699"/>
      <w:r>
        <w:t>Figure 6</w:t>
      </w:r>
      <w:r>
        <w:noBreakHyphen/>
      </w:r>
      <w:r>
        <w:fldChar w:fldCharType="begin"/>
      </w:r>
      <w:r>
        <w:instrText xml:space="preserve"> SEQ Figure \* ARABIC \s 1 </w:instrText>
      </w:r>
      <w:r>
        <w:fldChar w:fldCharType="separate"/>
      </w:r>
      <w:r w:rsidR="008F79FC">
        <w:rPr>
          <w:noProof/>
        </w:rPr>
        <w:t>8</w:t>
      </w:r>
      <w:r>
        <w:rPr>
          <w:noProof/>
        </w:rPr>
        <w:fldChar w:fldCharType="end"/>
      </w:r>
      <w:r>
        <w:t>: Ammonia Slip for Long Beach – and the Test Simulator at Shutdown</w:t>
      </w:r>
      <w:bookmarkEnd w:id="50"/>
    </w:p>
    <w:p w14:paraId="14DF2AE0" w14:textId="77777777" w:rsidR="005A7B8E" w:rsidRDefault="00495D94" w:rsidP="005A7B8E">
      <w:r>
        <w:rPr>
          <w:noProof/>
        </w:rPr>
        <mc:AlternateContent>
          <mc:Choice Requires="wps">
            <w:drawing>
              <wp:anchor distT="45720" distB="45720" distL="114300" distR="114300" simplePos="0" relativeHeight="251723776" behindDoc="0" locked="0" layoutInCell="1" allowOverlap="1" wp14:anchorId="228FE4DC" wp14:editId="054B9E1F">
                <wp:simplePos x="0" y="0"/>
                <wp:positionH relativeFrom="margin">
                  <wp:posOffset>0</wp:posOffset>
                </wp:positionH>
                <wp:positionV relativeFrom="paragraph">
                  <wp:posOffset>266065</wp:posOffset>
                </wp:positionV>
                <wp:extent cx="3566160" cy="502920"/>
                <wp:effectExtent l="0" t="0" r="15240" b="11430"/>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502920"/>
                        </a:xfrm>
                        <a:prstGeom prst="rect">
                          <a:avLst/>
                        </a:prstGeom>
                        <a:solidFill>
                          <a:srgbClr val="FFFFFF"/>
                        </a:solidFill>
                        <a:ln w="12700">
                          <a:solidFill>
                            <a:srgbClr val="FF0000"/>
                          </a:solidFill>
                          <a:miter lim="800000"/>
                          <a:headEnd/>
                          <a:tailEnd/>
                        </a:ln>
                      </wps:spPr>
                      <wps:txbx>
                        <w:txbxContent>
                          <w:p w14:paraId="2C3085EE" w14:textId="77777777" w:rsidR="00495D94" w:rsidRPr="0024484E" w:rsidRDefault="00495D94" w:rsidP="00495D94">
                            <w:r w:rsidRPr="0024484E">
                              <w:t>NOTE:</w:t>
                            </w:r>
                          </w:p>
                          <w:p w14:paraId="5C8EC963" w14:textId="77777777" w:rsidR="00495D94" w:rsidRPr="0024484E" w:rsidRDefault="00495D94" w:rsidP="00495D94">
                            <w:r w:rsidRPr="0024484E">
                              <w:t>Sensor Dynamics was not included in the Test Simulator.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FE4DC" id="_x0000_s1029" type="#_x0000_t202" style="position:absolute;margin-left:0;margin-top:20.95pt;width:280.8pt;height:39.6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" strokecolor="red" strokeweight="1pt">
                <v:textbox>
                  <w:txbxContent>
                    <w:p w14:paraId="2C3085EE" w14:textId="77777777" w:rsidR="00495D94" w:rsidRPr="0024484E" w:rsidRDefault="00495D94" w:rsidP="00495D94">
                      <w:r w:rsidRPr="0024484E">
                        <w:t>NOTE:</w:t>
                      </w:r>
                    </w:p>
                    <w:p w14:paraId="5C8EC963" w14:textId="77777777" w:rsidR="00495D94" w:rsidRPr="0024484E" w:rsidRDefault="00495D94" w:rsidP="00495D94">
                      <w:r w:rsidRPr="0024484E">
                        <w:t>Sensor Dynamics was not included in the Test Simulator.</w:t>
                      </w:r>
                    </w:p>
                  </w:txbxContent>
                </v:textbox>
                <w10:wrap type="topAndBottom" anchorx="margin"/>
              </v:shape>
            </w:pict>
          </mc:Fallback>
        </mc:AlternateContent>
      </w:r>
    </w:p>
    <w:p w14:paraId="507C9C0E" w14:textId="77777777" w:rsidR="00495D94" w:rsidRDefault="00495D94" w:rsidP="005A7B8E"/>
    <w:p w14:paraId="577BA644" w14:textId="77777777" w:rsidR="005A7B8E" w:rsidRDefault="005A7B8E" w:rsidP="005A7B8E">
      <w:pPr>
        <w:pStyle w:val="Heading1"/>
      </w:pPr>
      <w:bookmarkStart w:id="51" w:name="_Toc456776673"/>
      <w:r>
        <w:t>Appendix</w:t>
      </w:r>
      <w:bookmarkEnd w:id="51"/>
      <w:r>
        <w:t xml:space="preserve"> </w:t>
      </w:r>
    </w:p>
    <w:p w14:paraId="3DA66F19" w14:textId="77777777" w:rsidR="005D2D90" w:rsidRDefault="005A7B8E" w:rsidP="005A7B8E">
      <w:r>
        <w:t xml:space="preserve">The </w:t>
      </w:r>
      <w:r w:rsidR="005D2D90">
        <w:t>completed script</w:t>
      </w:r>
      <w:r w:rsidR="00B20932">
        <w:t>, containing the code for solving the chemical equation</w:t>
      </w:r>
      <w:r w:rsidR="00CB7481">
        <w:t xml:space="preserve"> using mass fractions and mass flow rates,</w:t>
      </w:r>
      <w:r w:rsidR="00B20932">
        <w:t xml:space="preserve"> as explained in </w:t>
      </w:r>
      <w:r w:rsidR="00B20932" w:rsidRPr="00CB7481">
        <w:rPr>
          <w:b/>
        </w:rPr>
        <w:t>Section 5.4</w:t>
      </w:r>
      <w:r w:rsidR="00B20932">
        <w:t xml:space="preserve"> above, is shown here to serve as an example for solving other chemical reactions</w:t>
      </w:r>
      <w:r w:rsidR="005D2D90">
        <w:t>.</w:t>
      </w:r>
      <w:r w:rsidR="00B20932">
        <w:t xml:space="preserve"> </w:t>
      </w:r>
    </w:p>
    <w:p w14:paraId="3500D73E" w14:textId="77777777" w:rsidR="005D2D90" w:rsidRDefault="005D2D90" w:rsidP="005A7B8E"/>
    <w:p w14:paraId="7C4E3219" w14:textId="77777777" w:rsidR="005D2D90" w:rsidRDefault="005D2D90" w:rsidP="005A7B8E"/>
    <w:p w14:paraId="5EE4DB59" w14:textId="77777777" w:rsidR="001E1DFA" w:rsidRDefault="001E1DFA" w:rsidP="005A7B8E">
      <w:r w:rsidRPr="005D2D90">
        <w:rPr>
          <w:noProof/>
        </w:rPr>
        <w:lastRenderedPageBreak/>
        <w:drawing>
          <wp:anchor distT="0" distB="0" distL="114300" distR="114300" simplePos="0" relativeHeight="251685888" behindDoc="0" locked="0" layoutInCell="1" allowOverlap="1" wp14:anchorId="40FDC8B4" wp14:editId="63097921">
            <wp:simplePos x="0" y="0"/>
            <wp:positionH relativeFrom="margin">
              <wp:align>left</wp:align>
            </wp:positionH>
            <wp:positionV relativeFrom="paragraph">
              <wp:posOffset>0</wp:posOffset>
            </wp:positionV>
            <wp:extent cx="6713855" cy="7208520"/>
            <wp:effectExtent l="0" t="0" r="0" b="0"/>
            <wp:wrapTopAndBottom/>
            <wp:docPr id="6" name="Picture 6" descr="\\simgenicsserver\samahnzi-us\SUS_Projects\NOx and SOx\Images\Scrip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genicsserver\samahnzi-us\SUS_Projects\NOx and SOx\Images\Script_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13855" cy="7208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FBF53" w14:textId="77777777" w:rsidR="001E1DFA" w:rsidRDefault="001E1DFA" w:rsidP="005A7B8E">
      <w:r w:rsidRPr="001E1DFA">
        <w:rPr>
          <w:noProof/>
        </w:rPr>
        <w:lastRenderedPageBreak/>
        <w:drawing>
          <wp:anchor distT="0" distB="0" distL="114300" distR="114300" simplePos="0" relativeHeight="251686912" behindDoc="0" locked="0" layoutInCell="1" allowOverlap="1" wp14:anchorId="7D78DBB9" wp14:editId="20924843">
            <wp:simplePos x="0" y="0"/>
            <wp:positionH relativeFrom="margin">
              <wp:align>left</wp:align>
            </wp:positionH>
            <wp:positionV relativeFrom="paragraph">
              <wp:posOffset>0</wp:posOffset>
            </wp:positionV>
            <wp:extent cx="6711696" cy="7224225"/>
            <wp:effectExtent l="0" t="0" r="0" b="0"/>
            <wp:wrapTopAndBottom/>
            <wp:docPr id="7" name="Picture 7" descr="\\simgenicsserver\samahnzi-us\SUS_Projects\NOx and SOx\Images\Script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genicsserver\samahnzi-us\SUS_Projects\NOx and SOx\Images\Script_0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anchor>
        </w:drawing>
      </w:r>
    </w:p>
    <w:p w14:paraId="331B8C66" w14:textId="77777777" w:rsidR="005D2D90" w:rsidRDefault="001E1DFA" w:rsidP="005A7B8E">
      <w:r w:rsidRPr="001E1DFA">
        <w:rPr>
          <w:noProof/>
        </w:rPr>
        <w:lastRenderedPageBreak/>
        <w:drawing>
          <wp:anchor distT="0" distB="0" distL="114300" distR="114300" simplePos="0" relativeHeight="251687936" behindDoc="0" locked="0" layoutInCell="1" allowOverlap="1" wp14:anchorId="26EAF627" wp14:editId="1EF1F868">
            <wp:simplePos x="0" y="0"/>
            <wp:positionH relativeFrom="margin">
              <wp:align>left</wp:align>
            </wp:positionH>
            <wp:positionV relativeFrom="paragraph">
              <wp:posOffset>0</wp:posOffset>
            </wp:positionV>
            <wp:extent cx="6711696" cy="7224225"/>
            <wp:effectExtent l="0" t="0" r="0" b="0"/>
            <wp:wrapTopAndBottom/>
            <wp:docPr id="24" name="Picture 24" descr="\\simgenicsserver\samahnzi-us\SUS_Projects\NOx and SOx\Images\Script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genicsserver\samahnzi-us\SUS_Projects\NOx and SOx\Images\Script_0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E5F634" w14:textId="77777777" w:rsidR="005A7B8E" w:rsidRDefault="005607E5" w:rsidP="005A7B8E">
      <w:r w:rsidRPr="005607E5">
        <w:rPr>
          <w:noProof/>
        </w:rPr>
        <w:lastRenderedPageBreak/>
        <w:drawing>
          <wp:anchor distT="0" distB="0" distL="114300" distR="114300" simplePos="0" relativeHeight="251688960" behindDoc="0" locked="0" layoutInCell="1" allowOverlap="1" wp14:anchorId="43D37723" wp14:editId="228E4CE3">
            <wp:simplePos x="0" y="0"/>
            <wp:positionH relativeFrom="margin">
              <wp:align>left</wp:align>
            </wp:positionH>
            <wp:positionV relativeFrom="paragraph">
              <wp:posOffset>0</wp:posOffset>
            </wp:positionV>
            <wp:extent cx="6711696" cy="7223678"/>
            <wp:effectExtent l="0" t="0" r="0" b="0"/>
            <wp:wrapTopAndBottom/>
            <wp:docPr id="27" name="Picture 27" descr="\\simgenicsserver\samahnzi-us\SUS_Projects\NOx and SOx\Images\Scrip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genicsserver\samahnzi-us\SUS_Projects\NOx and SOx\Images\Script_0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11696" cy="72236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932">
        <w:t xml:space="preserve">  </w:t>
      </w:r>
    </w:p>
    <w:p w14:paraId="0B22F7DE" w14:textId="77777777" w:rsidR="00FE6030" w:rsidRDefault="00FE6030" w:rsidP="005A7B8E">
      <w:r w:rsidRPr="00FE6030">
        <w:rPr>
          <w:noProof/>
        </w:rPr>
        <w:lastRenderedPageBreak/>
        <w:drawing>
          <wp:anchor distT="0" distB="0" distL="114300" distR="114300" simplePos="0" relativeHeight="251704320" behindDoc="0" locked="0" layoutInCell="1" allowOverlap="1" wp14:anchorId="48286BC5" wp14:editId="51BB2D19">
            <wp:simplePos x="0" y="0"/>
            <wp:positionH relativeFrom="margin">
              <wp:align>left</wp:align>
            </wp:positionH>
            <wp:positionV relativeFrom="paragraph">
              <wp:posOffset>0</wp:posOffset>
            </wp:positionV>
            <wp:extent cx="6711696" cy="7224225"/>
            <wp:effectExtent l="0" t="0" r="0" b="0"/>
            <wp:wrapTopAndBottom/>
            <wp:docPr id="43" name="Picture 43" descr="\\simgenicsserver\samahnzi-us\SUS_Projects\NOx and SOx\Images\Script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imgenicsserver\samahnzi-us\SUS_Projects\NOx and SOx\Images\Script_0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8BC45B" w14:textId="77777777" w:rsidR="00FE6030" w:rsidRDefault="00FE6030" w:rsidP="005A7B8E">
      <w:r w:rsidRPr="00FE6030">
        <w:rPr>
          <w:noProof/>
        </w:rPr>
        <w:lastRenderedPageBreak/>
        <w:drawing>
          <wp:anchor distT="0" distB="0" distL="114300" distR="114300" simplePos="0" relativeHeight="251705344" behindDoc="0" locked="0" layoutInCell="1" allowOverlap="1" wp14:anchorId="14BDEB55" wp14:editId="54F9C7C9">
            <wp:simplePos x="0" y="0"/>
            <wp:positionH relativeFrom="margin">
              <wp:align>left</wp:align>
            </wp:positionH>
            <wp:positionV relativeFrom="paragraph">
              <wp:posOffset>0</wp:posOffset>
            </wp:positionV>
            <wp:extent cx="6711696" cy="7224225"/>
            <wp:effectExtent l="0" t="0" r="0" b="0"/>
            <wp:wrapTopAndBottom/>
            <wp:docPr id="44" name="Picture 44" descr="\\simgenicsserver\samahnzi-us\SUS_Projects\NOx and SOx\Images\Script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mgenicsserver\samahnzi-us\SUS_Projects\NOx and SOx\Images\Script_0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F8C68E" w14:textId="77777777" w:rsidR="00FE6030" w:rsidRDefault="00FE6030" w:rsidP="005A7B8E">
      <w:r w:rsidRPr="00FE6030">
        <w:rPr>
          <w:noProof/>
        </w:rPr>
        <w:lastRenderedPageBreak/>
        <w:drawing>
          <wp:anchor distT="0" distB="0" distL="114300" distR="114300" simplePos="0" relativeHeight="251706368" behindDoc="0" locked="0" layoutInCell="1" allowOverlap="1" wp14:anchorId="0D7254CC" wp14:editId="762BC35D">
            <wp:simplePos x="0" y="0"/>
            <wp:positionH relativeFrom="margin">
              <wp:align>left</wp:align>
            </wp:positionH>
            <wp:positionV relativeFrom="paragraph">
              <wp:posOffset>0</wp:posOffset>
            </wp:positionV>
            <wp:extent cx="6711696" cy="7224225"/>
            <wp:effectExtent l="0" t="0" r="0" b="0"/>
            <wp:wrapTopAndBottom/>
            <wp:docPr id="45" name="Picture 45" descr="\\simgenicsserver\samahnzi-us\SUS_Projects\NOx and SOx\Images\Script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imgenicsserver\samahnzi-us\SUS_Projects\NOx and SOx\Images\Script_0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E5F3DB" w14:textId="77777777" w:rsidR="00FE6030" w:rsidRDefault="00FE6030" w:rsidP="005A7B8E">
      <w:r w:rsidRPr="00FE6030">
        <w:rPr>
          <w:noProof/>
        </w:rPr>
        <w:lastRenderedPageBreak/>
        <w:drawing>
          <wp:anchor distT="0" distB="0" distL="114300" distR="114300" simplePos="0" relativeHeight="251707392" behindDoc="0" locked="0" layoutInCell="1" allowOverlap="1" wp14:anchorId="07F2BBE7" wp14:editId="061F3CCD">
            <wp:simplePos x="0" y="0"/>
            <wp:positionH relativeFrom="margin">
              <wp:align>left</wp:align>
            </wp:positionH>
            <wp:positionV relativeFrom="paragraph">
              <wp:posOffset>0</wp:posOffset>
            </wp:positionV>
            <wp:extent cx="6711696" cy="7224225"/>
            <wp:effectExtent l="0" t="0" r="0" b="0"/>
            <wp:wrapTopAndBottom/>
            <wp:docPr id="46" name="Picture 46" descr="\\simgenicsserver\samahnzi-us\SUS_Projects\NOx and SOx\Images\Script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imgenicsserver\samahnzi-us\SUS_Projects\NOx and SOx\Images\Script_0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C8C9DC" w14:textId="77777777" w:rsidR="00FE6030" w:rsidRPr="005A7B8E" w:rsidRDefault="00FE6030" w:rsidP="005A7B8E">
      <w:r w:rsidRPr="00FE6030">
        <w:rPr>
          <w:noProof/>
        </w:rPr>
        <w:lastRenderedPageBreak/>
        <w:drawing>
          <wp:anchor distT="0" distB="0" distL="114300" distR="114300" simplePos="0" relativeHeight="251708416" behindDoc="0" locked="0" layoutInCell="1" allowOverlap="1" wp14:anchorId="776C3A91" wp14:editId="0E0FD26D">
            <wp:simplePos x="0" y="0"/>
            <wp:positionH relativeFrom="margin">
              <wp:align>left</wp:align>
            </wp:positionH>
            <wp:positionV relativeFrom="paragraph">
              <wp:posOffset>0</wp:posOffset>
            </wp:positionV>
            <wp:extent cx="6711696" cy="7224225"/>
            <wp:effectExtent l="0" t="0" r="0" b="0"/>
            <wp:wrapTopAndBottom/>
            <wp:docPr id="47" name="Picture 47" descr="\\simgenicsserver\samahnzi-us\SUS_Projects\NOx and SOx\Images\Script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imgenicsserver\samahnzi-us\SUS_Projects\NOx and SOx\Images\Script_0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F4EAB1" w14:textId="77777777" w:rsidR="005607E5" w:rsidRDefault="005607E5" w:rsidP="00E75379">
      <w:r w:rsidRPr="005607E5">
        <w:rPr>
          <w:noProof/>
        </w:rPr>
        <w:lastRenderedPageBreak/>
        <w:drawing>
          <wp:anchor distT="0" distB="0" distL="114300" distR="114300" simplePos="0" relativeHeight="251689984" behindDoc="0" locked="0" layoutInCell="1" allowOverlap="1" wp14:anchorId="10085BEB" wp14:editId="2BBB0251">
            <wp:simplePos x="0" y="0"/>
            <wp:positionH relativeFrom="margin">
              <wp:align>left</wp:align>
            </wp:positionH>
            <wp:positionV relativeFrom="paragraph">
              <wp:posOffset>0</wp:posOffset>
            </wp:positionV>
            <wp:extent cx="6711315" cy="7223760"/>
            <wp:effectExtent l="0" t="0" r="0" b="0"/>
            <wp:wrapTopAndBottom/>
            <wp:docPr id="28" name="Picture 28" descr="\\simgenicsserver\samahnzi-us\SUS_Projects\NOx and SOx\Images\Script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mgenicsserver\samahnzi-us\SUS_Projects\NOx and SOx\Images\Script_0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11315" cy="7223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07E5">
        <w:rPr>
          <w:noProof/>
        </w:rPr>
        <w:drawing>
          <wp:anchor distT="0" distB="0" distL="114300" distR="114300" simplePos="0" relativeHeight="251691008" behindDoc="0" locked="0" layoutInCell="1" allowOverlap="1" wp14:anchorId="40549CE4" wp14:editId="0913AAE7">
            <wp:simplePos x="0" y="0"/>
            <wp:positionH relativeFrom="margin">
              <wp:align>left</wp:align>
            </wp:positionH>
            <wp:positionV relativeFrom="paragraph">
              <wp:posOffset>0</wp:posOffset>
            </wp:positionV>
            <wp:extent cx="6711696" cy="7224225"/>
            <wp:effectExtent l="0" t="0" r="0" b="0"/>
            <wp:wrapTopAndBottom/>
            <wp:docPr id="29" name="Picture 29" descr="\\simgenicsserver\samahnzi-us\SUS_Projects\NOx and SOx\Images\Script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mgenicsserver\samahnzi-us\SUS_Projects\NOx and SOx\Images\Script_0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anchor>
        </w:drawing>
      </w:r>
      <w:bookmarkStart w:id="52" w:name="EndOfDoc"/>
      <w:bookmarkEnd w:id="52"/>
      <w:r w:rsidRPr="005607E5">
        <w:rPr>
          <w:noProof/>
        </w:rPr>
        <w:drawing>
          <wp:anchor distT="0" distB="0" distL="114300" distR="114300" simplePos="0" relativeHeight="251692032" behindDoc="0" locked="0" layoutInCell="1" allowOverlap="1" wp14:anchorId="52900BC0" wp14:editId="7B1FA88D">
            <wp:simplePos x="0" y="0"/>
            <wp:positionH relativeFrom="margin">
              <wp:align>left</wp:align>
            </wp:positionH>
            <wp:positionV relativeFrom="paragraph">
              <wp:posOffset>0</wp:posOffset>
            </wp:positionV>
            <wp:extent cx="6711696" cy="7224225"/>
            <wp:effectExtent l="0" t="0" r="0" b="0"/>
            <wp:wrapTopAndBottom/>
            <wp:docPr id="30" name="Picture 30" descr="\\simgenicsserver\samahnzi-us\SUS_Projects\NOx and SOx\Images\Script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mgenicsserver\samahnzi-us\SUS_Projects\NOx and SOx\Images\Script_0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anchor>
        </w:drawing>
      </w:r>
      <w:r w:rsidRPr="005607E5">
        <w:rPr>
          <w:noProof/>
        </w:rPr>
        <w:drawing>
          <wp:anchor distT="0" distB="0" distL="114300" distR="114300" simplePos="0" relativeHeight="251693056" behindDoc="0" locked="0" layoutInCell="1" allowOverlap="1" wp14:anchorId="08922755" wp14:editId="69FB8FF7">
            <wp:simplePos x="0" y="0"/>
            <wp:positionH relativeFrom="margin">
              <wp:align>left</wp:align>
            </wp:positionH>
            <wp:positionV relativeFrom="paragraph">
              <wp:posOffset>0</wp:posOffset>
            </wp:positionV>
            <wp:extent cx="6711696" cy="7224225"/>
            <wp:effectExtent l="0" t="0" r="0" b="0"/>
            <wp:wrapTopAndBottom/>
            <wp:docPr id="31" name="Picture 31" descr="\\simgenicsserver\samahnzi-us\SUS_Projects\NOx and SOx\Images\Script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mgenicsserver\samahnzi-us\SUS_Projects\NOx and SOx\Images\Script_0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07E5">
        <w:rPr>
          <w:noProof/>
        </w:rPr>
        <w:drawing>
          <wp:anchor distT="0" distB="0" distL="114300" distR="114300" simplePos="0" relativeHeight="251694080" behindDoc="0" locked="0" layoutInCell="1" allowOverlap="1" wp14:anchorId="72CED763" wp14:editId="0429D6F2">
            <wp:simplePos x="0" y="0"/>
            <wp:positionH relativeFrom="margin">
              <wp:align>left</wp:align>
            </wp:positionH>
            <wp:positionV relativeFrom="paragraph">
              <wp:posOffset>0</wp:posOffset>
            </wp:positionV>
            <wp:extent cx="6711696" cy="7224225"/>
            <wp:effectExtent l="0" t="0" r="0" b="0"/>
            <wp:wrapTopAndBottom/>
            <wp:docPr id="32" name="Picture 32" descr="\\simgenicsserver\samahnzi-us\SUS_Projects\NOx and SOx\Images\Script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genicsserver\samahnzi-us\SUS_Projects\NOx and SOx\Images\Script_0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07E5">
        <w:rPr>
          <w:noProof/>
        </w:rPr>
        <w:drawing>
          <wp:anchor distT="0" distB="0" distL="114300" distR="114300" simplePos="0" relativeHeight="251695104" behindDoc="0" locked="0" layoutInCell="1" allowOverlap="1" wp14:anchorId="5427BDA2" wp14:editId="13A2C0C7">
            <wp:simplePos x="0" y="0"/>
            <wp:positionH relativeFrom="margin">
              <wp:align>left</wp:align>
            </wp:positionH>
            <wp:positionV relativeFrom="paragraph">
              <wp:posOffset>0</wp:posOffset>
            </wp:positionV>
            <wp:extent cx="6711696" cy="7224225"/>
            <wp:effectExtent l="0" t="0" r="0" b="0"/>
            <wp:wrapTopAndBottom/>
            <wp:docPr id="33" name="Picture 33" descr="\\simgenicsserver\samahnzi-us\SUS_Projects\NOx and SOx\Images\Scrip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mgenicsserver\samahnzi-us\SUS_Projects\NOx and SOx\Images\Script_1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DC661C" w14:textId="77777777" w:rsidR="005607E5" w:rsidRDefault="005607E5" w:rsidP="005607E5">
      <w:r w:rsidRPr="005607E5">
        <w:rPr>
          <w:noProof/>
        </w:rPr>
        <w:lastRenderedPageBreak/>
        <w:drawing>
          <wp:anchor distT="0" distB="0" distL="114300" distR="114300" simplePos="0" relativeHeight="251696128" behindDoc="0" locked="0" layoutInCell="1" allowOverlap="1" wp14:anchorId="65CA4C5C" wp14:editId="1CE05CDC">
            <wp:simplePos x="0" y="0"/>
            <wp:positionH relativeFrom="margin">
              <wp:align>left</wp:align>
            </wp:positionH>
            <wp:positionV relativeFrom="paragraph">
              <wp:posOffset>0</wp:posOffset>
            </wp:positionV>
            <wp:extent cx="6711696" cy="7224225"/>
            <wp:effectExtent l="0" t="0" r="0" b="0"/>
            <wp:wrapTopAndBottom/>
            <wp:docPr id="34" name="Picture 34" descr="\\simgenicsserver\samahnzi-us\SUS_Projects\NOx and SOx\Images\Scrip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mgenicsserver\samahnzi-us\SUS_Projects\NOx and SOx\Images\Script_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4629E5" w14:textId="77777777" w:rsidR="005607E5" w:rsidRDefault="005607E5" w:rsidP="005607E5">
      <w:r w:rsidRPr="005607E5">
        <w:rPr>
          <w:noProof/>
        </w:rPr>
        <w:lastRenderedPageBreak/>
        <w:drawing>
          <wp:anchor distT="0" distB="0" distL="114300" distR="114300" simplePos="0" relativeHeight="251697152" behindDoc="0" locked="0" layoutInCell="1" allowOverlap="1" wp14:anchorId="66572BED" wp14:editId="393D124B">
            <wp:simplePos x="0" y="0"/>
            <wp:positionH relativeFrom="margin">
              <wp:align>left</wp:align>
            </wp:positionH>
            <wp:positionV relativeFrom="paragraph">
              <wp:posOffset>0</wp:posOffset>
            </wp:positionV>
            <wp:extent cx="6711696" cy="7224225"/>
            <wp:effectExtent l="0" t="0" r="0" b="0"/>
            <wp:wrapTopAndBottom/>
            <wp:docPr id="35" name="Picture 35" descr="\\simgenicsserver\samahnzi-us\SUS_Projects\NOx and SOx\Images\Scrip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mgenicsserver\samahnzi-us\SUS_Projects\NOx and SOx\Images\Script_1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C21B6B" w14:textId="77777777" w:rsidR="005607E5" w:rsidRDefault="005607E5" w:rsidP="005607E5">
      <w:r w:rsidRPr="005607E5">
        <w:rPr>
          <w:noProof/>
        </w:rPr>
        <w:lastRenderedPageBreak/>
        <w:drawing>
          <wp:anchor distT="0" distB="0" distL="114300" distR="114300" simplePos="0" relativeHeight="251698176" behindDoc="0" locked="0" layoutInCell="1" allowOverlap="1" wp14:anchorId="76F39000" wp14:editId="78E83826">
            <wp:simplePos x="0" y="0"/>
            <wp:positionH relativeFrom="margin">
              <wp:align>left</wp:align>
            </wp:positionH>
            <wp:positionV relativeFrom="paragraph">
              <wp:posOffset>0</wp:posOffset>
            </wp:positionV>
            <wp:extent cx="6711696" cy="7224225"/>
            <wp:effectExtent l="0" t="0" r="0" b="0"/>
            <wp:wrapTopAndBottom/>
            <wp:docPr id="36" name="Picture 36" descr="\\simgenicsserver\samahnzi-us\SUS_Projects\NOx and SOx\Images\Scrip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mgenicsserver\samahnzi-us\SUS_Projects\NOx and SOx\Images\Script_1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A2C0EB" w14:textId="77777777" w:rsidR="005607E5" w:rsidRDefault="005607E5" w:rsidP="005607E5">
      <w:r w:rsidRPr="005607E5">
        <w:rPr>
          <w:noProof/>
        </w:rPr>
        <w:lastRenderedPageBreak/>
        <w:drawing>
          <wp:anchor distT="0" distB="0" distL="114300" distR="114300" simplePos="0" relativeHeight="251699200" behindDoc="0" locked="0" layoutInCell="1" allowOverlap="1" wp14:anchorId="7FBEF639" wp14:editId="5BF8E29D">
            <wp:simplePos x="0" y="0"/>
            <wp:positionH relativeFrom="margin">
              <wp:align>left</wp:align>
            </wp:positionH>
            <wp:positionV relativeFrom="paragraph">
              <wp:posOffset>0</wp:posOffset>
            </wp:positionV>
            <wp:extent cx="6711696" cy="7224225"/>
            <wp:effectExtent l="0" t="0" r="0" b="0"/>
            <wp:wrapTopAndBottom/>
            <wp:docPr id="37" name="Picture 37" descr="\\simgenicsserver\samahnzi-us\SUS_Projects\NOx and SOx\Images\Scrip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mgenicsserver\samahnzi-us\SUS_Projects\NOx and SOx\Images\Script_1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CFEA8A" w14:textId="77777777" w:rsidR="005607E5" w:rsidRDefault="005607E5" w:rsidP="005607E5">
      <w:r w:rsidRPr="005607E5">
        <w:rPr>
          <w:noProof/>
        </w:rPr>
        <w:lastRenderedPageBreak/>
        <w:drawing>
          <wp:anchor distT="0" distB="0" distL="114300" distR="114300" simplePos="0" relativeHeight="251700224" behindDoc="0" locked="0" layoutInCell="1" allowOverlap="1" wp14:anchorId="761A8F40" wp14:editId="73F691DE">
            <wp:simplePos x="0" y="0"/>
            <wp:positionH relativeFrom="margin">
              <wp:align>left</wp:align>
            </wp:positionH>
            <wp:positionV relativeFrom="paragraph">
              <wp:posOffset>0</wp:posOffset>
            </wp:positionV>
            <wp:extent cx="6711696" cy="7224225"/>
            <wp:effectExtent l="0" t="0" r="0" b="0"/>
            <wp:wrapTopAndBottom/>
            <wp:docPr id="38" name="Picture 38" descr="\\simgenicsserver\samahnzi-us\SUS_Projects\NOx and SOx\Images\Scrip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mgenicsserver\samahnzi-us\SUS_Projects\NOx and SOx\Images\Script_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656A93" w14:textId="77777777" w:rsidR="005607E5" w:rsidRDefault="005607E5" w:rsidP="005607E5">
      <w:r w:rsidRPr="005607E5">
        <w:rPr>
          <w:noProof/>
        </w:rPr>
        <w:lastRenderedPageBreak/>
        <w:drawing>
          <wp:anchor distT="0" distB="0" distL="114300" distR="114300" simplePos="0" relativeHeight="251701248" behindDoc="0" locked="0" layoutInCell="1" allowOverlap="1" wp14:anchorId="5546E928" wp14:editId="1C6B98F2">
            <wp:simplePos x="0" y="0"/>
            <wp:positionH relativeFrom="margin">
              <wp:align>left</wp:align>
            </wp:positionH>
            <wp:positionV relativeFrom="paragraph">
              <wp:posOffset>0</wp:posOffset>
            </wp:positionV>
            <wp:extent cx="6711696" cy="7224225"/>
            <wp:effectExtent l="0" t="0" r="0" b="0"/>
            <wp:wrapTopAndBottom/>
            <wp:docPr id="39" name="Picture 39" descr="\\simgenicsserver\samahnzi-us\SUS_Projects\NOx and SOx\Images\Scrip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imgenicsserver\samahnzi-us\SUS_Projects\NOx and SOx\Images\Script_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B67D52" w14:textId="77777777" w:rsidR="005607E5" w:rsidRDefault="005607E5" w:rsidP="005607E5">
      <w:r w:rsidRPr="005607E5">
        <w:rPr>
          <w:noProof/>
        </w:rPr>
        <w:lastRenderedPageBreak/>
        <w:drawing>
          <wp:anchor distT="0" distB="0" distL="114300" distR="114300" simplePos="0" relativeHeight="251702272" behindDoc="0" locked="0" layoutInCell="1" allowOverlap="1" wp14:anchorId="66D74797" wp14:editId="6BE2573A">
            <wp:simplePos x="0" y="0"/>
            <wp:positionH relativeFrom="margin">
              <wp:align>left</wp:align>
            </wp:positionH>
            <wp:positionV relativeFrom="paragraph">
              <wp:posOffset>0</wp:posOffset>
            </wp:positionV>
            <wp:extent cx="6711696" cy="7224225"/>
            <wp:effectExtent l="0" t="0" r="0" b="0"/>
            <wp:wrapTopAndBottom/>
            <wp:docPr id="40" name="Picture 40" descr="\\simgenicsserver\samahnzi-us\SUS_Projects\NOx and SOx\Images\Scrip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mgenicsserver\samahnzi-us\SUS_Projects\NOx and SOx\Images\Script_1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F26630" w14:textId="77777777" w:rsidR="005607E5" w:rsidRDefault="009014BD" w:rsidP="005607E5">
      <w:r w:rsidRPr="009014BD">
        <w:rPr>
          <w:noProof/>
        </w:rPr>
        <w:lastRenderedPageBreak/>
        <w:drawing>
          <wp:anchor distT="0" distB="0" distL="114300" distR="114300" simplePos="0" relativeHeight="251703296" behindDoc="0" locked="0" layoutInCell="1" allowOverlap="1" wp14:anchorId="65393112" wp14:editId="5E1C7A0C">
            <wp:simplePos x="0" y="0"/>
            <wp:positionH relativeFrom="margin">
              <wp:align>left</wp:align>
            </wp:positionH>
            <wp:positionV relativeFrom="paragraph">
              <wp:posOffset>0</wp:posOffset>
            </wp:positionV>
            <wp:extent cx="6711696" cy="2342992"/>
            <wp:effectExtent l="0" t="0" r="0" b="635"/>
            <wp:wrapTopAndBottom/>
            <wp:docPr id="42" name="Picture 42" descr="\\simgenicsserver\samahnzi-us\SUS_Projects\NOx and SOx\Images\Scrip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imgenicsserver\samahnzi-us\SUS_Projects\NOx and SOx\Images\Script_1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11696" cy="23429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473081" w14:textId="77777777" w:rsidR="005607E5" w:rsidRDefault="005607E5" w:rsidP="005607E5"/>
    <w:p w14:paraId="3E1CA273" w14:textId="77777777" w:rsidR="005607E5" w:rsidRDefault="005607E5" w:rsidP="005607E5"/>
    <w:p w14:paraId="6B90EA98" w14:textId="77777777" w:rsidR="005607E5" w:rsidRDefault="005607E5" w:rsidP="005607E5"/>
    <w:p w14:paraId="3184BABC" w14:textId="77777777" w:rsidR="005607E5" w:rsidRDefault="005607E5" w:rsidP="005607E5"/>
    <w:p w14:paraId="4BFC9F54" w14:textId="77777777" w:rsidR="005607E5" w:rsidRDefault="005607E5" w:rsidP="005607E5"/>
    <w:p w14:paraId="35793BF9" w14:textId="77777777" w:rsidR="005607E5" w:rsidRDefault="005607E5" w:rsidP="005607E5"/>
    <w:p w14:paraId="06FE8CDD" w14:textId="77777777" w:rsidR="005607E5" w:rsidRDefault="005607E5" w:rsidP="005607E5"/>
    <w:p w14:paraId="6E6E9FBF" w14:textId="77777777" w:rsidR="005607E5" w:rsidRDefault="005607E5" w:rsidP="005607E5"/>
    <w:p w14:paraId="24F35BB3" w14:textId="77777777" w:rsidR="005607E5" w:rsidRDefault="005607E5" w:rsidP="005607E5"/>
    <w:p w14:paraId="27119881" w14:textId="77777777" w:rsidR="005607E5" w:rsidRDefault="005607E5" w:rsidP="0031036A">
      <w:pPr>
        <w:pStyle w:val="Heading1"/>
        <w:numPr>
          <w:ilvl w:val="0"/>
          <w:numId w:val="0"/>
        </w:numPr>
      </w:pPr>
    </w:p>
    <w:p w14:paraId="6914425C" w14:textId="77777777" w:rsidR="00192C76" w:rsidRDefault="00192C76" w:rsidP="0031036A">
      <w:pPr>
        <w:pStyle w:val="Heading1"/>
        <w:numPr>
          <w:ilvl w:val="0"/>
          <w:numId w:val="0"/>
        </w:numPr>
      </w:pPr>
    </w:p>
    <w:sectPr w:rsidR="00192C76" w:rsidSect="00E224C2">
      <w:headerReference w:type="default" r:id="rId53"/>
      <w:footerReference w:type="default" r:id="rId54"/>
      <w:footerReference w:type="first" r:id="rId55"/>
      <w:pgSz w:w="12240" w:h="15840" w:code="1"/>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E5548C" w14:textId="77777777" w:rsidR="008969B4" w:rsidRDefault="008969B4" w:rsidP="00B96D08">
      <w:pPr>
        <w:spacing w:after="0"/>
      </w:pPr>
      <w:r>
        <w:separator/>
      </w:r>
    </w:p>
  </w:endnote>
  <w:endnote w:type="continuationSeparator" w:id="0">
    <w:p w14:paraId="2F38A31D" w14:textId="77777777" w:rsidR="008969B4" w:rsidRDefault="008969B4" w:rsidP="00B96D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old">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tura MT Script Capitals">
    <w:panose1 w:val="03020802060602070202"/>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left w:w="57" w:type="dxa"/>
        <w:right w:w="57" w:type="dxa"/>
      </w:tblCellMar>
      <w:tblLook w:val="0000" w:firstRow="0" w:lastRow="0" w:firstColumn="0" w:lastColumn="0" w:noHBand="0" w:noVBand="0"/>
    </w:tblPr>
    <w:tblGrid>
      <w:gridCol w:w="3121"/>
      <w:gridCol w:w="3124"/>
      <w:gridCol w:w="3115"/>
    </w:tblGrid>
    <w:tr w:rsidR="00740E14" w:rsidRPr="00D431B2" w14:paraId="33B57BD7" w14:textId="77777777" w:rsidTr="00E21692">
      <w:trPr>
        <w:jc w:val="center"/>
      </w:trPr>
      <w:tc>
        <w:tcPr>
          <w:tcW w:w="1667" w:type="pct"/>
          <w:tcBorders>
            <w:top w:val="single" w:sz="12" w:space="0" w:color="808080" w:themeColor="background1" w:themeShade="80"/>
          </w:tcBorders>
        </w:tcPr>
        <w:p w14:paraId="6A2B9F37" w14:textId="77777777" w:rsidR="00740E14" w:rsidRPr="00D431B2" w:rsidRDefault="00740E14" w:rsidP="00E87BF4">
          <w:pPr>
            <w:spacing w:after="0"/>
            <w:rPr>
              <w:color w:val="808080"/>
              <w:sz w:val="12"/>
              <w:szCs w:val="12"/>
            </w:rPr>
          </w:pPr>
        </w:p>
      </w:tc>
      <w:tc>
        <w:tcPr>
          <w:tcW w:w="1669" w:type="pct"/>
          <w:tcBorders>
            <w:top w:val="single" w:sz="12" w:space="0" w:color="808080" w:themeColor="background1" w:themeShade="80"/>
          </w:tcBorders>
        </w:tcPr>
        <w:p w14:paraId="2687E2FD" w14:textId="77777777" w:rsidR="00740E14" w:rsidRPr="00D431B2" w:rsidRDefault="00740E14" w:rsidP="00E87BF4">
          <w:pPr>
            <w:spacing w:after="0"/>
            <w:jc w:val="center"/>
            <w:rPr>
              <w:caps/>
              <w:color w:val="808080"/>
              <w:sz w:val="12"/>
              <w:szCs w:val="12"/>
            </w:rPr>
          </w:pPr>
        </w:p>
      </w:tc>
      <w:tc>
        <w:tcPr>
          <w:tcW w:w="1664" w:type="pct"/>
          <w:tcBorders>
            <w:top w:val="single" w:sz="12" w:space="0" w:color="808080" w:themeColor="background1" w:themeShade="80"/>
          </w:tcBorders>
        </w:tcPr>
        <w:p w14:paraId="461BCDDD" w14:textId="77777777" w:rsidR="00740E14" w:rsidRPr="00D431B2" w:rsidRDefault="00740E14" w:rsidP="00E87BF4">
          <w:pPr>
            <w:spacing w:after="0"/>
            <w:jc w:val="right"/>
            <w:rPr>
              <w:color w:val="808080"/>
              <w:sz w:val="12"/>
              <w:szCs w:val="12"/>
            </w:rPr>
          </w:pPr>
        </w:p>
      </w:tc>
    </w:tr>
    <w:tr w:rsidR="00740E14" w:rsidRPr="00B96D08" w14:paraId="2AAC6A76" w14:textId="77777777" w:rsidTr="00E87BF4">
      <w:trPr>
        <w:jc w:val="center"/>
      </w:trPr>
      <w:tc>
        <w:tcPr>
          <w:tcW w:w="1667" w:type="pct"/>
        </w:tcPr>
        <w:p w14:paraId="545CB7CD" w14:textId="77777777" w:rsidR="00740E14" w:rsidRPr="00B96D08" w:rsidRDefault="00740E14" w:rsidP="00E87BF4">
          <w:pPr>
            <w:spacing w:after="0"/>
            <w:rPr>
              <w:color w:val="808080"/>
              <w:sz w:val="18"/>
              <w:szCs w:val="18"/>
            </w:rPr>
          </w:pPr>
          <w:r w:rsidRPr="00B96D08">
            <w:rPr>
              <w:snapToGrid w:val="0"/>
              <w:color w:val="808080"/>
              <w:sz w:val="18"/>
              <w:szCs w:val="18"/>
            </w:rPr>
            <w:t>Copyright © 201</w:t>
          </w:r>
          <w:r>
            <w:rPr>
              <w:snapToGrid w:val="0"/>
              <w:color w:val="808080"/>
              <w:sz w:val="18"/>
              <w:szCs w:val="18"/>
            </w:rPr>
            <w:t>6</w:t>
          </w:r>
          <w:r w:rsidRPr="00B96D08">
            <w:rPr>
              <w:color w:val="808080"/>
              <w:sz w:val="18"/>
              <w:szCs w:val="18"/>
            </w:rPr>
            <w:t xml:space="preserve"> by </w:t>
          </w:r>
        </w:p>
        <w:p w14:paraId="0404255E" w14:textId="77777777" w:rsidR="00740E14" w:rsidRPr="00B96D08" w:rsidRDefault="00740E14" w:rsidP="00C4488D">
          <w:pPr>
            <w:spacing w:after="0"/>
            <w:rPr>
              <w:color w:val="808080"/>
              <w:sz w:val="18"/>
              <w:szCs w:val="18"/>
            </w:rPr>
          </w:pPr>
          <w:r>
            <w:rPr>
              <w:color w:val="808080"/>
              <w:sz w:val="18"/>
              <w:szCs w:val="18"/>
            </w:rPr>
            <w:t>SimGenics - Simulation Systems LLC</w:t>
          </w:r>
          <w:r w:rsidRPr="00B96D08">
            <w:rPr>
              <w:color w:val="808080"/>
              <w:sz w:val="18"/>
              <w:szCs w:val="18"/>
            </w:rPr>
            <w:t>.</w:t>
          </w:r>
        </w:p>
      </w:tc>
      <w:tc>
        <w:tcPr>
          <w:tcW w:w="1669" w:type="pct"/>
        </w:tcPr>
        <w:p w14:paraId="2E1A3E39" w14:textId="77777777" w:rsidR="00740E14" w:rsidRPr="00B96D08" w:rsidRDefault="00740E14" w:rsidP="00E87BF4">
          <w:pPr>
            <w:spacing w:after="40"/>
            <w:jc w:val="center"/>
            <w:rPr>
              <w:color w:val="808080"/>
              <w:sz w:val="18"/>
              <w:szCs w:val="18"/>
            </w:rPr>
          </w:pPr>
          <w:r w:rsidRPr="00B96D08">
            <w:rPr>
              <w:color w:val="808080"/>
              <w:sz w:val="18"/>
              <w:szCs w:val="18"/>
            </w:rPr>
            <w:t xml:space="preserve">Revision: </w:t>
          </w:r>
          <w:r>
            <w:rPr>
              <w:color w:val="808080"/>
              <w:sz w:val="18"/>
              <w:szCs w:val="18"/>
            </w:rPr>
            <w:t>1</w:t>
          </w:r>
        </w:p>
        <w:p w14:paraId="3FD1D797" w14:textId="77777777" w:rsidR="00740E14" w:rsidRPr="00B96D08" w:rsidRDefault="00740E14" w:rsidP="00E87BF4">
          <w:pPr>
            <w:spacing w:before="40" w:after="0"/>
            <w:jc w:val="center"/>
            <w:rPr>
              <w:b/>
              <w:caps/>
              <w:color w:val="808080"/>
              <w:sz w:val="18"/>
              <w:szCs w:val="18"/>
            </w:rPr>
          </w:pPr>
          <w:r>
            <w:rPr>
              <w:b/>
              <w:caps/>
              <w:color w:val="808080"/>
              <w:sz w:val="18"/>
              <w:szCs w:val="18"/>
            </w:rPr>
            <w:t xml:space="preserve">- </w:t>
          </w:r>
          <w:r w:rsidRPr="00B96D08">
            <w:rPr>
              <w:b/>
              <w:caps/>
              <w:color w:val="808080"/>
              <w:sz w:val="18"/>
              <w:szCs w:val="18"/>
            </w:rPr>
            <w:t>Confidential</w:t>
          </w:r>
          <w:r>
            <w:rPr>
              <w:b/>
              <w:caps/>
              <w:color w:val="808080"/>
              <w:sz w:val="18"/>
              <w:szCs w:val="18"/>
            </w:rPr>
            <w:t xml:space="preserve"> -</w:t>
          </w:r>
        </w:p>
      </w:tc>
      <w:tc>
        <w:tcPr>
          <w:tcW w:w="1664" w:type="pct"/>
        </w:tcPr>
        <w:p w14:paraId="70488F3F" w14:textId="77777777" w:rsidR="00740E14" w:rsidRPr="00B96D08" w:rsidRDefault="00740E14" w:rsidP="00E87BF4">
          <w:pPr>
            <w:spacing w:after="0"/>
            <w:jc w:val="right"/>
            <w:rPr>
              <w:color w:val="808080"/>
              <w:sz w:val="18"/>
              <w:szCs w:val="18"/>
            </w:rPr>
          </w:pPr>
          <w:r w:rsidRPr="00B96D08">
            <w:rPr>
              <w:color w:val="808080"/>
              <w:sz w:val="18"/>
              <w:szCs w:val="18"/>
            </w:rPr>
            <w:t xml:space="preserve">Page </w:t>
          </w:r>
          <w:r w:rsidRPr="00B96D08">
            <w:rPr>
              <w:color w:val="808080"/>
              <w:sz w:val="18"/>
              <w:szCs w:val="18"/>
            </w:rPr>
            <w:fldChar w:fldCharType="begin"/>
          </w:r>
          <w:r w:rsidRPr="00B96D08">
            <w:rPr>
              <w:color w:val="808080"/>
              <w:sz w:val="18"/>
              <w:szCs w:val="18"/>
            </w:rPr>
            <w:instrText xml:space="preserve"> PAGE </w:instrText>
          </w:r>
          <w:r w:rsidRPr="00B96D08">
            <w:rPr>
              <w:color w:val="808080"/>
              <w:sz w:val="18"/>
              <w:szCs w:val="18"/>
            </w:rPr>
            <w:fldChar w:fldCharType="separate"/>
          </w:r>
          <w:r w:rsidR="00F0252A">
            <w:rPr>
              <w:noProof/>
              <w:color w:val="808080"/>
              <w:sz w:val="18"/>
              <w:szCs w:val="18"/>
            </w:rPr>
            <w:t>19</w:t>
          </w:r>
          <w:r w:rsidRPr="00B96D08">
            <w:rPr>
              <w:color w:val="808080"/>
              <w:sz w:val="18"/>
              <w:szCs w:val="18"/>
            </w:rPr>
            <w:fldChar w:fldCharType="end"/>
          </w:r>
          <w:r w:rsidRPr="00B96D08">
            <w:rPr>
              <w:color w:val="808080"/>
              <w:sz w:val="18"/>
              <w:szCs w:val="18"/>
            </w:rPr>
            <w:t xml:space="preserve"> of </w:t>
          </w:r>
          <w:r w:rsidRPr="00B96D08">
            <w:rPr>
              <w:rStyle w:val="PageNumber"/>
              <w:color w:val="808080"/>
              <w:sz w:val="18"/>
              <w:szCs w:val="18"/>
            </w:rPr>
            <w:fldChar w:fldCharType="begin"/>
          </w:r>
          <w:r w:rsidRPr="00B96D08">
            <w:rPr>
              <w:rStyle w:val="PageNumber"/>
              <w:color w:val="808080"/>
              <w:sz w:val="18"/>
              <w:szCs w:val="18"/>
            </w:rPr>
            <w:instrText xml:space="preserve"> NUMPAGES </w:instrText>
          </w:r>
          <w:r w:rsidRPr="00B96D08">
            <w:rPr>
              <w:rStyle w:val="PageNumber"/>
              <w:color w:val="808080"/>
              <w:sz w:val="18"/>
              <w:szCs w:val="18"/>
            </w:rPr>
            <w:fldChar w:fldCharType="separate"/>
          </w:r>
          <w:r w:rsidR="00F0252A">
            <w:rPr>
              <w:rStyle w:val="PageNumber"/>
              <w:noProof/>
              <w:color w:val="808080"/>
              <w:sz w:val="18"/>
              <w:szCs w:val="18"/>
            </w:rPr>
            <w:t>39</w:t>
          </w:r>
          <w:r w:rsidRPr="00B96D08">
            <w:rPr>
              <w:rStyle w:val="PageNumber"/>
              <w:color w:val="808080"/>
              <w:sz w:val="18"/>
              <w:szCs w:val="18"/>
            </w:rPr>
            <w:fldChar w:fldCharType="end"/>
          </w:r>
        </w:p>
      </w:tc>
    </w:tr>
  </w:tbl>
  <w:p w14:paraId="337CED09" w14:textId="77777777" w:rsidR="00740E14" w:rsidRDefault="00740E14" w:rsidP="00B96D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59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000" w:firstRow="0" w:lastRow="0" w:firstColumn="0" w:lastColumn="0" w:noHBand="0" w:noVBand="0"/>
    </w:tblPr>
    <w:tblGrid>
      <w:gridCol w:w="9599"/>
    </w:tblGrid>
    <w:tr w:rsidR="00740E14" w:rsidRPr="00C4488D" w14:paraId="64C06BB4" w14:textId="77777777" w:rsidTr="00CF68C2">
      <w:trPr>
        <w:trHeight w:val="498"/>
      </w:trPr>
      <w:tc>
        <w:tcPr>
          <w:tcW w:w="9599" w:type="dxa"/>
          <w:vAlign w:val="bottom"/>
        </w:tcPr>
        <w:p w14:paraId="0508C94A" w14:textId="77777777" w:rsidR="00740E14" w:rsidRDefault="00740E14" w:rsidP="00C4488D">
          <w:pPr>
            <w:pStyle w:val="Header"/>
            <w:tabs>
              <w:tab w:val="left" w:pos="546"/>
            </w:tabs>
            <w:rPr>
              <w:b/>
              <w:color w:val="808080"/>
              <w:szCs w:val="18"/>
            </w:rPr>
          </w:pPr>
          <w:r>
            <w:rPr>
              <w:b/>
              <w:color w:val="808080"/>
              <w:szCs w:val="18"/>
            </w:rPr>
            <w:t xml:space="preserve">SimGenics-Simulation </w:t>
          </w:r>
          <w:r w:rsidRPr="00C4488D">
            <w:rPr>
              <w:b/>
              <w:color w:val="808080"/>
              <w:szCs w:val="18"/>
            </w:rPr>
            <w:t>LLC</w:t>
          </w:r>
        </w:p>
        <w:p w14:paraId="3D1EC8D7" w14:textId="77777777" w:rsidR="00740E14" w:rsidRPr="00C4488D" w:rsidRDefault="00740E14" w:rsidP="00C4488D">
          <w:pPr>
            <w:pStyle w:val="Header"/>
            <w:tabs>
              <w:tab w:val="left" w:pos="546"/>
            </w:tabs>
            <w:rPr>
              <w:rFonts w:cs="Arial"/>
              <w:color w:val="7F7F7F"/>
              <w:szCs w:val="18"/>
            </w:rPr>
          </w:pPr>
          <w:r w:rsidRPr="00C4488D">
            <w:rPr>
              <w:rFonts w:cs="Arial"/>
              <w:color w:val="7F7F7F"/>
              <w:szCs w:val="18"/>
              <w:lang w:eastAsia="en-ZA"/>
            </w:rPr>
            <w:t xml:space="preserve">Suite </w:t>
          </w:r>
          <w:r>
            <w:rPr>
              <w:rFonts w:cs="Arial"/>
              <w:color w:val="7F7F7F"/>
              <w:szCs w:val="18"/>
              <w:lang w:eastAsia="en-ZA"/>
            </w:rPr>
            <w:t xml:space="preserve">B210, 25½ </w:t>
          </w:r>
          <w:proofErr w:type="spellStart"/>
          <w:r>
            <w:rPr>
              <w:rFonts w:cs="Arial"/>
              <w:color w:val="7F7F7F"/>
              <w:szCs w:val="18"/>
              <w:lang w:eastAsia="en-ZA"/>
            </w:rPr>
            <w:t>Road,</w:t>
          </w:r>
          <w:r w:rsidRPr="00C4488D">
            <w:rPr>
              <w:rFonts w:cs="Arial"/>
              <w:color w:val="7F7F7F"/>
              <w:szCs w:val="18"/>
              <w:lang w:eastAsia="en-ZA"/>
            </w:rPr>
            <w:t>Grand</w:t>
          </w:r>
          <w:proofErr w:type="spellEnd"/>
          <w:r w:rsidRPr="00C4488D">
            <w:rPr>
              <w:rFonts w:cs="Arial"/>
              <w:color w:val="7F7F7F"/>
              <w:szCs w:val="18"/>
              <w:lang w:eastAsia="en-ZA"/>
            </w:rPr>
            <w:t xml:space="preserve"> Junction, Colorado, 8150</w:t>
          </w:r>
          <w:r>
            <w:rPr>
              <w:rFonts w:cs="Arial"/>
              <w:color w:val="7F7F7F"/>
              <w:szCs w:val="18"/>
              <w:lang w:eastAsia="en-ZA"/>
            </w:rPr>
            <w:t>5</w:t>
          </w:r>
          <w:r w:rsidRPr="00C4488D">
            <w:rPr>
              <w:rFonts w:cs="Arial"/>
              <w:color w:val="7F7F7F"/>
              <w:szCs w:val="18"/>
              <w:lang w:eastAsia="en-ZA"/>
            </w:rPr>
            <w:t>,</w:t>
          </w:r>
          <w:r w:rsidRPr="00C4488D">
            <w:rPr>
              <w:rFonts w:cs="Arial"/>
              <w:color w:val="7F7F7F"/>
              <w:szCs w:val="18"/>
            </w:rPr>
            <w:t>United States of America</w:t>
          </w:r>
        </w:p>
        <w:p w14:paraId="610BB958" w14:textId="77777777" w:rsidR="00740E14" w:rsidRDefault="00740E14" w:rsidP="00C4488D">
          <w:pPr>
            <w:pStyle w:val="Header"/>
            <w:tabs>
              <w:tab w:val="left" w:pos="546"/>
            </w:tabs>
            <w:rPr>
              <w:color w:val="808080"/>
              <w:szCs w:val="18"/>
            </w:rPr>
          </w:pPr>
          <w:r w:rsidRPr="00C4488D">
            <w:rPr>
              <w:color w:val="808080"/>
              <w:szCs w:val="18"/>
            </w:rPr>
            <w:t>Tel: +1 (</w:t>
          </w:r>
          <w:r>
            <w:rPr>
              <w:color w:val="808080"/>
              <w:szCs w:val="18"/>
            </w:rPr>
            <w:t>970</w:t>
          </w:r>
          <w:r w:rsidRPr="00C4488D">
            <w:rPr>
              <w:color w:val="808080"/>
              <w:szCs w:val="18"/>
            </w:rPr>
            <w:t xml:space="preserve">) </w:t>
          </w:r>
          <w:r>
            <w:rPr>
              <w:color w:val="808080"/>
              <w:szCs w:val="18"/>
            </w:rPr>
            <w:t>639 2498, F</w:t>
          </w:r>
          <w:r w:rsidRPr="00C4488D">
            <w:rPr>
              <w:color w:val="808080"/>
              <w:szCs w:val="18"/>
            </w:rPr>
            <w:t>ax:+1 (817) 736 0427</w:t>
          </w:r>
        </w:p>
        <w:p w14:paraId="19D24BA0" w14:textId="77777777" w:rsidR="00740E14" w:rsidRPr="00C4488D" w:rsidRDefault="00740E14" w:rsidP="00C4488D">
          <w:pPr>
            <w:pStyle w:val="Header"/>
            <w:tabs>
              <w:tab w:val="left" w:pos="546"/>
            </w:tabs>
            <w:rPr>
              <w:color w:val="808080"/>
              <w:szCs w:val="18"/>
            </w:rPr>
          </w:pPr>
          <w:r w:rsidRPr="00C4488D">
            <w:rPr>
              <w:color w:val="808080"/>
              <w:szCs w:val="18"/>
            </w:rPr>
            <w:t>e-mail:</w:t>
          </w:r>
          <w:r w:rsidRPr="00C4488D">
            <w:rPr>
              <w:color w:val="808080"/>
              <w:szCs w:val="18"/>
            </w:rPr>
            <w:tab/>
          </w:r>
          <w:r>
            <w:rPr>
              <w:color w:val="808080"/>
              <w:szCs w:val="18"/>
            </w:rPr>
            <w:t>m</w:t>
          </w:r>
          <w:r w:rsidRPr="00C4488D">
            <w:rPr>
              <w:color w:val="808080"/>
              <w:szCs w:val="18"/>
            </w:rPr>
            <w:t>g</w:t>
          </w:r>
          <w:r>
            <w:rPr>
              <w:color w:val="808080"/>
              <w:szCs w:val="18"/>
            </w:rPr>
            <w:t>regg</w:t>
          </w:r>
          <w:r w:rsidRPr="00C4488D">
            <w:rPr>
              <w:color w:val="808080"/>
              <w:szCs w:val="18"/>
            </w:rPr>
            <w:t xml:space="preserve">@simgenics.com  </w:t>
          </w:r>
          <w:r>
            <w:rPr>
              <w:color w:val="808080"/>
              <w:szCs w:val="18"/>
            </w:rPr>
            <w:t>or f</w:t>
          </w:r>
          <w:r w:rsidRPr="00C4488D">
            <w:rPr>
              <w:color w:val="808080"/>
              <w:szCs w:val="18"/>
            </w:rPr>
            <w:t>l</w:t>
          </w:r>
          <w:r>
            <w:rPr>
              <w:color w:val="808080"/>
              <w:szCs w:val="18"/>
            </w:rPr>
            <w:t>aubscher@si</w:t>
          </w:r>
          <w:r w:rsidRPr="00C4488D">
            <w:rPr>
              <w:color w:val="808080"/>
              <w:szCs w:val="18"/>
            </w:rPr>
            <w:t>m</w:t>
          </w:r>
          <w:r>
            <w:rPr>
              <w:color w:val="808080"/>
              <w:szCs w:val="18"/>
            </w:rPr>
            <w:t>genics</w:t>
          </w:r>
          <w:r w:rsidRPr="00C4488D">
            <w:rPr>
              <w:color w:val="808080"/>
              <w:szCs w:val="18"/>
            </w:rPr>
            <w:t>.com</w:t>
          </w:r>
        </w:p>
        <w:p w14:paraId="33ABE6C2" w14:textId="77777777" w:rsidR="00740E14" w:rsidRPr="00C4488D" w:rsidRDefault="00740E14" w:rsidP="00C4488D">
          <w:pPr>
            <w:pStyle w:val="Header"/>
            <w:rPr>
              <w:szCs w:val="18"/>
            </w:rPr>
          </w:pPr>
        </w:p>
      </w:tc>
    </w:tr>
  </w:tbl>
  <w:p w14:paraId="44F0C051" w14:textId="77777777" w:rsidR="00740E14" w:rsidRDefault="00740E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E9446D" w14:textId="77777777" w:rsidR="008969B4" w:rsidRDefault="008969B4" w:rsidP="00B96D08">
      <w:pPr>
        <w:spacing w:after="0"/>
      </w:pPr>
      <w:r>
        <w:separator/>
      </w:r>
    </w:p>
  </w:footnote>
  <w:footnote w:type="continuationSeparator" w:id="0">
    <w:p w14:paraId="6A228DCB" w14:textId="77777777" w:rsidR="008969B4" w:rsidRDefault="008969B4" w:rsidP="00B96D0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555" w:type="dxa"/>
      <w:tblInd w:w="93" w:type="dxa"/>
      <w:tblBorders>
        <w:bottom w:val="single" w:sz="4" w:space="0" w:color="auto"/>
      </w:tblBorders>
      <w:tblLayout w:type="fixed"/>
      <w:tblLook w:val="0000" w:firstRow="0" w:lastRow="0" w:firstColumn="0" w:lastColumn="0" w:noHBand="0" w:noVBand="0"/>
    </w:tblPr>
    <w:tblGrid>
      <w:gridCol w:w="2895"/>
      <w:gridCol w:w="3780"/>
      <w:gridCol w:w="2880"/>
    </w:tblGrid>
    <w:tr w:rsidR="00740E14" w:rsidRPr="00B96D08" w14:paraId="41B3073B" w14:textId="77777777" w:rsidTr="008C291E">
      <w:tc>
        <w:tcPr>
          <w:tcW w:w="2895" w:type="dxa"/>
          <w:tcBorders>
            <w:bottom w:val="nil"/>
          </w:tcBorders>
          <w:vAlign w:val="bottom"/>
        </w:tcPr>
        <w:p w14:paraId="70913A35" w14:textId="77777777" w:rsidR="00740E14" w:rsidRDefault="00740E14" w:rsidP="00E87BF4">
          <w:pPr>
            <w:pStyle w:val="Header"/>
            <w:jc w:val="left"/>
            <w:rPr>
              <w:rFonts w:cs="Arial"/>
              <w:b/>
              <w:color w:val="808080" w:themeColor="background1" w:themeShade="80"/>
              <w:szCs w:val="18"/>
            </w:rPr>
          </w:pPr>
          <w:r>
            <w:rPr>
              <w:rFonts w:cs="Arial"/>
              <w:b/>
              <w:color w:val="808080" w:themeColor="background1" w:themeShade="80"/>
              <w:szCs w:val="18"/>
            </w:rPr>
            <w:t>SIM-00001-Nox</w:t>
          </w:r>
        </w:p>
        <w:p w14:paraId="0E72ED81" w14:textId="77777777" w:rsidR="00740E14" w:rsidRPr="00B96D08" w:rsidRDefault="00740E14" w:rsidP="00E87BF4">
          <w:pPr>
            <w:pStyle w:val="Header"/>
            <w:jc w:val="left"/>
            <w:rPr>
              <w:color w:val="808080" w:themeColor="background1" w:themeShade="80"/>
              <w:szCs w:val="18"/>
            </w:rPr>
          </w:pPr>
        </w:p>
      </w:tc>
      <w:tc>
        <w:tcPr>
          <w:tcW w:w="3780" w:type="dxa"/>
          <w:tcBorders>
            <w:bottom w:val="nil"/>
          </w:tcBorders>
          <w:vAlign w:val="bottom"/>
        </w:tcPr>
        <w:p w14:paraId="6A0E3737" w14:textId="77777777" w:rsidR="00740E14" w:rsidRDefault="00740E14" w:rsidP="00E87BF4">
          <w:pPr>
            <w:spacing w:after="40"/>
            <w:jc w:val="center"/>
            <w:rPr>
              <w:b/>
              <w:caps/>
              <w:color w:val="808080" w:themeColor="background1" w:themeShade="80"/>
              <w:sz w:val="18"/>
              <w:szCs w:val="18"/>
            </w:rPr>
          </w:pPr>
          <w:r>
            <w:rPr>
              <w:b/>
              <w:caps/>
              <w:color w:val="808080" w:themeColor="background1" w:themeShade="80"/>
              <w:sz w:val="18"/>
              <w:szCs w:val="18"/>
            </w:rPr>
            <w:t xml:space="preserve">- </w:t>
          </w:r>
          <w:r w:rsidRPr="00B96D08">
            <w:rPr>
              <w:b/>
              <w:caps/>
              <w:color w:val="808080" w:themeColor="background1" w:themeShade="80"/>
              <w:sz w:val="18"/>
              <w:szCs w:val="18"/>
            </w:rPr>
            <w:t>Confidential</w:t>
          </w:r>
          <w:r>
            <w:rPr>
              <w:b/>
              <w:caps/>
              <w:color w:val="808080" w:themeColor="background1" w:themeShade="80"/>
              <w:sz w:val="18"/>
              <w:szCs w:val="18"/>
            </w:rPr>
            <w:t xml:space="preserve"> –</w:t>
          </w:r>
        </w:p>
        <w:p w14:paraId="3E693284" w14:textId="77777777" w:rsidR="00740E14" w:rsidRPr="00B96D08" w:rsidRDefault="00740E14" w:rsidP="00E87BF4">
          <w:pPr>
            <w:spacing w:after="40"/>
            <w:jc w:val="center"/>
            <w:rPr>
              <w:b/>
              <w:caps/>
              <w:color w:val="808080" w:themeColor="background1" w:themeShade="80"/>
              <w:sz w:val="18"/>
              <w:szCs w:val="18"/>
            </w:rPr>
          </w:pPr>
        </w:p>
        <w:p w14:paraId="64C3BD41" w14:textId="77777777" w:rsidR="00740E14" w:rsidRPr="00B96D08" w:rsidRDefault="00740E14" w:rsidP="00B96D08">
          <w:pPr>
            <w:jc w:val="center"/>
            <w:rPr>
              <w:rFonts w:cs="Arial"/>
              <w:b/>
              <w:color w:val="808080" w:themeColor="background1" w:themeShade="80"/>
              <w:sz w:val="18"/>
              <w:szCs w:val="18"/>
            </w:rPr>
          </w:pPr>
          <w:r w:rsidRPr="00B96D08">
            <w:rPr>
              <w:rFonts w:cs="Arial"/>
              <w:b/>
              <w:color w:val="808080" w:themeColor="background1" w:themeShade="80"/>
              <w:sz w:val="18"/>
              <w:szCs w:val="18"/>
            </w:rPr>
            <w:t>Proced</w:t>
          </w:r>
          <w:r>
            <w:rPr>
              <w:rFonts w:cs="Arial"/>
              <w:b/>
              <w:color w:val="808080" w:themeColor="background1" w:themeShade="80"/>
              <w:sz w:val="18"/>
              <w:szCs w:val="18"/>
            </w:rPr>
            <w:t>ure for the Simulation of NOx Emissions Produced by Combustion Turbines</w:t>
          </w:r>
        </w:p>
      </w:tc>
      <w:tc>
        <w:tcPr>
          <w:tcW w:w="2880" w:type="dxa"/>
          <w:tcBorders>
            <w:bottom w:val="nil"/>
          </w:tcBorders>
        </w:tcPr>
        <w:p w14:paraId="44405582" w14:textId="77777777" w:rsidR="00740E14" w:rsidRDefault="00740E14" w:rsidP="00E87BF4">
          <w:pPr>
            <w:pStyle w:val="Header"/>
            <w:jc w:val="right"/>
            <w:rPr>
              <w:noProof/>
              <w:sz w:val="16"/>
              <w:szCs w:val="24"/>
            </w:rPr>
          </w:pPr>
        </w:p>
        <w:p w14:paraId="731D2F78" w14:textId="77777777" w:rsidR="00740E14" w:rsidRPr="00B96D08" w:rsidRDefault="00740E14" w:rsidP="00E87BF4">
          <w:pPr>
            <w:pStyle w:val="Header"/>
            <w:jc w:val="right"/>
            <w:rPr>
              <w:rFonts w:ascii="Matura MT Script Capitals" w:hAnsi="Matura MT Script Capitals"/>
              <w:color w:val="808080" w:themeColor="background1" w:themeShade="80"/>
              <w:szCs w:val="18"/>
            </w:rPr>
          </w:pPr>
          <w:r>
            <w:rPr>
              <w:rFonts w:ascii="Matura MT Script Capitals" w:hAnsi="Matura MT Script Capitals"/>
              <w:noProof/>
              <w:color w:val="808080" w:themeColor="background1" w:themeShade="80"/>
              <w:szCs w:val="18"/>
            </w:rPr>
            <w:drawing>
              <wp:inline distT="0" distB="0" distL="0" distR="0" wp14:anchorId="50CAB4DF" wp14:editId="0B89B73E">
                <wp:extent cx="1722422" cy="7655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Genics_small.png"/>
                        <pic:cNvPicPr/>
                      </pic:nvPicPr>
                      <pic:blipFill>
                        <a:blip r:embed="rId1">
                          <a:extLst>
                            <a:ext uri="{28A0092B-C50C-407E-A947-70E740481C1C}">
                              <a14:useLocalDpi xmlns:a14="http://schemas.microsoft.com/office/drawing/2010/main" val="0"/>
                            </a:ext>
                          </a:extLst>
                        </a:blip>
                        <a:stretch>
                          <a:fillRect/>
                        </a:stretch>
                      </pic:blipFill>
                      <pic:spPr>
                        <a:xfrm>
                          <a:off x="0" y="0"/>
                          <a:ext cx="1727094" cy="767598"/>
                        </a:xfrm>
                        <a:prstGeom prst="rect">
                          <a:avLst/>
                        </a:prstGeom>
                      </pic:spPr>
                    </pic:pic>
                  </a:graphicData>
                </a:graphic>
              </wp:inline>
            </w:drawing>
          </w:r>
        </w:p>
      </w:tc>
    </w:tr>
    <w:tr w:rsidR="00740E14" w:rsidRPr="00B96D08" w14:paraId="171B1F62" w14:textId="77777777" w:rsidTr="008C291E">
      <w:tc>
        <w:tcPr>
          <w:tcW w:w="2895" w:type="dxa"/>
          <w:tcBorders>
            <w:bottom w:val="single" w:sz="12" w:space="0" w:color="808080" w:themeColor="background1" w:themeShade="80"/>
          </w:tcBorders>
          <w:vAlign w:val="bottom"/>
        </w:tcPr>
        <w:p w14:paraId="0C2926FF" w14:textId="77777777" w:rsidR="00740E14" w:rsidRPr="00B96D08" w:rsidRDefault="00740E14" w:rsidP="00B96D08">
          <w:pPr>
            <w:pStyle w:val="Header"/>
            <w:jc w:val="left"/>
            <w:rPr>
              <w:rFonts w:cs="Arial"/>
              <w:b/>
              <w:color w:val="808080" w:themeColor="background1" w:themeShade="80"/>
              <w:sz w:val="12"/>
              <w:szCs w:val="12"/>
            </w:rPr>
          </w:pPr>
        </w:p>
      </w:tc>
      <w:tc>
        <w:tcPr>
          <w:tcW w:w="3780" w:type="dxa"/>
          <w:tcBorders>
            <w:bottom w:val="single" w:sz="12" w:space="0" w:color="808080" w:themeColor="background1" w:themeShade="80"/>
          </w:tcBorders>
          <w:vAlign w:val="bottom"/>
        </w:tcPr>
        <w:p w14:paraId="21C9BFD5" w14:textId="77777777" w:rsidR="00740E14" w:rsidRPr="00B96D08" w:rsidRDefault="00740E14" w:rsidP="00B96D08">
          <w:pPr>
            <w:spacing w:after="40"/>
            <w:jc w:val="center"/>
            <w:rPr>
              <w:b/>
              <w:caps/>
              <w:color w:val="808080" w:themeColor="background1" w:themeShade="80"/>
              <w:sz w:val="12"/>
              <w:szCs w:val="12"/>
            </w:rPr>
          </w:pPr>
        </w:p>
      </w:tc>
      <w:tc>
        <w:tcPr>
          <w:tcW w:w="2880" w:type="dxa"/>
          <w:tcBorders>
            <w:bottom w:val="single" w:sz="12" w:space="0" w:color="808080" w:themeColor="background1" w:themeShade="80"/>
          </w:tcBorders>
        </w:tcPr>
        <w:p w14:paraId="53D114E3" w14:textId="77777777" w:rsidR="00740E14" w:rsidRPr="00B96D08" w:rsidRDefault="00740E14" w:rsidP="00B96D08">
          <w:pPr>
            <w:pStyle w:val="Header"/>
            <w:jc w:val="right"/>
            <w:rPr>
              <w:rFonts w:ascii="Matura MT Script Capitals" w:hAnsi="Matura MT Script Capitals"/>
              <w:b/>
              <w:noProof/>
              <w:color w:val="808080" w:themeColor="background1" w:themeShade="80"/>
              <w:sz w:val="12"/>
              <w:szCs w:val="12"/>
              <w:lang w:eastAsia="en-ZA"/>
            </w:rPr>
          </w:pPr>
        </w:p>
      </w:tc>
    </w:tr>
  </w:tbl>
  <w:p w14:paraId="068FC10E" w14:textId="77777777" w:rsidR="00740E14" w:rsidRPr="00B96D08" w:rsidRDefault="00740E14">
    <w:pPr>
      <w:pStyle w:val="Header"/>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91846"/>
    <w:multiLevelType w:val="multilevel"/>
    <w:tmpl w:val="32F2E702"/>
    <w:lvl w:ilvl="0">
      <w:start w:val="1"/>
      <w:numFmt w:val="decimal"/>
      <w:lvlText w:val="%1."/>
      <w:lvlJc w:val="left"/>
      <w:pPr>
        <w:tabs>
          <w:tab w:val="num" w:pos="720"/>
        </w:tabs>
        <w:ind w:left="720" w:hanging="360"/>
      </w:pPr>
    </w:lvl>
    <w:lvl w:ilvl="1">
      <w:start w:val="5"/>
      <w:numFmt w:val="decimal"/>
      <w:isLgl/>
      <w:lvlText w:val="%1.%2"/>
      <w:lvlJc w:val="left"/>
      <w:pPr>
        <w:ind w:left="891" w:hanging="465"/>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 w15:restartNumberingAfterBreak="0">
    <w:nsid w:val="0A9F2375"/>
    <w:multiLevelType w:val="multilevel"/>
    <w:tmpl w:val="099E5C6A"/>
    <w:lvl w:ilvl="0">
      <w:start w:val="1"/>
      <w:numFmt w:val="decimal"/>
      <w:lvlRestart w:val="0"/>
      <w:pStyle w:val="Heading1"/>
      <w:suff w:val="space"/>
      <w:lvlText w:val="%1."/>
      <w:lvlJc w:val="left"/>
      <w:pPr>
        <w:ind w:left="340" w:hanging="340"/>
      </w:pPr>
      <w:rPr>
        <w:rFonts w:ascii="Arial" w:hAnsi="Arial" w:hint="default"/>
      </w:rPr>
    </w:lvl>
    <w:lvl w:ilvl="1">
      <w:start w:val="1"/>
      <w:numFmt w:val="decimal"/>
      <w:pStyle w:val="Heading2"/>
      <w:suff w:val="space"/>
      <w:lvlText w:val="%1.%2"/>
      <w:lvlJc w:val="left"/>
      <w:pPr>
        <w:ind w:left="454" w:hanging="454"/>
      </w:pPr>
      <w:rPr>
        <w:rFonts w:ascii="Arial" w:hAnsi="Arial" w:hint="default"/>
      </w:rPr>
    </w:lvl>
    <w:lvl w:ilvl="2">
      <w:start w:val="1"/>
      <w:numFmt w:val="decimal"/>
      <w:pStyle w:val="Heading3"/>
      <w:suff w:val="space"/>
      <w:lvlText w:val="%1.%2.%3"/>
      <w:lvlJc w:val="left"/>
      <w:pPr>
        <w:ind w:left="624" w:hanging="624"/>
      </w:pPr>
      <w:rPr>
        <w:rFonts w:ascii="Arial" w:hAnsi="Arial" w:hint="default"/>
      </w:rPr>
    </w:lvl>
    <w:lvl w:ilvl="3">
      <w:start w:val="1"/>
      <w:numFmt w:val="decimal"/>
      <w:pStyle w:val="Heading4"/>
      <w:suff w:val="space"/>
      <w:lvlText w:val="%1.%2.%3.%4"/>
      <w:lvlJc w:val="left"/>
      <w:pPr>
        <w:ind w:left="794" w:hanging="794"/>
      </w:pPr>
      <w:rPr>
        <w:rFonts w:ascii="Arial" w:hAnsi="Arial" w:hint="default"/>
      </w:rPr>
    </w:lvl>
    <w:lvl w:ilvl="4">
      <w:start w:val="1"/>
      <w:numFmt w:val="decimal"/>
      <w:pStyle w:val="Heading5"/>
      <w:suff w:val="space"/>
      <w:lvlText w:val="%1.%2.%3.%4.%5"/>
      <w:lvlJc w:val="left"/>
      <w:pPr>
        <w:ind w:left="1021" w:hanging="1021"/>
      </w:pPr>
      <w:rPr>
        <w:rFonts w:ascii="Arial" w:hAnsi="Arial" w:hint="default"/>
      </w:rPr>
    </w:lvl>
    <w:lvl w:ilvl="5">
      <w:start w:val="1"/>
      <w:numFmt w:val="decimal"/>
      <w:pStyle w:val="Heading6"/>
      <w:suff w:val="space"/>
      <w:lvlText w:val="%1.%2.%3.%4.%5.%6"/>
      <w:lvlJc w:val="left"/>
      <w:pPr>
        <w:ind w:left="1304" w:hanging="1304"/>
      </w:pPr>
      <w:rPr>
        <w:rFonts w:ascii="Arial" w:hAnsi="Arial" w:hint="default"/>
      </w:rPr>
    </w:lvl>
    <w:lvl w:ilvl="6">
      <w:start w:val="1"/>
      <w:numFmt w:val="decimal"/>
      <w:pStyle w:val="Heading7"/>
      <w:suff w:val="space"/>
      <w:lvlText w:val="%1.%2.%3.%4.%5.%6.%7"/>
      <w:lvlJc w:val="left"/>
      <w:pPr>
        <w:ind w:left="1531" w:hanging="1531"/>
      </w:pPr>
      <w:rPr>
        <w:rFonts w:ascii="Arial" w:hAnsi="Arial" w:hint="default"/>
      </w:rPr>
    </w:lvl>
    <w:lvl w:ilvl="7">
      <w:start w:val="1"/>
      <w:numFmt w:val="decimal"/>
      <w:pStyle w:val="Heading8"/>
      <w:suff w:val="space"/>
      <w:lvlText w:val="%1.%2.%3.%4.%5.%6.%7.%8"/>
      <w:lvlJc w:val="left"/>
      <w:pPr>
        <w:ind w:left="1928" w:hanging="1928"/>
      </w:pPr>
      <w:rPr>
        <w:rFonts w:ascii="Arial" w:hAnsi="Arial" w:hint="default"/>
      </w:rPr>
    </w:lvl>
    <w:lvl w:ilvl="8">
      <w:start w:val="1"/>
      <w:numFmt w:val="decimal"/>
      <w:pStyle w:val="Heading9"/>
      <w:suff w:val="space"/>
      <w:lvlText w:val="%1.%2.%3.%4.%5.%6.%7.%8.%9"/>
      <w:lvlJc w:val="left"/>
      <w:pPr>
        <w:ind w:left="2268" w:hanging="2268"/>
      </w:pPr>
      <w:rPr>
        <w:rFonts w:ascii="Arial" w:hAnsi="Arial" w:hint="default"/>
      </w:rPr>
    </w:lvl>
  </w:abstractNum>
  <w:abstractNum w:abstractNumId="2" w15:restartNumberingAfterBreak="0">
    <w:nsid w:val="176F4313"/>
    <w:multiLevelType w:val="hybridMultilevel"/>
    <w:tmpl w:val="67DE4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EC3D42"/>
    <w:multiLevelType w:val="hybridMultilevel"/>
    <w:tmpl w:val="7A1E6B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CB2F8D"/>
    <w:multiLevelType w:val="hybridMultilevel"/>
    <w:tmpl w:val="B218B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D0E22"/>
    <w:multiLevelType w:val="hybridMultilevel"/>
    <w:tmpl w:val="BD223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365FC4"/>
    <w:multiLevelType w:val="hybridMultilevel"/>
    <w:tmpl w:val="3522A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63A1F"/>
    <w:multiLevelType w:val="hybridMultilevel"/>
    <w:tmpl w:val="D610A766"/>
    <w:lvl w:ilvl="0" w:tplc="957AFD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2A3619"/>
    <w:multiLevelType w:val="hybridMultilevel"/>
    <w:tmpl w:val="66E49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4A1BDD"/>
    <w:multiLevelType w:val="hybridMultilevel"/>
    <w:tmpl w:val="9FFAE97E"/>
    <w:lvl w:ilvl="0" w:tplc="0E1EE28C">
      <w:start w:val="1"/>
      <w:numFmt w:val="bullet"/>
      <w:pStyle w:val="NormalBullet"/>
      <w:lvlText w:val="·"/>
      <w:lvlJc w:val="left"/>
      <w:pPr>
        <w:tabs>
          <w:tab w:val="num" w:pos="425"/>
        </w:tabs>
        <w:ind w:left="425" w:hanging="425"/>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9F73B5E"/>
    <w:multiLevelType w:val="hybridMultilevel"/>
    <w:tmpl w:val="2BB07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A07B6F"/>
    <w:multiLevelType w:val="hybridMultilevel"/>
    <w:tmpl w:val="2BC6A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B0769C"/>
    <w:multiLevelType w:val="hybridMultilevel"/>
    <w:tmpl w:val="BB2628E6"/>
    <w:lvl w:ilvl="0" w:tplc="3E6C16AA">
      <w:start w:val="4"/>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3" w15:restartNumberingAfterBreak="0">
    <w:nsid w:val="4C8D1510"/>
    <w:multiLevelType w:val="hybridMultilevel"/>
    <w:tmpl w:val="9A287B5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5B616E01"/>
    <w:multiLevelType w:val="multilevel"/>
    <w:tmpl w:val="CF40722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9"/>
  </w:num>
  <w:num w:numId="3">
    <w:abstractNumId w:val="0"/>
  </w:num>
  <w:num w:numId="4">
    <w:abstractNumId w:val="14"/>
  </w:num>
  <w:num w:numId="5">
    <w:abstractNumId w:val="1"/>
  </w:num>
  <w:num w:numId="6">
    <w:abstractNumId w:val="1"/>
  </w:num>
  <w:num w:numId="7">
    <w:abstractNumId w:val="1"/>
  </w:num>
  <w:num w:numId="8">
    <w:abstractNumId w:val="1"/>
  </w:num>
  <w:num w:numId="9">
    <w:abstractNumId w:val="12"/>
  </w:num>
  <w:num w:numId="10">
    <w:abstractNumId w:val="1"/>
  </w:num>
  <w:num w:numId="11">
    <w:abstractNumId w:val="10"/>
  </w:num>
  <w:num w:numId="12">
    <w:abstractNumId w:val="11"/>
  </w:num>
  <w:num w:numId="13">
    <w:abstractNumId w:val="4"/>
  </w:num>
  <w:num w:numId="14">
    <w:abstractNumId w:val="6"/>
  </w:num>
  <w:num w:numId="15">
    <w:abstractNumId w:val="2"/>
  </w:num>
  <w:num w:numId="16">
    <w:abstractNumId w:val="3"/>
  </w:num>
  <w:num w:numId="17">
    <w:abstractNumId w:val="8"/>
  </w:num>
  <w:num w:numId="18">
    <w:abstractNumId w:val="13"/>
  </w:num>
  <w:num w:numId="19">
    <w:abstractNumId w:val="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92F"/>
    <w:rsid w:val="00000070"/>
    <w:rsid w:val="0000099E"/>
    <w:rsid w:val="00000D44"/>
    <w:rsid w:val="00000F5C"/>
    <w:rsid w:val="000021F2"/>
    <w:rsid w:val="000022BC"/>
    <w:rsid w:val="00002748"/>
    <w:rsid w:val="000029B6"/>
    <w:rsid w:val="00003EE8"/>
    <w:rsid w:val="00004274"/>
    <w:rsid w:val="000060CA"/>
    <w:rsid w:val="00007014"/>
    <w:rsid w:val="000104ED"/>
    <w:rsid w:val="0001146E"/>
    <w:rsid w:val="00011B3F"/>
    <w:rsid w:val="00011BB7"/>
    <w:rsid w:val="00014970"/>
    <w:rsid w:val="00014990"/>
    <w:rsid w:val="00014A2A"/>
    <w:rsid w:val="00015099"/>
    <w:rsid w:val="00015D8B"/>
    <w:rsid w:val="00016638"/>
    <w:rsid w:val="0001686A"/>
    <w:rsid w:val="00017C38"/>
    <w:rsid w:val="00020443"/>
    <w:rsid w:val="0002077B"/>
    <w:rsid w:val="000210BB"/>
    <w:rsid w:val="00023F2D"/>
    <w:rsid w:val="00024C23"/>
    <w:rsid w:val="00026DCF"/>
    <w:rsid w:val="000273B8"/>
    <w:rsid w:val="00030669"/>
    <w:rsid w:val="0003076F"/>
    <w:rsid w:val="00031710"/>
    <w:rsid w:val="00032649"/>
    <w:rsid w:val="000337C2"/>
    <w:rsid w:val="00034552"/>
    <w:rsid w:val="00036518"/>
    <w:rsid w:val="00036C1D"/>
    <w:rsid w:val="0004032A"/>
    <w:rsid w:val="00040E72"/>
    <w:rsid w:val="00041CAD"/>
    <w:rsid w:val="0004417C"/>
    <w:rsid w:val="0004617C"/>
    <w:rsid w:val="00046453"/>
    <w:rsid w:val="000465FE"/>
    <w:rsid w:val="000470B7"/>
    <w:rsid w:val="00047DDE"/>
    <w:rsid w:val="0005041F"/>
    <w:rsid w:val="000515AB"/>
    <w:rsid w:val="00052560"/>
    <w:rsid w:val="00053A84"/>
    <w:rsid w:val="00054027"/>
    <w:rsid w:val="00055973"/>
    <w:rsid w:val="00055D95"/>
    <w:rsid w:val="000566E3"/>
    <w:rsid w:val="00056800"/>
    <w:rsid w:val="00056E2F"/>
    <w:rsid w:val="000574E3"/>
    <w:rsid w:val="00057C46"/>
    <w:rsid w:val="00057D93"/>
    <w:rsid w:val="0006042D"/>
    <w:rsid w:val="000605EB"/>
    <w:rsid w:val="000606E1"/>
    <w:rsid w:val="00062B92"/>
    <w:rsid w:val="00062C51"/>
    <w:rsid w:val="00062CC5"/>
    <w:rsid w:val="00063218"/>
    <w:rsid w:val="000643B4"/>
    <w:rsid w:val="00065D12"/>
    <w:rsid w:val="0006689F"/>
    <w:rsid w:val="0006709A"/>
    <w:rsid w:val="00067DB2"/>
    <w:rsid w:val="000709CC"/>
    <w:rsid w:val="00072295"/>
    <w:rsid w:val="000734C6"/>
    <w:rsid w:val="00073C8A"/>
    <w:rsid w:val="0007430C"/>
    <w:rsid w:val="000748A9"/>
    <w:rsid w:val="000753DA"/>
    <w:rsid w:val="00075B01"/>
    <w:rsid w:val="00077084"/>
    <w:rsid w:val="00080311"/>
    <w:rsid w:val="00080C99"/>
    <w:rsid w:val="000817DB"/>
    <w:rsid w:val="00081BFC"/>
    <w:rsid w:val="00082A9C"/>
    <w:rsid w:val="00084E2C"/>
    <w:rsid w:val="00086048"/>
    <w:rsid w:val="000877B0"/>
    <w:rsid w:val="00091280"/>
    <w:rsid w:val="00091B79"/>
    <w:rsid w:val="00095278"/>
    <w:rsid w:val="000954A5"/>
    <w:rsid w:val="00095526"/>
    <w:rsid w:val="000978CD"/>
    <w:rsid w:val="000A01C0"/>
    <w:rsid w:val="000A04ED"/>
    <w:rsid w:val="000A1A5B"/>
    <w:rsid w:val="000A2170"/>
    <w:rsid w:val="000A2375"/>
    <w:rsid w:val="000A26B1"/>
    <w:rsid w:val="000A2A0F"/>
    <w:rsid w:val="000A4483"/>
    <w:rsid w:val="000A4EB4"/>
    <w:rsid w:val="000A5439"/>
    <w:rsid w:val="000A6F74"/>
    <w:rsid w:val="000A7E17"/>
    <w:rsid w:val="000B03FD"/>
    <w:rsid w:val="000B0BC5"/>
    <w:rsid w:val="000B0DB2"/>
    <w:rsid w:val="000B106D"/>
    <w:rsid w:val="000B2C1B"/>
    <w:rsid w:val="000B2FE8"/>
    <w:rsid w:val="000B372C"/>
    <w:rsid w:val="000B7DC2"/>
    <w:rsid w:val="000C14A9"/>
    <w:rsid w:val="000C193D"/>
    <w:rsid w:val="000C237C"/>
    <w:rsid w:val="000C2A40"/>
    <w:rsid w:val="000C2FE9"/>
    <w:rsid w:val="000C3A3E"/>
    <w:rsid w:val="000C3A6C"/>
    <w:rsid w:val="000C4368"/>
    <w:rsid w:val="000C455F"/>
    <w:rsid w:val="000C4DB3"/>
    <w:rsid w:val="000C550B"/>
    <w:rsid w:val="000C5688"/>
    <w:rsid w:val="000C5743"/>
    <w:rsid w:val="000C69FB"/>
    <w:rsid w:val="000C7662"/>
    <w:rsid w:val="000D18D7"/>
    <w:rsid w:val="000D1F02"/>
    <w:rsid w:val="000D248A"/>
    <w:rsid w:val="000D24E0"/>
    <w:rsid w:val="000D277F"/>
    <w:rsid w:val="000D29A9"/>
    <w:rsid w:val="000D2C83"/>
    <w:rsid w:val="000D2D78"/>
    <w:rsid w:val="000D3480"/>
    <w:rsid w:val="000D3ADF"/>
    <w:rsid w:val="000D44E2"/>
    <w:rsid w:val="000D4AB4"/>
    <w:rsid w:val="000D5BDF"/>
    <w:rsid w:val="000D61B8"/>
    <w:rsid w:val="000D6659"/>
    <w:rsid w:val="000D698C"/>
    <w:rsid w:val="000D74A6"/>
    <w:rsid w:val="000E06BB"/>
    <w:rsid w:val="000E1071"/>
    <w:rsid w:val="000E2BEB"/>
    <w:rsid w:val="000E2FAF"/>
    <w:rsid w:val="000E3743"/>
    <w:rsid w:val="000E52F2"/>
    <w:rsid w:val="000E5A63"/>
    <w:rsid w:val="000E74D2"/>
    <w:rsid w:val="000E78D2"/>
    <w:rsid w:val="000E7966"/>
    <w:rsid w:val="000F0908"/>
    <w:rsid w:val="000F1689"/>
    <w:rsid w:val="000F1828"/>
    <w:rsid w:val="000F1D7A"/>
    <w:rsid w:val="000F2721"/>
    <w:rsid w:val="000F42D2"/>
    <w:rsid w:val="000F4AA4"/>
    <w:rsid w:val="000F526D"/>
    <w:rsid w:val="000F6AD6"/>
    <w:rsid w:val="000F6F06"/>
    <w:rsid w:val="000F7BAD"/>
    <w:rsid w:val="001004F6"/>
    <w:rsid w:val="00100AAF"/>
    <w:rsid w:val="00101251"/>
    <w:rsid w:val="00101613"/>
    <w:rsid w:val="001018D9"/>
    <w:rsid w:val="001021C6"/>
    <w:rsid w:val="0010353F"/>
    <w:rsid w:val="001039A0"/>
    <w:rsid w:val="00103DD6"/>
    <w:rsid w:val="00104B0B"/>
    <w:rsid w:val="00104B2C"/>
    <w:rsid w:val="0010615C"/>
    <w:rsid w:val="00110280"/>
    <w:rsid w:val="00110C54"/>
    <w:rsid w:val="00110DDF"/>
    <w:rsid w:val="00111295"/>
    <w:rsid w:val="00111644"/>
    <w:rsid w:val="00111DF9"/>
    <w:rsid w:val="00113BA6"/>
    <w:rsid w:val="0011423F"/>
    <w:rsid w:val="001157E6"/>
    <w:rsid w:val="0011692F"/>
    <w:rsid w:val="001170AD"/>
    <w:rsid w:val="00117B75"/>
    <w:rsid w:val="00120B67"/>
    <w:rsid w:val="00120D8C"/>
    <w:rsid w:val="00122D10"/>
    <w:rsid w:val="00125B2D"/>
    <w:rsid w:val="001269D9"/>
    <w:rsid w:val="00126C78"/>
    <w:rsid w:val="001277E2"/>
    <w:rsid w:val="00132670"/>
    <w:rsid w:val="00133305"/>
    <w:rsid w:val="00134301"/>
    <w:rsid w:val="00134921"/>
    <w:rsid w:val="001351A6"/>
    <w:rsid w:val="00135B80"/>
    <w:rsid w:val="00136CFF"/>
    <w:rsid w:val="00137A8B"/>
    <w:rsid w:val="00137FA4"/>
    <w:rsid w:val="00140093"/>
    <w:rsid w:val="001408BD"/>
    <w:rsid w:val="00141907"/>
    <w:rsid w:val="00141BF1"/>
    <w:rsid w:val="00142479"/>
    <w:rsid w:val="00142E1C"/>
    <w:rsid w:val="00145333"/>
    <w:rsid w:val="00145908"/>
    <w:rsid w:val="00145C75"/>
    <w:rsid w:val="00145E37"/>
    <w:rsid w:val="00146017"/>
    <w:rsid w:val="00146254"/>
    <w:rsid w:val="0014668D"/>
    <w:rsid w:val="001466D4"/>
    <w:rsid w:val="00147312"/>
    <w:rsid w:val="0014788D"/>
    <w:rsid w:val="00147A94"/>
    <w:rsid w:val="00147F93"/>
    <w:rsid w:val="001514D3"/>
    <w:rsid w:val="001516B8"/>
    <w:rsid w:val="00151EB9"/>
    <w:rsid w:val="00152540"/>
    <w:rsid w:val="00152620"/>
    <w:rsid w:val="0015397E"/>
    <w:rsid w:val="00154C74"/>
    <w:rsid w:val="001551ED"/>
    <w:rsid w:val="00157B4D"/>
    <w:rsid w:val="0016004D"/>
    <w:rsid w:val="00161C07"/>
    <w:rsid w:val="00163472"/>
    <w:rsid w:val="001636C8"/>
    <w:rsid w:val="00164F07"/>
    <w:rsid w:val="0016534E"/>
    <w:rsid w:val="00167424"/>
    <w:rsid w:val="0016781C"/>
    <w:rsid w:val="00167FAB"/>
    <w:rsid w:val="00170300"/>
    <w:rsid w:val="00170979"/>
    <w:rsid w:val="00170D2D"/>
    <w:rsid w:val="001737E7"/>
    <w:rsid w:val="00173B7A"/>
    <w:rsid w:val="001747E7"/>
    <w:rsid w:val="00174E1A"/>
    <w:rsid w:val="001751BD"/>
    <w:rsid w:val="001755AA"/>
    <w:rsid w:val="00175CBE"/>
    <w:rsid w:val="00176012"/>
    <w:rsid w:val="0017716E"/>
    <w:rsid w:val="00177450"/>
    <w:rsid w:val="00181A1E"/>
    <w:rsid w:val="0018269F"/>
    <w:rsid w:val="00182A90"/>
    <w:rsid w:val="001846E0"/>
    <w:rsid w:val="00185D43"/>
    <w:rsid w:val="00186E01"/>
    <w:rsid w:val="0019134B"/>
    <w:rsid w:val="00191397"/>
    <w:rsid w:val="00192C76"/>
    <w:rsid w:val="00193A87"/>
    <w:rsid w:val="00194709"/>
    <w:rsid w:val="00194BBC"/>
    <w:rsid w:val="001954AF"/>
    <w:rsid w:val="0019658A"/>
    <w:rsid w:val="00197080"/>
    <w:rsid w:val="001970F7"/>
    <w:rsid w:val="001973FB"/>
    <w:rsid w:val="001A0C1E"/>
    <w:rsid w:val="001A22B5"/>
    <w:rsid w:val="001A23CD"/>
    <w:rsid w:val="001A245D"/>
    <w:rsid w:val="001A37C5"/>
    <w:rsid w:val="001A44BA"/>
    <w:rsid w:val="001A4AB4"/>
    <w:rsid w:val="001A60E2"/>
    <w:rsid w:val="001B09B8"/>
    <w:rsid w:val="001B0BF5"/>
    <w:rsid w:val="001B100F"/>
    <w:rsid w:val="001B358F"/>
    <w:rsid w:val="001B4D6E"/>
    <w:rsid w:val="001B4FC7"/>
    <w:rsid w:val="001B6B01"/>
    <w:rsid w:val="001B6D4E"/>
    <w:rsid w:val="001B7395"/>
    <w:rsid w:val="001B7614"/>
    <w:rsid w:val="001C0BE4"/>
    <w:rsid w:val="001C1752"/>
    <w:rsid w:val="001C2468"/>
    <w:rsid w:val="001C2948"/>
    <w:rsid w:val="001C3844"/>
    <w:rsid w:val="001C47E6"/>
    <w:rsid w:val="001C5280"/>
    <w:rsid w:val="001C5C7A"/>
    <w:rsid w:val="001C6238"/>
    <w:rsid w:val="001C64C7"/>
    <w:rsid w:val="001C6F6F"/>
    <w:rsid w:val="001C7924"/>
    <w:rsid w:val="001C7C5E"/>
    <w:rsid w:val="001D2DD5"/>
    <w:rsid w:val="001D2E36"/>
    <w:rsid w:val="001D522F"/>
    <w:rsid w:val="001D5326"/>
    <w:rsid w:val="001D6228"/>
    <w:rsid w:val="001D6845"/>
    <w:rsid w:val="001D6B84"/>
    <w:rsid w:val="001D6F59"/>
    <w:rsid w:val="001E087B"/>
    <w:rsid w:val="001E1838"/>
    <w:rsid w:val="001E1DFA"/>
    <w:rsid w:val="001E22A0"/>
    <w:rsid w:val="001E2435"/>
    <w:rsid w:val="001E31CD"/>
    <w:rsid w:val="001E3B8B"/>
    <w:rsid w:val="001E3FE0"/>
    <w:rsid w:val="001E40C0"/>
    <w:rsid w:val="001E5AE8"/>
    <w:rsid w:val="001E5E09"/>
    <w:rsid w:val="001E5FC3"/>
    <w:rsid w:val="001E648D"/>
    <w:rsid w:val="001E707B"/>
    <w:rsid w:val="001E7DA5"/>
    <w:rsid w:val="001F3AEB"/>
    <w:rsid w:val="001F4B1B"/>
    <w:rsid w:val="001F52DC"/>
    <w:rsid w:val="001F5ABC"/>
    <w:rsid w:val="001F6DF2"/>
    <w:rsid w:val="001F7D7F"/>
    <w:rsid w:val="0020257F"/>
    <w:rsid w:val="002037D8"/>
    <w:rsid w:val="00205B8F"/>
    <w:rsid w:val="002068EC"/>
    <w:rsid w:val="00206A05"/>
    <w:rsid w:val="00206F41"/>
    <w:rsid w:val="00210AA0"/>
    <w:rsid w:val="002121E3"/>
    <w:rsid w:val="00212FF8"/>
    <w:rsid w:val="0021369B"/>
    <w:rsid w:val="002136ED"/>
    <w:rsid w:val="002137EE"/>
    <w:rsid w:val="002138D3"/>
    <w:rsid w:val="00214F4A"/>
    <w:rsid w:val="0021506E"/>
    <w:rsid w:val="002151C1"/>
    <w:rsid w:val="0021543F"/>
    <w:rsid w:val="0021567A"/>
    <w:rsid w:val="00217D4B"/>
    <w:rsid w:val="002214B1"/>
    <w:rsid w:val="00221521"/>
    <w:rsid w:val="002219C7"/>
    <w:rsid w:val="0022214B"/>
    <w:rsid w:val="002223D7"/>
    <w:rsid w:val="00222B75"/>
    <w:rsid w:val="00223355"/>
    <w:rsid w:val="0022465A"/>
    <w:rsid w:val="00224779"/>
    <w:rsid w:val="00224E30"/>
    <w:rsid w:val="002254DA"/>
    <w:rsid w:val="0022554B"/>
    <w:rsid w:val="00227385"/>
    <w:rsid w:val="0022785C"/>
    <w:rsid w:val="00227CD3"/>
    <w:rsid w:val="00227D81"/>
    <w:rsid w:val="002301F0"/>
    <w:rsid w:val="0023092D"/>
    <w:rsid w:val="00230EF7"/>
    <w:rsid w:val="00230F3B"/>
    <w:rsid w:val="00232F7D"/>
    <w:rsid w:val="00233937"/>
    <w:rsid w:val="0023462A"/>
    <w:rsid w:val="00234892"/>
    <w:rsid w:val="0023509C"/>
    <w:rsid w:val="00235337"/>
    <w:rsid w:val="00235D92"/>
    <w:rsid w:val="00236183"/>
    <w:rsid w:val="002366EE"/>
    <w:rsid w:val="002426CE"/>
    <w:rsid w:val="00242B6E"/>
    <w:rsid w:val="00243D28"/>
    <w:rsid w:val="00243F69"/>
    <w:rsid w:val="0024484E"/>
    <w:rsid w:val="00245083"/>
    <w:rsid w:val="00245774"/>
    <w:rsid w:val="00245E76"/>
    <w:rsid w:val="00246264"/>
    <w:rsid w:val="00246F82"/>
    <w:rsid w:val="002471B1"/>
    <w:rsid w:val="00247E9C"/>
    <w:rsid w:val="0025054B"/>
    <w:rsid w:val="00250AC4"/>
    <w:rsid w:val="00250DE2"/>
    <w:rsid w:val="00251737"/>
    <w:rsid w:val="002520F3"/>
    <w:rsid w:val="0025246F"/>
    <w:rsid w:val="00253266"/>
    <w:rsid w:val="00253A68"/>
    <w:rsid w:val="00253AC5"/>
    <w:rsid w:val="00253B20"/>
    <w:rsid w:val="00253D4B"/>
    <w:rsid w:val="0025408B"/>
    <w:rsid w:val="002564DE"/>
    <w:rsid w:val="00256593"/>
    <w:rsid w:val="00256A38"/>
    <w:rsid w:val="00257F7F"/>
    <w:rsid w:val="00260223"/>
    <w:rsid w:val="002605B9"/>
    <w:rsid w:val="00260E41"/>
    <w:rsid w:val="00260E95"/>
    <w:rsid w:val="00261B52"/>
    <w:rsid w:val="00261B93"/>
    <w:rsid w:val="00262E9E"/>
    <w:rsid w:val="00263B26"/>
    <w:rsid w:val="00264F1F"/>
    <w:rsid w:val="00265303"/>
    <w:rsid w:val="002658FD"/>
    <w:rsid w:val="00267073"/>
    <w:rsid w:val="002701C4"/>
    <w:rsid w:val="00270530"/>
    <w:rsid w:val="00271206"/>
    <w:rsid w:val="00271677"/>
    <w:rsid w:val="00271B9E"/>
    <w:rsid w:val="002724FD"/>
    <w:rsid w:val="00275144"/>
    <w:rsid w:val="0027713E"/>
    <w:rsid w:val="00281058"/>
    <w:rsid w:val="002837BC"/>
    <w:rsid w:val="00283C3A"/>
    <w:rsid w:val="00284111"/>
    <w:rsid w:val="002856AE"/>
    <w:rsid w:val="00285E81"/>
    <w:rsid w:val="00287DDD"/>
    <w:rsid w:val="002909B8"/>
    <w:rsid w:val="00291866"/>
    <w:rsid w:val="0029220E"/>
    <w:rsid w:val="00292BFD"/>
    <w:rsid w:val="0029309B"/>
    <w:rsid w:val="002932D8"/>
    <w:rsid w:val="00294239"/>
    <w:rsid w:val="00294A43"/>
    <w:rsid w:val="00295653"/>
    <w:rsid w:val="0029671A"/>
    <w:rsid w:val="0029674A"/>
    <w:rsid w:val="0029722E"/>
    <w:rsid w:val="002976CB"/>
    <w:rsid w:val="002A054E"/>
    <w:rsid w:val="002A0837"/>
    <w:rsid w:val="002A13AC"/>
    <w:rsid w:val="002A1EC2"/>
    <w:rsid w:val="002A293D"/>
    <w:rsid w:val="002A2AEB"/>
    <w:rsid w:val="002A2C71"/>
    <w:rsid w:val="002A33C2"/>
    <w:rsid w:val="002A36AA"/>
    <w:rsid w:val="002A3B00"/>
    <w:rsid w:val="002A3B79"/>
    <w:rsid w:val="002A3C13"/>
    <w:rsid w:val="002A52D6"/>
    <w:rsid w:val="002A5982"/>
    <w:rsid w:val="002A5D17"/>
    <w:rsid w:val="002A60EA"/>
    <w:rsid w:val="002A65C6"/>
    <w:rsid w:val="002A7DE3"/>
    <w:rsid w:val="002A7E1A"/>
    <w:rsid w:val="002A7F16"/>
    <w:rsid w:val="002B248C"/>
    <w:rsid w:val="002B3337"/>
    <w:rsid w:val="002B4377"/>
    <w:rsid w:val="002B43F8"/>
    <w:rsid w:val="002B4D8D"/>
    <w:rsid w:val="002B520E"/>
    <w:rsid w:val="002B53D4"/>
    <w:rsid w:val="002B65A7"/>
    <w:rsid w:val="002B66B1"/>
    <w:rsid w:val="002B6BC2"/>
    <w:rsid w:val="002B7986"/>
    <w:rsid w:val="002B79FE"/>
    <w:rsid w:val="002C0B53"/>
    <w:rsid w:val="002C1837"/>
    <w:rsid w:val="002C3B39"/>
    <w:rsid w:val="002C64A8"/>
    <w:rsid w:val="002D15DF"/>
    <w:rsid w:val="002D1637"/>
    <w:rsid w:val="002D21D3"/>
    <w:rsid w:val="002D23CF"/>
    <w:rsid w:val="002D27C6"/>
    <w:rsid w:val="002D2B03"/>
    <w:rsid w:val="002D3822"/>
    <w:rsid w:val="002D4C75"/>
    <w:rsid w:val="002D6CBB"/>
    <w:rsid w:val="002D6CD3"/>
    <w:rsid w:val="002E12A0"/>
    <w:rsid w:val="002E14E3"/>
    <w:rsid w:val="002E301A"/>
    <w:rsid w:val="002E3EE1"/>
    <w:rsid w:val="002E47A6"/>
    <w:rsid w:val="002E5CC6"/>
    <w:rsid w:val="002E7A28"/>
    <w:rsid w:val="002F0220"/>
    <w:rsid w:val="002F1316"/>
    <w:rsid w:val="002F151C"/>
    <w:rsid w:val="002F1D9F"/>
    <w:rsid w:val="002F46A5"/>
    <w:rsid w:val="002F4E00"/>
    <w:rsid w:val="002F50AC"/>
    <w:rsid w:val="002F5529"/>
    <w:rsid w:val="002F58B0"/>
    <w:rsid w:val="002F68EF"/>
    <w:rsid w:val="002F6AD8"/>
    <w:rsid w:val="002F7F63"/>
    <w:rsid w:val="0030068A"/>
    <w:rsid w:val="003010A9"/>
    <w:rsid w:val="003011DB"/>
    <w:rsid w:val="00301368"/>
    <w:rsid w:val="0030151E"/>
    <w:rsid w:val="00301F17"/>
    <w:rsid w:val="00302555"/>
    <w:rsid w:val="003031A4"/>
    <w:rsid w:val="0030583E"/>
    <w:rsid w:val="00305AB6"/>
    <w:rsid w:val="00305BDC"/>
    <w:rsid w:val="00306D54"/>
    <w:rsid w:val="00307B70"/>
    <w:rsid w:val="00307F37"/>
    <w:rsid w:val="0031020E"/>
    <w:rsid w:val="0031036A"/>
    <w:rsid w:val="00310549"/>
    <w:rsid w:val="00310EAD"/>
    <w:rsid w:val="00311D59"/>
    <w:rsid w:val="00313F59"/>
    <w:rsid w:val="003140E6"/>
    <w:rsid w:val="0031411E"/>
    <w:rsid w:val="00314EC5"/>
    <w:rsid w:val="003152C4"/>
    <w:rsid w:val="003156A6"/>
    <w:rsid w:val="00317DC5"/>
    <w:rsid w:val="00320369"/>
    <w:rsid w:val="00320B0F"/>
    <w:rsid w:val="00321610"/>
    <w:rsid w:val="00321CD8"/>
    <w:rsid w:val="003229AD"/>
    <w:rsid w:val="00324B64"/>
    <w:rsid w:val="00325053"/>
    <w:rsid w:val="0032581B"/>
    <w:rsid w:val="00325E6E"/>
    <w:rsid w:val="00326332"/>
    <w:rsid w:val="003274B3"/>
    <w:rsid w:val="00327823"/>
    <w:rsid w:val="00330C8F"/>
    <w:rsid w:val="00332356"/>
    <w:rsid w:val="00332C09"/>
    <w:rsid w:val="00332EDF"/>
    <w:rsid w:val="00332F4C"/>
    <w:rsid w:val="003335BC"/>
    <w:rsid w:val="003341B4"/>
    <w:rsid w:val="00334269"/>
    <w:rsid w:val="00334281"/>
    <w:rsid w:val="003352BD"/>
    <w:rsid w:val="00335AEC"/>
    <w:rsid w:val="00336E9D"/>
    <w:rsid w:val="0034013C"/>
    <w:rsid w:val="00341C9A"/>
    <w:rsid w:val="003424CD"/>
    <w:rsid w:val="00342B89"/>
    <w:rsid w:val="00343C49"/>
    <w:rsid w:val="00343F5B"/>
    <w:rsid w:val="00344008"/>
    <w:rsid w:val="00344F0A"/>
    <w:rsid w:val="0034535D"/>
    <w:rsid w:val="00345F6D"/>
    <w:rsid w:val="00346E6D"/>
    <w:rsid w:val="00347838"/>
    <w:rsid w:val="00347EDC"/>
    <w:rsid w:val="00347FA6"/>
    <w:rsid w:val="003517D9"/>
    <w:rsid w:val="003518FF"/>
    <w:rsid w:val="00351BB0"/>
    <w:rsid w:val="00351F1F"/>
    <w:rsid w:val="00353102"/>
    <w:rsid w:val="0035314B"/>
    <w:rsid w:val="00353553"/>
    <w:rsid w:val="00353A3E"/>
    <w:rsid w:val="00353F53"/>
    <w:rsid w:val="00356757"/>
    <w:rsid w:val="003574FD"/>
    <w:rsid w:val="0035757E"/>
    <w:rsid w:val="00357B89"/>
    <w:rsid w:val="0036023A"/>
    <w:rsid w:val="00360307"/>
    <w:rsid w:val="003607DB"/>
    <w:rsid w:val="00360EE0"/>
    <w:rsid w:val="00362BE9"/>
    <w:rsid w:val="0036315F"/>
    <w:rsid w:val="003644B9"/>
    <w:rsid w:val="0036478D"/>
    <w:rsid w:val="00364FFA"/>
    <w:rsid w:val="00367C3A"/>
    <w:rsid w:val="00367F62"/>
    <w:rsid w:val="003712B0"/>
    <w:rsid w:val="00372501"/>
    <w:rsid w:val="00372AF4"/>
    <w:rsid w:val="00372F70"/>
    <w:rsid w:val="0037357E"/>
    <w:rsid w:val="00374045"/>
    <w:rsid w:val="00375F0A"/>
    <w:rsid w:val="00375F2F"/>
    <w:rsid w:val="00377286"/>
    <w:rsid w:val="00377504"/>
    <w:rsid w:val="003807F2"/>
    <w:rsid w:val="00381F85"/>
    <w:rsid w:val="003830A3"/>
    <w:rsid w:val="00383C01"/>
    <w:rsid w:val="00384D2B"/>
    <w:rsid w:val="00385312"/>
    <w:rsid w:val="0038666F"/>
    <w:rsid w:val="00386A92"/>
    <w:rsid w:val="0038797E"/>
    <w:rsid w:val="00387B4A"/>
    <w:rsid w:val="00387D3B"/>
    <w:rsid w:val="00390399"/>
    <w:rsid w:val="00394523"/>
    <w:rsid w:val="00396C6F"/>
    <w:rsid w:val="0039756B"/>
    <w:rsid w:val="003976F1"/>
    <w:rsid w:val="00397766"/>
    <w:rsid w:val="003A079F"/>
    <w:rsid w:val="003A0DB5"/>
    <w:rsid w:val="003A1598"/>
    <w:rsid w:val="003A304D"/>
    <w:rsid w:val="003A335B"/>
    <w:rsid w:val="003A5DD4"/>
    <w:rsid w:val="003A627A"/>
    <w:rsid w:val="003A64A7"/>
    <w:rsid w:val="003A6525"/>
    <w:rsid w:val="003A6A2F"/>
    <w:rsid w:val="003A6C69"/>
    <w:rsid w:val="003A785D"/>
    <w:rsid w:val="003B052E"/>
    <w:rsid w:val="003B2486"/>
    <w:rsid w:val="003B339F"/>
    <w:rsid w:val="003B39B1"/>
    <w:rsid w:val="003B51C0"/>
    <w:rsid w:val="003B51D4"/>
    <w:rsid w:val="003B5A2A"/>
    <w:rsid w:val="003B738A"/>
    <w:rsid w:val="003B7CDD"/>
    <w:rsid w:val="003C0A12"/>
    <w:rsid w:val="003C1101"/>
    <w:rsid w:val="003C138C"/>
    <w:rsid w:val="003C15E2"/>
    <w:rsid w:val="003C15E4"/>
    <w:rsid w:val="003C204F"/>
    <w:rsid w:val="003C2D19"/>
    <w:rsid w:val="003C4882"/>
    <w:rsid w:val="003C52E3"/>
    <w:rsid w:val="003C6163"/>
    <w:rsid w:val="003C621D"/>
    <w:rsid w:val="003C6932"/>
    <w:rsid w:val="003C7496"/>
    <w:rsid w:val="003C7CE2"/>
    <w:rsid w:val="003D0B97"/>
    <w:rsid w:val="003D0F54"/>
    <w:rsid w:val="003D17FD"/>
    <w:rsid w:val="003D23FD"/>
    <w:rsid w:val="003D2447"/>
    <w:rsid w:val="003D2860"/>
    <w:rsid w:val="003D2D55"/>
    <w:rsid w:val="003D472A"/>
    <w:rsid w:val="003D5821"/>
    <w:rsid w:val="003D593B"/>
    <w:rsid w:val="003D6435"/>
    <w:rsid w:val="003D6A5E"/>
    <w:rsid w:val="003E1563"/>
    <w:rsid w:val="003E369C"/>
    <w:rsid w:val="003E3C41"/>
    <w:rsid w:val="003E5E7E"/>
    <w:rsid w:val="003E7F55"/>
    <w:rsid w:val="003E7F67"/>
    <w:rsid w:val="003F050C"/>
    <w:rsid w:val="003F0A7F"/>
    <w:rsid w:val="003F1487"/>
    <w:rsid w:val="003F1EC0"/>
    <w:rsid w:val="003F360F"/>
    <w:rsid w:val="003F36E2"/>
    <w:rsid w:val="003F5698"/>
    <w:rsid w:val="003F5A3A"/>
    <w:rsid w:val="003F5F3A"/>
    <w:rsid w:val="003F67CF"/>
    <w:rsid w:val="004005D0"/>
    <w:rsid w:val="00400933"/>
    <w:rsid w:val="00400B8C"/>
    <w:rsid w:val="004012B3"/>
    <w:rsid w:val="00401745"/>
    <w:rsid w:val="00401D1B"/>
    <w:rsid w:val="00402CDD"/>
    <w:rsid w:val="00402CDE"/>
    <w:rsid w:val="00403CAF"/>
    <w:rsid w:val="00404A22"/>
    <w:rsid w:val="004059A8"/>
    <w:rsid w:val="00406858"/>
    <w:rsid w:val="00407C04"/>
    <w:rsid w:val="00410CCA"/>
    <w:rsid w:val="0041151D"/>
    <w:rsid w:val="00411782"/>
    <w:rsid w:val="004117F0"/>
    <w:rsid w:val="00411A74"/>
    <w:rsid w:val="00412ADD"/>
    <w:rsid w:val="00412B9A"/>
    <w:rsid w:val="00413BBC"/>
    <w:rsid w:val="004143DC"/>
    <w:rsid w:val="004148E4"/>
    <w:rsid w:val="004166A6"/>
    <w:rsid w:val="00417BC8"/>
    <w:rsid w:val="004204F7"/>
    <w:rsid w:val="00421CD0"/>
    <w:rsid w:val="00421E4B"/>
    <w:rsid w:val="0042266B"/>
    <w:rsid w:val="00422E4A"/>
    <w:rsid w:val="0042312E"/>
    <w:rsid w:val="004244EC"/>
    <w:rsid w:val="004249E1"/>
    <w:rsid w:val="00426721"/>
    <w:rsid w:val="004274E1"/>
    <w:rsid w:val="0042764C"/>
    <w:rsid w:val="00430348"/>
    <w:rsid w:val="004303A8"/>
    <w:rsid w:val="004324AA"/>
    <w:rsid w:val="004327CA"/>
    <w:rsid w:val="004331F0"/>
    <w:rsid w:val="00433B05"/>
    <w:rsid w:val="004357BF"/>
    <w:rsid w:val="004358B8"/>
    <w:rsid w:val="00435ABB"/>
    <w:rsid w:val="00435FD1"/>
    <w:rsid w:val="00436F76"/>
    <w:rsid w:val="0043730A"/>
    <w:rsid w:val="00437A0D"/>
    <w:rsid w:val="004400AB"/>
    <w:rsid w:val="0044026A"/>
    <w:rsid w:val="00440F67"/>
    <w:rsid w:val="004439F5"/>
    <w:rsid w:val="00443EF8"/>
    <w:rsid w:val="0044416A"/>
    <w:rsid w:val="004441F3"/>
    <w:rsid w:val="0044461C"/>
    <w:rsid w:val="004463A2"/>
    <w:rsid w:val="00447F52"/>
    <w:rsid w:val="00450307"/>
    <w:rsid w:val="0045076E"/>
    <w:rsid w:val="0045219F"/>
    <w:rsid w:val="004530DC"/>
    <w:rsid w:val="004533C2"/>
    <w:rsid w:val="0045407A"/>
    <w:rsid w:val="004545D1"/>
    <w:rsid w:val="00457875"/>
    <w:rsid w:val="00457EEF"/>
    <w:rsid w:val="00457FEA"/>
    <w:rsid w:val="00460582"/>
    <w:rsid w:val="00461D36"/>
    <w:rsid w:val="004626B3"/>
    <w:rsid w:val="00464964"/>
    <w:rsid w:val="00464B96"/>
    <w:rsid w:val="00465357"/>
    <w:rsid w:val="00466423"/>
    <w:rsid w:val="00466972"/>
    <w:rsid w:val="00466A5A"/>
    <w:rsid w:val="00467C66"/>
    <w:rsid w:val="00467DF5"/>
    <w:rsid w:val="00470100"/>
    <w:rsid w:val="00471BEA"/>
    <w:rsid w:val="00471CD8"/>
    <w:rsid w:val="00472C60"/>
    <w:rsid w:val="00472ED1"/>
    <w:rsid w:val="00473746"/>
    <w:rsid w:val="00473D4C"/>
    <w:rsid w:val="00477394"/>
    <w:rsid w:val="00477796"/>
    <w:rsid w:val="00480B47"/>
    <w:rsid w:val="00480D21"/>
    <w:rsid w:val="0048200C"/>
    <w:rsid w:val="0048225D"/>
    <w:rsid w:val="0048228B"/>
    <w:rsid w:val="00482BFF"/>
    <w:rsid w:val="00484259"/>
    <w:rsid w:val="00485CB3"/>
    <w:rsid w:val="00485EF8"/>
    <w:rsid w:val="00486933"/>
    <w:rsid w:val="0049142A"/>
    <w:rsid w:val="004917E8"/>
    <w:rsid w:val="00492284"/>
    <w:rsid w:val="00492C45"/>
    <w:rsid w:val="00493D7C"/>
    <w:rsid w:val="00494929"/>
    <w:rsid w:val="00495BD6"/>
    <w:rsid w:val="00495D94"/>
    <w:rsid w:val="004960FE"/>
    <w:rsid w:val="00496C58"/>
    <w:rsid w:val="00496F1B"/>
    <w:rsid w:val="004971CA"/>
    <w:rsid w:val="00497292"/>
    <w:rsid w:val="004A1B23"/>
    <w:rsid w:val="004A1B5A"/>
    <w:rsid w:val="004A2E9A"/>
    <w:rsid w:val="004A3AFE"/>
    <w:rsid w:val="004A3BF7"/>
    <w:rsid w:val="004A4B30"/>
    <w:rsid w:val="004A4E09"/>
    <w:rsid w:val="004A4F2E"/>
    <w:rsid w:val="004A51D7"/>
    <w:rsid w:val="004A5445"/>
    <w:rsid w:val="004A5A6E"/>
    <w:rsid w:val="004A64A7"/>
    <w:rsid w:val="004A64CD"/>
    <w:rsid w:val="004A65B9"/>
    <w:rsid w:val="004A682F"/>
    <w:rsid w:val="004B1218"/>
    <w:rsid w:val="004B27C3"/>
    <w:rsid w:val="004B31BF"/>
    <w:rsid w:val="004B4ED3"/>
    <w:rsid w:val="004B54C4"/>
    <w:rsid w:val="004B5B79"/>
    <w:rsid w:val="004B5E0C"/>
    <w:rsid w:val="004B68CF"/>
    <w:rsid w:val="004B7947"/>
    <w:rsid w:val="004B79C7"/>
    <w:rsid w:val="004B7CE4"/>
    <w:rsid w:val="004C0B7B"/>
    <w:rsid w:val="004C1023"/>
    <w:rsid w:val="004C18E9"/>
    <w:rsid w:val="004C1A72"/>
    <w:rsid w:val="004C1C04"/>
    <w:rsid w:val="004C1E44"/>
    <w:rsid w:val="004C2B7D"/>
    <w:rsid w:val="004C3247"/>
    <w:rsid w:val="004C4B3E"/>
    <w:rsid w:val="004C536B"/>
    <w:rsid w:val="004C6280"/>
    <w:rsid w:val="004C635C"/>
    <w:rsid w:val="004C6FD6"/>
    <w:rsid w:val="004C7055"/>
    <w:rsid w:val="004C7DD0"/>
    <w:rsid w:val="004D03AC"/>
    <w:rsid w:val="004D20DD"/>
    <w:rsid w:val="004D28B7"/>
    <w:rsid w:val="004D3D8A"/>
    <w:rsid w:val="004D47D5"/>
    <w:rsid w:val="004D7040"/>
    <w:rsid w:val="004D7969"/>
    <w:rsid w:val="004E007C"/>
    <w:rsid w:val="004E016F"/>
    <w:rsid w:val="004E030F"/>
    <w:rsid w:val="004E0E6B"/>
    <w:rsid w:val="004E0FE2"/>
    <w:rsid w:val="004E1ED1"/>
    <w:rsid w:val="004E2961"/>
    <w:rsid w:val="004E340E"/>
    <w:rsid w:val="004E34FF"/>
    <w:rsid w:val="004E392E"/>
    <w:rsid w:val="004E394C"/>
    <w:rsid w:val="004E60B5"/>
    <w:rsid w:val="004E65D6"/>
    <w:rsid w:val="004F05F8"/>
    <w:rsid w:val="004F067D"/>
    <w:rsid w:val="004F1315"/>
    <w:rsid w:val="004F1B6A"/>
    <w:rsid w:val="004F1C91"/>
    <w:rsid w:val="004F38D4"/>
    <w:rsid w:val="004F3DF3"/>
    <w:rsid w:val="004F4166"/>
    <w:rsid w:val="004F4A31"/>
    <w:rsid w:val="004F4DF0"/>
    <w:rsid w:val="004F5211"/>
    <w:rsid w:val="004F55EC"/>
    <w:rsid w:val="004F61D1"/>
    <w:rsid w:val="004F68B4"/>
    <w:rsid w:val="004F6F08"/>
    <w:rsid w:val="004F7794"/>
    <w:rsid w:val="005001B2"/>
    <w:rsid w:val="00501F58"/>
    <w:rsid w:val="00502B65"/>
    <w:rsid w:val="005040C0"/>
    <w:rsid w:val="00504C99"/>
    <w:rsid w:val="00505EF7"/>
    <w:rsid w:val="005068C6"/>
    <w:rsid w:val="00507886"/>
    <w:rsid w:val="005112C0"/>
    <w:rsid w:val="00511B09"/>
    <w:rsid w:val="00512425"/>
    <w:rsid w:val="00512B82"/>
    <w:rsid w:val="0051421E"/>
    <w:rsid w:val="00515263"/>
    <w:rsid w:val="005159A1"/>
    <w:rsid w:val="00515AF8"/>
    <w:rsid w:val="005171C1"/>
    <w:rsid w:val="005206F2"/>
    <w:rsid w:val="00520746"/>
    <w:rsid w:val="00522566"/>
    <w:rsid w:val="00523E74"/>
    <w:rsid w:val="00524788"/>
    <w:rsid w:val="00525173"/>
    <w:rsid w:val="005265CE"/>
    <w:rsid w:val="005300AF"/>
    <w:rsid w:val="0053061A"/>
    <w:rsid w:val="00530BD0"/>
    <w:rsid w:val="005312DC"/>
    <w:rsid w:val="00531A66"/>
    <w:rsid w:val="00532F08"/>
    <w:rsid w:val="00533F59"/>
    <w:rsid w:val="0053405E"/>
    <w:rsid w:val="0053438D"/>
    <w:rsid w:val="00540353"/>
    <w:rsid w:val="00540AD4"/>
    <w:rsid w:val="005425E3"/>
    <w:rsid w:val="00542C40"/>
    <w:rsid w:val="00544777"/>
    <w:rsid w:val="00544B8C"/>
    <w:rsid w:val="005464CA"/>
    <w:rsid w:val="00546657"/>
    <w:rsid w:val="00547ADE"/>
    <w:rsid w:val="00547D07"/>
    <w:rsid w:val="0055028C"/>
    <w:rsid w:val="0055046C"/>
    <w:rsid w:val="0055184B"/>
    <w:rsid w:val="00552255"/>
    <w:rsid w:val="005526DC"/>
    <w:rsid w:val="005530E5"/>
    <w:rsid w:val="0055356B"/>
    <w:rsid w:val="00553FCD"/>
    <w:rsid w:val="00554159"/>
    <w:rsid w:val="005541A6"/>
    <w:rsid w:val="00554C3A"/>
    <w:rsid w:val="00554CC5"/>
    <w:rsid w:val="0055542E"/>
    <w:rsid w:val="0055599A"/>
    <w:rsid w:val="00555BB6"/>
    <w:rsid w:val="0055705A"/>
    <w:rsid w:val="0056063D"/>
    <w:rsid w:val="005607E5"/>
    <w:rsid w:val="00561BEB"/>
    <w:rsid w:val="00562129"/>
    <w:rsid w:val="0056298B"/>
    <w:rsid w:val="00562DCE"/>
    <w:rsid w:val="00563D20"/>
    <w:rsid w:val="00565069"/>
    <w:rsid w:val="005651FC"/>
    <w:rsid w:val="00565A9D"/>
    <w:rsid w:val="0056659D"/>
    <w:rsid w:val="005670C1"/>
    <w:rsid w:val="005679DD"/>
    <w:rsid w:val="0057006C"/>
    <w:rsid w:val="00570093"/>
    <w:rsid w:val="005701A2"/>
    <w:rsid w:val="00570268"/>
    <w:rsid w:val="00570898"/>
    <w:rsid w:val="0057102B"/>
    <w:rsid w:val="00571AD5"/>
    <w:rsid w:val="0057361C"/>
    <w:rsid w:val="005739A4"/>
    <w:rsid w:val="005742EE"/>
    <w:rsid w:val="005748FB"/>
    <w:rsid w:val="00574C3A"/>
    <w:rsid w:val="00575376"/>
    <w:rsid w:val="00577DF1"/>
    <w:rsid w:val="0058243F"/>
    <w:rsid w:val="00584BE4"/>
    <w:rsid w:val="00584C44"/>
    <w:rsid w:val="00585CEA"/>
    <w:rsid w:val="0059015B"/>
    <w:rsid w:val="0059039D"/>
    <w:rsid w:val="00591BFB"/>
    <w:rsid w:val="00592384"/>
    <w:rsid w:val="005930E5"/>
    <w:rsid w:val="00593C4F"/>
    <w:rsid w:val="005957E5"/>
    <w:rsid w:val="005967BF"/>
    <w:rsid w:val="00596E1C"/>
    <w:rsid w:val="005A00ED"/>
    <w:rsid w:val="005A3F1C"/>
    <w:rsid w:val="005A4D8B"/>
    <w:rsid w:val="005A5231"/>
    <w:rsid w:val="005A5B8D"/>
    <w:rsid w:val="005A65AB"/>
    <w:rsid w:val="005A72D7"/>
    <w:rsid w:val="005A7B8E"/>
    <w:rsid w:val="005A7FC6"/>
    <w:rsid w:val="005B008A"/>
    <w:rsid w:val="005B0B7F"/>
    <w:rsid w:val="005B0BAF"/>
    <w:rsid w:val="005B1690"/>
    <w:rsid w:val="005B37CB"/>
    <w:rsid w:val="005B3F30"/>
    <w:rsid w:val="005B4045"/>
    <w:rsid w:val="005B42E4"/>
    <w:rsid w:val="005B4316"/>
    <w:rsid w:val="005B4FC7"/>
    <w:rsid w:val="005B7D1C"/>
    <w:rsid w:val="005C087B"/>
    <w:rsid w:val="005C1A51"/>
    <w:rsid w:val="005C5CAF"/>
    <w:rsid w:val="005D0EC4"/>
    <w:rsid w:val="005D1180"/>
    <w:rsid w:val="005D134A"/>
    <w:rsid w:val="005D1904"/>
    <w:rsid w:val="005D218A"/>
    <w:rsid w:val="005D21EC"/>
    <w:rsid w:val="005D2D90"/>
    <w:rsid w:val="005D2E87"/>
    <w:rsid w:val="005D3AC7"/>
    <w:rsid w:val="005D4BF3"/>
    <w:rsid w:val="005D4E1A"/>
    <w:rsid w:val="005D639A"/>
    <w:rsid w:val="005D765E"/>
    <w:rsid w:val="005E03EC"/>
    <w:rsid w:val="005E11D7"/>
    <w:rsid w:val="005E2A1A"/>
    <w:rsid w:val="005E2C6E"/>
    <w:rsid w:val="005E30AD"/>
    <w:rsid w:val="005E336F"/>
    <w:rsid w:val="005E380E"/>
    <w:rsid w:val="005E562A"/>
    <w:rsid w:val="005E57BD"/>
    <w:rsid w:val="005E5A77"/>
    <w:rsid w:val="005E6024"/>
    <w:rsid w:val="005F0D10"/>
    <w:rsid w:val="005F1228"/>
    <w:rsid w:val="005F58DC"/>
    <w:rsid w:val="005F5CB9"/>
    <w:rsid w:val="005F6BC8"/>
    <w:rsid w:val="005F6F90"/>
    <w:rsid w:val="005F70B9"/>
    <w:rsid w:val="005F7759"/>
    <w:rsid w:val="005F79BA"/>
    <w:rsid w:val="00600B6C"/>
    <w:rsid w:val="00600FF9"/>
    <w:rsid w:val="00603B52"/>
    <w:rsid w:val="00605915"/>
    <w:rsid w:val="006065B9"/>
    <w:rsid w:val="00607523"/>
    <w:rsid w:val="00607967"/>
    <w:rsid w:val="006112AA"/>
    <w:rsid w:val="00611EF6"/>
    <w:rsid w:val="006132C5"/>
    <w:rsid w:val="0061359B"/>
    <w:rsid w:val="006141BD"/>
    <w:rsid w:val="006146E1"/>
    <w:rsid w:val="00614BA4"/>
    <w:rsid w:val="00614D0D"/>
    <w:rsid w:val="0061596B"/>
    <w:rsid w:val="0061645C"/>
    <w:rsid w:val="00620AE7"/>
    <w:rsid w:val="00620C49"/>
    <w:rsid w:val="0062103E"/>
    <w:rsid w:val="00621058"/>
    <w:rsid w:val="0062129C"/>
    <w:rsid w:val="006216A9"/>
    <w:rsid w:val="006221DF"/>
    <w:rsid w:val="006228AC"/>
    <w:rsid w:val="00622EB6"/>
    <w:rsid w:val="006231D1"/>
    <w:rsid w:val="00624F41"/>
    <w:rsid w:val="006251CC"/>
    <w:rsid w:val="0062580D"/>
    <w:rsid w:val="0062588B"/>
    <w:rsid w:val="0062595A"/>
    <w:rsid w:val="00625AC9"/>
    <w:rsid w:val="00626692"/>
    <w:rsid w:val="00627DE4"/>
    <w:rsid w:val="006303A7"/>
    <w:rsid w:val="00630CB0"/>
    <w:rsid w:val="0063221C"/>
    <w:rsid w:val="006324EE"/>
    <w:rsid w:val="00633AB6"/>
    <w:rsid w:val="006344EB"/>
    <w:rsid w:val="00634ACA"/>
    <w:rsid w:val="00634B2A"/>
    <w:rsid w:val="00635B17"/>
    <w:rsid w:val="006363F5"/>
    <w:rsid w:val="006365E0"/>
    <w:rsid w:val="006365EA"/>
    <w:rsid w:val="006372D1"/>
    <w:rsid w:val="00637347"/>
    <w:rsid w:val="006409FD"/>
    <w:rsid w:val="00641651"/>
    <w:rsid w:val="0064265C"/>
    <w:rsid w:val="00642FFB"/>
    <w:rsid w:val="00643FB4"/>
    <w:rsid w:val="00643FD8"/>
    <w:rsid w:val="00644F5B"/>
    <w:rsid w:val="0064569D"/>
    <w:rsid w:val="00645F8F"/>
    <w:rsid w:val="00646841"/>
    <w:rsid w:val="00646967"/>
    <w:rsid w:val="00646E4D"/>
    <w:rsid w:val="0065007B"/>
    <w:rsid w:val="00651BC3"/>
    <w:rsid w:val="006521BF"/>
    <w:rsid w:val="00652209"/>
    <w:rsid w:val="006526BC"/>
    <w:rsid w:val="00652E81"/>
    <w:rsid w:val="00653732"/>
    <w:rsid w:val="006551A8"/>
    <w:rsid w:val="00655C5C"/>
    <w:rsid w:val="00655E3B"/>
    <w:rsid w:val="00655F15"/>
    <w:rsid w:val="00657571"/>
    <w:rsid w:val="00660365"/>
    <w:rsid w:val="00660A0A"/>
    <w:rsid w:val="006611E8"/>
    <w:rsid w:val="00661A2C"/>
    <w:rsid w:val="00662D8C"/>
    <w:rsid w:val="00663EC2"/>
    <w:rsid w:val="00663FC5"/>
    <w:rsid w:val="00665E07"/>
    <w:rsid w:val="006707E9"/>
    <w:rsid w:val="006731F3"/>
    <w:rsid w:val="00673A4F"/>
    <w:rsid w:val="0067509E"/>
    <w:rsid w:val="00675CAB"/>
    <w:rsid w:val="00675E84"/>
    <w:rsid w:val="00676BD2"/>
    <w:rsid w:val="00676F5C"/>
    <w:rsid w:val="0067719D"/>
    <w:rsid w:val="00681663"/>
    <w:rsid w:val="00682507"/>
    <w:rsid w:val="006827C8"/>
    <w:rsid w:val="00683110"/>
    <w:rsid w:val="006834CE"/>
    <w:rsid w:val="00683D74"/>
    <w:rsid w:val="00684938"/>
    <w:rsid w:val="006860C4"/>
    <w:rsid w:val="00686B4A"/>
    <w:rsid w:val="0068788A"/>
    <w:rsid w:val="00690AA6"/>
    <w:rsid w:val="00692784"/>
    <w:rsid w:val="00693211"/>
    <w:rsid w:val="00693726"/>
    <w:rsid w:val="00694732"/>
    <w:rsid w:val="006947A5"/>
    <w:rsid w:val="006956C7"/>
    <w:rsid w:val="00695B0D"/>
    <w:rsid w:val="00696499"/>
    <w:rsid w:val="006969F0"/>
    <w:rsid w:val="00696DBE"/>
    <w:rsid w:val="006971B8"/>
    <w:rsid w:val="006A08E8"/>
    <w:rsid w:val="006A0E96"/>
    <w:rsid w:val="006A1557"/>
    <w:rsid w:val="006A184E"/>
    <w:rsid w:val="006A1A7D"/>
    <w:rsid w:val="006A1CF1"/>
    <w:rsid w:val="006A21ED"/>
    <w:rsid w:val="006A236B"/>
    <w:rsid w:val="006A3ADD"/>
    <w:rsid w:val="006A4778"/>
    <w:rsid w:val="006A551F"/>
    <w:rsid w:val="006A6E75"/>
    <w:rsid w:val="006A6EE2"/>
    <w:rsid w:val="006B1677"/>
    <w:rsid w:val="006B16AB"/>
    <w:rsid w:val="006B29A7"/>
    <w:rsid w:val="006B44ED"/>
    <w:rsid w:val="006B49DC"/>
    <w:rsid w:val="006B4EE4"/>
    <w:rsid w:val="006B57FE"/>
    <w:rsid w:val="006B5B2F"/>
    <w:rsid w:val="006B5E1C"/>
    <w:rsid w:val="006B5E64"/>
    <w:rsid w:val="006B7EE2"/>
    <w:rsid w:val="006C038B"/>
    <w:rsid w:val="006C0DA8"/>
    <w:rsid w:val="006C16EC"/>
    <w:rsid w:val="006C22AF"/>
    <w:rsid w:val="006C4F17"/>
    <w:rsid w:val="006C5DA2"/>
    <w:rsid w:val="006C67F6"/>
    <w:rsid w:val="006D00B1"/>
    <w:rsid w:val="006D0C28"/>
    <w:rsid w:val="006D1938"/>
    <w:rsid w:val="006D1F2C"/>
    <w:rsid w:val="006D2576"/>
    <w:rsid w:val="006D2A77"/>
    <w:rsid w:val="006D3A4A"/>
    <w:rsid w:val="006D63DA"/>
    <w:rsid w:val="006D6A39"/>
    <w:rsid w:val="006D6B2F"/>
    <w:rsid w:val="006D6D31"/>
    <w:rsid w:val="006D7292"/>
    <w:rsid w:val="006D7396"/>
    <w:rsid w:val="006E0024"/>
    <w:rsid w:val="006E043A"/>
    <w:rsid w:val="006E1716"/>
    <w:rsid w:val="006E1EE2"/>
    <w:rsid w:val="006E20C9"/>
    <w:rsid w:val="006E27F4"/>
    <w:rsid w:val="006E56E5"/>
    <w:rsid w:val="006E5C91"/>
    <w:rsid w:val="006E7B8D"/>
    <w:rsid w:val="006F0FA2"/>
    <w:rsid w:val="006F1205"/>
    <w:rsid w:val="006F169E"/>
    <w:rsid w:val="006F1712"/>
    <w:rsid w:val="006F2C97"/>
    <w:rsid w:val="006F2D5E"/>
    <w:rsid w:val="006F36AA"/>
    <w:rsid w:val="006F483C"/>
    <w:rsid w:val="006F5643"/>
    <w:rsid w:val="006F6AB0"/>
    <w:rsid w:val="006F6AD5"/>
    <w:rsid w:val="006F72AE"/>
    <w:rsid w:val="006F760A"/>
    <w:rsid w:val="0070209A"/>
    <w:rsid w:val="0070241F"/>
    <w:rsid w:val="0070279A"/>
    <w:rsid w:val="00703D3D"/>
    <w:rsid w:val="007043E1"/>
    <w:rsid w:val="007049B8"/>
    <w:rsid w:val="00704DB1"/>
    <w:rsid w:val="00706BF5"/>
    <w:rsid w:val="00707BC1"/>
    <w:rsid w:val="007113E9"/>
    <w:rsid w:val="00711C5A"/>
    <w:rsid w:val="00712080"/>
    <w:rsid w:val="00712241"/>
    <w:rsid w:val="0071240F"/>
    <w:rsid w:val="0071339C"/>
    <w:rsid w:val="0071343C"/>
    <w:rsid w:val="007148D3"/>
    <w:rsid w:val="00716FB8"/>
    <w:rsid w:val="0071723F"/>
    <w:rsid w:val="0071742F"/>
    <w:rsid w:val="007179EF"/>
    <w:rsid w:val="00717B1B"/>
    <w:rsid w:val="007210BD"/>
    <w:rsid w:val="007217B7"/>
    <w:rsid w:val="0072212A"/>
    <w:rsid w:val="00722626"/>
    <w:rsid w:val="00722C1D"/>
    <w:rsid w:val="0072350B"/>
    <w:rsid w:val="0072458A"/>
    <w:rsid w:val="007249F7"/>
    <w:rsid w:val="007259A4"/>
    <w:rsid w:val="00726BA8"/>
    <w:rsid w:val="007271BE"/>
    <w:rsid w:val="00727A16"/>
    <w:rsid w:val="00731A1D"/>
    <w:rsid w:val="00731AF2"/>
    <w:rsid w:val="0073273F"/>
    <w:rsid w:val="00732C49"/>
    <w:rsid w:val="00732CB3"/>
    <w:rsid w:val="00733E00"/>
    <w:rsid w:val="00734928"/>
    <w:rsid w:val="00736C90"/>
    <w:rsid w:val="00740E14"/>
    <w:rsid w:val="007412E3"/>
    <w:rsid w:val="007427E6"/>
    <w:rsid w:val="007444F2"/>
    <w:rsid w:val="007448DA"/>
    <w:rsid w:val="0074523B"/>
    <w:rsid w:val="00751A5D"/>
    <w:rsid w:val="007523B7"/>
    <w:rsid w:val="007527BF"/>
    <w:rsid w:val="00753A5F"/>
    <w:rsid w:val="00753D02"/>
    <w:rsid w:val="00755F61"/>
    <w:rsid w:val="007606E3"/>
    <w:rsid w:val="007607D2"/>
    <w:rsid w:val="00760A6F"/>
    <w:rsid w:val="007619BB"/>
    <w:rsid w:val="0076257C"/>
    <w:rsid w:val="0076287D"/>
    <w:rsid w:val="00762ED6"/>
    <w:rsid w:val="0076355A"/>
    <w:rsid w:val="00763E3D"/>
    <w:rsid w:val="007646FE"/>
    <w:rsid w:val="00764A99"/>
    <w:rsid w:val="0076612E"/>
    <w:rsid w:val="00766322"/>
    <w:rsid w:val="007679DB"/>
    <w:rsid w:val="00770221"/>
    <w:rsid w:val="00770553"/>
    <w:rsid w:val="00770956"/>
    <w:rsid w:val="00770ACE"/>
    <w:rsid w:val="007713C5"/>
    <w:rsid w:val="00773011"/>
    <w:rsid w:val="00773941"/>
    <w:rsid w:val="0077411A"/>
    <w:rsid w:val="00774610"/>
    <w:rsid w:val="00774F71"/>
    <w:rsid w:val="00775707"/>
    <w:rsid w:val="00775BE4"/>
    <w:rsid w:val="00776876"/>
    <w:rsid w:val="00777087"/>
    <w:rsid w:val="007818FD"/>
    <w:rsid w:val="00781A8B"/>
    <w:rsid w:val="00781B22"/>
    <w:rsid w:val="00781CC4"/>
    <w:rsid w:val="0078204B"/>
    <w:rsid w:val="00782178"/>
    <w:rsid w:val="00783CCF"/>
    <w:rsid w:val="007845A7"/>
    <w:rsid w:val="00784AB9"/>
    <w:rsid w:val="007852D1"/>
    <w:rsid w:val="00785BA1"/>
    <w:rsid w:val="0078775B"/>
    <w:rsid w:val="0079229F"/>
    <w:rsid w:val="007927DF"/>
    <w:rsid w:val="00792903"/>
    <w:rsid w:val="00793522"/>
    <w:rsid w:val="00794443"/>
    <w:rsid w:val="00794EE7"/>
    <w:rsid w:val="007958A1"/>
    <w:rsid w:val="00797EFE"/>
    <w:rsid w:val="007A09BC"/>
    <w:rsid w:val="007A10DE"/>
    <w:rsid w:val="007A1516"/>
    <w:rsid w:val="007A1EE0"/>
    <w:rsid w:val="007A1F9A"/>
    <w:rsid w:val="007A2476"/>
    <w:rsid w:val="007A24AA"/>
    <w:rsid w:val="007A36D5"/>
    <w:rsid w:val="007A3710"/>
    <w:rsid w:val="007A44A0"/>
    <w:rsid w:val="007A4DE3"/>
    <w:rsid w:val="007A591D"/>
    <w:rsid w:val="007A6041"/>
    <w:rsid w:val="007A6E59"/>
    <w:rsid w:val="007A701F"/>
    <w:rsid w:val="007A7110"/>
    <w:rsid w:val="007B040A"/>
    <w:rsid w:val="007B1160"/>
    <w:rsid w:val="007B1EA3"/>
    <w:rsid w:val="007B245C"/>
    <w:rsid w:val="007B2DC6"/>
    <w:rsid w:val="007B36E5"/>
    <w:rsid w:val="007B3F7F"/>
    <w:rsid w:val="007B5D71"/>
    <w:rsid w:val="007B6BF3"/>
    <w:rsid w:val="007C053C"/>
    <w:rsid w:val="007C05F2"/>
    <w:rsid w:val="007C184D"/>
    <w:rsid w:val="007C3841"/>
    <w:rsid w:val="007C6381"/>
    <w:rsid w:val="007D0672"/>
    <w:rsid w:val="007D1C75"/>
    <w:rsid w:val="007D2BC4"/>
    <w:rsid w:val="007D2EC3"/>
    <w:rsid w:val="007D2F98"/>
    <w:rsid w:val="007D3171"/>
    <w:rsid w:val="007D3316"/>
    <w:rsid w:val="007D4847"/>
    <w:rsid w:val="007D599E"/>
    <w:rsid w:val="007D63F4"/>
    <w:rsid w:val="007D690A"/>
    <w:rsid w:val="007D6A04"/>
    <w:rsid w:val="007D7856"/>
    <w:rsid w:val="007E088A"/>
    <w:rsid w:val="007E0CC5"/>
    <w:rsid w:val="007E121C"/>
    <w:rsid w:val="007E122A"/>
    <w:rsid w:val="007E3F0A"/>
    <w:rsid w:val="007E4B8A"/>
    <w:rsid w:val="007E515B"/>
    <w:rsid w:val="007E5E3E"/>
    <w:rsid w:val="007E634F"/>
    <w:rsid w:val="007E68A6"/>
    <w:rsid w:val="007E7298"/>
    <w:rsid w:val="007E75D8"/>
    <w:rsid w:val="007E7881"/>
    <w:rsid w:val="007E78EB"/>
    <w:rsid w:val="007E7DFE"/>
    <w:rsid w:val="007F031D"/>
    <w:rsid w:val="007F0E77"/>
    <w:rsid w:val="007F1CE9"/>
    <w:rsid w:val="007F2042"/>
    <w:rsid w:val="007F2BFB"/>
    <w:rsid w:val="007F5CD4"/>
    <w:rsid w:val="007F6C8B"/>
    <w:rsid w:val="007F7FF5"/>
    <w:rsid w:val="008004F5"/>
    <w:rsid w:val="008019F5"/>
    <w:rsid w:val="00801CD5"/>
    <w:rsid w:val="00801FA0"/>
    <w:rsid w:val="008020ED"/>
    <w:rsid w:val="008024F0"/>
    <w:rsid w:val="00802BBC"/>
    <w:rsid w:val="00802F81"/>
    <w:rsid w:val="00805585"/>
    <w:rsid w:val="008072E8"/>
    <w:rsid w:val="00810B41"/>
    <w:rsid w:val="00810FCE"/>
    <w:rsid w:val="0081163C"/>
    <w:rsid w:val="00813043"/>
    <w:rsid w:val="008132A1"/>
    <w:rsid w:val="0081484A"/>
    <w:rsid w:val="00816732"/>
    <w:rsid w:val="0081727D"/>
    <w:rsid w:val="00821478"/>
    <w:rsid w:val="00821605"/>
    <w:rsid w:val="0082267B"/>
    <w:rsid w:val="00823204"/>
    <w:rsid w:val="0082493D"/>
    <w:rsid w:val="00824B0E"/>
    <w:rsid w:val="00824B33"/>
    <w:rsid w:val="00825D32"/>
    <w:rsid w:val="00826E94"/>
    <w:rsid w:val="0083106B"/>
    <w:rsid w:val="00831EE0"/>
    <w:rsid w:val="00831F8E"/>
    <w:rsid w:val="00832863"/>
    <w:rsid w:val="00832B49"/>
    <w:rsid w:val="0083316E"/>
    <w:rsid w:val="008331F0"/>
    <w:rsid w:val="00833669"/>
    <w:rsid w:val="00834F3A"/>
    <w:rsid w:val="0083583D"/>
    <w:rsid w:val="008364FA"/>
    <w:rsid w:val="00836D20"/>
    <w:rsid w:val="00840688"/>
    <w:rsid w:val="0084092F"/>
    <w:rsid w:val="00841249"/>
    <w:rsid w:val="008418E8"/>
    <w:rsid w:val="00841FF7"/>
    <w:rsid w:val="008424EF"/>
    <w:rsid w:val="0084307F"/>
    <w:rsid w:val="008437F7"/>
    <w:rsid w:val="00843D28"/>
    <w:rsid w:val="00844065"/>
    <w:rsid w:val="00844348"/>
    <w:rsid w:val="00845F2A"/>
    <w:rsid w:val="00846AD4"/>
    <w:rsid w:val="00846C8B"/>
    <w:rsid w:val="008478D8"/>
    <w:rsid w:val="008506A0"/>
    <w:rsid w:val="0085183F"/>
    <w:rsid w:val="00851D0D"/>
    <w:rsid w:val="00851E26"/>
    <w:rsid w:val="00852498"/>
    <w:rsid w:val="008526A5"/>
    <w:rsid w:val="00854756"/>
    <w:rsid w:val="008633FD"/>
    <w:rsid w:val="008635C9"/>
    <w:rsid w:val="008638F3"/>
    <w:rsid w:val="008641E5"/>
    <w:rsid w:val="00864252"/>
    <w:rsid w:val="00864EDB"/>
    <w:rsid w:val="00865468"/>
    <w:rsid w:val="0086570A"/>
    <w:rsid w:val="0086783B"/>
    <w:rsid w:val="00867842"/>
    <w:rsid w:val="00867E53"/>
    <w:rsid w:val="008705C5"/>
    <w:rsid w:val="008709C7"/>
    <w:rsid w:val="00870D40"/>
    <w:rsid w:val="00870E35"/>
    <w:rsid w:val="0087221D"/>
    <w:rsid w:val="008724E7"/>
    <w:rsid w:val="0087395B"/>
    <w:rsid w:val="008752E6"/>
    <w:rsid w:val="00875336"/>
    <w:rsid w:val="00875684"/>
    <w:rsid w:val="00876595"/>
    <w:rsid w:val="00876A34"/>
    <w:rsid w:val="00877C02"/>
    <w:rsid w:val="008800ED"/>
    <w:rsid w:val="008806AD"/>
    <w:rsid w:val="008808DF"/>
    <w:rsid w:val="008809C2"/>
    <w:rsid w:val="0088166C"/>
    <w:rsid w:val="0088288C"/>
    <w:rsid w:val="008830D0"/>
    <w:rsid w:val="00883559"/>
    <w:rsid w:val="008836EA"/>
    <w:rsid w:val="008838F6"/>
    <w:rsid w:val="00884F2B"/>
    <w:rsid w:val="008854B7"/>
    <w:rsid w:val="00887FCD"/>
    <w:rsid w:val="008910EF"/>
    <w:rsid w:val="008912CD"/>
    <w:rsid w:val="00891D25"/>
    <w:rsid w:val="00891E04"/>
    <w:rsid w:val="008933BE"/>
    <w:rsid w:val="00894B10"/>
    <w:rsid w:val="00894FE3"/>
    <w:rsid w:val="00895594"/>
    <w:rsid w:val="008969B4"/>
    <w:rsid w:val="00897BA5"/>
    <w:rsid w:val="008A0AA9"/>
    <w:rsid w:val="008A111A"/>
    <w:rsid w:val="008A23BC"/>
    <w:rsid w:val="008A2E80"/>
    <w:rsid w:val="008A3558"/>
    <w:rsid w:val="008A38AC"/>
    <w:rsid w:val="008A3915"/>
    <w:rsid w:val="008A4DB6"/>
    <w:rsid w:val="008B16C6"/>
    <w:rsid w:val="008B1EDF"/>
    <w:rsid w:val="008B22FD"/>
    <w:rsid w:val="008B23FD"/>
    <w:rsid w:val="008B32AF"/>
    <w:rsid w:val="008B362E"/>
    <w:rsid w:val="008B3732"/>
    <w:rsid w:val="008B38ED"/>
    <w:rsid w:val="008B3B50"/>
    <w:rsid w:val="008B4EEE"/>
    <w:rsid w:val="008B5158"/>
    <w:rsid w:val="008B6439"/>
    <w:rsid w:val="008B6452"/>
    <w:rsid w:val="008B794D"/>
    <w:rsid w:val="008C060A"/>
    <w:rsid w:val="008C291E"/>
    <w:rsid w:val="008C2F3D"/>
    <w:rsid w:val="008C374E"/>
    <w:rsid w:val="008C5BA5"/>
    <w:rsid w:val="008C684A"/>
    <w:rsid w:val="008C69FE"/>
    <w:rsid w:val="008C6FF0"/>
    <w:rsid w:val="008D031A"/>
    <w:rsid w:val="008D0D1F"/>
    <w:rsid w:val="008D2E87"/>
    <w:rsid w:val="008D415B"/>
    <w:rsid w:val="008D5377"/>
    <w:rsid w:val="008D5A9C"/>
    <w:rsid w:val="008D6186"/>
    <w:rsid w:val="008D70D3"/>
    <w:rsid w:val="008D77FA"/>
    <w:rsid w:val="008E1006"/>
    <w:rsid w:val="008E2788"/>
    <w:rsid w:val="008E4653"/>
    <w:rsid w:val="008E4F98"/>
    <w:rsid w:val="008E576E"/>
    <w:rsid w:val="008E6358"/>
    <w:rsid w:val="008E72BE"/>
    <w:rsid w:val="008F0895"/>
    <w:rsid w:val="008F1C30"/>
    <w:rsid w:val="008F1F4A"/>
    <w:rsid w:val="008F2BDD"/>
    <w:rsid w:val="008F3BBD"/>
    <w:rsid w:val="008F61B0"/>
    <w:rsid w:val="008F63B4"/>
    <w:rsid w:val="008F79FC"/>
    <w:rsid w:val="008F7A75"/>
    <w:rsid w:val="009014BD"/>
    <w:rsid w:val="00902163"/>
    <w:rsid w:val="00902D1B"/>
    <w:rsid w:val="00903A77"/>
    <w:rsid w:val="009042CD"/>
    <w:rsid w:val="00904730"/>
    <w:rsid w:val="0090565C"/>
    <w:rsid w:val="00906A18"/>
    <w:rsid w:val="00907533"/>
    <w:rsid w:val="009079B3"/>
    <w:rsid w:val="00911B11"/>
    <w:rsid w:val="00911E62"/>
    <w:rsid w:val="00911F1D"/>
    <w:rsid w:val="00912E0F"/>
    <w:rsid w:val="009142B7"/>
    <w:rsid w:val="00915342"/>
    <w:rsid w:val="00916410"/>
    <w:rsid w:val="00921172"/>
    <w:rsid w:val="00922A77"/>
    <w:rsid w:val="00922B36"/>
    <w:rsid w:val="0092339D"/>
    <w:rsid w:val="00923971"/>
    <w:rsid w:val="00923D97"/>
    <w:rsid w:val="00925D5E"/>
    <w:rsid w:val="00926111"/>
    <w:rsid w:val="0092696C"/>
    <w:rsid w:val="00926BF8"/>
    <w:rsid w:val="00926DCA"/>
    <w:rsid w:val="00927563"/>
    <w:rsid w:val="00927B89"/>
    <w:rsid w:val="00927BC1"/>
    <w:rsid w:val="00927DBF"/>
    <w:rsid w:val="00930871"/>
    <w:rsid w:val="009341B0"/>
    <w:rsid w:val="009347E7"/>
    <w:rsid w:val="00934AFB"/>
    <w:rsid w:val="009366B3"/>
    <w:rsid w:val="0093704E"/>
    <w:rsid w:val="0093709D"/>
    <w:rsid w:val="00940063"/>
    <w:rsid w:val="00940872"/>
    <w:rsid w:val="00940BAF"/>
    <w:rsid w:val="00942729"/>
    <w:rsid w:val="00944280"/>
    <w:rsid w:val="009447A2"/>
    <w:rsid w:val="00944AA9"/>
    <w:rsid w:val="00945447"/>
    <w:rsid w:val="009467A3"/>
    <w:rsid w:val="009473FA"/>
    <w:rsid w:val="00947F72"/>
    <w:rsid w:val="00950A62"/>
    <w:rsid w:val="00952357"/>
    <w:rsid w:val="009539E8"/>
    <w:rsid w:val="00954799"/>
    <w:rsid w:val="00955FD1"/>
    <w:rsid w:val="00961AC0"/>
    <w:rsid w:val="00961B82"/>
    <w:rsid w:val="0096255A"/>
    <w:rsid w:val="00964707"/>
    <w:rsid w:val="00964A90"/>
    <w:rsid w:val="00964F09"/>
    <w:rsid w:val="009658E3"/>
    <w:rsid w:val="009671AA"/>
    <w:rsid w:val="00970661"/>
    <w:rsid w:val="00970B69"/>
    <w:rsid w:val="00970B75"/>
    <w:rsid w:val="00971403"/>
    <w:rsid w:val="00972B49"/>
    <w:rsid w:val="00973DC6"/>
    <w:rsid w:val="00975185"/>
    <w:rsid w:val="00975434"/>
    <w:rsid w:val="009757BA"/>
    <w:rsid w:val="00975A72"/>
    <w:rsid w:val="009769DF"/>
    <w:rsid w:val="009779E4"/>
    <w:rsid w:val="00980860"/>
    <w:rsid w:val="00980FD1"/>
    <w:rsid w:val="00982962"/>
    <w:rsid w:val="00982ACD"/>
    <w:rsid w:val="00983F2E"/>
    <w:rsid w:val="00984260"/>
    <w:rsid w:val="009844E1"/>
    <w:rsid w:val="009851C0"/>
    <w:rsid w:val="00986774"/>
    <w:rsid w:val="00987226"/>
    <w:rsid w:val="00990B8C"/>
    <w:rsid w:val="0099113E"/>
    <w:rsid w:val="00991B69"/>
    <w:rsid w:val="00992734"/>
    <w:rsid w:val="00993350"/>
    <w:rsid w:val="00993596"/>
    <w:rsid w:val="00993CDC"/>
    <w:rsid w:val="009952AE"/>
    <w:rsid w:val="00995587"/>
    <w:rsid w:val="009964F1"/>
    <w:rsid w:val="00996C1C"/>
    <w:rsid w:val="009970CC"/>
    <w:rsid w:val="00997568"/>
    <w:rsid w:val="009A1CC0"/>
    <w:rsid w:val="009A2090"/>
    <w:rsid w:val="009A3EE3"/>
    <w:rsid w:val="009A5303"/>
    <w:rsid w:val="009A5E24"/>
    <w:rsid w:val="009A7362"/>
    <w:rsid w:val="009B0778"/>
    <w:rsid w:val="009B449B"/>
    <w:rsid w:val="009B57AD"/>
    <w:rsid w:val="009B5DDE"/>
    <w:rsid w:val="009B69F9"/>
    <w:rsid w:val="009B706C"/>
    <w:rsid w:val="009C061D"/>
    <w:rsid w:val="009C21FE"/>
    <w:rsid w:val="009C3A3C"/>
    <w:rsid w:val="009C47EA"/>
    <w:rsid w:val="009C55E3"/>
    <w:rsid w:val="009C67B7"/>
    <w:rsid w:val="009C6DC6"/>
    <w:rsid w:val="009D0830"/>
    <w:rsid w:val="009D1B34"/>
    <w:rsid w:val="009D309D"/>
    <w:rsid w:val="009D3DC9"/>
    <w:rsid w:val="009D3EB6"/>
    <w:rsid w:val="009D3FCA"/>
    <w:rsid w:val="009D5CC7"/>
    <w:rsid w:val="009D5DA3"/>
    <w:rsid w:val="009D6572"/>
    <w:rsid w:val="009D6B1F"/>
    <w:rsid w:val="009D7B91"/>
    <w:rsid w:val="009E391F"/>
    <w:rsid w:val="009E52E4"/>
    <w:rsid w:val="009E54C6"/>
    <w:rsid w:val="009F08BC"/>
    <w:rsid w:val="009F16FE"/>
    <w:rsid w:val="009F36BB"/>
    <w:rsid w:val="009F399C"/>
    <w:rsid w:val="009F3A71"/>
    <w:rsid w:val="009F4686"/>
    <w:rsid w:val="009F4DEA"/>
    <w:rsid w:val="009F6BFC"/>
    <w:rsid w:val="009F7259"/>
    <w:rsid w:val="009F7DB7"/>
    <w:rsid w:val="00A0192D"/>
    <w:rsid w:val="00A02A3C"/>
    <w:rsid w:val="00A02AC0"/>
    <w:rsid w:val="00A04DA6"/>
    <w:rsid w:val="00A0647D"/>
    <w:rsid w:val="00A06AEC"/>
    <w:rsid w:val="00A06BC8"/>
    <w:rsid w:val="00A06C9D"/>
    <w:rsid w:val="00A078BE"/>
    <w:rsid w:val="00A07CE3"/>
    <w:rsid w:val="00A1332A"/>
    <w:rsid w:val="00A13D92"/>
    <w:rsid w:val="00A1446F"/>
    <w:rsid w:val="00A14708"/>
    <w:rsid w:val="00A14D6E"/>
    <w:rsid w:val="00A1641E"/>
    <w:rsid w:val="00A16C3C"/>
    <w:rsid w:val="00A16CD2"/>
    <w:rsid w:val="00A176F5"/>
    <w:rsid w:val="00A2090F"/>
    <w:rsid w:val="00A22277"/>
    <w:rsid w:val="00A231E2"/>
    <w:rsid w:val="00A2477E"/>
    <w:rsid w:val="00A24B13"/>
    <w:rsid w:val="00A27593"/>
    <w:rsid w:val="00A302BF"/>
    <w:rsid w:val="00A309FD"/>
    <w:rsid w:val="00A31278"/>
    <w:rsid w:val="00A32371"/>
    <w:rsid w:val="00A339E1"/>
    <w:rsid w:val="00A34539"/>
    <w:rsid w:val="00A3495B"/>
    <w:rsid w:val="00A34A81"/>
    <w:rsid w:val="00A352B7"/>
    <w:rsid w:val="00A35680"/>
    <w:rsid w:val="00A35C45"/>
    <w:rsid w:val="00A36E50"/>
    <w:rsid w:val="00A37275"/>
    <w:rsid w:val="00A37376"/>
    <w:rsid w:val="00A37497"/>
    <w:rsid w:val="00A419EA"/>
    <w:rsid w:val="00A424C9"/>
    <w:rsid w:val="00A43648"/>
    <w:rsid w:val="00A43B53"/>
    <w:rsid w:val="00A443DA"/>
    <w:rsid w:val="00A44674"/>
    <w:rsid w:val="00A44A18"/>
    <w:rsid w:val="00A46ADE"/>
    <w:rsid w:val="00A50DC6"/>
    <w:rsid w:val="00A51D29"/>
    <w:rsid w:val="00A53D4E"/>
    <w:rsid w:val="00A543D5"/>
    <w:rsid w:val="00A54DC5"/>
    <w:rsid w:val="00A5582B"/>
    <w:rsid w:val="00A56766"/>
    <w:rsid w:val="00A600FD"/>
    <w:rsid w:val="00A60526"/>
    <w:rsid w:val="00A6055D"/>
    <w:rsid w:val="00A60A50"/>
    <w:rsid w:val="00A61E35"/>
    <w:rsid w:val="00A62C1E"/>
    <w:rsid w:val="00A641CC"/>
    <w:rsid w:val="00A655C4"/>
    <w:rsid w:val="00A65ACE"/>
    <w:rsid w:val="00A67075"/>
    <w:rsid w:val="00A67C90"/>
    <w:rsid w:val="00A67E24"/>
    <w:rsid w:val="00A71D96"/>
    <w:rsid w:val="00A72D7E"/>
    <w:rsid w:val="00A73CA6"/>
    <w:rsid w:val="00A74078"/>
    <w:rsid w:val="00A746E8"/>
    <w:rsid w:val="00A751F2"/>
    <w:rsid w:val="00A75600"/>
    <w:rsid w:val="00A75E47"/>
    <w:rsid w:val="00A76373"/>
    <w:rsid w:val="00A76B52"/>
    <w:rsid w:val="00A76EDC"/>
    <w:rsid w:val="00A776A7"/>
    <w:rsid w:val="00A81A3D"/>
    <w:rsid w:val="00A831A7"/>
    <w:rsid w:val="00A839D7"/>
    <w:rsid w:val="00A83D81"/>
    <w:rsid w:val="00A85C90"/>
    <w:rsid w:val="00A862A3"/>
    <w:rsid w:val="00A86790"/>
    <w:rsid w:val="00A8686D"/>
    <w:rsid w:val="00A86B58"/>
    <w:rsid w:val="00A87C4B"/>
    <w:rsid w:val="00A900BF"/>
    <w:rsid w:val="00A90337"/>
    <w:rsid w:val="00A9093E"/>
    <w:rsid w:val="00A91190"/>
    <w:rsid w:val="00A91869"/>
    <w:rsid w:val="00A92DA8"/>
    <w:rsid w:val="00A92FCC"/>
    <w:rsid w:val="00A935FB"/>
    <w:rsid w:val="00A93F31"/>
    <w:rsid w:val="00A94393"/>
    <w:rsid w:val="00A949A4"/>
    <w:rsid w:val="00A951AF"/>
    <w:rsid w:val="00A9522D"/>
    <w:rsid w:val="00A95920"/>
    <w:rsid w:val="00A95C9F"/>
    <w:rsid w:val="00A96969"/>
    <w:rsid w:val="00A97757"/>
    <w:rsid w:val="00AA00BA"/>
    <w:rsid w:val="00AA0AD3"/>
    <w:rsid w:val="00AA0CEC"/>
    <w:rsid w:val="00AA4D06"/>
    <w:rsid w:val="00AA4E63"/>
    <w:rsid w:val="00AA6B31"/>
    <w:rsid w:val="00AA739A"/>
    <w:rsid w:val="00AB068D"/>
    <w:rsid w:val="00AB09F6"/>
    <w:rsid w:val="00AB0A8F"/>
    <w:rsid w:val="00AB19B2"/>
    <w:rsid w:val="00AB2175"/>
    <w:rsid w:val="00AB27C4"/>
    <w:rsid w:val="00AB44C4"/>
    <w:rsid w:val="00AB45E8"/>
    <w:rsid w:val="00AB4B18"/>
    <w:rsid w:val="00AB4D29"/>
    <w:rsid w:val="00AB56AC"/>
    <w:rsid w:val="00AB5F9E"/>
    <w:rsid w:val="00AB6129"/>
    <w:rsid w:val="00AB63E1"/>
    <w:rsid w:val="00AC04B0"/>
    <w:rsid w:val="00AC0DC0"/>
    <w:rsid w:val="00AC150D"/>
    <w:rsid w:val="00AC1EE6"/>
    <w:rsid w:val="00AC2F55"/>
    <w:rsid w:val="00AC4A8C"/>
    <w:rsid w:val="00AC5502"/>
    <w:rsid w:val="00AC57E8"/>
    <w:rsid w:val="00AC5969"/>
    <w:rsid w:val="00AC6D0F"/>
    <w:rsid w:val="00AC7640"/>
    <w:rsid w:val="00AC7755"/>
    <w:rsid w:val="00AC7C91"/>
    <w:rsid w:val="00AD0AC1"/>
    <w:rsid w:val="00AD206E"/>
    <w:rsid w:val="00AD2636"/>
    <w:rsid w:val="00AD269D"/>
    <w:rsid w:val="00AD4617"/>
    <w:rsid w:val="00AD4FC0"/>
    <w:rsid w:val="00AD52A8"/>
    <w:rsid w:val="00AD5AFA"/>
    <w:rsid w:val="00AD65CC"/>
    <w:rsid w:val="00AD6AB4"/>
    <w:rsid w:val="00AD709B"/>
    <w:rsid w:val="00AD78BF"/>
    <w:rsid w:val="00AE0261"/>
    <w:rsid w:val="00AE0530"/>
    <w:rsid w:val="00AE06B9"/>
    <w:rsid w:val="00AE1985"/>
    <w:rsid w:val="00AE1F1A"/>
    <w:rsid w:val="00AE2FFD"/>
    <w:rsid w:val="00AE357C"/>
    <w:rsid w:val="00AE5133"/>
    <w:rsid w:val="00AE5B76"/>
    <w:rsid w:val="00AE6B10"/>
    <w:rsid w:val="00AE794F"/>
    <w:rsid w:val="00AE7AD8"/>
    <w:rsid w:val="00AE7D39"/>
    <w:rsid w:val="00AF01EA"/>
    <w:rsid w:val="00AF0EF9"/>
    <w:rsid w:val="00AF10FB"/>
    <w:rsid w:val="00AF17A0"/>
    <w:rsid w:val="00AF18C0"/>
    <w:rsid w:val="00AF2F95"/>
    <w:rsid w:val="00AF3CBE"/>
    <w:rsid w:val="00AF4D15"/>
    <w:rsid w:val="00AF52CD"/>
    <w:rsid w:val="00AF5442"/>
    <w:rsid w:val="00AF567A"/>
    <w:rsid w:val="00AF5B56"/>
    <w:rsid w:val="00AF6E58"/>
    <w:rsid w:val="00B007CF"/>
    <w:rsid w:val="00B007ED"/>
    <w:rsid w:val="00B01989"/>
    <w:rsid w:val="00B02BC6"/>
    <w:rsid w:val="00B031EB"/>
    <w:rsid w:val="00B0400A"/>
    <w:rsid w:val="00B04C06"/>
    <w:rsid w:val="00B050FD"/>
    <w:rsid w:val="00B13870"/>
    <w:rsid w:val="00B13972"/>
    <w:rsid w:val="00B149CE"/>
    <w:rsid w:val="00B15017"/>
    <w:rsid w:val="00B15E8C"/>
    <w:rsid w:val="00B1628F"/>
    <w:rsid w:val="00B1631A"/>
    <w:rsid w:val="00B166FB"/>
    <w:rsid w:val="00B16924"/>
    <w:rsid w:val="00B16C81"/>
    <w:rsid w:val="00B17DFC"/>
    <w:rsid w:val="00B2065F"/>
    <w:rsid w:val="00B20932"/>
    <w:rsid w:val="00B216EB"/>
    <w:rsid w:val="00B22293"/>
    <w:rsid w:val="00B235A3"/>
    <w:rsid w:val="00B25102"/>
    <w:rsid w:val="00B25169"/>
    <w:rsid w:val="00B25557"/>
    <w:rsid w:val="00B2682E"/>
    <w:rsid w:val="00B2716A"/>
    <w:rsid w:val="00B2792B"/>
    <w:rsid w:val="00B301B6"/>
    <w:rsid w:val="00B30BFE"/>
    <w:rsid w:val="00B31C8E"/>
    <w:rsid w:val="00B31F57"/>
    <w:rsid w:val="00B32119"/>
    <w:rsid w:val="00B33132"/>
    <w:rsid w:val="00B332EB"/>
    <w:rsid w:val="00B334D8"/>
    <w:rsid w:val="00B34371"/>
    <w:rsid w:val="00B3450E"/>
    <w:rsid w:val="00B34E88"/>
    <w:rsid w:val="00B3514D"/>
    <w:rsid w:val="00B35793"/>
    <w:rsid w:val="00B358AF"/>
    <w:rsid w:val="00B35E64"/>
    <w:rsid w:val="00B3691A"/>
    <w:rsid w:val="00B36E95"/>
    <w:rsid w:val="00B40F47"/>
    <w:rsid w:val="00B41BC9"/>
    <w:rsid w:val="00B41C8A"/>
    <w:rsid w:val="00B42C24"/>
    <w:rsid w:val="00B43A56"/>
    <w:rsid w:val="00B44B7D"/>
    <w:rsid w:val="00B46337"/>
    <w:rsid w:val="00B46D3F"/>
    <w:rsid w:val="00B47495"/>
    <w:rsid w:val="00B474D7"/>
    <w:rsid w:val="00B47537"/>
    <w:rsid w:val="00B51299"/>
    <w:rsid w:val="00B51847"/>
    <w:rsid w:val="00B51FE6"/>
    <w:rsid w:val="00B52E6C"/>
    <w:rsid w:val="00B52F26"/>
    <w:rsid w:val="00B5368D"/>
    <w:rsid w:val="00B54B55"/>
    <w:rsid w:val="00B55551"/>
    <w:rsid w:val="00B55EE7"/>
    <w:rsid w:val="00B5644C"/>
    <w:rsid w:val="00B564AD"/>
    <w:rsid w:val="00B56905"/>
    <w:rsid w:val="00B571C8"/>
    <w:rsid w:val="00B57647"/>
    <w:rsid w:val="00B60520"/>
    <w:rsid w:val="00B60D5C"/>
    <w:rsid w:val="00B60DC5"/>
    <w:rsid w:val="00B612B6"/>
    <w:rsid w:val="00B61CDB"/>
    <w:rsid w:val="00B61E76"/>
    <w:rsid w:val="00B646C2"/>
    <w:rsid w:val="00B64DB1"/>
    <w:rsid w:val="00B662FB"/>
    <w:rsid w:val="00B663C3"/>
    <w:rsid w:val="00B66BF5"/>
    <w:rsid w:val="00B67A82"/>
    <w:rsid w:val="00B700DA"/>
    <w:rsid w:val="00B708CD"/>
    <w:rsid w:val="00B70B92"/>
    <w:rsid w:val="00B70EC1"/>
    <w:rsid w:val="00B7102C"/>
    <w:rsid w:val="00B71640"/>
    <w:rsid w:val="00B71688"/>
    <w:rsid w:val="00B71B7C"/>
    <w:rsid w:val="00B7293D"/>
    <w:rsid w:val="00B72A9E"/>
    <w:rsid w:val="00B738E3"/>
    <w:rsid w:val="00B74FD5"/>
    <w:rsid w:val="00B751F0"/>
    <w:rsid w:val="00B753BF"/>
    <w:rsid w:val="00B76633"/>
    <w:rsid w:val="00B7734B"/>
    <w:rsid w:val="00B77EB3"/>
    <w:rsid w:val="00B80DAA"/>
    <w:rsid w:val="00B8122A"/>
    <w:rsid w:val="00B812D0"/>
    <w:rsid w:val="00B81E30"/>
    <w:rsid w:val="00B849D6"/>
    <w:rsid w:val="00B852E8"/>
    <w:rsid w:val="00B85802"/>
    <w:rsid w:val="00B85B38"/>
    <w:rsid w:val="00B86A33"/>
    <w:rsid w:val="00B872A3"/>
    <w:rsid w:val="00B90180"/>
    <w:rsid w:val="00B907B5"/>
    <w:rsid w:val="00B91003"/>
    <w:rsid w:val="00B92176"/>
    <w:rsid w:val="00B93DEC"/>
    <w:rsid w:val="00B93E1F"/>
    <w:rsid w:val="00B93F94"/>
    <w:rsid w:val="00B949D3"/>
    <w:rsid w:val="00B95820"/>
    <w:rsid w:val="00B95A17"/>
    <w:rsid w:val="00B963AE"/>
    <w:rsid w:val="00B96B3A"/>
    <w:rsid w:val="00B96D08"/>
    <w:rsid w:val="00B978F7"/>
    <w:rsid w:val="00BA0FFC"/>
    <w:rsid w:val="00BA2005"/>
    <w:rsid w:val="00BA2A40"/>
    <w:rsid w:val="00BA3CB9"/>
    <w:rsid w:val="00BA3EAF"/>
    <w:rsid w:val="00BA6245"/>
    <w:rsid w:val="00BA7759"/>
    <w:rsid w:val="00BB00E0"/>
    <w:rsid w:val="00BB0626"/>
    <w:rsid w:val="00BB0809"/>
    <w:rsid w:val="00BB1C90"/>
    <w:rsid w:val="00BB2262"/>
    <w:rsid w:val="00BB3432"/>
    <w:rsid w:val="00BB3D5F"/>
    <w:rsid w:val="00BB4FE3"/>
    <w:rsid w:val="00BB5C45"/>
    <w:rsid w:val="00BB5F52"/>
    <w:rsid w:val="00BB6C2E"/>
    <w:rsid w:val="00BB711E"/>
    <w:rsid w:val="00BB7D1F"/>
    <w:rsid w:val="00BC0569"/>
    <w:rsid w:val="00BC074B"/>
    <w:rsid w:val="00BC0A8C"/>
    <w:rsid w:val="00BC2288"/>
    <w:rsid w:val="00BC2809"/>
    <w:rsid w:val="00BC2F13"/>
    <w:rsid w:val="00BC324F"/>
    <w:rsid w:val="00BC3C51"/>
    <w:rsid w:val="00BC4333"/>
    <w:rsid w:val="00BC4674"/>
    <w:rsid w:val="00BC4D91"/>
    <w:rsid w:val="00BC5994"/>
    <w:rsid w:val="00BC61FD"/>
    <w:rsid w:val="00BC76C7"/>
    <w:rsid w:val="00BC7E0A"/>
    <w:rsid w:val="00BD02F7"/>
    <w:rsid w:val="00BD0E44"/>
    <w:rsid w:val="00BD15EC"/>
    <w:rsid w:val="00BD2FBC"/>
    <w:rsid w:val="00BD32D3"/>
    <w:rsid w:val="00BD57C7"/>
    <w:rsid w:val="00BD59E5"/>
    <w:rsid w:val="00BE0185"/>
    <w:rsid w:val="00BE103D"/>
    <w:rsid w:val="00BE12BF"/>
    <w:rsid w:val="00BE2560"/>
    <w:rsid w:val="00BE3479"/>
    <w:rsid w:val="00BE356D"/>
    <w:rsid w:val="00BE3937"/>
    <w:rsid w:val="00BE41C8"/>
    <w:rsid w:val="00BE4783"/>
    <w:rsid w:val="00BE4F73"/>
    <w:rsid w:val="00BE5A2F"/>
    <w:rsid w:val="00BE5BD5"/>
    <w:rsid w:val="00BE62CF"/>
    <w:rsid w:val="00BE684A"/>
    <w:rsid w:val="00BE6D53"/>
    <w:rsid w:val="00BF0CBE"/>
    <w:rsid w:val="00BF1470"/>
    <w:rsid w:val="00BF189C"/>
    <w:rsid w:val="00BF2677"/>
    <w:rsid w:val="00BF2F0D"/>
    <w:rsid w:val="00BF30F3"/>
    <w:rsid w:val="00BF336F"/>
    <w:rsid w:val="00BF3B18"/>
    <w:rsid w:val="00BF53D6"/>
    <w:rsid w:val="00BF6ED6"/>
    <w:rsid w:val="00C0020D"/>
    <w:rsid w:val="00C0119A"/>
    <w:rsid w:val="00C0456A"/>
    <w:rsid w:val="00C04D3D"/>
    <w:rsid w:val="00C04F9A"/>
    <w:rsid w:val="00C061A2"/>
    <w:rsid w:val="00C06B57"/>
    <w:rsid w:val="00C1063C"/>
    <w:rsid w:val="00C1131E"/>
    <w:rsid w:val="00C11405"/>
    <w:rsid w:val="00C11B5A"/>
    <w:rsid w:val="00C11F00"/>
    <w:rsid w:val="00C120B4"/>
    <w:rsid w:val="00C13346"/>
    <w:rsid w:val="00C1383A"/>
    <w:rsid w:val="00C13C55"/>
    <w:rsid w:val="00C13C73"/>
    <w:rsid w:val="00C13E08"/>
    <w:rsid w:val="00C13F01"/>
    <w:rsid w:val="00C157BE"/>
    <w:rsid w:val="00C17277"/>
    <w:rsid w:val="00C20041"/>
    <w:rsid w:val="00C223DB"/>
    <w:rsid w:val="00C22B9C"/>
    <w:rsid w:val="00C22DCD"/>
    <w:rsid w:val="00C262E2"/>
    <w:rsid w:val="00C30476"/>
    <w:rsid w:val="00C30885"/>
    <w:rsid w:val="00C30C22"/>
    <w:rsid w:val="00C30C98"/>
    <w:rsid w:val="00C31288"/>
    <w:rsid w:val="00C31A7D"/>
    <w:rsid w:val="00C327B0"/>
    <w:rsid w:val="00C33A05"/>
    <w:rsid w:val="00C33A7E"/>
    <w:rsid w:val="00C34131"/>
    <w:rsid w:val="00C341AC"/>
    <w:rsid w:val="00C34993"/>
    <w:rsid w:val="00C34EB7"/>
    <w:rsid w:val="00C35A6F"/>
    <w:rsid w:val="00C3698E"/>
    <w:rsid w:val="00C37065"/>
    <w:rsid w:val="00C4035D"/>
    <w:rsid w:val="00C4064C"/>
    <w:rsid w:val="00C41340"/>
    <w:rsid w:val="00C4294E"/>
    <w:rsid w:val="00C43419"/>
    <w:rsid w:val="00C43A3E"/>
    <w:rsid w:val="00C43B8D"/>
    <w:rsid w:val="00C43D3E"/>
    <w:rsid w:val="00C4488D"/>
    <w:rsid w:val="00C44944"/>
    <w:rsid w:val="00C44C10"/>
    <w:rsid w:val="00C4500F"/>
    <w:rsid w:val="00C456C8"/>
    <w:rsid w:val="00C46A00"/>
    <w:rsid w:val="00C470EF"/>
    <w:rsid w:val="00C470F4"/>
    <w:rsid w:val="00C478ED"/>
    <w:rsid w:val="00C47C70"/>
    <w:rsid w:val="00C5096C"/>
    <w:rsid w:val="00C51899"/>
    <w:rsid w:val="00C51F97"/>
    <w:rsid w:val="00C528C2"/>
    <w:rsid w:val="00C53C88"/>
    <w:rsid w:val="00C54DB1"/>
    <w:rsid w:val="00C556B0"/>
    <w:rsid w:val="00C56883"/>
    <w:rsid w:val="00C569B1"/>
    <w:rsid w:val="00C56BF9"/>
    <w:rsid w:val="00C56EAB"/>
    <w:rsid w:val="00C56EFC"/>
    <w:rsid w:val="00C579B5"/>
    <w:rsid w:val="00C600FF"/>
    <w:rsid w:val="00C60820"/>
    <w:rsid w:val="00C611CA"/>
    <w:rsid w:val="00C618C6"/>
    <w:rsid w:val="00C61DA0"/>
    <w:rsid w:val="00C6208B"/>
    <w:rsid w:val="00C62A0A"/>
    <w:rsid w:val="00C632CD"/>
    <w:rsid w:val="00C63616"/>
    <w:rsid w:val="00C63E2D"/>
    <w:rsid w:val="00C646B8"/>
    <w:rsid w:val="00C6721A"/>
    <w:rsid w:val="00C67BC4"/>
    <w:rsid w:val="00C70237"/>
    <w:rsid w:val="00C70619"/>
    <w:rsid w:val="00C706EE"/>
    <w:rsid w:val="00C70CBD"/>
    <w:rsid w:val="00C70D30"/>
    <w:rsid w:val="00C71426"/>
    <w:rsid w:val="00C717FF"/>
    <w:rsid w:val="00C7360D"/>
    <w:rsid w:val="00C73EEA"/>
    <w:rsid w:val="00C74539"/>
    <w:rsid w:val="00C7521E"/>
    <w:rsid w:val="00C75AF1"/>
    <w:rsid w:val="00C75C5E"/>
    <w:rsid w:val="00C767E4"/>
    <w:rsid w:val="00C76D04"/>
    <w:rsid w:val="00C77106"/>
    <w:rsid w:val="00C801F4"/>
    <w:rsid w:val="00C81D9F"/>
    <w:rsid w:val="00C82224"/>
    <w:rsid w:val="00C82717"/>
    <w:rsid w:val="00C83D8B"/>
    <w:rsid w:val="00C8437A"/>
    <w:rsid w:val="00C84B62"/>
    <w:rsid w:val="00C856AB"/>
    <w:rsid w:val="00C856BA"/>
    <w:rsid w:val="00C85FD5"/>
    <w:rsid w:val="00C86006"/>
    <w:rsid w:val="00C863D9"/>
    <w:rsid w:val="00C86DFA"/>
    <w:rsid w:val="00C87391"/>
    <w:rsid w:val="00C87BFE"/>
    <w:rsid w:val="00C90862"/>
    <w:rsid w:val="00C91FD4"/>
    <w:rsid w:val="00C9293A"/>
    <w:rsid w:val="00C92973"/>
    <w:rsid w:val="00C92F57"/>
    <w:rsid w:val="00C935CC"/>
    <w:rsid w:val="00C942EB"/>
    <w:rsid w:val="00C952EB"/>
    <w:rsid w:val="00C957A9"/>
    <w:rsid w:val="00C9799E"/>
    <w:rsid w:val="00CA021E"/>
    <w:rsid w:val="00CA07D1"/>
    <w:rsid w:val="00CA0EB6"/>
    <w:rsid w:val="00CA18C9"/>
    <w:rsid w:val="00CA1E90"/>
    <w:rsid w:val="00CA24AB"/>
    <w:rsid w:val="00CA2A07"/>
    <w:rsid w:val="00CA2B46"/>
    <w:rsid w:val="00CA36ED"/>
    <w:rsid w:val="00CA3C8D"/>
    <w:rsid w:val="00CA3FBD"/>
    <w:rsid w:val="00CA41C4"/>
    <w:rsid w:val="00CA5259"/>
    <w:rsid w:val="00CA5E6C"/>
    <w:rsid w:val="00CA70EB"/>
    <w:rsid w:val="00CA75CB"/>
    <w:rsid w:val="00CB16B2"/>
    <w:rsid w:val="00CB2B9C"/>
    <w:rsid w:val="00CB4E76"/>
    <w:rsid w:val="00CB5261"/>
    <w:rsid w:val="00CB5413"/>
    <w:rsid w:val="00CB6619"/>
    <w:rsid w:val="00CB66F8"/>
    <w:rsid w:val="00CB670B"/>
    <w:rsid w:val="00CB7481"/>
    <w:rsid w:val="00CB796F"/>
    <w:rsid w:val="00CB7A15"/>
    <w:rsid w:val="00CC0703"/>
    <w:rsid w:val="00CC228E"/>
    <w:rsid w:val="00CC2392"/>
    <w:rsid w:val="00CC27DB"/>
    <w:rsid w:val="00CC5C23"/>
    <w:rsid w:val="00CC6A22"/>
    <w:rsid w:val="00CC7C61"/>
    <w:rsid w:val="00CD0A34"/>
    <w:rsid w:val="00CD13C8"/>
    <w:rsid w:val="00CD16EA"/>
    <w:rsid w:val="00CD1D58"/>
    <w:rsid w:val="00CD1DF8"/>
    <w:rsid w:val="00CD4DB2"/>
    <w:rsid w:val="00CD5D3B"/>
    <w:rsid w:val="00CD68C6"/>
    <w:rsid w:val="00CD6CED"/>
    <w:rsid w:val="00CD7465"/>
    <w:rsid w:val="00CD7FEA"/>
    <w:rsid w:val="00CE0AC0"/>
    <w:rsid w:val="00CE122B"/>
    <w:rsid w:val="00CE1D4A"/>
    <w:rsid w:val="00CE1DA3"/>
    <w:rsid w:val="00CE3C0F"/>
    <w:rsid w:val="00CE4570"/>
    <w:rsid w:val="00CE47CB"/>
    <w:rsid w:val="00CE57A0"/>
    <w:rsid w:val="00CE5CF3"/>
    <w:rsid w:val="00CE5E84"/>
    <w:rsid w:val="00CE7FB0"/>
    <w:rsid w:val="00CF0394"/>
    <w:rsid w:val="00CF2040"/>
    <w:rsid w:val="00CF23A3"/>
    <w:rsid w:val="00CF35AB"/>
    <w:rsid w:val="00CF5406"/>
    <w:rsid w:val="00CF5AA0"/>
    <w:rsid w:val="00CF60EE"/>
    <w:rsid w:val="00CF6578"/>
    <w:rsid w:val="00CF6735"/>
    <w:rsid w:val="00CF68C2"/>
    <w:rsid w:val="00CF6FE0"/>
    <w:rsid w:val="00CF70BE"/>
    <w:rsid w:val="00CF7552"/>
    <w:rsid w:val="00D001C1"/>
    <w:rsid w:val="00D00F3F"/>
    <w:rsid w:val="00D01790"/>
    <w:rsid w:val="00D02191"/>
    <w:rsid w:val="00D03B71"/>
    <w:rsid w:val="00D03EBB"/>
    <w:rsid w:val="00D041E8"/>
    <w:rsid w:val="00D04A31"/>
    <w:rsid w:val="00D05A7B"/>
    <w:rsid w:val="00D0683F"/>
    <w:rsid w:val="00D0688D"/>
    <w:rsid w:val="00D06A53"/>
    <w:rsid w:val="00D06A96"/>
    <w:rsid w:val="00D06CC0"/>
    <w:rsid w:val="00D07A34"/>
    <w:rsid w:val="00D07E09"/>
    <w:rsid w:val="00D07E3B"/>
    <w:rsid w:val="00D1022C"/>
    <w:rsid w:val="00D10459"/>
    <w:rsid w:val="00D12066"/>
    <w:rsid w:val="00D121BA"/>
    <w:rsid w:val="00D1255D"/>
    <w:rsid w:val="00D12AC9"/>
    <w:rsid w:val="00D130D5"/>
    <w:rsid w:val="00D15F99"/>
    <w:rsid w:val="00D16BC1"/>
    <w:rsid w:val="00D16F4E"/>
    <w:rsid w:val="00D17DD1"/>
    <w:rsid w:val="00D17E22"/>
    <w:rsid w:val="00D20617"/>
    <w:rsid w:val="00D21239"/>
    <w:rsid w:val="00D221BA"/>
    <w:rsid w:val="00D22F14"/>
    <w:rsid w:val="00D24364"/>
    <w:rsid w:val="00D26B81"/>
    <w:rsid w:val="00D2716C"/>
    <w:rsid w:val="00D329FA"/>
    <w:rsid w:val="00D33117"/>
    <w:rsid w:val="00D33371"/>
    <w:rsid w:val="00D3456C"/>
    <w:rsid w:val="00D34BB9"/>
    <w:rsid w:val="00D35444"/>
    <w:rsid w:val="00D35EB3"/>
    <w:rsid w:val="00D376E7"/>
    <w:rsid w:val="00D4027C"/>
    <w:rsid w:val="00D408E9"/>
    <w:rsid w:val="00D416C5"/>
    <w:rsid w:val="00D42378"/>
    <w:rsid w:val="00D4353A"/>
    <w:rsid w:val="00D437B8"/>
    <w:rsid w:val="00D442EE"/>
    <w:rsid w:val="00D44F97"/>
    <w:rsid w:val="00D464C2"/>
    <w:rsid w:val="00D4698E"/>
    <w:rsid w:val="00D50D53"/>
    <w:rsid w:val="00D50E8D"/>
    <w:rsid w:val="00D53290"/>
    <w:rsid w:val="00D54518"/>
    <w:rsid w:val="00D547F1"/>
    <w:rsid w:val="00D54BE5"/>
    <w:rsid w:val="00D55A2A"/>
    <w:rsid w:val="00D55D36"/>
    <w:rsid w:val="00D57B50"/>
    <w:rsid w:val="00D6092D"/>
    <w:rsid w:val="00D6257D"/>
    <w:rsid w:val="00D62BF9"/>
    <w:rsid w:val="00D645AA"/>
    <w:rsid w:val="00D64FDE"/>
    <w:rsid w:val="00D665F3"/>
    <w:rsid w:val="00D66FA3"/>
    <w:rsid w:val="00D670AB"/>
    <w:rsid w:val="00D71AA0"/>
    <w:rsid w:val="00D71B4E"/>
    <w:rsid w:val="00D71C16"/>
    <w:rsid w:val="00D7254F"/>
    <w:rsid w:val="00D7257F"/>
    <w:rsid w:val="00D728E4"/>
    <w:rsid w:val="00D7565C"/>
    <w:rsid w:val="00D758B5"/>
    <w:rsid w:val="00D75BDF"/>
    <w:rsid w:val="00D76355"/>
    <w:rsid w:val="00D76861"/>
    <w:rsid w:val="00D76F02"/>
    <w:rsid w:val="00D77563"/>
    <w:rsid w:val="00D77F2D"/>
    <w:rsid w:val="00D806A7"/>
    <w:rsid w:val="00D813A4"/>
    <w:rsid w:val="00D8156D"/>
    <w:rsid w:val="00D81F3C"/>
    <w:rsid w:val="00D82351"/>
    <w:rsid w:val="00D82AE4"/>
    <w:rsid w:val="00D841EB"/>
    <w:rsid w:val="00D8465C"/>
    <w:rsid w:val="00D85B05"/>
    <w:rsid w:val="00D8771B"/>
    <w:rsid w:val="00D90A6B"/>
    <w:rsid w:val="00D9427F"/>
    <w:rsid w:val="00D94A4E"/>
    <w:rsid w:val="00D96591"/>
    <w:rsid w:val="00D96946"/>
    <w:rsid w:val="00D977E3"/>
    <w:rsid w:val="00DA1244"/>
    <w:rsid w:val="00DA2026"/>
    <w:rsid w:val="00DA388B"/>
    <w:rsid w:val="00DA3C54"/>
    <w:rsid w:val="00DA3CDE"/>
    <w:rsid w:val="00DA41AC"/>
    <w:rsid w:val="00DA51B9"/>
    <w:rsid w:val="00DA5D1C"/>
    <w:rsid w:val="00DA7F69"/>
    <w:rsid w:val="00DB00A7"/>
    <w:rsid w:val="00DB39C5"/>
    <w:rsid w:val="00DB3B21"/>
    <w:rsid w:val="00DB3D85"/>
    <w:rsid w:val="00DB565E"/>
    <w:rsid w:val="00DB677F"/>
    <w:rsid w:val="00DB7AB0"/>
    <w:rsid w:val="00DC0752"/>
    <w:rsid w:val="00DC1B53"/>
    <w:rsid w:val="00DC1D30"/>
    <w:rsid w:val="00DC20A1"/>
    <w:rsid w:val="00DC23C7"/>
    <w:rsid w:val="00DC2516"/>
    <w:rsid w:val="00DC27C5"/>
    <w:rsid w:val="00DC3BD5"/>
    <w:rsid w:val="00DC46DF"/>
    <w:rsid w:val="00DC4DE6"/>
    <w:rsid w:val="00DC643B"/>
    <w:rsid w:val="00DC7BD6"/>
    <w:rsid w:val="00DD00B0"/>
    <w:rsid w:val="00DD01D7"/>
    <w:rsid w:val="00DD0326"/>
    <w:rsid w:val="00DD03FA"/>
    <w:rsid w:val="00DD096C"/>
    <w:rsid w:val="00DD0FE4"/>
    <w:rsid w:val="00DD2B0F"/>
    <w:rsid w:val="00DD33BA"/>
    <w:rsid w:val="00DD3B05"/>
    <w:rsid w:val="00DD44D3"/>
    <w:rsid w:val="00DD5B3B"/>
    <w:rsid w:val="00DD6A03"/>
    <w:rsid w:val="00DD7172"/>
    <w:rsid w:val="00DD75CA"/>
    <w:rsid w:val="00DE06B2"/>
    <w:rsid w:val="00DE0CB8"/>
    <w:rsid w:val="00DE1626"/>
    <w:rsid w:val="00DE3726"/>
    <w:rsid w:val="00DE3D41"/>
    <w:rsid w:val="00DE57DC"/>
    <w:rsid w:val="00DE7691"/>
    <w:rsid w:val="00DE7DA9"/>
    <w:rsid w:val="00DF0B10"/>
    <w:rsid w:val="00DF140B"/>
    <w:rsid w:val="00DF1DE4"/>
    <w:rsid w:val="00DF4206"/>
    <w:rsid w:val="00DF425E"/>
    <w:rsid w:val="00DF42EF"/>
    <w:rsid w:val="00DF69FF"/>
    <w:rsid w:val="00DF762C"/>
    <w:rsid w:val="00DF78FF"/>
    <w:rsid w:val="00E002DB"/>
    <w:rsid w:val="00E00AA9"/>
    <w:rsid w:val="00E01DFD"/>
    <w:rsid w:val="00E0268E"/>
    <w:rsid w:val="00E02F40"/>
    <w:rsid w:val="00E03FA9"/>
    <w:rsid w:val="00E05842"/>
    <w:rsid w:val="00E0649A"/>
    <w:rsid w:val="00E07C35"/>
    <w:rsid w:val="00E11066"/>
    <w:rsid w:val="00E13010"/>
    <w:rsid w:val="00E13368"/>
    <w:rsid w:val="00E13959"/>
    <w:rsid w:val="00E14BCB"/>
    <w:rsid w:val="00E15059"/>
    <w:rsid w:val="00E17462"/>
    <w:rsid w:val="00E17E19"/>
    <w:rsid w:val="00E20267"/>
    <w:rsid w:val="00E203E4"/>
    <w:rsid w:val="00E205E5"/>
    <w:rsid w:val="00E205F7"/>
    <w:rsid w:val="00E20882"/>
    <w:rsid w:val="00E20C0A"/>
    <w:rsid w:val="00E21692"/>
    <w:rsid w:val="00E21FEE"/>
    <w:rsid w:val="00E22147"/>
    <w:rsid w:val="00E224C2"/>
    <w:rsid w:val="00E23EBE"/>
    <w:rsid w:val="00E24B3D"/>
    <w:rsid w:val="00E25997"/>
    <w:rsid w:val="00E2655B"/>
    <w:rsid w:val="00E279DE"/>
    <w:rsid w:val="00E316CD"/>
    <w:rsid w:val="00E31856"/>
    <w:rsid w:val="00E318DF"/>
    <w:rsid w:val="00E329B4"/>
    <w:rsid w:val="00E345B3"/>
    <w:rsid w:val="00E34B68"/>
    <w:rsid w:val="00E36587"/>
    <w:rsid w:val="00E36B2A"/>
    <w:rsid w:val="00E36D30"/>
    <w:rsid w:val="00E407BD"/>
    <w:rsid w:val="00E40F3B"/>
    <w:rsid w:val="00E41DFB"/>
    <w:rsid w:val="00E422A1"/>
    <w:rsid w:val="00E42AD4"/>
    <w:rsid w:val="00E44329"/>
    <w:rsid w:val="00E44CFF"/>
    <w:rsid w:val="00E463CF"/>
    <w:rsid w:val="00E5100A"/>
    <w:rsid w:val="00E513AD"/>
    <w:rsid w:val="00E51913"/>
    <w:rsid w:val="00E51E94"/>
    <w:rsid w:val="00E526E9"/>
    <w:rsid w:val="00E52A66"/>
    <w:rsid w:val="00E52EBA"/>
    <w:rsid w:val="00E53EC7"/>
    <w:rsid w:val="00E60D42"/>
    <w:rsid w:val="00E62E29"/>
    <w:rsid w:val="00E637BB"/>
    <w:rsid w:val="00E6495B"/>
    <w:rsid w:val="00E656FB"/>
    <w:rsid w:val="00E65AB2"/>
    <w:rsid w:val="00E6659E"/>
    <w:rsid w:val="00E66888"/>
    <w:rsid w:val="00E66987"/>
    <w:rsid w:val="00E67304"/>
    <w:rsid w:val="00E679EC"/>
    <w:rsid w:val="00E70094"/>
    <w:rsid w:val="00E72D73"/>
    <w:rsid w:val="00E73186"/>
    <w:rsid w:val="00E74A4F"/>
    <w:rsid w:val="00E75379"/>
    <w:rsid w:val="00E754EA"/>
    <w:rsid w:val="00E75500"/>
    <w:rsid w:val="00E76382"/>
    <w:rsid w:val="00E769E8"/>
    <w:rsid w:val="00E76AAF"/>
    <w:rsid w:val="00E818F3"/>
    <w:rsid w:val="00E827A7"/>
    <w:rsid w:val="00E828C9"/>
    <w:rsid w:val="00E83580"/>
    <w:rsid w:val="00E8415E"/>
    <w:rsid w:val="00E848C2"/>
    <w:rsid w:val="00E85023"/>
    <w:rsid w:val="00E86237"/>
    <w:rsid w:val="00E862A3"/>
    <w:rsid w:val="00E86E32"/>
    <w:rsid w:val="00E87780"/>
    <w:rsid w:val="00E87ACD"/>
    <w:rsid w:val="00E87BF4"/>
    <w:rsid w:val="00E909AC"/>
    <w:rsid w:val="00E90BC1"/>
    <w:rsid w:val="00E90E49"/>
    <w:rsid w:val="00E91A2E"/>
    <w:rsid w:val="00E9236E"/>
    <w:rsid w:val="00E92F68"/>
    <w:rsid w:val="00E9322D"/>
    <w:rsid w:val="00E93A39"/>
    <w:rsid w:val="00E93A61"/>
    <w:rsid w:val="00E951DE"/>
    <w:rsid w:val="00E954E5"/>
    <w:rsid w:val="00E95532"/>
    <w:rsid w:val="00E95D22"/>
    <w:rsid w:val="00E9622E"/>
    <w:rsid w:val="00E97299"/>
    <w:rsid w:val="00E978EA"/>
    <w:rsid w:val="00E97D93"/>
    <w:rsid w:val="00E97F67"/>
    <w:rsid w:val="00EA062B"/>
    <w:rsid w:val="00EA1EDF"/>
    <w:rsid w:val="00EA2BAE"/>
    <w:rsid w:val="00EA34AB"/>
    <w:rsid w:val="00EA3CFA"/>
    <w:rsid w:val="00EA5CD9"/>
    <w:rsid w:val="00EA64DC"/>
    <w:rsid w:val="00EA6790"/>
    <w:rsid w:val="00EA6F27"/>
    <w:rsid w:val="00EB0255"/>
    <w:rsid w:val="00EB0D02"/>
    <w:rsid w:val="00EB228C"/>
    <w:rsid w:val="00EB625C"/>
    <w:rsid w:val="00EB6583"/>
    <w:rsid w:val="00EB754D"/>
    <w:rsid w:val="00EB7910"/>
    <w:rsid w:val="00EB7EDB"/>
    <w:rsid w:val="00EC06AC"/>
    <w:rsid w:val="00EC0C74"/>
    <w:rsid w:val="00EC0EB7"/>
    <w:rsid w:val="00EC15BE"/>
    <w:rsid w:val="00EC1A8E"/>
    <w:rsid w:val="00EC1BDD"/>
    <w:rsid w:val="00EC1C03"/>
    <w:rsid w:val="00EC1EF0"/>
    <w:rsid w:val="00EC22AB"/>
    <w:rsid w:val="00EC5BA5"/>
    <w:rsid w:val="00EC5E59"/>
    <w:rsid w:val="00EC64A6"/>
    <w:rsid w:val="00EC7242"/>
    <w:rsid w:val="00EC7312"/>
    <w:rsid w:val="00ED1945"/>
    <w:rsid w:val="00ED1CC6"/>
    <w:rsid w:val="00ED2029"/>
    <w:rsid w:val="00ED2738"/>
    <w:rsid w:val="00ED341B"/>
    <w:rsid w:val="00ED6744"/>
    <w:rsid w:val="00ED69A2"/>
    <w:rsid w:val="00ED739C"/>
    <w:rsid w:val="00ED7590"/>
    <w:rsid w:val="00ED7958"/>
    <w:rsid w:val="00ED7DC4"/>
    <w:rsid w:val="00EE013F"/>
    <w:rsid w:val="00EE0164"/>
    <w:rsid w:val="00EE1F20"/>
    <w:rsid w:val="00EE25D5"/>
    <w:rsid w:val="00EE353E"/>
    <w:rsid w:val="00EE4F20"/>
    <w:rsid w:val="00EE68FD"/>
    <w:rsid w:val="00EE6CB2"/>
    <w:rsid w:val="00EE6E0B"/>
    <w:rsid w:val="00EE7DA9"/>
    <w:rsid w:val="00EF09AA"/>
    <w:rsid w:val="00EF0D38"/>
    <w:rsid w:val="00EF1CEE"/>
    <w:rsid w:val="00EF2902"/>
    <w:rsid w:val="00EF2C77"/>
    <w:rsid w:val="00EF72F8"/>
    <w:rsid w:val="00EF769E"/>
    <w:rsid w:val="00F00ABB"/>
    <w:rsid w:val="00F023A6"/>
    <w:rsid w:val="00F0252A"/>
    <w:rsid w:val="00F02A45"/>
    <w:rsid w:val="00F03A7C"/>
    <w:rsid w:val="00F048B2"/>
    <w:rsid w:val="00F04D35"/>
    <w:rsid w:val="00F06CDD"/>
    <w:rsid w:val="00F0773F"/>
    <w:rsid w:val="00F10261"/>
    <w:rsid w:val="00F105F1"/>
    <w:rsid w:val="00F1359E"/>
    <w:rsid w:val="00F1393E"/>
    <w:rsid w:val="00F1465F"/>
    <w:rsid w:val="00F15831"/>
    <w:rsid w:val="00F15A87"/>
    <w:rsid w:val="00F1639D"/>
    <w:rsid w:val="00F200E8"/>
    <w:rsid w:val="00F202F3"/>
    <w:rsid w:val="00F21903"/>
    <w:rsid w:val="00F219C7"/>
    <w:rsid w:val="00F2266D"/>
    <w:rsid w:val="00F22BEC"/>
    <w:rsid w:val="00F23C12"/>
    <w:rsid w:val="00F23C31"/>
    <w:rsid w:val="00F26634"/>
    <w:rsid w:val="00F266BB"/>
    <w:rsid w:val="00F26E46"/>
    <w:rsid w:val="00F3286E"/>
    <w:rsid w:val="00F32D02"/>
    <w:rsid w:val="00F32E62"/>
    <w:rsid w:val="00F361F0"/>
    <w:rsid w:val="00F41639"/>
    <w:rsid w:val="00F4165B"/>
    <w:rsid w:val="00F4225A"/>
    <w:rsid w:val="00F445FC"/>
    <w:rsid w:val="00F474FE"/>
    <w:rsid w:val="00F47B6E"/>
    <w:rsid w:val="00F50C43"/>
    <w:rsid w:val="00F5172F"/>
    <w:rsid w:val="00F51853"/>
    <w:rsid w:val="00F51CE4"/>
    <w:rsid w:val="00F51EEC"/>
    <w:rsid w:val="00F51EFF"/>
    <w:rsid w:val="00F523FC"/>
    <w:rsid w:val="00F534A0"/>
    <w:rsid w:val="00F53AA8"/>
    <w:rsid w:val="00F53E1C"/>
    <w:rsid w:val="00F54F00"/>
    <w:rsid w:val="00F5576C"/>
    <w:rsid w:val="00F560E3"/>
    <w:rsid w:val="00F56A41"/>
    <w:rsid w:val="00F574FE"/>
    <w:rsid w:val="00F6000D"/>
    <w:rsid w:val="00F60303"/>
    <w:rsid w:val="00F61218"/>
    <w:rsid w:val="00F629B9"/>
    <w:rsid w:val="00F63ADE"/>
    <w:rsid w:val="00F63EC9"/>
    <w:rsid w:val="00F67864"/>
    <w:rsid w:val="00F70C70"/>
    <w:rsid w:val="00F70F59"/>
    <w:rsid w:val="00F7176F"/>
    <w:rsid w:val="00F720E2"/>
    <w:rsid w:val="00F722FC"/>
    <w:rsid w:val="00F72710"/>
    <w:rsid w:val="00F739BE"/>
    <w:rsid w:val="00F73D0F"/>
    <w:rsid w:val="00F73F3C"/>
    <w:rsid w:val="00F74A7B"/>
    <w:rsid w:val="00F754B0"/>
    <w:rsid w:val="00F75F79"/>
    <w:rsid w:val="00F75FD9"/>
    <w:rsid w:val="00F76662"/>
    <w:rsid w:val="00F76808"/>
    <w:rsid w:val="00F76885"/>
    <w:rsid w:val="00F76D0B"/>
    <w:rsid w:val="00F80E5A"/>
    <w:rsid w:val="00F81FE4"/>
    <w:rsid w:val="00F835C0"/>
    <w:rsid w:val="00F84215"/>
    <w:rsid w:val="00F8491F"/>
    <w:rsid w:val="00F858C6"/>
    <w:rsid w:val="00F85F63"/>
    <w:rsid w:val="00F90951"/>
    <w:rsid w:val="00F92F2D"/>
    <w:rsid w:val="00F93A8E"/>
    <w:rsid w:val="00F93F59"/>
    <w:rsid w:val="00F95949"/>
    <w:rsid w:val="00F959D3"/>
    <w:rsid w:val="00F96534"/>
    <w:rsid w:val="00F9750B"/>
    <w:rsid w:val="00F97525"/>
    <w:rsid w:val="00F978B8"/>
    <w:rsid w:val="00FA047D"/>
    <w:rsid w:val="00FA0A90"/>
    <w:rsid w:val="00FA1B76"/>
    <w:rsid w:val="00FA2B53"/>
    <w:rsid w:val="00FA2D64"/>
    <w:rsid w:val="00FA2F77"/>
    <w:rsid w:val="00FA308D"/>
    <w:rsid w:val="00FA34AE"/>
    <w:rsid w:val="00FA35F0"/>
    <w:rsid w:val="00FA3604"/>
    <w:rsid w:val="00FA404F"/>
    <w:rsid w:val="00FA456E"/>
    <w:rsid w:val="00FA48C3"/>
    <w:rsid w:val="00FA5A6D"/>
    <w:rsid w:val="00FA60C9"/>
    <w:rsid w:val="00FA6593"/>
    <w:rsid w:val="00FA7A82"/>
    <w:rsid w:val="00FB0FD3"/>
    <w:rsid w:val="00FB107A"/>
    <w:rsid w:val="00FB1840"/>
    <w:rsid w:val="00FB2B6B"/>
    <w:rsid w:val="00FB2C6D"/>
    <w:rsid w:val="00FB4306"/>
    <w:rsid w:val="00FB454A"/>
    <w:rsid w:val="00FB5015"/>
    <w:rsid w:val="00FB5459"/>
    <w:rsid w:val="00FB568E"/>
    <w:rsid w:val="00FB5855"/>
    <w:rsid w:val="00FB74C3"/>
    <w:rsid w:val="00FC09B9"/>
    <w:rsid w:val="00FC133C"/>
    <w:rsid w:val="00FC24CF"/>
    <w:rsid w:val="00FC39D7"/>
    <w:rsid w:val="00FC44FF"/>
    <w:rsid w:val="00FC54D6"/>
    <w:rsid w:val="00FC5D9D"/>
    <w:rsid w:val="00FC76CA"/>
    <w:rsid w:val="00FD02E4"/>
    <w:rsid w:val="00FD0C8C"/>
    <w:rsid w:val="00FD0FD3"/>
    <w:rsid w:val="00FD3C2D"/>
    <w:rsid w:val="00FD3DA2"/>
    <w:rsid w:val="00FD466B"/>
    <w:rsid w:val="00FD5BCC"/>
    <w:rsid w:val="00FD5C55"/>
    <w:rsid w:val="00FD6027"/>
    <w:rsid w:val="00FD6776"/>
    <w:rsid w:val="00FE1E78"/>
    <w:rsid w:val="00FE1F3F"/>
    <w:rsid w:val="00FE3061"/>
    <w:rsid w:val="00FE38A9"/>
    <w:rsid w:val="00FE4F45"/>
    <w:rsid w:val="00FE6030"/>
    <w:rsid w:val="00FE6E94"/>
    <w:rsid w:val="00FE752C"/>
    <w:rsid w:val="00FF034F"/>
    <w:rsid w:val="00FF1E5A"/>
    <w:rsid w:val="00FF242B"/>
    <w:rsid w:val="00FF4A64"/>
    <w:rsid w:val="00FF4ADD"/>
    <w:rsid w:val="00FF541A"/>
    <w:rsid w:val="00FF5AA9"/>
    <w:rsid w:val="00FF62EC"/>
    <w:rsid w:val="00FF673B"/>
    <w:rsid w:val="00FF6CE6"/>
    <w:rsid w:val="00FF6EEC"/>
    <w:rsid w:val="00FF71B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B45F8D"/>
  <w15:docId w15:val="{DD419BBC-E180-473D-8A5B-7A669454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0FD"/>
    <w:pPr>
      <w:widowControl w:val="0"/>
      <w:spacing w:after="12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A14708"/>
    <w:pPr>
      <w:keepLines/>
      <w:numPr>
        <w:numId w:val="8"/>
      </w:numPr>
      <w:spacing w:before="240" w:after="200"/>
      <w:outlineLvl w:val="0"/>
    </w:pPr>
    <w:rPr>
      <w:rFonts w:hAnsi="Arial Bold"/>
      <w:b/>
      <w:caps/>
      <w:kern w:val="28"/>
      <w:sz w:val="24"/>
    </w:rPr>
  </w:style>
  <w:style w:type="paragraph" w:styleId="Heading2">
    <w:name w:val="heading 2"/>
    <w:basedOn w:val="Heading1"/>
    <w:next w:val="Normal"/>
    <w:link w:val="Heading2Char"/>
    <w:autoRedefine/>
    <w:qFormat/>
    <w:rsid w:val="00A14708"/>
    <w:pPr>
      <w:keepNext/>
      <w:numPr>
        <w:ilvl w:val="1"/>
      </w:numPr>
      <w:spacing w:before="120" w:after="120"/>
      <w:outlineLvl w:val="1"/>
    </w:pPr>
    <w:rPr>
      <w:rFonts w:ascii="Arial Bold" w:eastAsia="Arial Bold"/>
      <w:caps w:val="0"/>
      <w:sz w:val="22"/>
      <w:szCs w:val="22"/>
    </w:rPr>
  </w:style>
  <w:style w:type="paragraph" w:styleId="Heading3">
    <w:name w:val="heading 3"/>
    <w:basedOn w:val="Heading2"/>
    <w:next w:val="Normal"/>
    <w:link w:val="Heading3Char"/>
    <w:autoRedefine/>
    <w:qFormat/>
    <w:rsid w:val="00A14708"/>
    <w:pPr>
      <w:keepLines w:val="0"/>
      <w:widowControl/>
      <w:numPr>
        <w:ilvl w:val="2"/>
        <w:numId w:val="1"/>
      </w:numPr>
      <w:spacing w:before="240" w:after="240"/>
      <w:outlineLvl w:val="2"/>
    </w:pPr>
    <w:rPr>
      <w:kern w:val="0"/>
      <w:lang w:val="en-GB"/>
    </w:rPr>
  </w:style>
  <w:style w:type="paragraph" w:styleId="Heading4">
    <w:name w:val="heading 4"/>
    <w:basedOn w:val="Heading3"/>
    <w:next w:val="Normal"/>
    <w:link w:val="Heading4Char"/>
    <w:qFormat/>
    <w:rsid w:val="00192C76"/>
    <w:pPr>
      <w:numPr>
        <w:ilvl w:val="3"/>
      </w:numPr>
      <w:outlineLvl w:val="3"/>
    </w:pPr>
  </w:style>
  <w:style w:type="paragraph" w:styleId="Heading5">
    <w:name w:val="heading 5"/>
    <w:basedOn w:val="Heading4"/>
    <w:next w:val="Normal"/>
    <w:link w:val="Heading5Char"/>
    <w:qFormat/>
    <w:rsid w:val="00192C76"/>
    <w:pPr>
      <w:numPr>
        <w:ilvl w:val="4"/>
      </w:numPr>
      <w:outlineLvl w:val="4"/>
    </w:pPr>
  </w:style>
  <w:style w:type="paragraph" w:styleId="Heading6">
    <w:name w:val="heading 6"/>
    <w:basedOn w:val="Heading5"/>
    <w:next w:val="Normal"/>
    <w:link w:val="Heading6Char"/>
    <w:qFormat/>
    <w:rsid w:val="00192C76"/>
    <w:pPr>
      <w:numPr>
        <w:ilvl w:val="5"/>
      </w:numPr>
      <w:outlineLvl w:val="5"/>
    </w:pPr>
  </w:style>
  <w:style w:type="paragraph" w:styleId="Heading7">
    <w:name w:val="heading 7"/>
    <w:basedOn w:val="Heading6"/>
    <w:next w:val="Normal"/>
    <w:link w:val="Heading7Char"/>
    <w:qFormat/>
    <w:rsid w:val="00192C76"/>
    <w:pPr>
      <w:numPr>
        <w:ilvl w:val="6"/>
      </w:numPr>
      <w:outlineLvl w:val="6"/>
    </w:pPr>
  </w:style>
  <w:style w:type="paragraph" w:styleId="Heading8">
    <w:name w:val="heading 8"/>
    <w:basedOn w:val="Heading7"/>
    <w:next w:val="Normal"/>
    <w:link w:val="Heading8Char"/>
    <w:qFormat/>
    <w:rsid w:val="00192C76"/>
    <w:pPr>
      <w:numPr>
        <w:ilvl w:val="7"/>
      </w:numPr>
      <w:outlineLvl w:val="7"/>
    </w:pPr>
  </w:style>
  <w:style w:type="paragraph" w:styleId="Heading9">
    <w:name w:val="heading 9"/>
    <w:basedOn w:val="Heading8"/>
    <w:next w:val="Normal"/>
    <w:link w:val="Heading9Char"/>
    <w:qFormat/>
    <w:rsid w:val="00192C7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96D08"/>
    <w:pPr>
      <w:spacing w:after="0"/>
      <w:jc w:val="center"/>
    </w:pPr>
    <w:rPr>
      <w:sz w:val="18"/>
    </w:rPr>
  </w:style>
  <w:style w:type="character" w:customStyle="1" w:styleId="HeaderChar">
    <w:name w:val="Header Char"/>
    <w:basedOn w:val="DefaultParagraphFont"/>
    <w:link w:val="Header"/>
    <w:uiPriority w:val="99"/>
    <w:rsid w:val="00B96D08"/>
    <w:rPr>
      <w:rFonts w:ascii="Arial" w:eastAsia="Times New Roman" w:hAnsi="Arial" w:cs="Times New Roman"/>
      <w:sz w:val="18"/>
      <w:szCs w:val="20"/>
    </w:rPr>
  </w:style>
  <w:style w:type="paragraph" w:styleId="BalloonText">
    <w:name w:val="Balloon Text"/>
    <w:basedOn w:val="Normal"/>
    <w:link w:val="BalloonTextChar"/>
    <w:uiPriority w:val="99"/>
    <w:semiHidden/>
    <w:unhideWhenUsed/>
    <w:rsid w:val="00B96D0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D08"/>
    <w:rPr>
      <w:rFonts w:ascii="Tahoma" w:eastAsia="Times New Roman" w:hAnsi="Tahoma" w:cs="Tahoma"/>
      <w:sz w:val="16"/>
      <w:szCs w:val="16"/>
    </w:rPr>
  </w:style>
  <w:style w:type="paragraph" w:styleId="BodyText2">
    <w:name w:val="Body Text 2"/>
    <w:basedOn w:val="Normal"/>
    <w:link w:val="BodyText2Char"/>
    <w:rsid w:val="00B96D08"/>
    <w:pPr>
      <w:widowControl/>
      <w:spacing w:after="0"/>
      <w:jc w:val="both"/>
    </w:pPr>
    <w:rPr>
      <w:rFonts w:ascii="Times New Roman" w:hAnsi="Times New Roman"/>
      <w:sz w:val="22"/>
    </w:rPr>
  </w:style>
  <w:style w:type="character" w:customStyle="1" w:styleId="BodyText2Char">
    <w:name w:val="Body Text 2 Char"/>
    <w:basedOn w:val="DefaultParagraphFont"/>
    <w:link w:val="BodyText2"/>
    <w:rsid w:val="00B96D08"/>
    <w:rPr>
      <w:rFonts w:ascii="Times New Roman" w:eastAsia="Times New Roman" w:hAnsi="Times New Roman" w:cs="Times New Roman"/>
      <w:szCs w:val="20"/>
      <w:lang w:val="en-US"/>
    </w:rPr>
  </w:style>
  <w:style w:type="paragraph" w:styleId="BodyText">
    <w:name w:val="Body Text"/>
    <w:basedOn w:val="Normal"/>
    <w:link w:val="BodyTextChar"/>
    <w:rsid w:val="00B96D08"/>
    <w:pPr>
      <w:widowControl/>
      <w:spacing w:after="0"/>
      <w:jc w:val="center"/>
    </w:pPr>
    <w:rPr>
      <w:b/>
      <w:sz w:val="28"/>
    </w:rPr>
  </w:style>
  <w:style w:type="character" w:customStyle="1" w:styleId="BodyTextChar">
    <w:name w:val="Body Text Char"/>
    <w:basedOn w:val="DefaultParagraphFont"/>
    <w:link w:val="BodyText"/>
    <w:rsid w:val="00B96D08"/>
    <w:rPr>
      <w:rFonts w:ascii="Arial" w:eastAsia="Times New Roman" w:hAnsi="Arial" w:cs="Times New Roman"/>
      <w:b/>
      <w:sz w:val="28"/>
      <w:szCs w:val="20"/>
    </w:rPr>
  </w:style>
  <w:style w:type="paragraph" w:styleId="Footer">
    <w:name w:val="footer"/>
    <w:basedOn w:val="Normal"/>
    <w:link w:val="FooterChar"/>
    <w:uiPriority w:val="99"/>
    <w:unhideWhenUsed/>
    <w:rsid w:val="00B96D08"/>
    <w:pPr>
      <w:tabs>
        <w:tab w:val="center" w:pos="4513"/>
        <w:tab w:val="right" w:pos="9026"/>
      </w:tabs>
      <w:spacing w:after="0"/>
    </w:pPr>
  </w:style>
  <w:style w:type="character" w:customStyle="1" w:styleId="FooterChar">
    <w:name w:val="Footer Char"/>
    <w:basedOn w:val="DefaultParagraphFont"/>
    <w:link w:val="Footer"/>
    <w:uiPriority w:val="99"/>
    <w:rsid w:val="00B96D08"/>
    <w:rPr>
      <w:rFonts w:ascii="Arial" w:eastAsia="Times New Roman" w:hAnsi="Arial" w:cs="Times New Roman"/>
      <w:sz w:val="20"/>
      <w:szCs w:val="20"/>
    </w:rPr>
  </w:style>
  <w:style w:type="character" w:styleId="PageNumber">
    <w:name w:val="page number"/>
    <w:basedOn w:val="DefaultParagraphFont"/>
    <w:rsid w:val="00B96D08"/>
  </w:style>
  <w:style w:type="paragraph" w:customStyle="1" w:styleId="TABLECONT">
    <w:name w:val="TABLECONT"/>
    <w:basedOn w:val="Normal"/>
    <w:rsid w:val="00192C76"/>
    <w:pPr>
      <w:keepLines/>
      <w:spacing w:after="240" w:line="300" w:lineRule="atLeast"/>
      <w:jc w:val="center"/>
    </w:pPr>
    <w:rPr>
      <w:b/>
      <w:sz w:val="22"/>
    </w:rPr>
  </w:style>
  <w:style w:type="paragraph" w:customStyle="1" w:styleId="Normal1">
    <w:name w:val="Normal1"/>
    <w:basedOn w:val="Normal"/>
    <w:rsid w:val="00192C76"/>
    <w:pPr>
      <w:widowControl/>
      <w:spacing w:after="0"/>
      <w:jc w:val="both"/>
    </w:pPr>
    <w:rPr>
      <w:rFonts w:ascii="Times New Roman" w:hAnsi="Times New Roman"/>
      <w:sz w:val="22"/>
    </w:rPr>
  </w:style>
  <w:style w:type="paragraph" w:styleId="Title">
    <w:name w:val="Title"/>
    <w:basedOn w:val="Normal"/>
    <w:link w:val="TitleChar"/>
    <w:qFormat/>
    <w:rsid w:val="00192C76"/>
    <w:pPr>
      <w:widowControl/>
      <w:spacing w:after="0"/>
      <w:jc w:val="center"/>
    </w:pPr>
    <w:rPr>
      <w:sz w:val="28"/>
    </w:rPr>
  </w:style>
  <w:style w:type="character" w:customStyle="1" w:styleId="TitleChar">
    <w:name w:val="Title Char"/>
    <w:basedOn w:val="DefaultParagraphFont"/>
    <w:link w:val="Title"/>
    <w:rsid w:val="00192C76"/>
    <w:rPr>
      <w:rFonts w:ascii="Arial" w:eastAsia="Times New Roman" w:hAnsi="Arial" w:cs="Times New Roman"/>
      <w:sz w:val="28"/>
      <w:szCs w:val="20"/>
    </w:rPr>
  </w:style>
  <w:style w:type="paragraph" w:styleId="TOC1">
    <w:name w:val="toc 1"/>
    <w:basedOn w:val="Normal"/>
    <w:next w:val="Normal"/>
    <w:uiPriority w:val="39"/>
    <w:rsid w:val="00192C76"/>
    <w:pPr>
      <w:tabs>
        <w:tab w:val="right" w:leader="dot" w:pos="9061"/>
      </w:tabs>
      <w:spacing w:before="120"/>
      <w:ind w:left="227" w:hanging="227"/>
    </w:pPr>
    <w:rPr>
      <w:rFonts w:hAnsi="Arial Bold"/>
      <w:b/>
      <w:caps/>
      <w:noProof/>
      <w:szCs w:val="28"/>
    </w:rPr>
  </w:style>
  <w:style w:type="paragraph" w:styleId="TOC2">
    <w:name w:val="toc 2"/>
    <w:basedOn w:val="Normal"/>
    <w:next w:val="Normal"/>
    <w:uiPriority w:val="39"/>
    <w:rsid w:val="00192C76"/>
    <w:pPr>
      <w:tabs>
        <w:tab w:val="right" w:leader="dot" w:pos="9072"/>
      </w:tabs>
      <w:spacing w:after="0"/>
      <w:ind w:left="561" w:hanging="340"/>
    </w:pPr>
    <w:rPr>
      <w:caps/>
      <w:noProof/>
      <w:szCs w:val="24"/>
    </w:rPr>
  </w:style>
  <w:style w:type="character" w:styleId="Hyperlink">
    <w:name w:val="Hyperlink"/>
    <w:basedOn w:val="DefaultParagraphFont"/>
    <w:uiPriority w:val="99"/>
    <w:rsid w:val="00192C76"/>
    <w:rPr>
      <w:color w:val="0000FF"/>
      <w:u w:val="single"/>
    </w:rPr>
  </w:style>
  <w:style w:type="paragraph" w:customStyle="1" w:styleId="HeaderContents">
    <w:name w:val="Header Contents"/>
    <w:basedOn w:val="Normal"/>
    <w:rsid w:val="00192C76"/>
    <w:pPr>
      <w:keepNext/>
      <w:pageBreakBefore/>
      <w:tabs>
        <w:tab w:val="center" w:pos="4320"/>
        <w:tab w:val="right" w:pos="8640"/>
      </w:tabs>
      <w:spacing w:after="200"/>
      <w:jc w:val="center"/>
    </w:pPr>
    <w:rPr>
      <w:rFonts w:hAnsi="Arial Bold"/>
      <w:b/>
      <w:caps/>
      <w:sz w:val="24"/>
    </w:rPr>
  </w:style>
  <w:style w:type="paragraph" w:styleId="TableofFigures">
    <w:name w:val="table of figures"/>
    <w:basedOn w:val="Normal"/>
    <w:next w:val="Normal"/>
    <w:uiPriority w:val="99"/>
    <w:rsid w:val="00192C76"/>
    <w:pPr>
      <w:spacing w:after="0"/>
      <w:ind w:left="440" w:hanging="440"/>
    </w:pPr>
    <w:rPr>
      <w:szCs w:val="24"/>
    </w:rPr>
  </w:style>
  <w:style w:type="paragraph" w:customStyle="1" w:styleId="HeaderConfig">
    <w:name w:val="Header Config"/>
    <w:basedOn w:val="Normal"/>
    <w:rsid w:val="00192C76"/>
    <w:pPr>
      <w:keepNext/>
      <w:spacing w:before="480" w:after="200"/>
      <w:jc w:val="center"/>
    </w:pPr>
    <w:rPr>
      <w:rFonts w:hAnsi="Arial Bold"/>
      <w:b/>
      <w:bCs/>
      <w:caps/>
      <w:sz w:val="24"/>
    </w:rPr>
  </w:style>
  <w:style w:type="paragraph" w:customStyle="1" w:styleId="TableHeading">
    <w:name w:val="Table Heading"/>
    <w:basedOn w:val="Normal"/>
    <w:rsid w:val="00192C76"/>
    <w:pPr>
      <w:spacing w:before="60" w:after="60"/>
      <w:jc w:val="center"/>
    </w:pPr>
    <w:rPr>
      <w:b/>
      <w:bCs/>
    </w:rPr>
  </w:style>
  <w:style w:type="paragraph" w:customStyle="1" w:styleId="TableText">
    <w:name w:val="Table Text"/>
    <w:basedOn w:val="Normal"/>
    <w:rsid w:val="00192C76"/>
    <w:pPr>
      <w:spacing w:before="60" w:after="20"/>
    </w:pPr>
  </w:style>
  <w:style w:type="paragraph" w:customStyle="1" w:styleId="HeaderAbbreviations">
    <w:name w:val="Header Abbreviations"/>
    <w:basedOn w:val="Normal"/>
    <w:rsid w:val="00192C76"/>
    <w:pPr>
      <w:keepNext/>
      <w:pageBreakBefore/>
      <w:tabs>
        <w:tab w:val="center" w:pos="4320"/>
        <w:tab w:val="right" w:pos="8640"/>
      </w:tabs>
      <w:spacing w:after="200"/>
      <w:jc w:val="center"/>
    </w:pPr>
    <w:rPr>
      <w:rFonts w:hAnsi="Arial Bold"/>
      <w:b/>
      <w:caps/>
      <w:sz w:val="24"/>
    </w:rPr>
  </w:style>
  <w:style w:type="character" w:customStyle="1" w:styleId="Heading1Char">
    <w:name w:val="Heading 1 Char"/>
    <w:basedOn w:val="DefaultParagraphFont"/>
    <w:link w:val="Heading1"/>
    <w:rsid w:val="00A56766"/>
    <w:rPr>
      <w:rFonts w:ascii="Arial" w:eastAsia="Times New Roman" w:hAnsi="Arial Bold" w:cs="Times New Roman"/>
      <w:b/>
      <w:caps/>
      <w:kern w:val="28"/>
      <w:sz w:val="24"/>
      <w:szCs w:val="20"/>
    </w:rPr>
  </w:style>
  <w:style w:type="character" w:customStyle="1" w:styleId="Heading2Char">
    <w:name w:val="Heading 2 Char"/>
    <w:basedOn w:val="DefaultParagraphFont"/>
    <w:link w:val="Heading2"/>
    <w:rsid w:val="00982ACD"/>
    <w:rPr>
      <w:rFonts w:ascii="Arial Bold" w:eastAsia="Arial Bold" w:hAnsi="Arial Bold" w:cs="Times New Roman"/>
      <w:b/>
      <w:kern w:val="28"/>
    </w:rPr>
  </w:style>
  <w:style w:type="character" w:customStyle="1" w:styleId="Heading3Char">
    <w:name w:val="Heading 3 Char"/>
    <w:basedOn w:val="DefaultParagraphFont"/>
    <w:link w:val="Heading3"/>
    <w:rsid w:val="00A14708"/>
    <w:rPr>
      <w:rFonts w:ascii="Arial Bold" w:eastAsia="Arial Bold" w:hAnsi="Arial Bold" w:cs="Times New Roman"/>
      <w:b/>
      <w:lang w:val="en-GB"/>
    </w:rPr>
  </w:style>
  <w:style w:type="character" w:customStyle="1" w:styleId="Heading4Char">
    <w:name w:val="Heading 4 Char"/>
    <w:basedOn w:val="DefaultParagraphFont"/>
    <w:link w:val="Heading4"/>
    <w:rsid w:val="00192C76"/>
    <w:rPr>
      <w:rFonts w:ascii="Arial Bold" w:eastAsia="Times New Roman" w:hAnsi="Arial Bold" w:cs="Times New Roman"/>
      <w:b/>
      <w:lang w:val="en-GB"/>
    </w:rPr>
  </w:style>
  <w:style w:type="character" w:customStyle="1" w:styleId="Heading5Char">
    <w:name w:val="Heading 5 Char"/>
    <w:basedOn w:val="DefaultParagraphFont"/>
    <w:link w:val="Heading5"/>
    <w:rsid w:val="00192C76"/>
    <w:rPr>
      <w:rFonts w:ascii="Arial Bold" w:eastAsia="Times New Roman" w:hAnsi="Arial Bold" w:cs="Times New Roman"/>
      <w:b/>
      <w:lang w:val="en-GB"/>
    </w:rPr>
  </w:style>
  <w:style w:type="character" w:customStyle="1" w:styleId="Heading6Char">
    <w:name w:val="Heading 6 Char"/>
    <w:basedOn w:val="DefaultParagraphFont"/>
    <w:link w:val="Heading6"/>
    <w:rsid w:val="00192C76"/>
    <w:rPr>
      <w:rFonts w:ascii="Arial Bold" w:eastAsia="Times New Roman" w:hAnsi="Arial Bold" w:cs="Times New Roman"/>
      <w:b/>
      <w:lang w:val="en-GB"/>
    </w:rPr>
  </w:style>
  <w:style w:type="character" w:customStyle="1" w:styleId="Heading7Char">
    <w:name w:val="Heading 7 Char"/>
    <w:basedOn w:val="DefaultParagraphFont"/>
    <w:link w:val="Heading7"/>
    <w:rsid w:val="00192C76"/>
    <w:rPr>
      <w:rFonts w:ascii="Arial Bold" w:eastAsia="Times New Roman" w:hAnsi="Arial Bold" w:cs="Times New Roman"/>
      <w:b/>
      <w:lang w:val="en-GB"/>
    </w:rPr>
  </w:style>
  <w:style w:type="character" w:customStyle="1" w:styleId="Heading8Char">
    <w:name w:val="Heading 8 Char"/>
    <w:basedOn w:val="DefaultParagraphFont"/>
    <w:link w:val="Heading8"/>
    <w:rsid w:val="00192C76"/>
    <w:rPr>
      <w:rFonts w:ascii="Arial Bold" w:eastAsia="Times New Roman" w:hAnsi="Arial Bold" w:cs="Times New Roman"/>
      <w:b/>
      <w:lang w:val="en-GB"/>
    </w:rPr>
  </w:style>
  <w:style w:type="character" w:customStyle="1" w:styleId="Heading9Char">
    <w:name w:val="Heading 9 Char"/>
    <w:basedOn w:val="DefaultParagraphFont"/>
    <w:link w:val="Heading9"/>
    <w:rsid w:val="00192C76"/>
    <w:rPr>
      <w:rFonts w:ascii="Arial Bold" w:eastAsia="Times New Roman" w:hAnsi="Arial Bold" w:cs="Times New Roman"/>
      <w:b/>
      <w:lang w:val="en-GB"/>
    </w:rPr>
  </w:style>
  <w:style w:type="paragraph" w:styleId="TOCHeading">
    <w:name w:val="TOC Heading"/>
    <w:basedOn w:val="Heading1"/>
    <w:next w:val="Normal"/>
    <w:uiPriority w:val="39"/>
    <w:unhideWhenUsed/>
    <w:qFormat/>
    <w:rsid w:val="00192C76"/>
    <w:pPr>
      <w:keepNext/>
      <w:widowControl/>
      <w:numPr>
        <w:numId w:val="0"/>
      </w:numPr>
      <w:spacing w:before="480" w:after="0" w:line="276" w:lineRule="auto"/>
      <w:outlineLvl w:val="9"/>
    </w:pPr>
    <w:rPr>
      <w:rFonts w:asciiTheme="majorHAnsi" w:eastAsiaTheme="majorEastAsia" w:hAnsiTheme="majorHAnsi" w:cstheme="majorBidi"/>
      <w:bCs/>
      <w:caps w:val="0"/>
      <w:color w:val="365F91" w:themeColor="accent1" w:themeShade="BF"/>
      <w:kern w:val="0"/>
      <w:sz w:val="28"/>
      <w:szCs w:val="28"/>
      <w:lang w:eastAsia="ja-JP"/>
    </w:rPr>
  </w:style>
  <w:style w:type="paragraph" w:styleId="Caption">
    <w:name w:val="caption"/>
    <w:basedOn w:val="Normal"/>
    <w:next w:val="Normal"/>
    <w:qFormat/>
    <w:rsid w:val="00192C76"/>
    <w:pPr>
      <w:jc w:val="center"/>
    </w:pPr>
    <w:rPr>
      <w:b/>
    </w:rPr>
  </w:style>
  <w:style w:type="paragraph" w:customStyle="1" w:styleId="NormalBullet">
    <w:name w:val="Normal Bullet"/>
    <w:basedOn w:val="Normal"/>
    <w:rsid w:val="00192C76"/>
    <w:pPr>
      <w:numPr>
        <w:numId w:val="2"/>
      </w:numPr>
      <w:spacing w:after="60"/>
    </w:pPr>
  </w:style>
  <w:style w:type="paragraph" w:customStyle="1" w:styleId="Figure">
    <w:name w:val="Figure"/>
    <w:basedOn w:val="Normal"/>
    <w:rsid w:val="00192C76"/>
    <w:pPr>
      <w:keepNext/>
      <w:spacing w:after="0"/>
      <w:jc w:val="center"/>
    </w:pPr>
  </w:style>
  <w:style w:type="paragraph" w:customStyle="1" w:styleId="CaptionTable">
    <w:name w:val="Caption Table"/>
    <w:basedOn w:val="Caption"/>
    <w:rsid w:val="00192C76"/>
    <w:pPr>
      <w:keepNext/>
      <w:spacing w:before="240"/>
    </w:pPr>
  </w:style>
  <w:style w:type="paragraph" w:styleId="ListParagraph">
    <w:name w:val="List Paragraph"/>
    <w:basedOn w:val="Normal"/>
    <w:uiPriority w:val="34"/>
    <w:qFormat/>
    <w:rsid w:val="000C550B"/>
    <w:pPr>
      <w:ind w:left="720"/>
      <w:contextualSpacing/>
    </w:pPr>
  </w:style>
  <w:style w:type="paragraph" w:styleId="TOC3">
    <w:name w:val="toc 3"/>
    <w:basedOn w:val="Normal"/>
    <w:next w:val="Normal"/>
    <w:autoRedefine/>
    <w:uiPriority w:val="39"/>
    <w:unhideWhenUsed/>
    <w:rsid w:val="004A5445"/>
    <w:pPr>
      <w:spacing w:after="100"/>
      <w:ind w:left="400"/>
    </w:pPr>
  </w:style>
  <w:style w:type="character" w:styleId="PlaceholderText">
    <w:name w:val="Placeholder Text"/>
    <w:basedOn w:val="DefaultParagraphFont"/>
    <w:uiPriority w:val="99"/>
    <w:semiHidden/>
    <w:rsid w:val="00A76EDC"/>
    <w:rPr>
      <w:color w:val="808080"/>
    </w:rPr>
  </w:style>
  <w:style w:type="table" w:styleId="TableGrid">
    <w:name w:val="Table Grid"/>
    <w:basedOn w:val="TableNormal"/>
    <w:uiPriority w:val="59"/>
    <w:rsid w:val="00FD02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944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chart" Target="charts/chart8.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3.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6.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7.xm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2.xm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chart" Target="charts/chart5.xml"/><Relationship Id="rId44" Type="http://schemas.openxmlformats.org/officeDocument/2006/relationships/image" Target="media/image29.png"/><Relationship Id="rId52"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li\Documents\Simgenics_2016\SimGenics_Doc_2015.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2_Start_Up.xls"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2_Start_Up.xls"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2_Start_Up.xls"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2_Start_Up.xls"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4_Shut_Down.xls"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4_Shut_Down.xls"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4_Shut_Down.xls"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4_Shut_Down.xls"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Sheet1!$C$1</c:f>
              <c:strCache>
                <c:ptCount val="1"/>
                <c:pt idx="0">
                  <c:v>SCR Inlet NOx</c:v>
                </c:pt>
              </c:strCache>
            </c:strRef>
          </c:tx>
          <c:spPr>
            <a:ln w="28575" cap="rnd">
              <a:solidFill>
                <a:schemeClr val="accent1"/>
              </a:solidFill>
              <a:round/>
            </a:ln>
            <a:effectLst/>
          </c:spPr>
          <c:marker>
            <c:symbol val="none"/>
          </c:marker>
          <c:cat>
            <c:numRef>
              <c:f>Sheet1!$E$3:$E$1893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Sheet1!$C$3:$C$1893</c:f>
              <c:numCache>
                <c:formatCode>General</c:formatCode>
                <c:ptCount val="1891"/>
                <c:pt idx="0">
                  <c:v>4.9999999994999999E-3</c:v>
                </c:pt>
                <c:pt idx="1">
                  <c:v>4.9999999994999999E-3</c:v>
                </c:pt>
                <c:pt idx="2">
                  <c:v>4.9999999994999999E-3</c:v>
                </c:pt>
                <c:pt idx="3">
                  <c:v>4.9999999994999999E-3</c:v>
                </c:pt>
                <c:pt idx="4">
                  <c:v>4.9999999994999999E-3</c:v>
                </c:pt>
                <c:pt idx="5">
                  <c:v>4.9999999994999999E-3</c:v>
                </c:pt>
                <c:pt idx="6">
                  <c:v>4.9999999994999999E-3</c:v>
                </c:pt>
                <c:pt idx="7">
                  <c:v>4.9999999994999999E-3</c:v>
                </c:pt>
                <c:pt idx="8">
                  <c:v>4.9999999994999999E-3</c:v>
                </c:pt>
                <c:pt idx="9">
                  <c:v>4.9999999994999999E-3</c:v>
                </c:pt>
                <c:pt idx="10">
                  <c:v>4.9999999994999999E-3</c:v>
                </c:pt>
                <c:pt idx="11">
                  <c:v>4.9999999994999999E-3</c:v>
                </c:pt>
                <c:pt idx="12">
                  <c:v>4.9999999994999999E-3</c:v>
                </c:pt>
                <c:pt idx="13">
                  <c:v>4.9999999994999999E-3</c:v>
                </c:pt>
                <c:pt idx="14">
                  <c:v>4.9999999994999999E-3</c:v>
                </c:pt>
                <c:pt idx="15">
                  <c:v>4.9999999994999999E-3</c:v>
                </c:pt>
                <c:pt idx="16">
                  <c:v>4.9999999994999999E-3</c:v>
                </c:pt>
                <c:pt idx="17">
                  <c:v>4.9999999994999999E-3</c:v>
                </c:pt>
                <c:pt idx="18">
                  <c:v>4.9999999994999999E-3</c:v>
                </c:pt>
                <c:pt idx="19">
                  <c:v>4.9999999994999999E-3</c:v>
                </c:pt>
                <c:pt idx="20">
                  <c:v>4.9999999994999999E-3</c:v>
                </c:pt>
                <c:pt idx="21">
                  <c:v>4.9999999994999999E-3</c:v>
                </c:pt>
                <c:pt idx="22">
                  <c:v>4.9999999994999999E-3</c:v>
                </c:pt>
                <c:pt idx="23">
                  <c:v>4.9999999994999999E-3</c:v>
                </c:pt>
                <c:pt idx="24">
                  <c:v>4.9999999994999999E-3</c:v>
                </c:pt>
                <c:pt idx="25">
                  <c:v>4.9999999994999999E-3</c:v>
                </c:pt>
                <c:pt idx="26">
                  <c:v>4.9999999994999999E-3</c:v>
                </c:pt>
                <c:pt idx="27">
                  <c:v>4.9999999994999999E-3</c:v>
                </c:pt>
                <c:pt idx="28">
                  <c:v>4.9999999994999999E-3</c:v>
                </c:pt>
                <c:pt idx="29">
                  <c:v>4.9999999994999999E-3</c:v>
                </c:pt>
                <c:pt idx="30">
                  <c:v>4.9999999994999999E-3</c:v>
                </c:pt>
                <c:pt idx="31">
                  <c:v>4.9999999994999999E-3</c:v>
                </c:pt>
                <c:pt idx="32">
                  <c:v>4.9999999994999999E-3</c:v>
                </c:pt>
                <c:pt idx="33">
                  <c:v>4.9999999994999999E-3</c:v>
                </c:pt>
                <c:pt idx="34">
                  <c:v>4.9999999994999999E-3</c:v>
                </c:pt>
                <c:pt idx="35">
                  <c:v>4.9999999994999999E-3</c:v>
                </c:pt>
                <c:pt idx="36">
                  <c:v>4.9999999994999999E-3</c:v>
                </c:pt>
                <c:pt idx="37">
                  <c:v>4.9999999994999999E-3</c:v>
                </c:pt>
                <c:pt idx="38">
                  <c:v>4.9999999994999999E-3</c:v>
                </c:pt>
                <c:pt idx="39">
                  <c:v>4.9999999994999999E-3</c:v>
                </c:pt>
                <c:pt idx="40">
                  <c:v>4.9999999994999999E-3</c:v>
                </c:pt>
                <c:pt idx="41">
                  <c:v>4.9999999994999999E-3</c:v>
                </c:pt>
                <c:pt idx="42">
                  <c:v>4.9999999994999999E-3</c:v>
                </c:pt>
                <c:pt idx="43">
                  <c:v>4.9999999994999999E-3</c:v>
                </c:pt>
                <c:pt idx="44">
                  <c:v>4.9999999994999999E-3</c:v>
                </c:pt>
                <c:pt idx="45">
                  <c:v>4.9999999994999999E-3</c:v>
                </c:pt>
                <c:pt idx="46">
                  <c:v>4.9999999994999999E-3</c:v>
                </c:pt>
                <c:pt idx="47">
                  <c:v>4.9999999994999999E-3</c:v>
                </c:pt>
                <c:pt idx="48">
                  <c:v>4.9999999994999999E-3</c:v>
                </c:pt>
                <c:pt idx="49">
                  <c:v>4.9999999994999999E-3</c:v>
                </c:pt>
                <c:pt idx="50">
                  <c:v>4.9999999994999999E-3</c:v>
                </c:pt>
                <c:pt idx="51">
                  <c:v>4.9999999994999999E-3</c:v>
                </c:pt>
                <c:pt idx="52">
                  <c:v>4.9999999994999999E-3</c:v>
                </c:pt>
                <c:pt idx="53">
                  <c:v>4.9999999994999999E-3</c:v>
                </c:pt>
                <c:pt idx="54">
                  <c:v>4.9999999994999999E-3</c:v>
                </c:pt>
                <c:pt idx="55">
                  <c:v>4.9999999994999999E-3</c:v>
                </c:pt>
                <c:pt idx="56">
                  <c:v>4.9999999994999999E-3</c:v>
                </c:pt>
                <c:pt idx="57">
                  <c:v>4.9999999994999999E-3</c:v>
                </c:pt>
                <c:pt idx="58">
                  <c:v>4.9999999994999999E-3</c:v>
                </c:pt>
                <c:pt idx="59">
                  <c:v>4.9999999994999999E-3</c:v>
                </c:pt>
                <c:pt idx="60">
                  <c:v>4.9999999994999999E-3</c:v>
                </c:pt>
                <c:pt idx="61">
                  <c:v>4.9999999994999999E-3</c:v>
                </c:pt>
                <c:pt idx="62">
                  <c:v>4.9999999994999999E-3</c:v>
                </c:pt>
                <c:pt idx="63">
                  <c:v>4.9999999994999999E-3</c:v>
                </c:pt>
                <c:pt idx="64">
                  <c:v>4.9999999994999999E-3</c:v>
                </c:pt>
                <c:pt idx="65">
                  <c:v>4.9999999994999999E-3</c:v>
                </c:pt>
                <c:pt idx="66">
                  <c:v>4.9999999994999999E-3</c:v>
                </c:pt>
                <c:pt idx="67">
                  <c:v>4.9999999994999999E-3</c:v>
                </c:pt>
                <c:pt idx="68">
                  <c:v>4.9999999994999999E-3</c:v>
                </c:pt>
                <c:pt idx="69">
                  <c:v>4.9999999994999999E-3</c:v>
                </c:pt>
                <c:pt idx="70">
                  <c:v>4.9999999994999999E-3</c:v>
                </c:pt>
                <c:pt idx="71">
                  <c:v>4.9999999994999999E-3</c:v>
                </c:pt>
                <c:pt idx="72">
                  <c:v>4.9999999994999999E-3</c:v>
                </c:pt>
                <c:pt idx="73">
                  <c:v>4.9999999994999999E-3</c:v>
                </c:pt>
                <c:pt idx="74">
                  <c:v>4.9999999994999999E-3</c:v>
                </c:pt>
                <c:pt idx="75">
                  <c:v>4.9999999994999999E-3</c:v>
                </c:pt>
                <c:pt idx="76">
                  <c:v>4.9999999994999999E-3</c:v>
                </c:pt>
                <c:pt idx="77">
                  <c:v>4.9999999994999999E-3</c:v>
                </c:pt>
                <c:pt idx="78">
                  <c:v>4.9999999994999999E-3</c:v>
                </c:pt>
                <c:pt idx="79">
                  <c:v>4.9999999994999999E-3</c:v>
                </c:pt>
                <c:pt idx="80">
                  <c:v>4.9999999994999999E-3</c:v>
                </c:pt>
                <c:pt idx="81">
                  <c:v>4.9999999994999999E-3</c:v>
                </c:pt>
                <c:pt idx="82">
                  <c:v>4.9999999994999999E-3</c:v>
                </c:pt>
                <c:pt idx="83">
                  <c:v>4.9999999994999999E-3</c:v>
                </c:pt>
                <c:pt idx="84">
                  <c:v>4.9999999994999999E-3</c:v>
                </c:pt>
                <c:pt idx="85">
                  <c:v>4.9999999994999999E-3</c:v>
                </c:pt>
                <c:pt idx="86">
                  <c:v>4.9999999994999999E-3</c:v>
                </c:pt>
                <c:pt idx="87">
                  <c:v>4.9999999994999999E-3</c:v>
                </c:pt>
                <c:pt idx="88">
                  <c:v>4.9999999994999999E-3</c:v>
                </c:pt>
                <c:pt idx="89">
                  <c:v>4.9999999994999999E-3</c:v>
                </c:pt>
                <c:pt idx="90">
                  <c:v>4.9999999994999999E-3</c:v>
                </c:pt>
                <c:pt idx="91">
                  <c:v>4.9999999994999999E-3</c:v>
                </c:pt>
                <c:pt idx="92">
                  <c:v>4.9999999994999999E-3</c:v>
                </c:pt>
                <c:pt idx="93">
                  <c:v>4.9999999994999999E-3</c:v>
                </c:pt>
                <c:pt idx="94">
                  <c:v>4.9999999994999999E-3</c:v>
                </c:pt>
                <c:pt idx="95">
                  <c:v>4.9999999994999999E-3</c:v>
                </c:pt>
                <c:pt idx="96">
                  <c:v>4.9999999994999999E-3</c:v>
                </c:pt>
                <c:pt idx="97">
                  <c:v>4.9999999994999999E-3</c:v>
                </c:pt>
                <c:pt idx="98">
                  <c:v>4.9999999994999999E-3</c:v>
                </c:pt>
                <c:pt idx="99">
                  <c:v>4.9999999994999999E-3</c:v>
                </c:pt>
                <c:pt idx="100">
                  <c:v>4.9999999994999999E-3</c:v>
                </c:pt>
                <c:pt idx="101">
                  <c:v>4.9999999994999999E-3</c:v>
                </c:pt>
                <c:pt idx="102">
                  <c:v>4.9999999994999999E-3</c:v>
                </c:pt>
                <c:pt idx="103">
                  <c:v>4.9999999994999999E-3</c:v>
                </c:pt>
                <c:pt idx="104">
                  <c:v>4.9999999994999999E-3</c:v>
                </c:pt>
                <c:pt idx="105">
                  <c:v>4.9999999994999999E-3</c:v>
                </c:pt>
                <c:pt idx="106">
                  <c:v>4.9999999994999999E-3</c:v>
                </c:pt>
                <c:pt idx="107">
                  <c:v>4.9999999994999999E-3</c:v>
                </c:pt>
                <c:pt idx="108">
                  <c:v>4.9999999994999999E-3</c:v>
                </c:pt>
                <c:pt idx="109">
                  <c:v>4.9999999994999999E-3</c:v>
                </c:pt>
                <c:pt idx="110">
                  <c:v>4.9999999994999999E-3</c:v>
                </c:pt>
                <c:pt idx="111">
                  <c:v>4.9999999994999999E-3</c:v>
                </c:pt>
                <c:pt idx="112">
                  <c:v>4.9999999994999999E-3</c:v>
                </c:pt>
                <c:pt idx="113">
                  <c:v>4.9999999994999999E-3</c:v>
                </c:pt>
                <c:pt idx="114">
                  <c:v>4.9999999994999999E-3</c:v>
                </c:pt>
                <c:pt idx="115">
                  <c:v>4.9999999994999999E-3</c:v>
                </c:pt>
                <c:pt idx="116">
                  <c:v>4.9999999994999999E-3</c:v>
                </c:pt>
                <c:pt idx="117">
                  <c:v>4.9999999994999999E-3</c:v>
                </c:pt>
                <c:pt idx="118">
                  <c:v>4.9999999994999999E-3</c:v>
                </c:pt>
                <c:pt idx="119">
                  <c:v>4.9999999994999999E-3</c:v>
                </c:pt>
                <c:pt idx="120">
                  <c:v>4.9999999994999999E-3</c:v>
                </c:pt>
                <c:pt idx="121">
                  <c:v>4.9999999994999999E-3</c:v>
                </c:pt>
                <c:pt idx="122">
                  <c:v>4.9999999994999999E-3</c:v>
                </c:pt>
                <c:pt idx="123">
                  <c:v>4.9999999994999999E-3</c:v>
                </c:pt>
                <c:pt idx="124">
                  <c:v>4.9999999994999999E-3</c:v>
                </c:pt>
                <c:pt idx="125">
                  <c:v>4.9999999994999999E-3</c:v>
                </c:pt>
                <c:pt idx="126">
                  <c:v>4.9999999994999999E-3</c:v>
                </c:pt>
                <c:pt idx="127">
                  <c:v>4.9999999994999999E-3</c:v>
                </c:pt>
                <c:pt idx="128">
                  <c:v>4.9999999994999999E-3</c:v>
                </c:pt>
                <c:pt idx="129">
                  <c:v>4.9999999994999999E-3</c:v>
                </c:pt>
                <c:pt idx="130">
                  <c:v>4.9999999994999999E-3</c:v>
                </c:pt>
                <c:pt idx="131">
                  <c:v>4.9999999994999999E-3</c:v>
                </c:pt>
                <c:pt idx="132">
                  <c:v>4.9999999994999999E-3</c:v>
                </c:pt>
                <c:pt idx="133">
                  <c:v>4.9999999994999999E-3</c:v>
                </c:pt>
                <c:pt idx="134">
                  <c:v>4.9999999994999999E-3</c:v>
                </c:pt>
                <c:pt idx="135">
                  <c:v>4.9999999994999999E-3</c:v>
                </c:pt>
                <c:pt idx="136">
                  <c:v>4.9999999994999999E-3</c:v>
                </c:pt>
                <c:pt idx="137">
                  <c:v>4.9999999994999999E-3</c:v>
                </c:pt>
                <c:pt idx="138">
                  <c:v>4.9999999994999999E-3</c:v>
                </c:pt>
                <c:pt idx="139">
                  <c:v>4.9999999994999999E-3</c:v>
                </c:pt>
                <c:pt idx="140">
                  <c:v>4.9999999994999999E-3</c:v>
                </c:pt>
                <c:pt idx="141">
                  <c:v>4.9999999994999999E-3</c:v>
                </c:pt>
                <c:pt idx="142">
                  <c:v>4.9999999994999999E-3</c:v>
                </c:pt>
                <c:pt idx="143">
                  <c:v>4.9999999994999999E-3</c:v>
                </c:pt>
                <c:pt idx="144">
                  <c:v>4.9999999994999999E-3</c:v>
                </c:pt>
                <c:pt idx="145">
                  <c:v>4.9999999994999999E-3</c:v>
                </c:pt>
                <c:pt idx="146">
                  <c:v>4.9999999994999999E-3</c:v>
                </c:pt>
                <c:pt idx="147">
                  <c:v>4.9999999994999999E-3</c:v>
                </c:pt>
                <c:pt idx="148">
                  <c:v>4.9999999994999999E-3</c:v>
                </c:pt>
                <c:pt idx="149">
                  <c:v>4.9999999994999999E-3</c:v>
                </c:pt>
                <c:pt idx="150">
                  <c:v>4.9999999994999999E-3</c:v>
                </c:pt>
                <c:pt idx="151">
                  <c:v>4.9999999994999999E-3</c:v>
                </c:pt>
                <c:pt idx="152">
                  <c:v>4.9999999994999999E-3</c:v>
                </c:pt>
                <c:pt idx="153">
                  <c:v>4.9999999994999999E-3</c:v>
                </c:pt>
                <c:pt idx="154">
                  <c:v>4.9999999994999999E-3</c:v>
                </c:pt>
                <c:pt idx="155">
                  <c:v>4.9999999994999999E-3</c:v>
                </c:pt>
                <c:pt idx="156">
                  <c:v>4.9999999994999999E-3</c:v>
                </c:pt>
                <c:pt idx="157">
                  <c:v>4.9999999994999999E-3</c:v>
                </c:pt>
                <c:pt idx="158">
                  <c:v>4.9999999994999999E-3</c:v>
                </c:pt>
                <c:pt idx="159">
                  <c:v>4.9999999994999999E-3</c:v>
                </c:pt>
                <c:pt idx="160">
                  <c:v>4.9999999994999999E-3</c:v>
                </c:pt>
                <c:pt idx="161">
                  <c:v>4.9999999994999999E-3</c:v>
                </c:pt>
                <c:pt idx="162">
                  <c:v>4.9999999994999999E-3</c:v>
                </c:pt>
                <c:pt idx="163">
                  <c:v>4.9999999994999999E-3</c:v>
                </c:pt>
                <c:pt idx="164">
                  <c:v>4.9999999994999999E-3</c:v>
                </c:pt>
                <c:pt idx="165">
                  <c:v>4.9999999994999999E-3</c:v>
                </c:pt>
                <c:pt idx="166">
                  <c:v>4.9999999994999999E-3</c:v>
                </c:pt>
                <c:pt idx="167">
                  <c:v>4.9999999994999999E-3</c:v>
                </c:pt>
                <c:pt idx="168">
                  <c:v>4.9999999994999999E-3</c:v>
                </c:pt>
                <c:pt idx="169">
                  <c:v>4.9999999994999999E-3</c:v>
                </c:pt>
                <c:pt idx="170">
                  <c:v>4.9999999994999999E-3</c:v>
                </c:pt>
                <c:pt idx="171">
                  <c:v>4.9999999994999999E-3</c:v>
                </c:pt>
                <c:pt idx="172">
                  <c:v>4.9999999994999999E-3</c:v>
                </c:pt>
                <c:pt idx="173">
                  <c:v>4.9999999994999999E-3</c:v>
                </c:pt>
                <c:pt idx="174">
                  <c:v>4.9999999994999999E-3</c:v>
                </c:pt>
                <c:pt idx="175">
                  <c:v>4.9999999994999999E-3</c:v>
                </c:pt>
                <c:pt idx="176">
                  <c:v>4.9999999994999999E-3</c:v>
                </c:pt>
                <c:pt idx="177">
                  <c:v>4.9999999994999999E-3</c:v>
                </c:pt>
                <c:pt idx="178">
                  <c:v>4.9999999994999999E-3</c:v>
                </c:pt>
                <c:pt idx="179">
                  <c:v>4.9999999994999999E-3</c:v>
                </c:pt>
                <c:pt idx="180">
                  <c:v>4.9999999994999999E-3</c:v>
                </c:pt>
                <c:pt idx="181">
                  <c:v>4.9999999994999999E-3</c:v>
                </c:pt>
                <c:pt idx="182">
                  <c:v>4.9999999994999999E-3</c:v>
                </c:pt>
                <c:pt idx="183">
                  <c:v>4.9999999994999999E-3</c:v>
                </c:pt>
                <c:pt idx="184">
                  <c:v>4.9999999994999999E-3</c:v>
                </c:pt>
                <c:pt idx="185">
                  <c:v>4.9999999994999999E-3</c:v>
                </c:pt>
                <c:pt idx="186">
                  <c:v>4.9999999994999999E-3</c:v>
                </c:pt>
                <c:pt idx="187">
                  <c:v>4.9999999994999999E-3</c:v>
                </c:pt>
                <c:pt idx="188">
                  <c:v>4.9999999994999999E-3</c:v>
                </c:pt>
                <c:pt idx="189">
                  <c:v>4.9999999994999999E-3</c:v>
                </c:pt>
                <c:pt idx="190">
                  <c:v>4.9999999994999999E-3</c:v>
                </c:pt>
                <c:pt idx="191">
                  <c:v>4.9999999994999999E-3</c:v>
                </c:pt>
                <c:pt idx="192">
                  <c:v>4.9999999994999999E-3</c:v>
                </c:pt>
                <c:pt idx="193">
                  <c:v>4.9999999994999999E-3</c:v>
                </c:pt>
                <c:pt idx="194">
                  <c:v>4.9999999994999999E-3</c:v>
                </c:pt>
                <c:pt idx="195">
                  <c:v>4.9999999994999999E-3</c:v>
                </c:pt>
                <c:pt idx="196">
                  <c:v>4.9999999994999999E-3</c:v>
                </c:pt>
                <c:pt idx="197">
                  <c:v>4.9999999994999999E-3</c:v>
                </c:pt>
                <c:pt idx="198">
                  <c:v>4.9999999994999999E-3</c:v>
                </c:pt>
                <c:pt idx="199">
                  <c:v>4.9999999994999999E-3</c:v>
                </c:pt>
                <c:pt idx="200">
                  <c:v>4.9999999994999999E-3</c:v>
                </c:pt>
                <c:pt idx="201">
                  <c:v>4.9999999994999999E-3</c:v>
                </c:pt>
                <c:pt idx="202">
                  <c:v>4.9999999994999999E-3</c:v>
                </c:pt>
                <c:pt idx="203">
                  <c:v>4.9999999994999999E-3</c:v>
                </c:pt>
                <c:pt idx="204">
                  <c:v>4.9999999994999999E-3</c:v>
                </c:pt>
                <c:pt idx="205">
                  <c:v>4.9999999994999999E-3</c:v>
                </c:pt>
                <c:pt idx="206">
                  <c:v>4.9999999994999999E-3</c:v>
                </c:pt>
                <c:pt idx="207">
                  <c:v>4.9999999994999999E-3</c:v>
                </c:pt>
                <c:pt idx="208">
                  <c:v>4.9999999994999999E-3</c:v>
                </c:pt>
                <c:pt idx="209">
                  <c:v>4.9999999994999999E-3</c:v>
                </c:pt>
                <c:pt idx="210">
                  <c:v>4.9999999994999999E-3</c:v>
                </c:pt>
                <c:pt idx="211">
                  <c:v>4.9999999994999999E-3</c:v>
                </c:pt>
                <c:pt idx="212">
                  <c:v>4.9999999994999999E-3</c:v>
                </c:pt>
                <c:pt idx="213">
                  <c:v>4.9999999994999999E-3</c:v>
                </c:pt>
                <c:pt idx="214">
                  <c:v>4.9999999994999999E-3</c:v>
                </c:pt>
                <c:pt idx="215">
                  <c:v>4.9999999994999999E-3</c:v>
                </c:pt>
                <c:pt idx="216">
                  <c:v>4.9999999994999999E-3</c:v>
                </c:pt>
                <c:pt idx="217">
                  <c:v>4.9999999994999999E-3</c:v>
                </c:pt>
                <c:pt idx="218">
                  <c:v>4.9999999994999999E-3</c:v>
                </c:pt>
                <c:pt idx="219">
                  <c:v>4.9999999994999999E-3</c:v>
                </c:pt>
                <c:pt idx="220">
                  <c:v>4.9999999994999999E-3</c:v>
                </c:pt>
                <c:pt idx="221">
                  <c:v>4.9999999994999999E-3</c:v>
                </c:pt>
                <c:pt idx="222">
                  <c:v>4.9999999994999999E-3</c:v>
                </c:pt>
                <c:pt idx="223">
                  <c:v>4.9999999994999999E-3</c:v>
                </c:pt>
                <c:pt idx="224">
                  <c:v>4.9999999994999999E-3</c:v>
                </c:pt>
                <c:pt idx="225">
                  <c:v>4.9999999994999999E-3</c:v>
                </c:pt>
                <c:pt idx="226">
                  <c:v>4.9999999994999999E-3</c:v>
                </c:pt>
                <c:pt idx="227">
                  <c:v>4.9999999994999999E-3</c:v>
                </c:pt>
                <c:pt idx="228">
                  <c:v>4.9999999994999999E-3</c:v>
                </c:pt>
                <c:pt idx="229">
                  <c:v>4.9999999994999999E-3</c:v>
                </c:pt>
                <c:pt idx="230">
                  <c:v>4.9999999994999999E-3</c:v>
                </c:pt>
                <c:pt idx="231">
                  <c:v>4.9999999994999999E-3</c:v>
                </c:pt>
                <c:pt idx="232">
                  <c:v>4.9999999994999999E-3</c:v>
                </c:pt>
                <c:pt idx="233">
                  <c:v>4.9999999994999999E-3</c:v>
                </c:pt>
                <c:pt idx="234">
                  <c:v>4.9999999994999999E-3</c:v>
                </c:pt>
                <c:pt idx="235">
                  <c:v>4.9999999994999999E-3</c:v>
                </c:pt>
                <c:pt idx="236">
                  <c:v>4.9999999994999999E-3</c:v>
                </c:pt>
                <c:pt idx="237">
                  <c:v>4.9999999994999999E-3</c:v>
                </c:pt>
                <c:pt idx="238">
                  <c:v>4.9999999994999999E-3</c:v>
                </c:pt>
                <c:pt idx="239">
                  <c:v>4.9999999994999999E-3</c:v>
                </c:pt>
                <c:pt idx="240">
                  <c:v>4.9999999994999999E-3</c:v>
                </c:pt>
                <c:pt idx="241">
                  <c:v>4.9999999994999999E-3</c:v>
                </c:pt>
                <c:pt idx="242">
                  <c:v>4.9999999994999999E-3</c:v>
                </c:pt>
                <c:pt idx="243">
                  <c:v>4.9999999994999999E-3</c:v>
                </c:pt>
                <c:pt idx="244">
                  <c:v>4.9999999994999999E-3</c:v>
                </c:pt>
                <c:pt idx="245">
                  <c:v>4.9999999994999999E-3</c:v>
                </c:pt>
                <c:pt idx="246">
                  <c:v>4.9999999994999999E-3</c:v>
                </c:pt>
                <c:pt idx="247">
                  <c:v>4.9999999994999999E-3</c:v>
                </c:pt>
                <c:pt idx="248">
                  <c:v>4.9999999994999999E-3</c:v>
                </c:pt>
                <c:pt idx="249">
                  <c:v>4.9999999994999999E-3</c:v>
                </c:pt>
                <c:pt idx="250">
                  <c:v>4.9999999994999999E-3</c:v>
                </c:pt>
                <c:pt idx="251">
                  <c:v>4.9999999994999999E-3</c:v>
                </c:pt>
                <c:pt idx="252">
                  <c:v>4.9999999994999999E-3</c:v>
                </c:pt>
                <c:pt idx="253">
                  <c:v>4.9999999994999999E-3</c:v>
                </c:pt>
                <c:pt idx="254">
                  <c:v>4.9999999994999999E-3</c:v>
                </c:pt>
                <c:pt idx="255">
                  <c:v>4.9999999994999999E-3</c:v>
                </c:pt>
                <c:pt idx="256">
                  <c:v>4.9999999994999999E-3</c:v>
                </c:pt>
                <c:pt idx="257">
                  <c:v>4.9999999994999999E-3</c:v>
                </c:pt>
                <c:pt idx="258">
                  <c:v>4.9999999994999999E-3</c:v>
                </c:pt>
                <c:pt idx="259">
                  <c:v>4.9999999994999999E-3</c:v>
                </c:pt>
                <c:pt idx="260">
                  <c:v>4.9999999994999999E-3</c:v>
                </c:pt>
                <c:pt idx="261">
                  <c:v>4.9999999994999999E-3</c:v>
                </c:pt>
                <c:pt idx="262">
                  <c:v>4.9999999994999999E-3</c:v>
                </c:pt>
                <c:pt idx="263">
                  <c:v>4.9999999994999999E-3</c:v>
                </c:pt>
                <c:pt idx="264">
                  <c:v>4.9999999994999999E-3</c:v>
                </c:pt>
                <c:pt idx="265">
                  <c:v>4.9999999994999999E-3</c:v>
                </c:pt>
                <c:pt idx="266">
                  <c:v>4.9999999994999999E-3</c:v>
                </c:pt>
                <c:pt idx="267">
                  <c:v>4.9999999994999999E-3</c:v>
                </c:pt>
                <c:pt idx="268">
                  <c:v>4.9999999994999999E-3</c:v>
                </c:pt>
                <c:pt idx="269">
                  <c:v>4.9999999994999999E-3</c:v>
                </c:pt>
                <c:pt idx="270">
                  <c:v>4.9999999994999999E-3</c:v>
                </c:pt>
                <c:pt idx="271">
                  <c:v>4.9999999994999999E-3</c:v>
                </c:pt>
                <c:pt idx="272">
                  <c:v>4.9999999994999999E-3</c:v>
                </c:pt>
                <c:pt idx="273">
                  <c:v>4.9999999994999999E-3</c:v>
                </c:pt>
                <c:pt idx="274">
                  <c:v>4.4289999995571003</c:v>
                </c:pt>
                <c:pt idx="275">
                  <c:v>12.669199998733077</c:v>
                </c:pt>
                <c:pt idx="276">
                  <c:v>20.161299997983868</c:v>
                </c:pt>
                <c:pt idx="277">
                  <c:v>26.972599997302741</c:v>
                </c:pt>
                <c:pt idx="278">
                  <c:v>33.164699996683531</c:v>
                </c:pt>
                <c:pt idx="279">
                  <c:v>38.796399996120357</c:v>
                </c:pt>
                <c:pt idx="280">
                  <c:v>43.9759999956024</c:v>
                </c:pt>
                <c:pt idx="281">
                  <c:v>48.761599995123838</c:v>
                </c:pt>
                <c:pt idx="282">
                  <c:v>53.182999994681694</c:v>
                </c:pt>
                <c:pt idx="283">
                  <c:v>57.267999994273197</c:v>
                </c:pt>
                <c:pt idx="284">
                  <c:v>61.030399993896964</c:v>
                </c:pt>
                <c:pt idx="285">
                  <c:v>64.493699993550635</c:v>
                </c:pt>
                <c:pt idx="286">
                  <c:v>67.693299993230667</c:v>
                </c:pt>
                <c:pt idx="287">
                  <c:v>70.649699992935012</c:v>
                </c:pt>
                <c:pt idx="288">
                  <c:v>73.381699992661822</c:v>
                </c:pt>
                <c:pt idx="289">
                  <c:v>75.906499992409337</c:v>
                </c:pt>
                <c:pt idx="290">
                  <c:v>78.240499992175941</c:v>
                </c:pt>
                <c:pt idx="291">
                  <c:v>80.39859999196014</c:v>
                </c:pt>
                <c:pt idx="292">
                  <c:v>82.394699991760518</c:v>
                </c:pt>
                <c:pt idx="293">
                  <c:v>84.240599991575934</c:v>
                </c:pt>
                <c:pt idx="294">
                  <c:v>85.946799991405314</c:v>
                </c:pt>
                <c:pt idx="295">
                  <c:v>87.523199991247679</c:v>
                </c:pt>
                <c:pt idx="296">
                  <c:v>88.979099991102089</c:v>
                </c:pt>
                <c:pt idx="297">
                  <c:v>90.322999990967688</c:v>
                </c:pt>
                <c:pt idx="298">
                  <c:v>91.563099990843696</c:v>
                </c:pt>
                <c:pt idx="299">
                  <c:v>92.706999990729287</c:v>
                </c:pt>
                <c:pt idx="300">
                  <c:v>93.761699990623825</c:v>
                </c:pt>
                <c:pt idx="301">
                  <c:v>94.733899990526609</c:v>
                </c:pt>
                <c:pt idx="302">
                  <c:v>95.629699990437018</c:v>
                </c:pt>
                <c:pt idx="303">
                  <c:v>96.454899990354505</c:v>
                </c:pt>
                <c:pt idx="304">
                  <c:v>97.2149999902785</c:v>
                </c:pt>
                <c:pt idx="305">
                  <c:v>97.914799990208508</c:v>
                </c:pt>
                <c:pt idx="306">
                  <c:v>98.558999990144102</c:v>
                </c:pt>
                <c:pt idx="307">
                  <c:v>99.151799990084811</c:v>
                </c:pt>
                <c:pt idx="308">
                  <c:v>99.697399990030249</c:v>
                </c:pt>
                <c:pt idx="309">
                  <c:v>100.19929998998006</c:v>
                </c:pt>
                <c:pt idx="310">
                  <c:v>100.66079998993391</c:v>
                </c:pt>
                <c:pt idx="311">
                  <c:v>101.08539998989147</c:v>
                </c:pt>
                <c:pt idx="312">
                  <c:v>101.47579998985242</c:v>
                </c:pt>
                <c:pt idx="313">
                  <c:v>101.83489998981651</c:v>
                </c:pt>
                <c:pt idx="314">
                  <c:v>102.16499998978351</c:v>
                </c:pt>
                <c:pt idx="315">
                  <c:v>102.46859998975313</c:v>
                </c:pt>
                <c:pt idx="316">
                  <c:v>102.74769998972522</c:v>
                </c:pt>
                <c:pt idx="317">
                  <c:v>103.00419998969957</c:v>
                </c:pt>
                <c:pt idx="318">
                  <c:v>103.24019998967597</c:v>
                </c:pt>
                <c:pt idx="319">
                  <c:v>103.45709998965427</c:v>
                </c:pt>
                <c:pt idx="320">
                  <c:v>103.65659998963434</c:v>
                </c:pt>
                <c:pt idx="321">
                  <c:v>103.84009998961599</c:v>
                </c:pt>
                <c:pt idx="322">
                  <c:v>104.00899998959909</c:v>
                </c:pt>
                <c:pt idx="323">
                  <c:v>104.16439998958356</c:v>
                </c:pt>
                <c:pt idx="324">
                  <c:v>104.30739998956925</c:v>
                </c:pt>
                <c:pt idx="325">
                  <c:v>104.43899998955609</c:v>
                </c:pt>
                <c:pt idx="326">
                  <c:v>104.559999989544</c:v>
                </c:pt>
                <c:pt idx="327">
                  <c:v>104.67149998953283</c:v>
                </c:pt>
                <c:pt idx="328">
                  <c:v>104.77389998952259</c:v>
                </c:pt>
                <c:pt idx="329">
                  <c:v>104.86819998951317</c:v>
                </c:pt>
                <c:pt idx="330">
                  <c:v>104.9549999895045</c:v>
                </c:pt>
                <c:pt idx="331">
                  <c:v>105.03489998949649</c:v>
                </c:pt>
                <c:pt idx="332">
                  <c:v>105.10839998948916</c:v>
                </c:pt>
                <c:pt idx="333">
                  <c:v>105.17609998948238</c:v>
                </c:pt>
                <c:pt idx="334">
                  <c:v>105.23859998947614</c:v>
                </c:pt>
                <c:pt idx="335">
                  <c:v>105.29609998947038</c:v>
                </c:pt>
                <c:pt idx="336">
                  <c:v>105.34919998946506</c:v>
                </c:pt>
                <c:pt idx="337">
                  <c:v>105.39809998946018</c:v>
                </c:pt>
                <c:pt idx="338">
                  <c:v>105.44319998945568</c:v>
                </c:pt>
                <c:pt idx="339">
                  <c:v>105.48469998945153</c:v>
                </c:pt>
                <c:pt idx="340">
                  <c:v>105.52319998944768</c:v>
                </c:pt>
                <c:pt idx="341">
                  <c:v>105.55879998944411</c:v>
                </c:pt>
                <c:pt idx="342">
                  <c:v>105.59159998944084</c:v>
                </c:pt>
                <c:pt idx="343">
                  <c:v>105.62189998943779</c:v>
                </c:pt>
                <c:pt idx="344">
                  <c:v>105.649999989435</c:v>
                </c:pt>
                <c:pt idx="345">
                  <c:v>105.67609998943239</c:v>
                </c:pt>
                <c:pt idx="346">
                  <c:v>105.70029998942996</c:v>
                </c:pt>
                <c:pt idx="347">
                  <c:v>105.72269998942772</c:v>
                </c:pt>
                <c:pt idx="348">
                  <c:v>105.74339998942565</c:v>
                </c:pt>
                <c:pt idx="349">
                  <c:v>105.7589999894241</c:v>
                </c:pt>
                <c:pt idx="350">
                  <c:v>105.76649998942335</c:v>
                </c:pt>
                <c:pt idx="351">
                  <c:v>105.76659998942333</c:v>
                </c:pt>
                <c:pt idx="352">
                  <c:v>105.76019998942397</c:v>
                </c:pt>
                <c:pt idx="353">
                  <c:v>105.74809998942519</c:v>
                </c:pt>
                <c:pt idx="354">
                  <c:v>105.73099998942689</c:v>
                </c:pt>
                <c:pt idx="355">
                  <c:v>105.70939998942906</c:v>
                </c:pt>
                <c:pt idx="356">
                  <c:v>105.68399998943158</c:v>
                </c:pt>
                <c:pt idx="357">
                  <c:v>105.65569998943442</c:v>
                </c:pt>
                <c:pt idx="358">
                  <c:v>105.62579998943741</c:v>
                </c:pt>
                <c:pt idx="359">
                  <c:v>105.59579998944039</c:v>
                </c:pt>
                <c:pt idx="360">
                  <c:v>105.56709998944328</c:v>
                </c:pt>
                <c:pt idx="361">
                  <c:v>105.54029998944596</c:v>
                </c:pt>
                <c:pt idx="362">
                  <c:v>105.51639998944836</c:v>
                </c:pt>
                <c:pt idx="363">
                  <c:v>105.49569998945043</c:v>
                </c:pt>
                <c:pt idx="364">
                  <c:v>105.47859998945214</c:v>
                </c:pt>
                <c:pt idx="365">
                  <c:v>105.46519998945345</c:v>
                </c:pt>
                <c:pt idx="366">
                  <c:v>105.45579998945441</c:v>
                </c:pt>
                <c:pt idx="367">
                  <c:v>105.45109998945489</c:v>
                </c:pt>
                <c:pt idx="368">
                  <c:v>105.45919998945408</c:v>
                </c:pt>
                <c:pt idx="369">
                  <c:v>105.48029998945196</c:v>
                </c:pt>
                <c:pt idx="370">
                  <c:v>105.51279998944871</c:v>
                </c:pt>
                <c:pt idx="371">
                  <c:v>105.55489998944449</c:v>
                </c:pt>
                <c:pt idx="372">
                  <c:v>105.60519998943948</c:v>
                </c:pt>
                <c:pt idx="373">
                  <c:v>105.66329998943367</c:v>
                </c:pt>
                <c:pt idx="374">
                  <c:v>105.73079998942691</c:v>
                </c:pt>
                <c:pt idx="375">
                  <c:v>105.80729998941926</c:v>
                </c:pt>
                <c:pt idx="376">
                  <c:v>105.89329998941065</c:v>
                </c:pt>
                <c:pt idx="377">
                  <c:v>105.9878999894012</c:v>
                </c:pt>
                <c:pt idx="378">
                  <c:v>106.09019998939097</c:v>
                </c:pt>
                <c:pt idx="379">
                  <c:v>106.19929998938005</c:v>
                </c:pt>
                <c:pt idx="380">
                  <c:v>106.31419998936857</c:v>
                </c:pt>
                <c:pt idx="381">
                  <c:v>106.43419998935659</c:v>
                </c:pt>
                <c:pt idx="382">
                  <c:v>106.55859998934412</c:v>
                </c:pt>
                <c:pt idx="383">
                  <c:v>106.68639998933136</c:v>
                </c:pt>
                <c:pt idx="384">
                  <c:v>106.81719998931828</c:v>
                </c:pt>
                <c:pt idx="385">
                  <c:v>106.95029998930497</c:v>
                </c:pt>
                <c:pt idx="386">
                  <c:v>107.08519998929148</c:v>
                </c:pt>
                <c:pt idx="387">
                  <c:v>107.22139998927786</c:v>
                </c:pt>
                <c:pt idx="388">
                  <c:v>107.35839998926416</c:v>
                </c:pt>
                <c:pt idx="389">
                  <c:v>107.49599998925039</c:v>
                </c:pt>
                <c:pt idx="390">
                  <c:v>107.6339999892366</c:v>
                </c:pt>
                <c:pt idx="391">
                  <c:v>107.77139998922286</c:v>
                </c:pt>
                <c:pt idx="392">
                  <c:v>107.90839998920916</c:v>
                </c:pt>
                <c:pt idx="393">
                  <c:v>108.04469998919554</c:v>
                </c:pt>
                <c:pt idx="394">
                  <c:v>108.17989998918202</c:v>
                </c:pt>
                <c:pt idx="395">
                  <c:v>108.31339998916864</c:v>
                </c:pt>
                <c:pt idx="396">
                  <c:v>108.44479998915551</c:v>
                </c:pt>
                <c:pt idx="397">
                  <c:v>108.57379998914263</c:v>
                </c:pt>
                <c:pt idx="398">
                  <c:v>108.70029998912997</c:v>
                </c:pt>
                <c:pt idx="399">
                  <c:v>108.8239999891176</c:v>
                </c:pt>
                <c:pt idx="400">
                  <c:v>108.94469998910553</c:v>
                </c:pt>
                <c:pt idx="401">
                  <c:v>109.06239998909375</c:v>
                </c:pt>
                <c:pt idx="402">
                  <c:v>109.17699998908229</c:v>
                </c:pt>
                <c:pt idx="403">
                  <c:v>109.28849998907114</c:v>
                </c:pt>
                <c:pt idx="404">
                  <c:v>109.39679998906033</c:v>
                </c:pt>
                <c:pt idx="405">
                  <c:v>109.50199998904978</c:v>
                </c:pt>
                <c:pt idx="406">
                  <c:v>109.60419998903959</c:v>
                </c:pt>
                <c:pt idx="407">
                  <c:v>109.70329998902966</c:v>
                </c:pt>
                <c:pt idx="408">
                  <c:v>109.79929998902007</c:v>
                </c:pt>
                <c:pt idx="409">
                  <c:v>109.89239998901076</c:v>
                </c:pt>
                <c:pt idx="410">
                  <c:v>109.9826999890017</c:v>
                </c:pt>
                <c:pt idx="411">
                  <c:v>110.07009998899298</c:v>
                </c:pt>
                <c:pt idx="412">
                  <c:v>110.15489998898451</c:v>
                </c:pt>
                <c:pt idx="413">
                  <c:v>110.23689998897632</c:v>
                </c:pt>
                <c:pt idx="414">
                  <c:v>110.31659998896833</c:v>
                </c:pt>
                <c:pt idx="415">
                  <c:v>110.3938999889606</c:v>
                </c:pt>
                <c:pt idx="416">
                  <c:v>110.4689999889531</c:v>
                </c:pt>
                <c:pt idx="417">
                  <c:v>110.5418999889458</c:v>
                </c:pt>
                <c:pt idx="418">
                  <c:v>110.61269998893872</c:v>
                </c:pt>
                <c:pt idx="419">
                  <c:v>110.68139998893186</c:v>
                </c:pt>
                <c:pt idx="420">
                  <c:v>110.74809998892519</c:v>
                </c:pt>
                <c:pt idx="421">
                  <c:v>110.8128999889187</c:v>
                </c:pt>
                <c:pt idx="422">
                  <c:v>110.87579998891241</c:v>
                </c:pt>
                <c:pt idx="423">
                  <c:v>110.93699998890631</c:v>
                </c:pt>
                <c:pt idx="424">
                  <c:v>110.99639998890035</c:v>
                </c:pt>
                <c:pt idx="425">
                  <c:v>111.0539999888946</c:v>
                </c:pt>
                <c:pt idx="426">
                  <c:v>111.109999988889</c:v>
                </c:pt>
                <c:pt idx="427">
                  <c:v>111.16449998888353</c:v>
                </c:pt>
                <c:pt idx="428">
                  <c:v>111.21739998887824</c:v>
                </c:pt>
                <c:pt idx="429">
                  <c:v>111.2687999888731</c:v>
                </c:pt>
                <c:pt idx="430">
                  <c:v>111.31869998886813</c:v>
                </c:pt>
                <c:pt idx="431">
                  <c:v>111.36729998886327</c:v>
                </c:pt>
                <c:pt idx="432">
                  <c:v>111.41459998885853</c:v>
                </c:pt>
                <c:pt idx="433">
                  <c:v>111.46049998885394</c:v>
                </c:pt>
                <c:pt idx="434">
                  <c:v>111.50509998884948</c:v>
                </c:pt>
                <c:pt idx="435">
                  <c:v>111.54849998884515</c:v>
                </c:pt>
                <c:pt idx="436">
                  <c:v>111.59069998884092</c:v>
                </c:pt>
                <c:pt idx="437">
                  <c:v>111.6316999888368</c:v>
                </c:pt>
                <c:pt idx="438">
                  <c:v>111.67149998883284</c:v>
                </c:pt>
                <c:pt idx="439">
                  <c:v>111.71019998882898</c:v>
                </c:pt>
                <c:pt idx="440">
                  <c:v>111.74779998882521</c:v>
                </c:pt>
                <c:pt idx="441">
                  <c:v>111.78439998882156</c:v>
                </c:pt>
                <c:pt idx="442">
                  <c:v>111.81999998881798</c:v>
                </c:pt>
                <c:pt idx="443">
                  <c:v>111.85459998881453</c:v>
                </c:pt>
                <c:pt idx="444">
                  <c:v>111.88819998881118</c:v>
                </c:pt>
                <c:pt idx="445">
                  <c:v>111.92079998880791</c:v>
                </c:pt>
                <c:pt idx="446">
                  <c:v>111.95249998880473</c:v>
                </c:pt>
                <c:pt idx="447">
                  <c:v>111.98319998880166</c:v>
                </c:pt>
                <c:pt idx="448">
                  <c:v>112.0129999887987</c:v>
                </c:pt>
                <c:pt idx="449">
                  <c:v>112.04189998879579</c:v>
                </c:pt>
                <c:pt idx="450">
                  <c:v>112.06989998879301</c:v>
                </c:pt>
                <c:pt idx="451">
                  <c:v>112.09689998879031</c:v>
                </c:pt>
                <c:pt idx="452">
                  <c:v>112.1229999887877</c:v>
                </c:pt>
                <c:pt idx="453">
                  <c:v>112.14819998878517</c:v>
                </c:pt>
                <c:pt idx="454">
                  <c:v>112.17259998878274</c:v>
                </c:pt>
                <c:pt idx="455">
                  <c:v>112.19619998878039</c:v>
                </c:pt>
                <c:pt idx="456">
                  <c:v>112.21899998877809</c:v>
                </c:pt>
                <c:pt idx="457">
                  <c:v>112.24069998877593</c:v>
                </c:pt>
                <c:pt idx="458">
                  <c:v>112.26129998877387</c:v>
                </c:pt>
                <c:pt idx="459">
                  <c:v>112.28079998877192</c:v>
                </c:pt>
                <c:pt idx="460">
                  <c:v>112.29919998877008</c:v>
                </c:pt>
                <c:pt idx="461">
                  <c:v>112.31669998876831</c:v>
                </c:pt>
                <c:pt idx="462">
                  <c:v>112.33319998876669</c:v>
                </c:pt>
                <c:pt idx="463">
                  <c:v>112.34879998876511</c:v>
                </c:pt>
                <c:pt idx="464">
                  <c:v>112.36349998876364</c:v>
                </c:pt>
                <c:pt idx="465">
                  <c:v>112.37739998876225</c:v>
                </c:pt>
                <c:pt idx="466">
                  <c:v>112.39039998876095</c:v>
                </c:pt>
                <c:pt idx="467">
                  <c:v>112.40249998875973</c:v>
                </c:pt>
                <c:pt idx="468">
                  <c:v>112.4138999887586</c:v>
                </c:pt>
                <c:pt idx="469">
                  <c:v>112.42459998875754</c:v>
                </c:pt>
                <c:pt idx="470">
                  <c:v>112.43459998875653</c:v>
                </c:pt>
                <c:pt idx="471">
                  <c:v>112.44369998875563</c:v>
                </c:pt>
                <c:pt idx="472">
                  <c:v>112.45229998875476</c:v>
                </c:pt>
                <c:pt idx="473">
                  <c:v>112.46029998875396</c:v>
                </c:pt>
                <c:pt idx="474">
                  <c:v>112.46749998875325</c:v>
                </c:pt>
                <c:pt idx="475">
                  <c:v>112.47429998875256</c:v>
                </c:pt>
                <c:pt idx="476">
                  <c:v>112.48029998875197</c:v>
                </c:pt>
                <c:pt idx="477">
                  <c:v>112.48579998875141</c:v>
                </c:pt>
                <c:pt idx="478">
                  <c:v>112.49079998875089</c:v>
                </c:pt>
                <c:pt idx="479">
                  <c:v>112.49509998875047</c:v>
                </c:pt>
                <c:pt idx="480">
                  <c:v>112.49909998875009</c:v>
                </c:pt>
                <c:pt idx="481">
                  <c:v>112.50219998874977</c:v>
                </c:pt>
                <c:pt idx="482">
                  <c:v>112.50519998874948</c:v>
                </c:pt>
                <c:pt idx="483">
                  <c:v>112.50729998874928</c:v>
                </c:pt>
                <c:pt idx="484">
                  <c:v>112.50929998874906</c:v>
                </c:pt>
                <c:pt idx="485">
                  <c:v>112.51039998874896</c:v>
                </c:pt>
                <c:pt idx="486">
                  <c:v>112.51139998874885</c:v>
                </c:pt>
                <c:pt idx="487">
                  <c:v>112.51159998874884</c:v>
                </c:pt>
                <c:pt idx="488">
                  <c:v>112.51159998874884</c:v>
                </c:pt>
                <c:pt idx="489">
                  <c:v>112.5108999887489</c:v>
                </c:pt>
                <c:pt idx="490">
                  <c:v>112.509899988749</c:v>
                </c:pt>
                <c:pt idx="491">
                  <c:v>112.50859998874913</c:v>
                </c:pt>
                <c:pt idx="492">
                  <c:v>112.50659998874934</c:v>
                </c:pt>
                <c:pt idx="493">
                  <c:v>112.50459998874953</c:v>
                </c:pt>
                <c:pt idx="494">
                  <c:v>112.50259998874974</c:v>
                </c:pt>
                <c:pt idx="495">
                  <c:v>112.50059998874994</c:v>
                </c:pt>
                <c:pt idx="496">
                  <c:v>112.49869998875012</c:v>
                </c:pt>
                <c:pt idx="497">
                  <c:v>112.49779998875022</c:v>
                </c:pt>
                <c:pt idx="498">
                  <c:v>112.49819998875017</c:v>
                </c:pt>
                <c:pt idx="499">
                  <c:v>112.49979998875</c:v>
                </c:pt>
                <c:pt idx="500">
                  <c:v>112.5028999887497</c:v>
                </c:pt>
                <c:pt idx="501">
                  <c:v>112.50729998874928</c:v>
                </c:pt>
                <c:pt idx="502">
                  <c:v>112.51289998874871</c:v>
                </c:pt>
                <c:pt idx="503">
                  <c:v>112.51969998874802</c:v>
                </c:pt>
                <c:pt idx="504">
                  <c:v>112.52759998874724</c:v>
                </c:pt>
                <c:pt idx="505">
                  <c:v>112.53659998874635</c:v>
                </c:pt>
                <c:pt idx="506">
                  <c:v>112.54659998874533</c:v>
                </c:pt>
                <c:pt idx="507">
                  <c:v>112.55749998874424</c:v>
                </c:pt>
                <c:pt idx="508">
                  <c:v>112.56919998874307</c:v>
                </c:pt>
                <c:pt idx="509">
                  <c:v>112.58149998874185</c:v>
                </c:pt>
                <c:pt idx="510">
                  <c:v>112.59449998874052</c:v>
                </c:pt>
                <c:pt idx="511">
                  <c:v>112.60819998873917</c:v>
                </c:pt>
                <c:pt idx="512">
                  <c:v>112.62219998873778</c:v>
                </c:pt>
                <c:pt idx="513">
                  <c:v>112.6367999887363</c:v>
                </c:pt>
                <c:pt idx="514">
                  <c:v>112.65179998873481</c:v>
                </c:pt>
                <c:pt idx="515">
                  <c:v>112.66679998873332</c:v>
                </c:pt>
                <c:pt idx="516">
                  <c:v>112.68179998873181</c:v>
                </c:pt>
                <c:pt idx="517">
                  <c:v>112.69769998873022</c:v>
                </c:pt>
                <c:pt idx="518">
                  <c:v>112.71369998872862</c:v>
                </c:pt>
                <c:pt idx="519">
                  <c:v>112.72969998872702</c:v>
                </c:pt>
                <c:pt idx="520">
                  <c:v>112.74569998872542</c:v>
                </c:pt>
                <c:pt idx="521">
                  <c:v>112.76119998872387</c:v>
                </c:pt>
                <c:pt idx="522">
                  <c:v>112.77619998872237</c:v>
                </c:pt>
                <c:pt idx="523">
                  <c:v>112.79119998872088</c:v>
                </c:pt>
                <c:pt idx="524">
                  <c:v>112.80619998871938</c:v>
                </c:pt>
                <c:pt idx="525">
                  <c:v>112.82119998871786</c:v>
                </c:pt>
                <c:pt idx="526">
                  <c:v>112.83619998871639</c:v>
                </c:pt>
                <c:pt idx="527">
                  <c:v>112.85039998871494</c:v>
                </c:pt>
                <c:pt idx="528">
                  <c:v>112.86439998871356</c:v>
                </c:pt>
                <c:pt idx="529">
                  <c:v>112.87839998871216</c:v>
                </c:pt>
                <c:pt idx="530">
                  <c:v>112.89149998871082</c:v>
                </c:pt>
                <c:pt idx="531">
                  <c:v>112.90449998870953</c:v>
                </c:pt>
                <c:pt idx="532">
                  <c:v>112.91709998870829</c:v>
                </c:pt>
                <c:pt idx="533">
                  <c:v>112.92909998870709</c:v>
                </c:pt>
                <c:pt idx="534">
                  <c:v>112.9409999887059</c:v>
                </c:pt>
                <c:pt idx="535">
                  <c:v>112.9519999887048</c:v>
                </c:pt>
                <c:pt idx="536">
                  <c:v>112.9629999887037</c:v>
                </c:pt>
                <c:pt idx="537">
                  <c:v>112.97309998870269</c:v>
                </c:pt>
                <c:pt idx="538">
                  <c:v>112.98309998870167</c:v>
                </c:pt>
                <c:pt idx="539">
                  <c:v>112.99239998870075</c:v>
                </c:pt>
                <c:pt idx="540">
                  <c:v>113.00139998869986</c:v>
                </c:pt>
                <c:pt idx="541">
                  <c:v>113.009799988699</c:v>
                </c:pt>
                <c:pt idx="542">
                  <c:v>113.0177999886982</c:v>
                </c:pt>
                <c:pt idx="543">
                  <c:v>113.02529998869747</c:v>
                </c:pt>
                <c:pt idx="544">
                  <c:v>113.03229998869676</c:v>
                </c:pt>
                <c:pt idx="545">
                  <c:v>113.0388999886961</c:v>
                </c:pt>
                <c:pt idx="546">
                  <c:v>113.04489998869551</c:v>
                </c:pt>
                <c:pt idx="547">
                  <c:v>113.05069998869493</c:v>
                </c:pt>
                <c:pt idx="548">
                  <c:v>113.05569998869443</c:v>
                </c:pt>
                <c:pt idx="549">
                  <c:v>113.06059998869392</c:v>
                </c:pt>
                <c:pt idx="550">
                  <c:v>113.06459998869353</c:v>
                </c:pt>
                <c:pt idx="551">
                  <c:v>113.06859998869314</c:v>
                </c:pt>
                <c:pt idx="552">
                  <c:v>113.07159998869284</c:v>
                </c:pt>
                <c:pt idx="553">
                  <c:v>113.07459998869254</c:v>
                </c:pt>
                <c:pt idx="554">
                  <c:v>113.07679998869231</c:v>
                </c:pt>
                <c:pt idx="555">
                  <c:v>113.07879998869211</c:v>
                </c:pt>
                <c:pt idx="556">
                  <c:v>113.08019998869199</c:v>
                </c:pt>
                <c:pt idx="557">
                  <c:v>113.08109998869188</c:v>
                </c:pt>
                <c:pt idx="558">
                  <c:v>113.08109998869188</c:v>
                </c:pt>
                <c:pt idx="559">
                  <c:v>113.08019998869199</c:v>
                </c:pt>
                <c:pt idx="560">
                  <c:v>113.07849998869216</c:v>
                </c:pt>
                <c:pt idx="561">
                  <c:v>113.07619998869238</c:v>
                </c:pt>
                <c:pt idx="562">
                  <c:v>113.07319998869266</c:v>
                </c:pt>
                <c:pt idx="563">
                  <c:v>113.06939998869305</c:v>
                </c:pt>
                <c:pt idx="564">
                  <c:v>113.06519998869348</c:v>
                </c:pt>
                <c:pt idx="565">
                  <c:v>113.06019998869397</c:v>
                </c:pt>
                <c:pt idx="566">
                  <c:v>113.05469998869452</c:v>
                </c:pt>
                <c:pt idx="567">
                  <c:v>113.04869998869512</c:v>
                </c:pt>
                <c:pt idx="568">
                  <c:v>113.04199998869578</c:v>
                </c:pt>
                <c:pt idx="569">
                  <c:v>113.03499998869648</c:v>
                </c:pt>
                <c:pt idx="570">
                  <c:v>113.02729998869725</c:v>
                </c:pt>
                <c:pt idx="571">
                  <c:v>113.01929998869807</c:v>
                </c:pt>
                <c:pt idx="572">
                  <c:v>113.01069998869892</c:v>
                </c:pt>
                <c:pt idx="573">
                  <c:v>113.00169998869981</c:v>
                </c:pt>
                <c:pt idx="574">
                  <c:v>112.99239998870075</c:v>
                </c:pt>
                <c:pt idx="575">
                  <c:v>112.98239998870176</c:v>
                </c:pt>
                <c:pt idx="576">
                  <c:v>112.97239998870275</c:v>
                </c:pt>
                <c:pt idx="577">
                  <c:v>112.96159998870384</c:v>
                </c:pt>
                <c:pt idx="578">
                  <c:v>112.95059998870492</c:v>
                </c:pt>
                <c:pt idx="579">
                  <c:v>112.93939998870607</c:v>
                </c:pt>
                <c:pt idx="580">
                  <c:v>112.92739998870726</c:v>
                </c:pt>
                <c:pt idx="581">
                  <c:v>112.91539998870846</c:v>
                </c:pt>
                <c:pt idx="582">
                  <c:v>112.90309998870967</c:v>
                </c:pt>
                <c:pt idx="583">
                  <c:v>112.890099988711</c:v>
                </c:pt>
                <c:pt idx="584">
                  <c:v>112.87709998871229</c:v>
                </c:pt>
                <c:pt idx="585">
                  <c:v>112.86409998871358</c:v>
                </c:pt>
                <c:pt idx="586">
                  <c:v>112.85019998871498</c:v>
                </c:pt>
                <c:pt idx="587">
                  <c:v>112.83629998871635</c:v>
                </c:pt>
                <c:pt idx="588">
                  <c:v>112.82229998871776</c:v>
                </c:pt>
                <c:pt idx="589">
                  <c:v>112.80829998871917</c:v>
                </c:pt>
                <c:pt idx="590">
                  <c:v>112.79429998872055</c:v>
                </c:pt>
                <c:pt idx="591">
                  <c:v>112.78029998872195</c:v>
                </c:pt>
                <c:pt idx="592">
                  <c:v>112.76629998872336</c:v>
                </c:pt>
                <c:pt idx="593">
                  <c:v>112.75229998872477</c:v>
                </c:pt>
                <c:pt idx="594">
                  <c:v>112.73829998872617</c:v>
                </c:pt>
                <c:pt idx="595">
                  <c:v>112.72429998872758</c:v>
                </c:pt>
                <c:pt idx="596">
                  <c:v>112.71029998872896</c:v>
                </c:pt>
                <c:pt idx="597">
                  <c:v>112.69539998873046</c:v>
                </c:pt>
                <c:pt idx="598">
                  <c:v>112.68039998873195</c:v>
                </c:pt>
                <c:pt idx="599">
                  <c:v>112.66539998873347</c:v>
                </c:pt>
                <c:pt idx="600">
                  <c:v>112.65039998873496</c:v>
                </c:pt>
                <c:pt idx="601">
                  <c:v>112.63539998873645</c:v>
                </c:pt>
                <c:pt idx="602">
                  <c:v>112.62039998873796</c:v>
                </c:pt>
                <c:pt idx="603">
                  <c:v>112.60459998873955</c:v>
                </c:pt>
                <c:pt idx="604">
                  <c:v>112.58899998874109</c:v>
                </c:pt>
                <c:pt idx="605">
                  <c:v>112.5739999887426</c:v>
                </c:pt>
                <c:pt idx="606">
                  <c:v>112.55959998874404</c:v>
                </c:pt>
                <c:pt idx="607">
                  <c:v>112.54619998874537</c:v>
                </c:pt>
                <c:pt idx="608">
                  <c:v>112.5338999887466</c:v>
                </c:pt>
                <c:pt idx="609">
                  <c:v>112.52299998874769</c:v>
                </c:pt>
                <c:pt idx="610">
                  <c:v>112.51349998874863</c:v>
                </c:pt>
                <c:pt idx="611">
                  <c:v>112.50559998874942</c:v>
                </c:pt>
                <c:pt idx="612">
                  <c:v>112.49919998875006</c:v>
                </c:pt>
                <c:pt idx="613">
                  <c:v>112.49449998875056</c:v>
                </c:pt>
                <c:pt idx="614">
                  <c:v>112.49159998875083</c:v>
                </c:pt>
                <c:pt idx="615">
                  <c:v>112.49069998875092</c:v>
                </c:pt>
                <c:pt idx="616">
                  <c:v>112.49189998875082</c:v>
                </c:pt>
                <c:pt idx="617">
                  <c:v>112.49519998875047</c:v>
                </c:pt>
                <c:pt idx="618">
                  <c:v>112.50079998874992</c:v>
                </c:pt>
                <c:pt idx="619">
                  <c:v>112.50859998874913</c:v>
                </c:pt>
                <c:pt idx="620">
                  <c:v>112.51869998874812</c:v>
                </c:pt>
                <c:pt idx="621">
                  <c:v>112.53109998874689</c:v>
                </c:pt>
                <c:pt idx="622">
                  <c:v>112.54589998874539</c:v>
                </c:pt>
                <c:pt idx="623">
                  <c:v>112.56289998874371</c:v>
                </c:pt>
                <c:pt idx="624">
                  <c:v>112.58209998874179</c:v>
                </c:pt>
                <c:pt idx="625">
                  <c:v>112.60349998873963</c:v>
                </c:pt>
                <c:pt idx="626">
                  <c:v>112.62709998873729</c:v>
                </c:pt>
                <c:pt idx="627">
                  <c:v>112.6527999887347</c:v>
                </c:pt>
                <c:pt idx="628">
                  <c:v>112.68049998873194</c:v>
                </c:pt>
                <c:pt idx="629">
                  <c:v>112.709999988729</c:v>
                </c:pt>
                <c:pt idx="630">
                  <c:v>112.74149998872585</c:v>
                </c:pt>
                <c:pt idx="631">
                  <c:v>112.77479998872252</c:v>
                </c:pt>
                <c:pt idx="632">
                  <c:v>112.80979998871901</c:v>
                </c:pt>
                <c:pt idx="633">
                  <c:v>112.84629998871536</c:v>
                </c:pt>
                <c:pt idx="634">
                  <c:v>112.88409998871158</c:v>
                </c:pt>
                <c:pt idx="635">
                  <c:v>112.91979998870801</c:v>
                </c:pt>
                <c:pt idx="636">
                  <c:v>112.93999998870601</c:v>
                </c:pt>
                <c:pt idx="637">
                  <c:v>112.90809998870918</c:v>
                </c:pt>
                <c:pt idx="638">
                  <c:v>112.84499998871549</c:v>
                </c:pt>
                <c:pt idx="639">
                  <c:v>112.75029998872496</c:v>
                </c:pt>
                <c:pt idx="640">
                  <c:v>112.63339998873664</c:v>
                </c:pt>
                <c:pt idx="641">
                  <c:v>112.50129998874986</c:v>
                </c:pt>
                <c:pt idx="642">
                  <c:v>112.36829998876317</c:v>
                </c:pt>
                <c:pt idx="643">
                  <c:v>112.23459998877652</c:v>
                </c:pt>
                <c:pt idx="644">
                  <c:v>112.10059998878994</c:v>
                </c:pt>
                <c:pt idx="645">
                  <c:v>111.96629998880337</c:v>
                </c:pt>
                <c:pt idx="646">
                  <c:v>111.83129998881685</c:v>
                </c:pt>
                <c:pt idx="647">
                  <c:v>111.69529998883046</c:v>
                </c:pt>
                <c:pt idx="648">
                  <c:v>111.55829998884417</c:v>
                </c:pt>
                <c:pt idx="649">
                  <c:v>111.42009998885798</c:v>
                </c:pt>
                <c:pt idx="650">
                  <c:v>111.279899988872</c:v>
                </c:pt>
                <c:pt idx="651">
                  <c:v>111.13829998888616</c:v>
                </c:pt>
                <c:pt idx="652">
                  <c:v>110.99409998890059</c:v>
                </c:pt>
                <c:pt idx="653">
                  <c:v>110.84829998891516</c:v>
                </c:pt>
                <c:pt idx="654">
                  <c:v>110.69949998893006</c:v>
                </c:pt>
                <c:pt idx="655">
                  <c:v>110.54889998894511</c:v>
                </c:pt>
                <c:pt idx="656">
                  <c:v>110.3948999889605</c:v>
                </c:pt>
                <c:pt idx="657">
                  <c:v>110.2388999889761</c:v>
                </c:pt>
                <c:pt idx="658">
                  <c:v>110.07909998899208</c:v>
                </c:pt>
                <c:pt idx="659">
                  <c:v>109.91719998900828</c:v>
                </c:pt>
                <c:pt idx="660">
                  <c:v>109.75129998902487</c:v>
                </c:pt>
                <c:pt idx="661">
                  <c:v>109.58279998904172</c:v>
                </c:pt>
                <c:pt idx="662">
                  <c:v>109.41019998905898</c:v>
                </c:pt>
                <c:pt idx="663">
                  <c:v>109.23449998907654</c:v>
                </c:pt>
                <c:pt idx="664">
                  <c:v>109.05479998909452</c:v>
                </c:pt>
                <c:pt idx="665">
                  <c:v>108.87159998911282</c:v>
                </c:pt>
                <c:pt idx="666">
                  <c:v>108.68429998913155</c:v>
                </c:pt>
                <c:pt idx="667">
                  <c:v>108.49299998915069</c:v>
                </c:pt>
                <c:pt idx="668">
                  <c:v>108.29759998917024</c:v>
                </c:pt>
                <c:pt idx="669">
                  <c:v>108.09799998919019</c:v>
                </c:pt>
                <c:pt idx="670">
                  <c:v>107.89379998921061</c:v>
                </c:pt>
                <c:pt idx="671">
                  <c:v>107.68049998923195</c:v>
                </c:pt>
                <c:pt idx="672">
                  <c:v>107.47159998925282</c:v>
                </c:pt>
                <c:pt idx="673">
                  <c:v>107.26909998927309</c:v>
                </c:pt>
                <c:pt idx="674">
                  <c:v>107.07399998929259</c:v>
                </c:pt>
                <c:pt idx="675">
                  <c:v>106.88559998931143</c:v>
                </c:pt>
                <c:pt idx="676">
                  <c:v>106.70529998932945</c:v>
                </c:pt>
                <c:pt idx="677">
                  <c:v>105.99469998940052</c:v>
                </c:pt>
                <c:pt idx="678">
                  <c:v>105.89029998941095</c:v>
                </c:pt>
                <c:pt idx="679">
                  <c:v>105.79919998942009</c:v>
                </c:pt>
                <c:pt idx="680">
                  <c:v>105.71869998942813</c:v>
                </c:pt>
                <c:pt idx="681">
                  <c:v>105.64769998943521</c:v>
                </c:pt>
                <c:pt idx="682">
                  <c:v>105.58569998944142</c:v>
                </c:pt>
                <c:pt idx="683">
                  <c:v>105.53259998944674</c:v>
                </c:pt>
                <c:pt idx="684">
                  <c:v>105.48739998945126</c:v>
                </c:pt>
                <c:pt idx="685">
                  <c:v>105.45009998945498</c:v>
                </c:pt>
                <c:pt idx="686">
                  <c:v>105.42059998945793</c:v>
                </c:pt>
                <c:pt idx="687">
                  <c:v>105.39889998946011</c:v>
                </c:pt>
                <c:pt idx="688">
                  <c:v>105.38579998946142</c:v>
                </c:pt>
                <c:pt idx="689">
                  <c:v>105.38209998946178</c:v>
                </c:pt>
                <c:pt idx="690">
                  <c:v>105.38759998946125</c:v>
                </c:pt>
                <c:pt idx="691">
                  <c:v>105.40309998945966</c:v>
                </c:pt>
                <c:pt idx="692">
                  <c:v>105.42859998945713</c:v>
                </c:pt>
                <c:pt idx="693">
                  <c:v>105.46409998945359</c:v>
                </c:pt>
                <c:pt idx="694">
                  <c:v>105.50979998944902</c:v>
                </c:pt>
                <c:pt idx="695">
                  <c:v>105.56529998944346</c:v>
                </c:pt>
                <c:pt idx="696">
                  <c:v>105.63079998943692</c:v>
                </c:pt>
                <c:pt idx="697">
                  <c:v>105.70589998942941</c:v>
                </c:pt>
                <c:pt idx="698">
                  <c:v>105.79019998942098</c:v>
                </c:pt>
                <c:pt idx="699">
                  <c:v>105.88329998941165</c:v>
                </c:pt>
                <c:pt idx="700">
                  <c:v>105.98519998940148</c:v>
                </c:pt>
                <c:pt idx="701">
                  <c:v>106.09519998939047</c:v>
                </c:pt>
                <c:pt idx="702">
                  <c:v>106.21309998937868</c:v>
                </c:pt>
                <c:pt idx="703">
                  <c:v>106.33859998936613</c:v>
                </c:pt>
                <c:pt idx="704">
                  <c:v>106.47129998935287</c:v>
                </c:pt>
                <c:pt idx="705">
                  <c:v>106.61059998933894</c:v>
                </c:pt>
                <c:pt idx="706">
                  <c:v>106.75629998932436</c:v>
                </c:pt>
                <c:pt idx="707">
                  <c:v>106.90779998930921</c:v>
                </c:pt>
                <c:pt idx="708">
                  <c:v>107.06429998929357</c:v>
                </c:pt>
                <c:pt idx="709">
                  <c:v>107.22549998927744</c:v>
                </c:pt>
                <c:pt idx="710">
                  <c:v>107.39059998926095</c:v>
                </c:pt>
                <c:pt idx="711">
                  <c:v>107.55909998924409</c:v>
                </c:pt>
                <c:pt idx="712">
                  <c:v>107.73029998922696</c:v>
                </c:pt>
                <c:pt idx="713">
                  <c:v>107.90379998920962</c:v>
                </c:pt>
                <c:pt idx="714">
                  <c:v>108.08029998919196</c:v>
                </c:pt>
                <c:pt idx="715">
                  <c:v>108.26019998917397</c:v>
                </c:pt>
                <c:pt idx="716">
                  <c:v>108.44379998915559</c:v>
                </c:pt>
                <c:pt idx="717">
                  <c:v>108.6309999891369</c:v>
                </c:pt>
                <c:pt idx="718">
                  <c:v>108.82169998911783</c:v>
                </c:pt>
                <c:pt idx="719">
                  <c:v>109.01539998909846</c:v>
                </c:pt>
                <c:pt idx="720">
                  <c:v>109.21169998907882</c:v>
                </c:pt>
                <c:pt idx="721">
                  <c:v>109.41009998905899</c:v>
                </c:pt>
                <c:pt idx="722">
                  <c:v>109.60979998903902</c:v>
                </c:pt>
                <c:pt idx="723">
                  <c:v>109.81029998901897</c:v>
                </c:pt>
                <c:pt idx="724">
                  <c:v>110.01069998899894</c:v>
                </c:pt>
                <c:pt idx="725">
                  <c:v>110.21039998897896</c:v>
                </c:pt>
                <c:pt idx="726">
                  <c:v>110.40869998895913</c:v>
                </c:pt>
                <c:pt idx="727">
                  <c:v>110.6047999889395</c:v>
                </c:pt>
                <c:pt idx="728">
                  <c:v>110.7980999889202</c:v>
                </c:pt>
                <c:pt idx="729">
                  <c:v>110.9877999889012</c:v>
                </c:pt>
                <c:pt idx="730">
                  <c:v>111.17359998888263</c:v>
                </c:pt>
                <c:pt idx="731">
                  <c:v>111.35459998886452</c:v>
                </c:pt>
                <c:pt idx="732">
                  <c:v>111.53059998884694</c:v>
                </c:pt>
                <c:pt idx="733">
                  <c:v>111.70099998882988</c:v>
                </c:pt>
                <c:pt idx="734">
                  <c:v>111.86549998881344</c:v>
                </c:pt>
                <c:pt idx="735">
                  <c:v>112.02379998879761</c:v>
                </c:pt>
                <c:pt idx="736">
                  <c:v>112.17549998878245</c:v>
                </c:pt>
                <c:pt idx="737">
                  <c:v>112.32049998876792</c:v>
                </c:pt>
                <c:pt idx="738">
                  <c:v>112.45869998875412</c:v>
                </c:pt>
                <c:pt idx="739">
                  <c:v>112.589899988741</c:v>
                </c:pt>
                <c:pt idx="740">
                  <c:v>112.71409998872858</c:v>
                </c:pt>
                <c:pt idx="741">
                  <c:v>112.83129998871686</c:v>
                </c:pt>
                <c:pt idx="742">
                  <c:v>112.94159998870582</c:v>
                </c:pt>
                <c:pt idx="743">
                  <c:v>113.04529998869546</c:v>
                </c:pt>
                <c:pt idx="744">
                  <c:v>113.14229998868578</c:v>
                </c:pt>
                <c:pt idx="745">
                  <c:v>113.2327999886767</c:v>
                </c:pt>
                <c:pt idx="746">
                  <c:v>113.31709998866828</c:v>
                </c:pt>
                <c:pt idx="747">
                  <c:v>113.39549998866043</c:v>
                </c:pt>
                <c:pt idx="748">
                  <c:v>113.46839998865315</c:v>
                </c:pt>
                <c:pt idx="749">
                  <c:v>113.53589998864641</c:v>
                </c:pt>
                <c:pt idx="750">
                  <c:v>113.59859998864015</c:v>
                </c:pt>
                <c:pt idx="751">
                  <c:v>113.65679998863432</c:v>
                </c:pt>
                <c:pt idx="752">
                  <c:v>113.71079998862893</c:v>
                </c:pt>
                <c:pt idx="753">
                  <c:v>113.76109998862388</c:v>
                </c:pt>
                <c:pt idx="754">
                  <c:v>113.80809998861918</c:v>
                </c:pt>
                <c:pt idx="755">
                  <c:v>113.85209998861478</c:v>
                </c:pt>
                <c:pt idx="756">
                  <c:v>113.89359998861063</c:v>
                </c:pt>
                <c:pt idx="757">
                  <c:v>113.93289998860672</c:v>
                </c:pt>
                <c:pt idx="758">
                  <c:v>113.97039998860295</c:v>
                </c:pt>
                <c:pt idx="759">
                  <c:v>114.00669998859931</c:v>
                </c:pt>
                <c:pt idx="760">
                  <c:v>114.04179998859581</c:v>
                </c:pt>
                <c:pt idx="761">
                  <c:v>114.07629998859238</c:v>
                </c:pt>
                <c:pt idx="762">
                  <c:v>114.11029998858896</c:v>
                </c:pt>
                <c:pt idx="763">
                  <c:v>114.14429998858557</c:v>
                </c:pt>
                <c:pt idx="764">
                  <c:v>114.17869998858214</c:v>
                </c:pt>
                <c:pt idx="765">
                  <c:v>114.21369998857863</c:v>
                </c:pt>
                <c:pt idx="766">
                  <c:v>114.24949998857504</c:v>
                </c:pt>
                <c:pt idx="767">
                  <c:v>114.28619998857138</c:v>
                </c:pt>
                <c:pt idx="768">
                  <c:v>114.32409998856758</c:v>
                </c:pt>
                <c:pt idx="769">
                  <c:v>114.36349998856365</c:v>
                </c:pt>
                <c:pt idx="770">
                  <c:v>114.40429998855956</c:v>
                </c:pt>
                <c:pt idx="771">
                  <c:v>114.44679998855531</c:v>
                </c:pt>
                <c:pt idx="772">
                  <c:v>114.4909999885509</c:v>
                </c:pt>
                <c:pt idx="773">
                  <c:v>114.5369999885463</c:v>
                </c:pt>
                <c:pt idx="774">
                  <c:v>114.58489998854151</c:v>
                </c:pt>
                <c:pt idx="775">
                  <c:v>114.63509998853647</c:v>
                </c:pt>
                <c:pt idx="776">
                  <c:v>114.68809998853119</c:v>
                </c:pt>
                <c:pt idx="777">
                  <c:v>114.74429998852555</c:v>
                </c:pt>
                <c:pt idx="778">
                  <c:v>114.80419998851957</c:v>
                </c:pt>
                <c:pt idx="779">
                  <c:v>114.86779998851321</c:v>
                </c:pt>
                <c:pt idx="780">
                  <c:v>114.93529998850647</c:v>
                </c:pt>
                <c:pt idx="781">
                  <c:v>115.00669998849932</c:v>
                </c:pt>
                <c:pt idx="782">
                  <c:v>115.08199998849179</c:v>
                </c:pt>
                <c:pt idx="783">
                  <c:v>115.16109998848388</c:v>
                </c:pt>
                <c:pt idx="784">
                  <c:v>115.24359998847562</c:v>
                </c:pt>
                <c:pt idx="785">
                  <c:v>115.32949998846705</c:v>
                </c:pt>
                <c:pt idx="786">
                  <c:v>115.41849998845814</c:v>
                </c:pt>
                <c:pt idx="787">
                  <c:v>115.51029998844896</c:v>
                </c:pt>
                <c:pt idx="788">
                  <c:v>115.60439998843955</c:v>
                </c:pt>
                <c:pt idx="789">
                  <c:v>115.70049998842995</c:v>
                </c:pt>
                <c:pt idx="790">
                  <c:v>115.79819998842018</c:v>
                </c:pt>
                <c:pt idx="791">
                  <c:v>115.89709998841028</c:v>
                </c:pt>
                <c:pt idx="792">
                  <c:v>115.99699998840029</c:v>
                </c:pt>
                <c:pt idx="793">
                  <c:v>116.09699998839029</c:v>
                </c:pt>
                <c:pt idx="794">
                  <c:v>116.1969999883803</c:v>
                </c:pt>
                <c:pt idx="795">
                  <c:v>116.29689998837031</c:v>
                </c:pt>
                <c:pt idx="796">
                  <c:v>116.3958999883604</c:v>
                </c:pt>
                <c:pt idx="797">
                  <c:v>116.49389998835061</c:v>
                </c:pt>
                <c:pt idx="798">
                  <c:v>116.59049998834095</c:v>
                </c:pt>
                <c:pt idx="799">
                  <c:v>116.68549998833146</c:v>
                </c:pt>
                <c:pt idx="800">
                  <c:v>116.77859998832213</c:v>
                </c:pt>
                <c:pt idx="801">
                  <c:v>116.86959998831304</c:v>
                </c:pt>
                <c:pt idx="802">
                  <c:v>116.95839998830414</c:v>
                </c:pt>
                <c:pt idx="803">
                  <c:v>117.04459998829554</c:v>
                </c:pt>
                <c:pt idx="804">
                  <c:v>117.12839998828716</c:v>
                </c:pt>
                <c:pt idx="805">
                  <c:v>117.20959998827902</c:v>
                </c:pt>
                <c:pt idx="806">
                  <c:v>117.28819998827117</c:v>
                </c:pt>
                <c:pt idx="807">
                  <c:v>117.36419998826358</c:v>
                </c:pt>
                <c:pt idx="808">
                  <c:v>117.43759998825624</c:v>
                </c:pt>
                <c:pt idx="809">
                  <c:v>117.50839998824914</c:v>
                </c:pt>
                <c:pt idx="810">
                  <c:v>117.57689998824229</c:v>
                </c:pt>
                <c:pt idx="811">
                  <c:v>117.6429999882357</c:v>
                </c:pt>
                <c:pt idx="812">
                  <c:v>117.70689998822931</c:v>
                </c:pt>
                <c:pt idx="813">
                  <c:v>117.76879998822309</c:v>
                </c:pt>
                <c:pt idx="814">
                  <c:v>117.82879998821713</c:v>
                </c:pt>
                <c:pt idx="815">
                  <c:v>117.88719998821128</c:v>
                </c:pt>
                <c:pt idx="816">
                  <c:v>117.9438999882056</c:v>
                </c:pt>
                <c:pt idx="817">
                  <c:v>117.99939998820004</c:v>
                </c:pt>
                <c:pt idx="818">
                  <c:v>118.0538999881946</c:v>
                </c:pt>
                <c:pt idx="819">
                  <c:v>118.10759998818924</c:v>
                </c:pt>
                <c:pt idx="820">
                  <c:v>118.16059998818392</c:v>
                </c:pt>
                <c:pt idx="821">
                  <c:v>118.21319998817867</c:v>
                </c:pt>
                <c:pt idx="822">
                  <c:v>118.26519998817346</c:v>
                </c:pt>
                <c:pt idx="823">
                  <c:v>118.31719998816828</c:v>
                </c:pt>
                <c:pt idx="824">
                  <c:v>118.36969998816303</c:v>
                </c:pt>
                <c:pt idx="825">
                  <c:v>118.42269998815773</c:v>
                </c:pt>
                <c:pt idx="826">
                  <c:v>118.47579998815242</c:v>
                </c:pt>
                <c:pt idx="827">
                  <c:v>118.529799988147</c:v>
                </c:pt>
                <c:pt idx="828">
                  <c:v>118.58449998814154</c:v>
                </c:pt>
                <c:pt idx="829">
                  <c:v>118.64009998813597</c:v>
                </c:pt>
                <c:pt idx="830">
                  <c:v>118.69659998813033</c:v>
                </c:pt>
                <c:pt idx="831">
                  <c:v>118.75419998812457</c:v>
                </c:pt>
                <c:pt idx="832">
                  <c:v>118.81289998811869</c:v>
                </c:pt>
                <c:pt idx="833">
                  <c:v>118.87269998811271</c:v>
                </c:pt>
                <c:pt idx="834">
                  <c:v>118.93369998810664</c:v>
                </c:pt>
                <c:pt idx="835">
                  <c:v>118.99599998810038</c:v>
                </c:pt>
                <c:pt idx="836">
                  <c:v>119.05949998809403</c:v>
                </c:pt>
                <c:pt idx="837">
                  <c:v>119.12409998808758</c:v>
                </c:pt>
                <c:pt idx="838">
                  <c:v>119.18979998808103</c:v>
                </c:pt>
                <c:pt idx="839">
                  <c:v>119.25669998807432</c:v>
                </c:pt>
                <c:pt idx="840">
                  <c:v>119.32459998806753</c:v>
                </c:pt>
                <c:pt idx="841">
                  <c:v>119.39359998806063</c:v>
                </c:pt>
                <c:pt idx="842">
                  <c:v>119.46349998805364</c:v>
                </c:pt>
                <c:pt idx="843">
                  <c:v>119.53429998804657</c:v>
                </c:pt>
                <c:pt idx="844">
                  <c:v>119.60579998803942</c:v>
                </c:pt>
                <c:pt idx="845">
                  <c:v>119.67779998803221</c:v>
                </c:pt>
                <c:pt idx="846">
                  <c:v>119.75069998802491</c:v>
                </c:pt>
                <c:pt idx="847">
                  <c:v>119.82369998801761</c:v>
                </c:pt>
                <c:pt idx="848">
                  <c:v>119.89759998801023</c:v>
                </c:pt>
                <c:pt idx="849">
                  <c:v>119.97159998800282</c:v>
                </c:pt>
                <c:pt idx="850">
                  <c:v>120.04559998799542</c:v>
                </c:pt>
                <c:pt idx="851">
                  <c:v>120.11959998798804</c:v>
                </c:pt>
                <c:pt idx="852">
                  <c:v>120.19359998798063</c:v>
                </c:pt>
                <c:pt idx="853">
                  <c:v>120.26759998797324</c:v>
                </c:pt>
                <c:pt idx="854">
                  <c:v>120.34159998796582</c:v>
                </c:pt>
                <c:pt idx="855">
                  <c:v>120.41559998795844</c:v>
                </c:pt>
                <c:pt idx="856">
                  <c:v>120.48959998795102</c:v>
                </c:pt>
                <c:pt idx="857">
                  <c:v>120.56439998794355</c:v>
                </c:pt>
                <c:pt idx="858">
                  <c:v>120.63939998793605</c:v>
                </c:pt>
                <c:pt idx="859">
                  <c:v>120.71439998792856</c:v>
                </c:pt>
                <c:pt idx="860">
                  <c:v>120.78969998792101</c:v>
                </c:pt>
                <c:pt idx="861">
                  <c:v>120.86569998791342</c:v>
                </c:pt>
                <c:pt idx="862">
                  <c:v>120.94169998790582</c:v>
                </c:pt>
                <c:pt idx="863">
                  <c:v>121.01769998789823</c:v>
                </c:pt>
                <c:pt idx="864">
                  <c:v>121.09439998789054</c:v>
                </c:pt>
                <c:pt idx="865">
                  <c:v>121.17139998788285</c:v>
                </c:pt>
                <c:pt idx="866">
                  <c:v>121.24839998787516</c:v>
                </c:pt>
                <c:pt idx="867">
                  <c:v>121.32539998786746</c:v>
                </c:pt>
                <c:pt idx="868">
                  <c:v>121.40239998785975</c:v>
                </c:pt>
                <c:pt idx="869">
                  <c:v>121.47939998785205</c:v>
                </c:pt>
                <c:pt idx="870">
                  <c:v>121.55539998784445</c:v>
                </c:pt>
                <c:pt idx="871">
                  <c:v>121.63139998783686</c:v>
                </c:pt>
                <c:pt idx="872">
                  <c:v>121.70739998782926</c:v>
                </c:pt>
                <c:pt idx="873">
                  <c:v>121.7827999878217</c:v>
                </c:pt>
                <c:pt idx="874">
                  <c:v>121.85779998781422</c:v>
                </c:pt>
                <c:pt idx="875">
                  <c:v>121.93229998780674</c:v>
                </c:pt>
                <c:pt idx="876">
                  <c:v>122.00629998779937</c:v>
                </c:pt>
                <c:pt idx="877">
                  <c:v>122.07949998779205</c:v>
                </c:pt>
                <c:pt idx="878">
                  <c:v>122.15229998778477</c:v>
                </c:pt>
                <c:pt idx="879">
                  <c:v>122.22429998777756</c:v>
                </c:pt>
                <c:pt idx="880">
                  <c:v>122.29559998777043</c:v>
                </c:pt>
                <c:pt idx="881">
                  <c:v>122.36639998776334</c:v>
                </c:pt>
                <c:pt idx="882">
                  <c:v>122.43639998775636</c:v>
                </c:pt>
                <c:pt idx="883">
                  <c:v>122.50559998774943</c:v>
                </c:pt>
                <c:pt idx="884">
                  <c:v>122.57439998774254</c:v>
                </c:pt>
                <c:pt idx="885">
                  <c:v>122.64239998773574</c:v>
                </c:pt>
                <c:pt idx="886">
                  <c:v>122.70979998772901</c:v>
                </c:pt>
                <c:pt idx="887">
                  <c:v>122.7767999877223</c:v>
                </c:pt>
                <c:pt idx="888">
                  <c:v>122.8430999877157</c:v>
                </c:pt>
                <c:pt idx="889">
                  <c:v>122.90909998770908</c:v>
                </c:pt>
                <c:pt idx="890">
                  <c:v>122.97469998770252</c:v>
                </c:pt>
                <c:pt idx="891">
                  <c:v>123.03969998769603</c:v>
                </c:pt>
                <c:pt idx="892">
                  <c:v>123.10469998768951</c:v>
                </c:pt>
                <c:pt idx="893">
                  <c:v>123.16969998768303</c:v>
                </c:pt>
                <c:pt idx="894">
                  <c:v>123.23389998767661</c:v>
                </c:pt>
                <c:pt idx="895">
                  <c:v>123.29789998767019</c:v>
                </c:pt>
                <c:pt idx="896">
                  <c:v>123.3618999876638</c:v>
                </c:pt>
                <c:pt idx="897">
                  <c:v>123.4258999876574</c:v>
                </c:pt>
                <c:pt idx="898">
                  <c:v>123.49009998765098</c:v>
                </c:pt>
                <c:pt idx="899">
                  <c:v>123.55509998764447</c:v>
                </c:pt>
                <c:pt idx="900">
                  <c:v>123.62009998763799</c:v>
                </c:pt>
                <c:pt idx="901">
                  <c:v>123.68509998763147</c:v>
                </c:pt>
                <c:pt idx="902">
                  <c:v>123.75009998762499</c:v>
                </c:pt>
                <c:pt idx="903">
                  <c:v>123.81509998761848</c:v>
                </c:pt>
                <c:pt idx="904">
                  <c:v>123.88079998761191</c:v>
                </c:pt>
                <c:pt idx="905">
                  <c:v>123.94679998760532</c:v>
                </c:pt>
                <c:pt idx="906">
                  <c:v>124.0127999875987</c:v>
                </c:pt>
                <c:pt idx="907">
                  <c:v>124.07919998759206</c:v>
                </c:pt>
                <c:pt idx="908">
                  <c:v>124.14619998758536</c:v>
                </c:pt>
                <c:pt idx="909">
                  <c:v>124.21319998757866</c:v>
                </c:pt>
                <c:pt idx="910">
                  <c:v>124.28059998757193</c:v>
                </c:pt>
                <c:pt idx="911">
                  <c:v>124.34859998756514</c:v>
                </c:pt>
                <c:pt idx="912">
                  <c:v>124.41659998755833</c:v>
                </c:pt>
                <c:pt idx="913">
                  <c:v>124.48469998755152</c:v>
                </c:pt>
                <c:pt idx="914">
                  <c:v>124.55369998754463</c:v>
                </c:pt>
                <c:pt idx="915">
                  <c:v>124.62269998753771</c:v>
                </c:pt>
                <c:pt idx="916">
                  <c:v>124.69169998753082</c:v>
                </c:pt>
                <c:pt idx="917">
                  <c:v>124.76069998752392</c:v>
                </c:pt>
                <c:pt idx="918">
                  <c:v>124.83039998751694</c:v>
                </c:pt>
                <c:pt idx="919">
                  <c:v>124.90039998750996</c:v>
                </c:pt>
                <c:pt idx="920">
                  <c:v>124.97039998750296</c:v>
                </c:pt>
                <c:pt idx="921">
                  <c:v>125.04039998749596</c:v>
                </c:pt>
                <c:pt idx="922">
                  <c:v>125.11039998748896</c:v>
                </c:pt>
                <c:pt idx="923">
                  <c:v>125.18039998748196</c:v>
                </c:pt>
                <c:pt idx="924">
                  <c:v>125.25039998747495</c:v>
                </c:pt>
                <c:pt idx="925">
                  <c:v>125.32039998746797</c:v>
                </c:pt>
                <c:pt idx="926">
                  <c:v>125.39039998746094</c:v>
                </c:pt>
                <c:pt idx="927">
                  <c:v>125.46039998745395</c:v>
                </c:pt>
                <c:pt idx="928">
                  <c:v>125.53039998744697</c:v>
                </c:pt>
                <c:pt idx="929">
                  <c:v>125.60139998743986</c:v>
                </c:pt>
                <c:pt idx="930">
                  <c:v>125.6727999874327</c:v>
                </c:pt>
                <c:pt idx="931">
                  <c:v>125.7449999874255</c:v>
                </c:pt>
                <c:pt idx="932">
                  <c:v>125.81809998741818</c:v>
                </c:pt>
                <c:pt idx="933">
                  <c:v>125.89219998741078</c:v>
                </c:pt>
                <c:pt idx="934">
                  <c:v>125.96719998740326</c:v>
                </c:pt>
                <c:pt idx="935">
                  <c:v>126.04319998739567</c:v>
                </c:pt>
                <c:pt idx="936">
                  <c:v>126.11999998738801</c:v>
                </c:pt>
                <c:pt idx="937">
                  <c:v>126.19759998738022</c:v>
                </c:pt>
                <c:pt idx="938">
                  <c:v>126.27569998737241</c:v>
                </c:pt>
                <c:pt idx="939">
                  <c:v>126.35469998736453</c:v>
                </c:pt>
                <c:pt idx="940">
                  <c:v>126.43369998735662</c:v>
                </c:pt>
                <c:pt idx="941">
                  <c:v>126.51319998734866</c:v>
                </c:pt>
                <c:pt idx="942">
                  <c:v>126.59319998734065</c:v>
                </c:pt>
                <c:pt idx="943">
                  <c:v>126.67279998733271</c:v>
                </c:pt>
                <c:pt idx="944">
                  <c:v>126.75179998732483</c:v>
                </c:pt>
                <c:pt idx="945">
                  <c:v>126.82859998731712</c:v>
                </c:pt>
                <c:pt idx="946">
                  <c:v>126.89019998731095</c:v>
                </c:pt>
                <c:pt idx="947">
                  <c:v>126.93619998730637</c:v>
                </c:pt>
                <c:pt idx="948">
                  <c:v>126.9678999873032</c:v>
                </c:pt>
                <c:pt idx="949">
                  <c:v>126.98699998730129</c:v>
                </c:pt>
                <c:pt idx="950">
                  <c:v>126.99479998730051</c:v>
                </c:pt>
                <c:pt idx="951">
                  <c:v>126.9928999873007</c:v>
                </c:pt>
                <c:pt idx="952">
                  <c:v>126.98229998730176</c:v>
                </c:pt>
                <c:pt idx="953">
                  <c:v>126.96399998730358</c:v>
                </c:pt>
                <c:pt idx="954">
                  <c:v>126.93899998730608</c:v>
                </c:pt>
                <c:pt idx="955">
                  <c:v>126.90809998730919</c:v>
                </c:pt>
                <c:pt idx="956">
                  <c:v>126.87209998731279</c:v>
                </c:pt>
                <c:pt idx="957">
                  <c:v>126.83139998731684</c:v>
                </c:pt>
                <c:pt idx="958">
                  <c:v>126.78679998732132</c:v>
                </c:pt>
                <c:pt idx="959">
                  <c:v>126.73859998732613</c:v>
                </c:pt>
                <c:pt idx="960">
                  <c:v>126.68729998733124</c:v>
                </c:pt>
                <c:pt idx="961">
                  <c:v>126.63329998733667</c:v>
                </c:pt>
                <c:pt idx="962">
                  <c:v>126.57679998734231</c:v>
                </c:pt>
                <c:pt idx="963">
                  <c:v>126.51799998734819</c:v>
                </c:pt>
                <c:pt idx="964">
                  <c:v>126.45709998735428</c:v>
                </c:pt>
                <c:pt idx="965">
                  <c:v>126.39419998736057</c:v>
                </c:pt>
                <c:pt idx="966">
                  <c:v>126.32929998736708</c:v>
                </c:pt>
                <c:pt idx="967">
                  <c:v>126.26249998737374</c:v>
                </c:pt>
                <c:pt idx="968">
                  <c:v>126.1937999873806</c:v>
                </c:pt>
                <c:pt idx="969">
                  <c:v>126.12319998738766</c:v>
                </c:pt>
                <c:pt idx="970">
                  <c:v>126.05069998739494</c:v>
                </c:pt>
                <c:pt idx="971">
                  <c:v>125.97619998740237</c:v>
                </c:pt>
                <c:pt idx="972">
                  <c:v>125.89959998741004</c:v>
                </c:pt>
                <c:pt idx="973">
                  <c:v>125.8208999874179</c:v>
                </c:pt>
                <c:pt idx="974">
                  <c:v>125.74009998742598</c:v>
                </c:pt>
                <c:pt idx="975">
                  <c:v>125.65709998743429</c:v>
                </c:pt>
                <c:pt idx="976">
                  <c:v>125.57189998744281</c:v>
                </c:pt>
                <c:pt idx="977">
                  <c:v>125.48449998745153</c:v>
                </c:pt>
                <c:pt idx="978">
                  <c:v>125.39479998746052</c:v>
                </c:pt>
                <c:pt idx="979">
                  <c:v>125.30279998746971</c:v>
                </c:pt>
                <c:pt idx="980">
                  <c:v>125.20859998747912</c:v>
                </c:pt>
                <c:pt idx="981">
                  <c:v>125.11219998748878</c:v>
                </c:pt>
                <c:pt idx="982">
                  <c:v>125.01349998749863</c:v>
                </c:pt>
                <c:pt idx="983">
                  <c:v>124.91279998750872</c:v>
                </c:pt>
                <c:pt idx="984">
                  <c:v>124.810099987519</c:v>
                </c:pt>
                <c:pt idx="985">
                  <c:v>124.70539998752943</c:v>
                </c:pt>
                <c:pt idx="986">
                  <c:v>124.59889998754011</c:v>
                </c:pt>
                <c:pt idx="987">
                  <c:v>124.49049998755093</c:v>
                </c:pt>
                <c:pt idx="988">
                  <c:v>124.38069998756194</c:v>
                </c:pt>
                <c:pt idx="989">
                  <c:v>124.26929998757308</c:v>
                </c:pt>
                <c:pt idx="990">
                  <c:v>124.15669998758432</c:v>
                </c:pt>
                <c:pt idx="991">
                  <c:v>124.04289998759569</c:v>
                </c:pt>
                <c:pt idx="992">
                  <c:v>123.9280999876072</c:v>
                </c:pt>
                <c:pt idx="993">
                  <c:v>123.81249998761874</c:v>
                </c:pt>
                <c:pt idx="994">
                  <c:v>123.69639998763034</c:v>
                </c:pt>
                <c:pt idx="995">
                  <c:v>123.57939998764206</c:v>
                </c:pt>
                <c:pt idx="996">
                  <c:v>123.46239998765375</c:v>
                </c:pt>
                <c:pt idx="997">
                  <c:v>123.34499998766549</c:v>
                </c:pt>
                <c:pt idx="998">
                  <c:v>123.2269999876773</c:v>
                </c:pt>
                <c:pt idx="999">
                  <c:v>123.10899998768909</c:v>
                </c:pt>
                <c:pt idx="1000">
                  <c:v>122.99169998770083</c:v>
                </c:pt>
                <c:pt idx="1001">
                  <c:v>122.87469998771252</c:v>
                </c:pt>
                <c:pt idx="1002">
                  <c:v>122.75769998772422</c:v>
                </c:pt>
                <c:pt idx="1003">
                  <c:v>122.64069998773593</c:v>
                </c:pt>
                <c:pt idx="1004">
                  <c:v>122.5238999877476</c:v>
                </c:pt>
                <c:pt idx="1005">
                  <c:v>122.40789998775921</c:v>
                </c:pt>
                <c:pt idx="1006">
                  <c:v>122.29189998777079</c:v>
                </c:pt>
                <c:pt idx="1007">
                  <c:v>122.17639998778235</c:v>
                </c:pt>
                <c:pt idx="1008">
                  <c:v>122.06139998779386</c:v>
                </c:pt>
                <c:pt idx="1009">
                  <c:v>121.94639998780534</c:v>
                </c:pt>
                <c:pt idx="1010">
                  <c:v>121.83139998781685</c:v>
                </c:pt>
                <c:pt idx="1011">
                  <c:v>121.71679998782831</c:v>
                </c:pt>
                <c:pt idx="1012">
                  <c:v>121.60279998783972</c:v>
                </c:pt>
                <c:pt idx="1013">
                  <c:v>119.60329998803968</c:v>
                </c:pt>
                <c:pt idx="1014">
                  <c:v>114.24759998857523</c:v>
                </c:pt>
                <c:pt idx="1015">
                  <c:v>105.93649998940633</c:v>
                </c:pt>
                <c:pt idx="1016">
                  <c:v>97.66669999023334</c:v>
                </c:pt>
                <c:pt idx="1017">
                  <c:v>90.145499990985442</c:v>
                </c:pt>
                <c:pt idx="1018">
                  <c:v>83.342299991665755</c:v>
                </c:pt>
                <c:pt idx="1019">
                  <c:v>77.19349999228065</c:v>
                </c:pt>
                <c:pt idx="1020">
                  <c:v>71.630899992836902</c:v>
                </c:pt>
                <c:pt idx="1021">
                  <c:v>66.596899993340315</c:v>
                </c:pt>
                <c:pt idx="1022">
                  <c:v>62.038499993796144</c:v>
                </c:pt>
                <c:pt idx="1023">
                  <c:v>57.908399994209162</c:v>
                </c:pt>
                <c:pt idx="1024">
                  <c:v>54.165199994583475</c:v>
                </c:pt>
                <c:pt idx="1025">
                  <c:v>50.771899994922805</c:v>
                </c:pt>
                <c:pt idx="1026">
                  <c:v>47.695699995230427</c:v>
                </c:pt>
                <c:pt idx="1027">
                  <c:v>44.906599995509339</c:v>
                </c:pt>
                <c:pt idx="1028">
                  <c:v>42.377199995762282</c:v>
                </c:pt>
                <c:pt idx="1029">
                  <c:v>40.111399995988862</c:v>
                </c:pt>
                <c:pt idx="1030">
                  <c:v>38.146599996185337</c:v>
                </c:pt>
                <c:pt idx="1031">
                  <c:v>36.770899996322903</c:v>
                </c:pt>
                <c:pt idx="1032">
                  <c:v>36.093499996390648</c:v>
                </c:pt>
                <c:pt idx="1033">
                  <c:v>36.12909999638709</c:v>
                </c:pt>
                <c:pt idx="1034">
                  <c:v>36.257999996374203</c:v>
                </c:pt>
                <c:pt idx="1035">
                  <c:v>36.339099996366087</c:v>
                </c:pt>
                <c:pt idx="1036">
                  <c:v>36.373599996362643</c:v>
                </c:pt>
                <c:pt idx="1037">
                  <c:v>36.354599996364534</c:v>
                </c:pt>
                <c:pt idx="1038">
                  <c:v>36.2279999963772</c:v>
                </c:pt>
                <c:pt idx="1039">
                  <c:v>35.939999996405994</c:v>
                </c:pt>
                <c:pt idx="1040">
                  <c:v>35.470999996452896</c:v>
                </c:pt>
                <c:pt idx="1041">
                  <c:v>34.830599996516931</c:v>
                </c:pt>
                <c:pt idx="1042">
                  <c:v>34.102799996589717</c:v>
                </c:pt>
                <c:pt idx="1043">
                  <c:v>33.345299996665467</c:v>
                </c:pt>
                <c:pt idx="1044">
                  <c:v>32.572499996742742</c:v>
                </c:pt>
                <c:pt idx="1045">
                  <c:v>31.798799996820119</c:v>
                </c:pt>
                <c:pt idx="1046">
                  <c:v>31.039099996896088</c:v>
                </c:pt>
                <c:pt idx="1047">
                  <c:v>30.30569999696943</c:v>
                </c:pt>
                <c:pt idx="1048">
                  <c:v>29.608599997039136</c:v>
                </c:pt>
                <c:pt idx="1049">
                  <c:v>28.955799997104421</c:v>
                </c:pt>
                <c:pt idx="1050">
                  <c:v>28.353099997164691</c:v>
                </c:pt>
                <c:pt idx="1051">
                  <c:v>27.804099997219584</c:v>
                </c:pt>
                <c:pt idx="1052">
                  <c:v>27.31029999726897</c:v>
                </c:pt>
                <c:pt idx="1053">
                  <c:v>26.871699997312831</c:v>
                </c:pt>
                <c:pt idx="1054">
                  <c:v>26.486699997351327</c:v>
                </c:pt>
                <c:pt idx="1055">
                  <c:v>26.152699997384726</c:v>
                </c:pt>
                <c:pt idx="1056">
                  <c:v>25.865399997413455</c:v>
                </c:pt>
                <c:pt idx="1057">
                  <c:v>25.62009999743799</c:v>
                </c:pt>
                <c:pt idx="1058">
                  <c:v>25.410699997458927</c:v>
                </c:pt>
                <c:pt idx="1059">
                  <c:v>25.231999997476798</c:v>
                </c:pt>
                <c:pt idx="1060">
                  <c:v>25.078299997492167</c:v>
                </c:pt>
                <c:pt idx="1061">
                  <c:v>24.944699997505531</c:v>
                </c:pt>
                <c:pt idx="1062">
                  <c:v>24.826799997517316</c:v>
                </c:pt>
                <c:pt idx="1063">
                  <c:v>24.720499997527952</c:v>
                </c:pt>
                <c:pt idx="1064">
                  <c:v>24.623199997537675</c:v>
                </c:pt>
                <c:pt idx="1065">
                  <c:v>24.53219999754678</c:v>
                </c:pt>
                <c:pt idx="1066">
                  <c:v>24.445899997555408</c:v>
                </c:pt>
                <c:pt idx="1067">
                  <c:v>24.362999997563698</c:v>
                </c:pt>
                <c:pt idx="1068">
                  <c:v>24.282699997571729</c:v>
                </c:pt>
                <c:pt idx="1069">
                  <c:v>24.204399997579557</c:v>
                </c:pt>
                <c:pt idx="1070">
                  <c:v>24.127899997587207</c:v>
                </c:pt>
                <c:pt idx="1071">
                  <c:v>24.052999997594696</c:v>
                </c:pt>
                <c:pt idx="1072">
                  <c:v>23.979499997602051</c:v>
                </c:pt>
                <c:pt idx="1073">
                  <c:v>23.907099997609286</c:v>
                </c:pt>
                <c:pt idx="1074">
                  <c:v>23.835699997616427</c:v>
                </c:pt>
                <c:pt idx="1075">
                  <c:v>23.764999997623498</c:v>
                </c:pt>
                <c:pt idx="1076">
                  <c:v>23.694999997630497</c:v>
                </c:pt>
                <c:pt idx="1077">
                  <c:v>23.624999997637499</c:v>
                </c:pt>
                <c:pt idx="1078">
                  <c:v>23.554999997644497</c:v>
                </c:pt>
                <c:pt idx="1079">
                  <c:v>23.484999997651496</c:v>
                </c:pt>
                <c:pt idx="1080">
                  <c:v>23.414899997658509</c:v>
                </c:pt>
                <c:pt idx="1081">
                  <c:v>23.343899997665609</c:v>
                </c:pt>
                <c:pt idx="1082">
                  <c:v>23.272199997672779</c:v>
                </c:pt>
                <c:pt idx="1083">
                  <c:v>23.19949999768005</c:v>
                </c:pt>
                <c:pt idx="1084">
                  <c:v>23.125699997687427</c:v>
                </c:pt>
                <c:pt idx="1085">
                  <c:v>23.050799997694916</c:v>
                </c:pt>
                <c:pt idx="1086">
                  <c:v>22.975799997702417</c:v>
                </c:pt>
                <c:pt idx="1087">
                  <c:v>22.900999997709899</c:v>
                </c:pt>
                <c:pt idx="1088">
                  <c:v>22.827399997717261</c:v>
                </c:pt>
                <c:pt idx="1089">
                  <c:v>22.755499997724449</c:v>
                </c:pt>
                <c:pt idx="1090">
                  <c:v>22.68559999773144</c:v>
                </c:pt>
                <c:pt idx="1091">
                  <c:v>22.617699997738228</c:v>
                </c:pt>
                <c:pt idx="1092">
                  <c:v>22.551499997744848</c:v>
                </c:pt>
                <c:pt idx="1093">
                  <c:v>22.486999997751298</c:v>
                </c:pt>
                <c:pt idx="1094">
                  <c:v>22.423799997757619</c:v>
                </c:pt>
                <c:pt idx="1095">
                  <c:v>22.361699997763829</c:v>
                </c:pt>
                <c:pt idx="1096">
                  <c:v>22.30019999776998</c:v>
                </c:pt>
                <c:pt idx="1097">
                  <c:v>22.23919999777608</c:v>
                </c:pt>
                <c:pt idx="1098">
                  <c:v>22.17819999778218</c:v>
                </c:pt>
                <c:pt idx="1099">
                  <c:v>22.116899997788309</c:v>
                </c:pt>
                <c:pt idx="1100">
                  <c:v>22.054899997794507</c:v>
                </c:pt>
                <c:pt idx="1101">
                  <c:v>21.992599997800738</c:v>
                </c:pt>
                <c:pt idx="1102">
                  <c:v>21.929599997807038</c:v>
                </c:pt>
                <c:pt idx="1103">
                  <c:v>21.865899997813408</c:v>
                </c:pt>
                <c:pt idx="1104">
                  <c:v>21.801599997819839</c:v>
                </c:pt>
                <c:pt idx="1105">
                  <c:v>21.736599997826339</c:v>
                </c:pt>
                <c:pt idx="1106">
                  <c:v>21.670699997832926</c:v>
                </c:pt>
                <c:pt idx="1107">
                  <c:v>21.604199997839579</c:v>
                </c:pt>
                <c:pt idx="1108">
                  <c:v>21.537199997846276</c:v>
                </c:pt>
                <c:pt idx="1109">
                  <c:v>21.470399997852958</c:v>
                </c:pt>
                <c:pt idx="1110">
                  <c:v>21.404899997859509</c:v>
                </c:pt>
                <c:pt idx="1111">
                  <c:v>21.341299997865871</c:v>
                </c:pt>
                <c:pt idx="1112">
                  <c:v>21.280099997871989</c:v>
                </c:pt>
                <c:pt idx="1113">
                  <c:v>21.221099997877889</c:v>
                </c:pt>
                <c:pt idx="1114">
                  <c:v>21.16439999788356</c:v>
                </c:pt>
                <c:pt idx="1115">
                  <c:v>21.109599997889038</c:v>
                </c:pt>
                <c:pt idx="1116">
                  <c:v>21.056299997894367</c:v>
                </c:pt>
                <c:pt idx="1117">
                  <c:v>21.003999997899598</c:v>
                </c:pt>
                <c:pt idx="1118">
                  <c:v>20.951999997904799</c:v>
                </c:pt>
                <c:pt idx="1119">
                  <c:v>20.899799997910016</c:v>
                </c:pt>
                <c:pt idx="1120">
                  <c:v>20.846599997915337</c:v>
                </c:pt>
                <c:pt idx="1121">
                  <c:v>20.792199997920783</c:v>
                </c:pt>
                <c:pt idx="1122">
                  <c:v>20.736099997926388</c:v>
                </c:pt>
                <c:pt idx="1123">
                  <c:v>20.677999997932197</c:v>
                </c:pt>
                <c:pt idx="1124">
                  <c:v>20.617599997938239</c:v>
                </c:pt>
                <c:pt idx="1125">
                  <c:v>20.554799997944521</c:v>
                </c:pt>
                <c:pt idx="1126">
                  <c:v>20.489399997951061</c:v>
                </c:pt>
                <c:pt idx="1127">
                  <c:v>20.421399997957856</c:v>
                </c:pt>
                <c:pt idx="1128">
                  <c:v>20.350599997964938</c:v>
                </c:pt>
                <c:pt idx="1129">
                  <c:v>20.277199997972282</c:v>
                </c:pt>
                <c:pt idx="1130">
                  <c:v>20.201199997979881</c:v>
                </c:pt>
                <c:pt idx="1131">
                  <c:v>20.122599997987738</c:v>
                </c:pt>
                <c:pt idx="1132">
                  <c:v>20.041999997995799</c:v>
                </c:pt>
                <c:pt idx="1133">
                  <c:v>19.960199998003979</c:v>
                </c:pt>
                <c:pt idx="1134">
                  <c:v>19.878199998012178</c:v>
                </c:pt>
                <c:pt idx="1135">
                  <c:v>19.796499998020352</c:v>
                </c:pt>
                <c:pt idx="1136">
                  <c:v>19.715599998028438</c:v>
                </c:pt>
                <c:pt idx="1137">
                  <c:v>19.635699998036429</c:v>
                </c:pt>
                <c:pt idx="1138">
                  <c:v>19.55669999804433</c:v>
                </c:pt>
                <c:pt idx="1139">
                  <c:v>19.478699998052129</c:v>
                </c:pt>
                <c:pt idx="1140">
                  <c:v>19.401199998059877</c:v>
                </c:pt>
                <c:pt idx="1141">
                  <c:v>19.324199998067581</c:v>
                </c:pt>
                <c:pt idx="1142">
                  <c:v>19.247199998075281</c:v>
                </c:pt>
                <c:pt idx="1143">
                  <c:v>19.169299998083069</c:v>
                </c:pt>
                <c:pt idx="1144">
                  <c:v>19.09109999809089</c:v>
                </c:pt>
                <c:pt idx="1145">
                  <c:v>19.011899998098809</c:v>
                </c:pt>
                <c:pt idx="1146">
                  <c:v>18.93159999810684</c:v>
                </c:pt>
                <c:pt idx="1147">
                  <c:v>18.850099998114992</c:v>
                </c:pt>
                <c:pt idx="1148">
                  <c:v>18.76739999812326</c:v>
                </c:pt>
                <c:pt idx="1149">
                  <c:v>18.683099998131688</c:v>
                </c:pt>
                <c:pt idx="1150">
                  <c:v>18.597499998140247</c:v>
                </c:pt>
                <c:pt idx="1151">
                  <c:v>18.511299998148868</c:v>
                </c:pt>
                <c:pt idx="1152">
                  <c:v>18.425299998157467</c:v>
                </c:pt>
                <c:pt idx="1153">
                  <c:v>18.339699998166029</c:v>
                </c:pt>
                <c:pt idx="1154">
                  <c:v>18.255299998174468</c:v>
                </c:pt>
                <c:pt idx="1155">
                  <c:v>18.172699998182729</c:v>
                </c:pt>
                <c:pt idx="1156">
                  <c:v>18.091699998190826</c:v>
                </c:pt>
                <c:pt idx="1157">
                  <c:v>18.01229999819877</c:v>
                </c:pt>
                <c:pt idx="1158">
                  <c:v>17.934399998206558</c:v>
                </c:pt>
                <c:pt idx="1159">
                  <c:v>17.85769999821423</c:v>
                </c:pt>
                <c:pt idx="1160">
                  <c:v>17.781699998221828</c:v>
                </c:pt>
                <c:pt idx="1161">
                  <c:v>17.70659999822934</c:v>
                </c:pt>
                <c:pt idx="1162">
                  <c:v>17.631599998236837</c:v>
                </c:pt>
                <c:pt idx="1163">
                  <c:v>17.555999998244399</c:v>
                </c:pt>
                <c:pt idx="1164">
                  <c:v>17.479999998251998</c:v>
                </c:pt>
                <c:pt idx="1165">
                  <c:v>17.402999998259695</c:v>
                </c:pt>
                <c:pt idx="1166">
                  <c:v>17.32509999826749</c:v>
                </c:pt>
                <c:pt idx="1167">
                  <c:v>17.24579999827542</c:v>
                </c:pt>
                <c:pt idx="1168">
                  <c:v>17.165199998283477</c:v>
                </c:pt>
                <c:pt idx="1169">
                  <c:v>17.083199998291683</c:v>
                </c:pt>
                <c:pt idx="1170">
                  <c:v>17.003499998299649</c:v>
                </c:pt>
                <c:pt idx="1171">
                  <c:v>16.930499998306949</c:v>
                </c:pt>
                <c:pt idx="1172">
                  <c:v>16.86419999831358</c:v>
                </c:pt>
                <c:pt idx="1173">
                  <c:v>16.804299998319571</c:v>
                </c:pt>
                <c:pt idx="1174">
                  <c:v>16.750799998324922</c:v>
                </c:pt>
                <c:pt idx="1175">
                  <c:v>16.703299998329665</c:v>
                </c:pt>
                <c:pt idx="1176">
                  <c:v>16.66129999833387</c:v>
                </c:pt>
                <c:pt idx="1177">
                  <c:v>16.62429999833757</c:v>
                </c:pt>
                <c:pt idx="1178">
                  <c:v>16.591899998340807</c:v>
                </c:pt>
                <c:pt idx="1179">
                  <c:v>16.563399998343662</c:v>
                </c:pt>
                <c:pt idx="1180">
                  <c:v>16.537999998346198</c:v>
                </c:pt>
                <c:pt idx="1181">
                  <c:v>16.515099998348489</c:v>
                </c:pt>
                <c:pt idx="1182">
                  <c:v>16.494299998350566</c:v>
                </c:pt>
                <c:pt idx="1183">
                  <c:v>16.474899998352512</c:v>
                </c:pt>
                <c:pt idx="1184">
                  <c:v>16.456599998354342</c:v>
                </c:pt>
                <c:pt idx="1185">
                  <c:v>16.438599998356139</c:v>
                </c:pt>
                <c:pt idx="1186">
                  <c:v>16.421599998357841</c:v>
                </c:pt>
                <c:pt idx="1187">
                  <c:v>16.404599998359537</c:v>
                </c:pt>
                <c:pt idx="1188">
                  <c:v>16.386599998361341</c:v>
                </c:pt>
                <c:pt idx="1189">
                  <c:v>16.368699998363127</c:v>
                </c:pt>
                <c:pt idx="1190">
                  <c:v>16.351699998364829</c:v>
                </c:pt>
                <c:pt idx="1191">
                  <c:v>16.33559999836644</c:v>
                </c:pt>
                <c:pt idx="1192">
                  <c:v>16.320999998367899</c:v>
                </c:pt>
                <c:pt idx="1193">
                  <c:v>16.308199998369176</c:v>
                </c:pt>
                <c:pt idx="1194">
                  <c:v>16.297299998370267</c:v>
                </c:pt>
                <c:pt idx="1195">
                  <c:v>16.288199998371176</c:v>
                </c:pt>
                <c:pt idx="1196">
                  <c:v>16.280799998371918</c:v>
                </c:pt>
                <c:pt idx="1197">
                  <c:v>16.274899998372508</c:v>
                </c:pt>
                <c:pt idx="1198">
                  <c:v>16.270099998372988</c:v>
                </c:pt>
                <c:pt idx="1199">
                  <c:v>16.266099998373392</c:v>
                </c:pt>
                <c:pt idx="1200">
                  <c:v>16.262099998373788</c:v>
                </c:pt>
                <c:pt idx="1201">
                  <c:v>16.258099998374188</c:v>
                </c:pt>
                <c:pt idx="1202">
                  <c:v>16.254099998374588</c:v>
                </c:pt>
                <c:pt idx="1203">
                  <c:v>16.249799998375018</c:v>
                </c:pt>
                <c:pt idx="1204">
                  <c:v>16.244599998375538</c:v>
                </c:pt>
                <c:pt idx="1205">
                  <c:v>16.238299998376167</c:v>
                </c:pt>
                <c:pt idx="1206">
                  <c:v>16.230799998376916</c:v>
                </c:pt>
                <c:pt idx="1207">
                  <c:v>16.222099998377789</c:v>
                </c:pt>
                <c:pt idx="1208">
                  <c:v>16.212499998378746</c:v>
                </c:pt>
                <c:pt idx="1209">
                  <c:v>16.20249999837975</c:v>
                </c:pt>
                <c:pt idx="1210">
                  <c:v>16.193199998380681</c:v>
                </c:pt>
                <c:pt idx="1211">
                  <c:v>16.18459999838154</c:v>
                </c:pt>
                <c:pt idx="1212">
                  <c:v>16.177099998382289</c:v>
                </c:pt>
                <c:pt idx="1213">
                  <c:v>16.170799998382918</c:v>
                </c:pt>
                <c:pt idx="1214">
                  <c:v>16.165599998383438</c:v>
                </c:pt>
                <c:pt idx="1215">
                  <c:v>16.161599998383839</c:v>
                </c:pt>
                <c:pt idx="1216">
                  <c:v>16.158499998384151</c:v>
                </c:pt>
                <c:pt idx="1217">
                  <c:v>16.155899998384406</c:v>
                </c:pt>
                <c:pt idx="1218">
                  <c:v>16.15389999838461</c:v>
                </c:pt>
                <c:pt idx="1219">
                  <c:v>16.15189999838481</c:v>
                </c:pt>
                <c:pt idx="1220">
                  <c:v>16.149299998385068</c:v>
                </c:pt>
                <c:pt idx="1221">
                  <c:v>16.14629999838537</c:v>
                </c:pt>
                <c:pt idx="1222">
                  <c:v>16.142399998385756</c:v>
                </c:pt>
                <c:pt idx="1223">
                  <c:v>16.137599998386236</c:v>
                </c:pt>
                <c:pt idx="1224">
                  <c:v>16.131799998386818</c:v>
                </c:pt>
                <c:pt idx="1225">
                  <c:v>16.124599998387541</c:v>
                </c:pt>
                <c:pt idx="1226">
                  <c:v>16.11639999838836</c:v>
                </c:pt>
                <c:pt idx="1227">
                  <c:v>16.107399998389258</c:v>
                </c:pt>
                <c:pt idx="1228">
                  <c:v>16.09839999839016</c:v>
                </c:pt>
                <c:pt idx="1229">
                  <c:v>16.090199998390979</c:v>
                </c:pt>
                <c:pt idx="1230">
                  <c:v>16.082799998391721</c:v>
                </c:pt>
                <c:pt idx="1231">
                  <c:v>16.07649999839235</c:v>
                </c:pt>
                <c:pt idx="1232">
                  <c:v>16.07129999839287</c:v>
                </c:pt>
                <c:pt idx="1233">
                  <c:v>16.067399998393256</c:v>
                </c:pt>
                <c:pt idx="1234">
                  <c:v>16.064399998393558</c:v>
                </c:pt>
                <c:pt idx="1235">
                  <c:v>16.062299998393769</c:v>
                </c:pt>
                <c:pt idx="1236">
                  <c:v>16.060299998393969</c:v>
                </c:pt>
                <c:pt idx="1237">
                  <c:v>16.059199998394078</c:v>
                </c:pt>
                <c:pt idx="1238">
                  <c:v>16.057499998394249</c:v>
                </c:pt>
                <c:pt idx="1239">
                  <c:v>16.055499998394446</c:v>
                </c:pt>
                <c:pt idx="1240">
                  <c:v>16.053099998394689</c:v>
                </c:pt>
                <c:pt idx="1241">
                  <c:v>16.049899998395009</c:v>
                </c:pt>
                <c:pt idx="1242">
                  <c:v>16.045699998395431</c:v>
                </c:pt>
                <c:pt idx="1243">
                  <c:v>16.040399998395962</c:v>
                </c:pt>
                <c:pt idx="1244">
                  <c:v>16.033899998396606</c:v>
                </c:pt>
                <c:pt idx="1245">
                  <c:v>16.026599998397337</c:v>
                </c:pt>
                <c:pt idx="1246">
                  <c:v>16.018599998398138</c:v>
                </c:pt>
                <c:pt idx="1247">
                  <c:v>16.010999998398898</c:v>
                </c:pt>
                <c:pt idx="1248">
                  <c:v>16.0039999983996</c:v>
                </c:pt>
                <c:pt idx="1249">
                  <c:v>15.9979999984002</c:v>
                </c:pt>
                <c:pt idx="1250">
                  <c:v>15.993099998400689</c:v>
                </c:pt>
                <c:pt idx="1251">
                  <c:v>15.989299998401069</c:v>
                </c:pt>
                <c:pt idx="1252">
                  <c:v>15.98639999840136</c:v>
                </c:pt>
                <c:pt idx="1253">
                  <c:v>15.98439999840156</c:v>
                </c:pt>
                <c:pt idx="1254">
                  <c:v>15.98319999840168</c:v>
                </c:pt>
                <c:pt idx="1255">
                  <c:v>15.982199998401779</c:v>
                </c:pt>
                <c:pt idx="1256">
                  <c:v>15.98119999840188</c:v>
                </c:pt>
                <c:pt idx="1257">
                  <c:v>15.980199998401979</c:v>
                </c:pt>
                <c:pt idx="1258">
                  <c:v>15.97919999840208</c:v>
                </c:pt>
                <c:pt idx="1259">
                  <c:v>15.977599998402241</c:v>
                </c:pt>
                <c:pt idx="1260">
                  <c:v>15.97529999840247</c:v>
                </c:pt>
                <c:pt idx="1261">
                  <c:v>15.972099998402786</c:v>
                </c:pt>
                <c:pt idx="1262">
                  <c:v>15.967799998403219</c:v>
                </c:pt>
                <c:pt idx="1263">
                  <c:v>15.96269999840373</c:v>
                </c:pt>
                <c:pt idx="1264">
                  <c:v>15.956699998404329</c:v>
                </c:pt>
                <c:pt idx="1265">
                  <c:v>15.950699998404929</c:v>
                </c:pt>
                <c:pt idx="1266">
                  <c:v>15.945399998405458</c:v>
                </c:pt>
                <c:pt idx="1267">
                  <c:v>15.940899998405907</c:v>
                </c:pt>
                <c:pt idx="1268">
                  <c:v>15.937599998406238</c:v>
                </c:pt>
                <c:pt idx="1269">
                  <c:v>15.935999998406398</c:v>
                </c:pt>
                <c:pt idx="1270">
                  <c:v>15.935799998406418</c:v>
                </c:pt>
                <c:pt idx="1271">
                  <c:v>15.937199998406282</c:v>
                </c:pt>
                <c:pt idx="1272">
                  <c:v>15.939799998406018</c:v>
                </c:pt>
                <c:pt idx="1273">
                  <c:v>15.943499998405649</c:v>
                </c:pt>
                <c:pt idx="1274">
                  <c:v>15.948099998405187</c:v>
                </c:pt>
                <c:pt idx="1275">
                  <c:v>15.953099998404689</c:v>
                </c:pt>
                <c:pt idx="1276">
                  <c:v>15.95809999840419</c:v>
                </c:pt>
                <c:pt idx="1277">
                  <c:v>15.96309999840369</c:v>
                </c:pt>
                <c:pt idx="1278">
                  <c:v>15.96789999840321</c:v>
                </c:pt>
                <c:pt idx="1279">
                  <c:v>15.97189999840281</c:v>
                </c:pt>
                <c:pt idx="1280">
                  <c:v>15.974799998402521</c:v>
                </c:pt>
                <c:pt idx="1281">
                  <c:v>15.976399998402361</c:v>
                </c:pt>
                <c:pt idx="1282">
                  <c:v>15.977199998402281</c:v>
                </c:pt>
                <c:pt idx="1283">
                  <c:v>15.977199998402281</c:v>
                </c:pt>
                <c:pt idx="1284">
                  <c:v>15.97729999840227</c:v>
                </c:pt>
                <c:pt idx="1285">
                  <c:v>15.97829999840217</c:v>
                </c:pt>
                <c:pt idx="1286">
                  <c:v>15.98029999840197</c:v>
                </c:pt>
                <c:pt idx="1287">
                  <c:v>15.983399998401659</c:v>
                </c:pt>
                <c:pt idx="1288">
                  <c:v>15.987699998401229</c:v>
                </c:pt>
                <c:pt idx="1289">
                  <c:v>15.993099998400689</c:v>
                </c:pt>
                <c:pt idx="1290">
                  <c:v>15.999699998400029</c:v>
                </c:pt>
                <c:pt idx="1291">
                  <c:v>16.007399998399258</c:v>
                </c:pt>
                <c:pt idx="1292">
                  <c:v>16.016199998398381</c:v>
                </c:pt>
                <c:pt idx="1293">
                  <c:v>16.025899998397406</c:v>
                </c:pt>
                <c:pt idx="1294">
                  <c:v>16.035999998396399</c:v>
                </c:pt>
                <c:pt idx="1295">
                  <c:v>16.0469999983953</c:v>
                </c:pt>
                <c:pt idx="1296">
                  <c:v>16.057999998394202</c:v>
                </c:pt>
                <c:pt idx="1297">
                  <c:v>16.06819999839318</c:v>
                </c:pt>
                <c:pt idx="1298">
                  <c:v>16.07809999839219</c:v>
                </c:pt>
                <c:pt idx="1299">
                  <c:v>16.087099998391288</c:v>
                </c:pt>
                <c:pt idx="1300">
                  <c:v>16.095199998390477</c:v>
                </c:pt>
                <c:pt idx="1301">
                  <c:v>16.10319999838968</c:v>
                </c:pt>
                <c:pt idx="1302">
                  <c:v>16.111199998388877</c:v>
                </c:pt>
                <c:pt idx="1303">
                  <c:v>16.118199998388182</c:v>
                </c:pt>
                <c:pt idx="1304">
                  <c:v>16.12519999838748</c:v>
                </c:pt>
                <c:pt idx="1305">
                  <c:v>16.132199998386781</c:v>
                </c:pt>
                <c:pt idx="1306">
                  <c:v>16.139199998386076</c:v>
                </c:pt>
                <c:pt idx="1307">
                  <c:v>16.145699998385432</c:v>
                </c:pt>
                <c:pt idx="1308">
                  <c:v>16.151499998384846</c:v>
                </c:pt>
                <c:pt idx="1309">
                  <c:v>16.15629999838437</c:v>
                </c:pt>
                <c:pt idx="1310">
                  <c:v>16.159899998384009</c:v>
                </c:pt>
                <c:pt idx="1311">
                  <c:v>16.162199998383777</c:v>
                </c:pt>
                <c:pt idx="1312">
                  <c:v>16.162799998383719</c:v>
                </c:pt>
                <c:pt idx="1313">
                  <c:v>16.161599998383839</c:v>
                </c:pt>
                <c:pt idx="1314">
                  <c:v>16.158499998384151</c:v>
                </c:pt>
                <c:pt idx="1315">
                  <c:v>16.153399998384661</c:v>
                </c:pt>
                <c:pt idx="1316">
                  <c:v>16.146099998385388</c:v>
                </c:pt>
                <c:pt idx="1317">
                  <c:v>16.137199998386279</c:v>
                </c:pt>
                <c:pt idx="1318">
                  <c:v>16.127199998387276</c:v>
                </c:pt>
                <c:pt idx="1319">
                  <c:v>16.116199998388378</c:v>
                </c:pt>
                <c:pt idx="1320">
                  <c:v>16.10519999838948</c:v>
                </c:pt>
                <c:pt idx="1321">
                  <c:v>16.094199998390579</c:v>
                </c:pt>
                <c:pt idx="1322">
                  <c:v>16.083199998391681</c:v>
                </c:pt>
                <c:pt idx="1323">
                  <c:v>16.072999998392699</c:v>
                </c:pt>
                <c:pt idx="1324">
                  <c:v>16.062999998393696</c:v>
                </c:pt>
                <c:pt idx="1325">
                  <c:v>16.053199998394682</c:v>
                </c:pt>
                <c:pt idx="1326">
                  <c:v>16.04419999839558</c:v>
                </c:pt>
                <c:pt idx="1327">
                  <c:v>16.035199998396479</c:v>
                </c:pt>
                <c:pt idx="1328">
                  <c:v>16.026199998397377</c:v>
                </c:pt>
                <c:pt idx="1329">
                  <c:v>16.017199998398279</c:v>
                </c:pt>
                <c:pt idx="1330">
                  <c:v>16.008199998399178</c:v>
                </c:pt>
                <c:pt idx="1331">
                  <c:v>15.99919999840008</c:v>
                </c:pt>
                <c:pt idx="1332">
                  <c:v>15.990199998400978</c:v>
                </c:pt>
                <c:pt idx="1333">
                  <c:v>15.98039999840196</c:v>
                </c:pt>
                <c:pt idx="1334">
                  <c:v>15.97089999840291</c:v>
                </c:pt>
                <c:pt idx="1335">
                  <c:v>15.96189999840381</c:v>
                </c:pt>
                <c:pt idx="1336">
                  <c:v>15.953699998404627</c:v>
                </c:pt>
                <c:pt idx="1337">
                  <c:v>15.946699998405329</c:v>
                </c:pt>
                <c:pt idx="1338">
                  <c:v>15.941099998405891</c:v>
                </c:pt>
                <c:pt idx="1339">
                  <c:v>15.936799998406318</c:v>
                </c:pt>
                <c:pt idx="1340">
                  <c:v>15.934099998406591</c:v>
                </c:pt>
                <c:pt idx="1341">
                  <c:v>15.93259999840674</c:v>
                </c:pt>
                <c:pt idx="1342">
                  <c:v>15.932299998406769</c:v>
                </c:pt>
                <c:pt idx="1343">
                  <c:v>15.933099998406689</c:v>
                </c:pt>
                <c:pt idx="1344">
                  <c:v>15.934599998406538</c:v>
                </c:pt>
                <c:pt idx="1345">
                  <c:v>15.936599998406338</c:v>
                </c:pt>
                <c:pt idx="1346">
                  <c:v>15.938599998406138</c:v>
                </c:pt>
                <c:pt idx="1347">
                  <c:v>15.940599998405938</c:v>
                </c:pt>
                <c:pt idx="1348">
                  <c:v>15.94259999840574</c:v>
                </c:pt>
                <c:pt idx="1349">
                  <c:v>15.944499998405547</c:v>
                </c:pt>
                <c:pt idx="1350">
                  <c:v>15.945499998405449</c:v>
                </c:pt>
                <c:pt idx="1351">
                  <c:v>15.945699998405431</c:v>
                </c:pt>
                <c:pt idx="1352">
                  <c:v>15.944999998405498</c:v>
                </c:pt>
                <c:pt idx="1353">
                  <c:v>15.943199998405678</c:v>
                </c:pt>
                <c:pt idx="1354">
                  <c:v>15.940899998405907</c:v>
                </c:pt>
                <c:pt idx="1355">
                  <c:v>15.937899998406211</c:v>
                </c:pt>
                <c:pt idx="1356">
                  <c:v>15.934899998406511</c:v>
                </c:pt>
                <c:pt idx="1357">
                  <c:v>15.932899998406707</c:v>
                </c:pt>
                <c:pt idx="1358">
                  <c:v>15.930899998406908</c:v>
                </c:pt>
                <c:pt idx="1359">
                  <c:v>15.929199998407078</c:v>
                </c:pt>
                <c:pt idx="1360">
                  <c:v>15.928199998407178</c:v>
                </c:pt>
                <c:pt idx="1361">
                  <c:v>15.927199998407279</c:v>
                </c:pt>
                <c:pt idx="1362">
                  <c:v>15.926199998407379</c:v>
                </c:pt>
                <c:pt idx="1363">
                  <c:v>15.925199998407479</c:v>
                </c:pt>
                <c:pt idx="1364">
                  <c:v>15.924199998407579</c:v>
                </c:pt>
                <c:pt idx="1365">
                  <c:v>15.923199998407679</c:v>
                </c:pt>
                <c:pt idx="1366">
                  <c:v>15.92149999840785</c:v>
                </c:pt>
                <c:pt idx="1367">
                  <c:v>15.919199998408079</c:v>
                </c:pt>
                <c:pt idx="1368">
                  <c:v>15.915999998408399</c:v>
                </c:pt>
                <c:pt idx="1369">
                  <c:v>15.911799998408819</c:v>
                </c:pt>
                <c:pt idx="1370">
                  <c:v>15.906599998409339</c:v>
                </c:pt>
                <c:pt idx="1371">
                  <c:v>15.900599998409939</c:v>
                </c:pt>
                <c:pt idx="1372">
                  <c:v>15.89419999841058</c:v>
                </c:pt>
                <c:pt idx="1373">
                  <c:v>15.887699998411229</c:v>
                </c:pt>
                <c:pt idx="1374">
                  <c:v>15.881699998411829</c:v>
                </c:pt>
                <c:pt idx="1375">
                  <c:v>15.875699998412429</c:v>
                </c:pt>
                <c:pt idx="1376">
                  <c:v>15.870499998412948</c:v>
                </c:pt>
                <c:pt idx="1377">
                  <c:v>15.865699998413429</c:v>
                </c:pt>
                <c:pt idx="1378">
                  <c:v>15.86169999841383</c:v>
                </c:pt>
                <c:pt idx="1379">
                  <c:v>15.85809999841419</c:v>
                </c:pt>
                <c:pt idx="1380">
                  <c:v>15.855099998414488</c:v>
                </c:pt>
                <c:pt idx="1381">
                  <c:v>15.852099998414788</c:v>
                </c:pt>
                <c:pt idx="1382">
                  <c:v>15.849099998415088</c:v>
                </c:pt>
                <c:pt idx="1383">
                  <c:v>15.846099998415388</c:v>
                </c:pt>
                <c:pt idx="1384">
                  <c:v>15.843099998415688</c:v>
                </c:pt>
                <c:pt idx="1385">
                  <c:v>15.840099998415988</c:v>
                </c:pt>
                <c:pt idx="1386">
                  <c:v>15.836599998416339</c:v>
                </c:pt>
                <c:pt idx="1387">
                  <c:v>15.83259999841674</c:v>
                </c:pt>
                <c:pt idx="1388">
                  <c:v>15.82779999841722</c:v>
                </c:pt>
                <c:pt idx="1389">
                  <c:v>15.822799998417718</c:v>
                </c:pt>
                <c:pt idx="1390">
                  <c:v>15.81779999841822</c:v>
                </c:pt>
                <c:pt idx="1391">
                  <c:v>15.812799998418718</c:v>
                </c:pt>
                <c:pt idx="1392">
                  <c:v>15.807999998419199</c:v>
                </c:pt>
                <c:pt idx="1393">
                  <c:v>15.803999998419599</c:v>
                </c:pt>
                <c:pt idx="1394">
                  <c:v>15.800999998419901</c:v>
                </c:pt>
                <c:pt idx="1395">
                  <c:v>15.798799998420119</c:v>
                </c:pt>
                <c:pt idx="1396">
                  <c:v>15.797499998420246</c:v>
                </c:pt>
                <c:pt idx="1397">
                  <c:v>15.796799998420317</c:v>
                </c:pt>
                <c:pt idx="1398">
                  <c:v>15.796799998420317</c:v>
                </c:pt>
                <c:pt idx="1399">
                  <c:v>15.797199998420279</c:v>
                </c:pt>
                <c:pt idx="1400">
                  <c:v>15.798199998420181</c:v>
                </c:pt>
                <c:pt idx="1401">
                  <c:v>15.799199998420079</c:v>
                </c:pt>
                <c:pt idx="1402">
                  <c:v>15.80009999841999</c:v>
                </c:pt>
                <c:pt idx="1403">
                  <c:v>15.80009999841999</c:v>
                </c:pt>
                <c:pt idx="1404">
                  <c:v>15.80009999841999</c:v>
                </c:pt>
                <c:pt idx="1405">
                  <c:v>15.799199998420079</c:v>
                </c:pt>
                <c:pt idx="1406">
                  <c:v>15.79769999842023</c:v>
                </c:pt>
                <c:pt idx="1407">
                  <c:v>15.795399998420461</c:v>
                </c:pt>
                <c:pt idx="1408">
                  <c:v>15.792399998420759</c:v>
                </c:pt>
                <c:pt idx="1409">
                  <c:v>15.789399998421061</c:v>
                </c:pt>
                <c:pt idx="1410">
                  <c:v>15.786399998421359</c:v>
                </c:pt>
                <c:pt idx="1411">
                  <c:v>15.783399998421661</c:v>
                </c:pt>
                <c:pt idx="1412">
                  <c:v>15.780399998421959</c:v>
                </c:pt>
                <c:pt idx="1413">
                  <c:v>15.778299998422167</c:v>
                </c:pt>
                <c:pt idx="1414">
                  <c:v>15.77629999842237</c:v>
                </c:pt>
                <c:pt idx="1415">
                  <c:v>15.775299998422469</c:v>
                </c:pt>
                <c:pt idx="1416">
                  <c:v>15.77429999842257</c:v>
                </c:pt>
                <c:pt idx="1417">
                  <c:v>15.77349999842265</c:v>
                </c:pt>
                <c:pt idx="1418">
                  <c:v>15.77349999842265</c:v>
                </c:pt>
                <c:pt idx="1419">
                  <c:v>15.77329999842267</c:v>
                </c:pt>
                <c:pt idx="1420">
                  <c:v>15.772299998422767</c:v>
                </c:pt>
                <c:pt idx="1421">
                  <c:v>15.771299998422869</c:v>
                </c:pt>
                <c:pt idx="1422">
                  <c:v>15.770199998422981</c:v>
                </c:pt>
                <c:pt idx="1423">
                  <c:v>15.768199998423178</c:v>
                </c:pt>
                <c:pt idx="1424">
                  <c:v>15.765599998423438</c:v>
                </c:pt>
                <c:pt idx="1425">
                  <c:v>15.762299998423767</c:v>
                </c:pt>
                <c:pt idx="1426">
                  <c:v>15.758299998424167</c:v>
                </c:pt>
                <c:pt idx="1427">
                  <c:v>15.754299998424568</c:v>
                </c:pt>
                <c:pt idx="1428">
                  <c:v>15.750299998424968</c:v>
                </c:pt>
                <c:pt idx="1429">
                  <c:v>15.746299998425368</c:v>
                </c:pt>
                <c:pt idx="1430">
                  <c:v>15.742299998425768</c:v>
                </c:pt>
                <c:pt idx="1431">
                  <c:v>15.73929999842607</c:v>
                </c:pt>
                <c:pt idx="1432">
                  <c:v>15.736399998426359</c:v>
                </c:pt>
                <c:pt idx="1433">
                  <c:v>15.734399998426559</c:v>
                </c:pt>
                <c:pt idx="1434">
                  <c:v>15.73249999842675</c:v>
                </c:pt>
                <c:pt idx="1435">
                  <c:v>15.731499998426848</c:v>
                </c:pt>
                <c:pt idx="1436">
                  <c:v>15.73049999842695</c:v>
                </c:pt>
                <c:pt idx="1437">
                  <c:v>15.729499998427048</c:v>
                </c:pt>
                <c:pt idx="1438">
                  <c:v>15.72849999842715</c:v>
                </c:pt>
                <c:pt idx="1439">
                  <c:v>15.727499998427248</c:v>
                </c:pt>
                <c:pt idx="1440">
                  <c:v>15.72649999842735</c:v>
                </c:pt>
                <c:pt idx="1441">
                  <c:v>15.72449999842755</c:v>
                </c:pt>
                <c:pt idx="1442">
                  <c:v>15.722399998427759</c:v>
                </c:pt>
                <c:pt idx="1443">
                  <c:v>15.719399998428059</c:v>
                </c:pt>
                <c:pt idx="1444">
                  <c:v>15.715899998428409</c:v>
                </c:pt>
                <c:pt idx="1445">
                  <c:v>15.711899998428809</c:v>
                </c:pt>
                <c:pt idx="1446">
                  <c:v>15.707899998429209</c:v>
                </c:pt>
                <c:pt idx="1447">
                  <c:v>15.704099998429591</c:v>
                </c:pt>
                <c:pt idx="1448">
                  <c:v>15.701099998429889</c:v>
                </c:pt>
                <c:pt idx="1449">
                  <c:v>15.69819999843018</c:v>
                </c:pt>
                <c:pt idx="1450">
                  <c:v>15.696199998430377</c:v>
                </c:pt>
                <c:pt idx="1451">
                  <c:v>15.694599998430537</c:v>
                </c:pt>
                <c:pt idx="1452">
                  <c:v>15.69359999843064</c:v>
                </c:pt>
                <c:pt idx="1453">
                  <c:v>15.692999998430697</c:v>
                </c:pt>
                <c:pt idx="1454">
                  <c:v>15.692999998430697</c:v>
                </c:pt>
                <c:pt idx="1455">
                  <c:v>15.692999998430697</c:v>
                </c:pt>
                <c:pt idx="1456">
                  <c:v>15.692999998430697</c:v>
                </c:pt>
                <c:pt idx="1457">
                  <c:v>15.692999998430697</c:v>
                </c:pt>
                <c:pt idx="1458">
                  <c:v>15.692999998430697</c:v>
                </c:pt>
                <c:pt idx="1459">
                  <c:v>15.692999998430697</c:v>
                </c:pt>
                <c:pt idx="1460">
                  <c:v>15.692399998430759</c:v>
                </c:pt>
                <c:pt idx="1461">
                  <c:v>15.691399998430857</c:v>
                </c:pt>
                <c:pt idx="1462">
                  <c:v>15.68959999843104</c:v>
                </c:pt>
                <c:pt idx="1463">
                  <c:v>15.687599998431239</c:v>
                </c:pt>
                <c:pt idx="1464">
                  <c:v>15.68559999843144</c:v>
                </c:pt>
                <c:pt idx="1465">
                  <c:v>15.683599998431639</c:v>
                </c:pt>
                <c:pt idx="1466">
                  <c:v>15.681599998431839</c:v>
                </c:pt>
                <c:pt idx="1467">
                  <c:v>15.680499998431952</c:v>
                </c:pt>
                <c:pt idx="1468">
                  <c:v>15.67949999843205</c:v>
                </c:pt>
                <c:pt idx="1469">
                  <c:v>15.679299998432068</c:v>
                </c:pt>
                <c:pt idx="1470">
                  <c:v>15.679299998432068</c:v>
                </c:pt>
                <c:pt idx="1471">
                  <c:v>15.679799998432017</c:v>
                </c:pt>
                <c:pt idx="1472">
                  <c:v>15.680799998431919</c:v>
                </c:pt>
                <c:pt idx="1473">
                  <c:v>15.681799998431821</c:v>
                </c:pt>
                <c:pt idx="1474">
                  <c:v>15.682799998431721</c:v>
                </c:pt>
                <c:pt idx="1475">
                  <c:v>15.683799998431617</c:v>
                </c:pt>
                <c:pt idx="1476">
                  <c:v>15.683999998431599</c:v>
                </c:pt>
                <c:pt idx="1477">
                  <c:v>15.683999998431599</c:v>
                </c:pt>
                <c:pt idx="1478">
                  <c:v>15.683299998431668</c:v>
                </c:pt>
                <c:pt idx="1479">
                  <c:v>15.682099998431788</c:v>
                </c:pt>
                <c:pt idx="1480">
                  <c:v>15.680099998431988</c:v>
                </c:pt>
                <c:pt idx="1481">
                  <c:v>15.677299998432272</c:v>
                </c:pt>
                <c:pt idx="1482">
                  <c:v>15.67429999843257</c:v>
                </c:pt>
                <c:pt idx="1483">
                  <c:v>15.671299998432868</c:v>
                </c:pt>
                <c:pt idx="1484">
                  <c:v>15.668299998433168</c:v>
                </c:pt>
                <c:pt idx="1485">
                  <c:v>15.665299998433468</c:v>
                </c:pt>
                <c:pt idx="1486">
                  <c:v>15.662499998433749</c:v>
                </c:pt>
                <c:pt idx="1487">
                  <c:v>15.660499998433949</c:v>
                </c:pt>
                <c:pt idx="1488">
                  <c:v>15.658499998434149</c:v>
                </c:pt>
                <c:pt idx="1489">
                  <c:v>15.656999998434298</c:v>
                </c:pt>
                <c:pt idx="1490">
                  <c:v>15.6559999984344</c:v>
                </c:pt>
                <c:pt idx="1491">
                  <c:v>15.654999998434498</c:v>
                </c:pt>
                <c:pt idx="1492">
                  <c:v>15.6539999984346</c:v>
                </c:pt>
                <c:pt idx="1493">
                  <c:v>15.652999998434698</c:v>
                </c:pt>
                <c:pt idx="1494">
                  <c:v>15.6519999984348</c:v>
                </c:pt>
                <c:pt idx="1495">
                  <c:v>15.650299998434969</c:v>
                </c:pt>
                <c:pt idx="1496">
                  <c:v>15.648299998435169</c:v>
                </c:pt>
                <c:pt idx="1497">
                  <c:v>15.645899998435409</c:v>
                </c:pt>
                <c:pt idx="1498">
                  <c:v>15.642899998435709</c:v>
                </c:pt>
                <c:pt idx="1499">
                  <c:v>15.63959999843604</c:v>
                </c:pt>
                <c:pt idx="1500">
                  <c:v>15.63559999843644</c:v>
                </c:pt>
                <c:pt idx="1501">
                  <c:v>15.631899998436809</c:v>
                </c:pt>
                <c:pt idx="1502">
                  <c:v>15.62889999843711</c:v>
                </c:pt>
                <c:pt idx="1503">
                  <c:v>15.62589999843741</c:v>
                </c:pt>
                <c:pt idx="1504">
                  <c:v>15.623599998437641</c:v>
                </c:pt>
                <c:pt idx="1505">
                  <c:v>15.621599998437841</c:v>
                </c:pt>
                <c:pt idx="1506">
                  <c:v>15.620399998437961</c:v>
                </c:pt>
                <c:pt idx="1507">
                  <c:v>15.619399998438059</c:v>
                </c:pt>
                <c:pt idx="1508">
                  <c:v>15.61909999843809</c:v>
                </c:pt>
                <c:pt idx="1509">
                  <c:v>15.61909999843809</c:v>
                </c:pt>
                <c:pt idx="1510">
                  <c:v>15.61909999843809</c:v>
                </c:pt>
                <c:pt idx="1511">
                  <c:v>15.61909999843809</c:v>
                </c:pt>
                <c:pt idx="1512">
                  <c:v>15.61909999843809</c:v>
                </c:pt>
                <c:pt idx="1513">
                  <c:v>15.61909999843809</c:v>
                </c:pt>
                <c:pt idx="1514">
                  <c:v>15.618799998438121</c:v>
                </c:pt>
                <c:pt idx="1515">
                  <c:v>15.617799998438219</c:v>
                </c:pt>
                <c:pt idx="1516">
                  <c:v>15.61649999843835</c:v>
                </c:pt>
                <c:pt idx="1517">
                  <c:v>15.614499998438546</c:v>
                </c:pt>
                <c:pt idx="1518">
                  <c:v>15.61249999843875</c:v>
                </c:pt>
                <c:pt idx="1519">
                  <c:v>15.61049999843895</c:v>
                </c:pt>
                <c:pt idx="1520">
                  <c:v>15.608499998439147</c:v>
                </c:pt>
                <c:pt idx="1521">
                  <c:v>15.60649999843935</c:v>
                </c:pt>
                <c:pt idx="1522">
                  <c:v>15.604499998439547</c:v>
                </c:pt>
                <c:pt idx="1523">
                  <c:v>15.603199998439678</c:v>
                </c:pt>
                <c:pt idx="1524">
                  <c:v>15.602199998439778</c:v>
                </c:pt>
                <c:pt idx="1525">
                  <c:v>15.601599998439838</c:v>
                </c:pt>
                <c:pt idx="1526">
                  <c:v>15.601599998439838</c:v>
                </c:pt>
                <c:pt idx="1527">
                  <c:v>15.601599998439838</c:v>
                </c:pt>
                <c:pt idx="1528">
                  <c:v>15.601599998439838</c:v>
                </c:pt>
                <c:pt idx="1529">
                  <c:v>15.601599998439838</c:v>
                </c:pt>
                <c:pt idx="1530">
                  <c:v>15.601599998439838</c:v>
                </c:pt>
                <c:pt idx="1531">
                  <c:v>15.601599998439838</c:v>
                </c:pt>
                <c:pt idx="1532">
                  <c:v>15.601599998439838</c:v>
                </c:pt>
                <c:pt idx="1533">
                  <c:v>15.600999998439899</c:v>
                </c:pt>
                <c:pt idx="1534">
                  <c:v>15.599999998439998</c:v>
                </c:pt>
                <c:pt idx="1535">
                  <c:v>15.598799998440121</c:v>
                </c:pt>
                <c:pt idx="1536">
                  <c:v>15.596799998440318</c:v>
                </c:pt>
                <c:pt idx="1537">
                  <c:v>15.594799998440518</c:v>
                </c:pt>
                <c:pt idx="1538">
                  <c:v>15.592799998440722</c:v>
                </c:pt>
                <c:pt idx="1539">
                  <c:v>15.590799998440918</c:v>
                </c:pt>
                <c:pt idx="1540">
                  <c:v>15.589799998441018</c:v>
                </c:pt>
                <c:pt idx="1541">
                  <c:v>15.588799998441122</c:v>
                </c:pt>
                <c:pt idx="1542">
                  <c:v>15.587899998441209</c:v>
                </c:pt>
                <c:pt idx="1543">
                  <c:v>15.587899998441209</c:v>
                </c:pt>
                <c:pt idx="1544">
                  <c:v>15.587899998441209</c:v>
                </c:pt>
                <c:pt idx="1545">
                  <c:v>15.587899998441209</c:v>
                </c:pt>
                <c:pt idx="1546">
                  <c:v>15.588099998441191</c:v>
                </c:pt>
                <c:pt idx="1547">
                  <c:v>15.588799998441122</c:v>
                </c:pt>
                <c:pt idx="1548">
                  <c:v>15.588799998441122</c:v>
                </c:pt>
                <c:pt idx="1549">
                  <c:v>15.588799998441122</c:v>
                </c:pt>
                <c:pt idx="1550">
                  <c:v>15.588799998441122</c:v>
                </c:pt>
                <c:pt idx="1551">
                  <c:v>15.588799998441122</c:v>
                </c:pt>
                <c:pt idx="1552">
                  <c:v>15.587899998441209</c:v>
                </c:pt>
                <c:pt idx="1553">
                  <c:v>15.586899998441307</c:v>
                </c:pt>
                <c:pt idx="1554">
                  <c:v>15.584899998441507</c:v>
                </c:pt>
                <c:pt idx="1555">
                  <c:v>15.582899998441707</c:v>
                </c:pt>
                <c:pt idx="1556">
                  <c:v>15.580899998441907</c:v>
                </c:pt>
                <c:pt idx="1557">
                  <c:v>15.578899998442111</c:v>
                </c:pt>
                <c:pt idx="1558">
                  <c:v>15.576899998442308</c:v>
                </c:pt>
                <c:pt idx="1559">
                  <c:v>15.574899998442508</c:v>
                </c:pt>
                <c:pt idx="1560">
                  <c:v>15.573499998442649</c:v>
                </c:pt>
                <c:pt idx="1561">
                  <c:v>15.572499998442748</c:v>
                </c:pt>
                <c:pt idx="1562">
                  <c:v>15.571499998442849</c:v>
                </c:pt>
                <c:pt idx="1563">
                  <c:v>15.571399998442859</c:v>
                </c:pt>
                <c:pt idx="1564">
                  <c:v>15.571399998442859</c:v>
                </c:pt>
                <c:pt idx="1565">
                  <c:v>15.571399998442859</c:v>
                </c:pt>
                <c:pt idx="1566">
                  <c:v>15.571399998442859</c:v>
                </c:pt>
                <c:pt idx="1567">
                  <c:v>15.571399998442859</c:v>
                </c:pt>
                <c:pt idx="1568">
                  <c:v>15.571399998442859</c:v>
                </c:pt>
                <c:pt idx="1569">
                  <c:v>15.571399998442859</c:v>
                </c:pt>
                <c:pt idx="1570">
                  <c:v>15.570799998442919</c:v>
                </c:pt>
                <c:pt idx="1571">
                  <c:v>15.569799998443019</c:v>
                </c:pt>
                <c:pt idx="1572">
                  <c:v>15.568599998443139</c:v>
                </c:pt>
                <c:pt idx="1573">
                  <c:v>15.566599998443339</c:v>
                </c:pt>
                <c:pt idx="1574">
                  <c:v>15.564599998443539</c:v>
                </c:pt>
                <c:pt idx="1575">
                  <c:v>15.562599998443739</c:v>
                </c:pt>
                <c:pt idx="1576">
                  <c:v>15.560599998443939</c:v>
                </c:pt>
                <c:pt idx="1577">
                  <c:v>15.55949999844405</c:v>
                </c:pt>
                <c:pt idx="1578">
                  <c:v>15.558499998444148</c:v>
                </c:pt>
                <c:pt idx="1579">
                  <c:v>15.55749999844425</c:v>
                </c:pt>
                <c:pt idx="1580">
                  <c:v>15.557299998444268</c:v>
                </c:pt>
                <c:pt idx="1581">
                  <c:v>15.557299998444268</c:v>
                </c:pt>
                <c:pt idx="1582">
                  <c:v>15.557299998444268</c:v>
                </c:pt>
                <c:pt idx="1583">
                  <c:v>15.557299998444268</c:v>
                </c:pt>
                <c:pt idx="1584">
                  <c:v>15.557999998444199</c:v>
                </c:pt>
                <c:pt idx="1585">
                  <c:v>15.558099998444188</c:v>
                </c:pt>
                <c:pt idx="1586">
                  <c:v>15.558099998444188</c:v>
                </c:pt>
                <c:pt idx="1587">
                  <c:v>15.558099998444188</c:v>
                </c:pt>
                <c:pt idx="1588">
                  <c:v>15.558099998444188</c:v>
                </c:pt>
                <c:pt idx="1589">
                  <c:v>15.557699998444228</c:v>
                </c:pt>
                <c:pt idx="1590">
                  <c:v>15.55669999844433</c:v>
                </c:pt>
                <c:pt idx="1591">
                  <c:v>15.555699998444428</c:v>
                </c:pt>
                <c:pt idx="1592">
                  <c:v>15.553699998444628</c:v>
                </c:pt>
                <c:pt idx="1593">
                  <c:v>15.551699998444828</c:v>
                </c:pt>
                <c:pt idx="1594">
                  <c:v>15.54989999844501</c:v>
                </c:pt>
                <c:pt idx="1595">
                  <c:v>15.548899998445108</c:v>
                </c:pt>
                <c:pt idx="1596">
                  <c:v>15.54789999844521</c:v>
                </c:pt>
                <c:pt idx="1597">
                  <c:v>15.546899998445308</c:v>
                </c:pt>
                <c:pt idx="1598">
                  <c:v>15.54629999844537</c:v>
                </c:pt>
                <c:pt idx="1599">
                  <c:v>15.54629999844537</c:v>
                </c:pt>
                <c:pt idx="1600">
                  <c:v>15.54629999844537</c:v>
                </c:pt>
                <c:pt idx="1601">
                  <c:v>15.54629999844537</c:v>
                </c:pt>
                <c:pt idx="1602">
                  <c:v>15.54629999844537</c:v>
                </c:pt>
                <c:pt idx="1603">
                  <c:v>15.54629999844537</c:v>
                </c:pt>
                <c:pt idx="1604">
                  <c:v>15.54629999844537</c:v>
                </c:pt>
                <c:pt idx="1605">
                  <c:v>15.54629999844537</c:v>
                </c:pt>
                <c:pt idx="1606">
                  <c:v>15.54629999844537</c:v>
                </c:pt>
                <c:pt idx="1607">
                  <c:v>15.54629999844537</c:v>
                </c:pt>
                <c:pt idx="1608">
                  <c:v>15.545299998445469</c:v>
                </c:pt>
                <c:pt idx="1609">
                  <c:v>15.54429999844557</c:v>
                </c:pt>
                <c:pt idx="1610">
                  <c:v>15.543199998445679</c:v>
                </c:pt>
                <c:pt idx="1611">
                  <c:v>15.54119999844588</c:v>
                </c:pt>
                <c:pt idx="1612">
                  <c:v>15.539999998445996</c:v>
                </c:pt>
                <c:pt idx="1613">
                  <c:v>15.5389999984461</c:v>
                </c:pt>
                <c:pt idx="1614">
                  <c:v>15.5379999984462</c:v>
                </c:pt>
                <c:pt idx="1615">
                  <c:v>15.5369999984463</c:v>
                </c:pt>
                <c:pt idx="1616">
                  <c:v>15.53639999844636</c:v>
                </c:pt>
                <c:pt idx="1617">
                  <c:v>15.53639999844636</c:v>
                </c:pt>
                <c:pt idx="1618">
                  <c:v>15.53639999844636</c:v>
                </c:pt>
                <c:pt idx="1619">
                  <c:v>15.53639999844636</c:v>
                </c:pt>
                <c:pt idx="1620">
                  <c:v>15.53679999844632</c:v>
                </c:pt>
                <c:pt idx="1621">
                  <c:v>15.53779999844622</c:v>
                </c:pt>
                <c:pt idx="1622">
                  <c:v>15.53819999844618</c:v>
                </c:pt>
                <c:pt idx="1623">
                  <c:v>15.53819999844618</c:v>
                </c:pt>
                <c:pt idx="1624">
                  <c:v>15.53819999844618</c:v>
                </c:pt>
                <c:pt idx="1625">
                  <c:v>15.53819999844618</c:v>
                </c:pt>
                <c:pt idx="1626">
                  <c:v>15.538099998446189</c:v>
                </c:pt>
                <c:pt idx="1627">
                  <c:v>15.537099998446291</c:v>
                </c:pt>
                <c:pt idx="1628">
                  <c:v>15.536099998446389</c:v>
                </c:pt>
                <c:pt idx="1629">
                  <c:v>15.535099998446491</c:v>
                </c:pt>
                <c:pt idx="1630">
                  <c:v>15.534099998446589</c:v>
                </c:pt>
                <c:pt idx="1631">
                  <c:v>15.533099998446687</c:v>
                </c:pt>
                <c:pt idx="1632">
                  <c:v>15.532099998446789</c:v>
                </c:pt>
                <c:pt idx="1633">
                  <c:v>15.531099998446891</c:v>
                </c:pt>
                <c:pt idx="1634">
                  <c:v>15.530699998446931</c:v>
                </c:pt>
                <c:pt idx="1635">
                  <c:v>15.530699998446931</c:v>
                </c:pt>
                <c:pt idx="1636">
                  <c:v>15.530699998446931</c:v>
                </c:pt>
                <c:pt idx="1637">
                  <c:v>15.530699998446931</c:v>
                </c:pt>
                <c:pt idx="1638">
                  <c:v>15.531499998446847</c:v>
                </c:pt>
                <c:pt idx="1639">
                  <c:v>15.532499998446749</c:v>
                </c:pt>
                <c:pt idx="1640">
                  <c:v>15.533499998446651</c:v>
                </c:pt>
                <c:pt idx="1641">
                  <c:v>15.5339999984466</c:v>
                </c:pt>
                <c:pt idx="1642">
                  <c:v>15.5339999984466</c:v>
                </c:pt>
                <c:pt idx="1643">
                  <c:v>15.5339999984466</c:v>
                </c:pt>
                <c:pt idx="1644">
                  <c:v>15.5339999984466</c:v>
                </c:pt>
                <c:pt idx="1645">
                  <c:v>15.533099998446687</c:v>
                </c:pt>
                <c:pt idx="1646">
                  <c:v>15.531299998446869</c:v>
                </c:pt>
                <c:pt idx="1647">
                  <c:v>15.528499998447147</c:v>
                </c:pt>
                <c:pt idx="1648">
                  <c:v>15.52419999844758</c:v>
                </c:pt>
                <c:pt idx="1649">
                  <c:v>15.518599998448138</c:v>
                </c:pt>
                <c:pt idx="1650">
                  <c:v>15.51119999844888</c:v>
                </c:pt>
                <c:pt idx="1651">
                  <c:v>15.50129999844987</c:v>
                </c:pt>
                <c:pt idx="1652">
                  <c:v>15.485699998451429</c:v>
                </c:pt>
                <c:pt idx="1653">
                  <c:v>15.464899998453509</c:v>
                </c:pt>
                <c:pt idx="1654">
                  <c:v>15.440799998455917</c:v>
                </c:pt>
                <c:pt idx="1655">
                  <c:v>15.415799998458422</c:v>
                </c:pt>
                <c:pt idx="1656">
                  <c:v>15.390799998460919</c:v>
                </c:pt>
                <c:pt idx="1657">
                  <c:v>15.365799998463419</c:v>
                </c:pt>
                <c:pt idx="1658">
                  <c:v>15.340799998465918</c:v>
                </c:pt>
                <c:pt idx="1659">
                  <c:v>15.316399998468359</c:v>
                </c:pt>
                <c:pt idx="1660">
                  <c:v>15.29239999847076</c:v>
                </c:pt>
                <c:pt idx="1661">
                  <c:v>15.26909999847309</c:v>
                </c:pt>
                <c:pt idx="1662">
                  <c:v>15.246199998475378</c:v>
                </c:pt>
                <c:pt idx="1663">
                  <c:v>15.224199998477578</c:v>
                </c:pt>
                <c:pt idx="1664">
                  <c:v>15.20269999847973</c:v>
                </c:pt>
                <c:pt idx="1665">
                  <c:v>15.181699998481827</c:v>
                </c:pt>
                <c:pt idx="1666">
                  <c:v>15.161699998483828</c:v>
                </c:pt>
                <c:pt idx="1667">
                  <c:v>15.142499998485748</c:v>
                </c:pt>
                <c:pt idx="1668">
                  <c:v>15.124299998487569</c:v>
                </c:pt>
                <c:pt idx="1669">
                  <c:v>15.107199998489278</c:v>
                </c:pt>
                <c:pt idx="1670">
                  <c:v>15.091399998490861</c:v>
                </c:pt>
                <c:pt idx="1671">
                  <c:v>15.07669999849233</c:v>
                </c:pt>
                <c:pt idx="1672">
                  <c:v>15.063199998493678</c:v>
                </c:pt>
                <c:pt idx="1673">
                  <c:v>15.050699998494931</c:v>
                </c:pt>
                <c:pt idx="1674">
                  <c:v>15.039199998496079</c:v>
                </c:pt>
                <c:pt idx="1675">
                  <c:v>15.028599998497139</c:v>
                </c:pt>
                <c:pt idx="1676">
                  <c:v>15.018599998498139</c:v>
                </c:pt>
                <c:pt idx="1677">
                  <c:v>15.00959999849904</c:v>
                </c:pt>
                <c:pt idx="1678">
                  <c:v>15.00059999849994</c:v>
                </c:pt>
                <c:pt idx="1679">
                  <c:v>14.992599998500737</c:v>
                </c:pt>
                <c:pt idx="1680">
                  <c:v>14.98459999850154</c:v>
                </c:pt>
                <c:pt idx="1681">
                  <c:v>14.976599998502337</c:v>
                </c:pt>
                <c:pt idx="1682">
                  <c:v>14.968599998503137</c:v>
                </c:pt>
                <c:pt idx="1683">
                  <c:v>14.960599998503938</c:v>
                </c:pt>
                <c:pt idx="1684">
                  <c:v>14.952599998504738</c:v>
                </c:pt>
                <c:pt idx="1685">
                  <c:v>14.944599998505538</c:v>
                </c:pt>
                <c:pt idx="1686">
                  <c:v>14.936599998506338</c:v>
                </c:pt>
                <c:pt idx="1687">
                  <c:v>14.928599998507138</c:v>
                </c:pt>
                <c:pt idx="1688">
                  <c:v>14.920599998507939</c:v>
                </c:pt>
                <c:pt idx="1689">
                  <c:v>14.912599998508737</c:v>
                </c:pt>
                <c:pt idx="1690">
                  <c:v>14.904599998509539</c:v>
                </c:pt>
                <c:pt idx="1691">
                  <c:v>14.896599998510338</c:v>
                </c:pt>
                <c:pt idx="1692">
                  <c:v>14.88859999851114</c:v>
                </c:pt>
                <c:pt idx="1693">
                  <c:v>14.880599998511938</c:v>
                </c:pt>
                <c:pt idx="1694">
                  <c:v>14.872599998512738</c:v>
                </c:pt>
                <c:pt idx="1695">
                  <c:v>14.864599998513539</c:v>
                </c:pt>
                <c:pt idx="1696">
                  <c:v>14.856599998514339</c:v>
                </c:pt>
                <c:pt idx="1697">
                  <c:v>14.848599998515139</c:v>
                </c:pt>
                <c:pt idx="1698">
                  <c:v>14.841399998515859</c:v>
                </c:pt>
                <c:pt idx="1699">
                  <c:v>14.83439999851656</c:v>
                </c:pt>
                <c:pt idx="1700">
                  <c:v>14.82739999851726</c:v>
                </c:pt>
                <c:pt idx="1701">
                  <c:v>14.820399998517956</c:v>
                </c:pt>
                <c:pt idx="1702">
                  <c:v>14.813299998518669</c:v>
                </c:pt>
                <c:pt idx="1703">
                  <c:v>14.805799998519419</c:v>
                </c:pt>
                <c:pt idx="1704">
                  <c:v>14.798099998520188</c:v>
                </c:pt>
                <c:pt idx="1705">
                  <c:v>14.79009999852099</c:v>
                </c:pt>
                <c:pt idx="1706">
                  <c:v>14.782099998521788</c:v>
                </c:pt>
                <c:pt idx="1707">
                  <c:v>14.774099998522589</c:v>
                </c:pt>
                <c:pt idx="1708">
                  <c:v>14.766099998523389</c:v>
                </c:pt>
                <c:pt idx="1709">
                  <c:v>14.758099998524189</c:v>
                </c:pt>
                <c:pt idx="1710">
                  <c:v>14.750099998524989</c:v>
                </c:pt>
                <c:pt idx="1711">
                  <c:v>14.74209999852579</c:v>
                </c:pt>
                <c:pt idx="1712">
                  <c:v>14.73409999852659</c:v>
                </c:pt>
                <c:pt idx="1713">
                  <c:v>14.725399998527461</c:v>
                </c:pt>
                <c:pt idx="1714">
                  <c:v>14.71639999852836</c:v>
                </c:pt>
                <c:pt idx="1715">
                  <c:v>14.707399998529258</c:v>
                </c:pt>
                <c:pt idx="1716">
                  <c:v>14.698599998530142</c:v>
                </c:pt>
                <c:pt idx="1717">
                  <c:v>14.690599998530939</c:v>
                </c:pt>
                <c:pt idx="1718">
                  <c:v>14.682599998531739</c:v>
                </c:pt>
                <c:pt idx="1719">
                  <c:v>14.675499998532448</c:v>
                </c:pt>
                <c:pt idx="1720">
                  <c:v>14.668999998533099</c:v>
                </c:pt>
                <c:pt idx="1721">
                  <c:v>14.663399998533659</c:v>
                </c:pt>
                <c:pt idx="1722">
                  <c:v>14.658699998534129</c:v>
                </c:pt>
                <c:pt idx="1723">
                  <c:v>14.6549999985345</c:v>
                </c:pt>
                <c:pt idx="1724">
                  <c:v>14.652299998534769</c:v>
                </c:pt>
                <c:pt idx="1725">
                  <c:v>14.65059999853494</c:v>
                </c:pt>
                <c:pt idx="1726">
                  <c:v>14.64979999853502</c:v>
                </c:pt>
                <c:pt idx="1727">
                  <c:v>14.64979999853502</c:v>
                </c:pt>
                <c:pt idx="1728">
                  <c:v>14.65079999853492</c:v>
                </c:pt>
                <c:pt idx="1729">
                  <c:v>14.652499998534751</c:v>
                </c:pt>
                <c:pt idx="1730">
                  <c:v>14.65459999853454</c:v>
                </c:pt>
                <c:pt idx="1731">
                  <c:v>14.65759999853424</c:v>
                </c:pt>
                <c:pt idx="1732">
                  <c:v>14.660599998533939</c:v>
                </c:pt>
                <c:pt idx="1733">
                  <c:v>14.66449999853355</c:v>
                </c:pt>
                <c:pt idx="1734">
                  <c:v>14.66849999853315</c:v>
                </c:pt>
                <c:pt idx="1735">
                  <c:v>14.67249999853275</c:v>
                </c:pt>
                <c:pt idx="1736">
                  <c:v>14.67649999853235</c:v>
                </c:pt>
                <c:pt idx="1737">
                  <c:v>14.68049999853195</c:v>
                </c:pt>
                <c:pt idx="1738">
                  <c:v>14.68449999853155</c:v>
                </c:pt>
                <c:pt idx="1739">
                  <c:v>14.68849999853115</c:v>
                </c:pt>
                <c:pt idx="1740">
                  <c:v>14.692499998530751</c:v>
                </c:pt>
                <c:pt idx="1741">
                  <c:v>14.696499998530349</c:v>
                </c:pt>
                <c:pt idx="1742">
                  <c:v>14.700499998529949</c:v>
                </c:pt>
                <c:pt idx="1743">
                  <c:v>14.704499998529549</c:v>
                </c:pt>
                <c:pt idx="1744">
                  <c:v>14.707599998529238</c:v>
                </c:pt>
                <c:pt idx="1745">
                  <c:v>14.710599998528938</c:v>
                </c:pt>
                <c:pt idx="1746">
                  <c:v>14.713599998528638</c:v>
                </c:pt>
                <c:pt idx="1747">
                  <c:v>14.716599998528338</c:v>
                </c:pt>
                <c:pt idx="1748">
                  <c:v>14.719599998528038</c:v>
                </c:pt>
                <c:pt idx="1749">
                  <c:v>14.722599998527741</c:v>
                </c:pt>
                <c:pt idx="1750">
                  <c:v>14.725599998527439</c:v>
                </c:pt>
                <c:pt idx="1751">
                  <c:v>14.728599998527141</c:v>
                </c:pt>
                <c:pt idx="1752">
                  <c:v>14.731599998526839</c:v>
                </c:pt>
                <c:pt idx="1753">
                  <c:v>14.734599998526541</c:v>
                </c:pt>
                <c:pt idx="1754">
                  <c:v>14.737599998526239</c:v>
                </c:pt>
                <c:pt idx="1755">
                  <c:v>14.740599998525941</c:v>
                </c:pt>
                <c:pt idx="1756">
                  <c:v>14.743599998525639</c:v>
                </c:pt>
                <c:pt idx="1757">
                  <c:v>14.74609999852539</c:v>
                </c:pt>
                <c:pt idx="1758">
                  <c:v>14.748699998525129</c:v>
                </c:pt>
                <c:pt idx="1759">
                  <c:v>14.751299998524869</c:v>
                </c:pt>
                <c:pt idx="1760">
                  <c:v>14.753999998524598</c:v>
                </c:pt>
                <c:pt idx="1761">
                  <c:v>14.75619999852438</c:v>
                </c:pt>
                <c:pt idx="1762">
                  <c:v>14.75819999852418</c:v>
                </c:pt>
                <c:pt idx="1763">
                  <c:v>14.760399998523958</c:v>
                </c:pt>
                <c:pt idx="1764">
                  <c:v>14.762399998523758</c:v>
                </c:pt>
                <c:pt idx="1765">
                  <c:v>14.764399998523558</c:v>
                </c:pt>
                <c:pt idx="1766">
                  <c:v>14.766399998523358</c:v>
                </c:pt>
                <c:pt idx="1767">
                  <c:v>14.768399998523158</c:v>
                </c:pt>
                <c:pt idx="1768">
                  <c:v>14.770399998522958</c:v>
                </c:pt>
                <c:pt idx="1769">
                  <c:v>14.772399998522758</c:v>
                </c:pt>
                <c:pt idx="1770">
                  <c:v>14.774399998522558</c:v>
                </c:pt>
                <c:pt idx="1771">
                  <c:v>14.776399998522358</c:v>
                </c:pt>
                <c:pt idx="1772">
                  <c:v>14.778399998522158</c:v>
                </c:pt>
                <c:pt idx="1773">
                  <c:v>14.780399998521958</c:v>
                </c:pt>
                <c:pt idx="1774">
                  <c:v>14.781799998521819</c:v>
                </c:pt>
                <c:pt idx="1775">
                  <c:v>14.782799998521718</c:v>
                </c:pt>
                <c:pt idx="1776">
                  <c:v>14.783799998521619</c:v>
                </c:pt>
                <c:pt idx="1777">
                  <c:v>14.784799998521517</c:v>
                </c:pt>
                <c:pt idx="1778">
                  <c:v>14.785799998521419</c:v>
                </c:pt>
                <c:pt idx="1779">
                  <c:v>14.786799998521317</c:v>
                </c:pt>
                <c:pt idx="1780">
                  <c:v>14.787799998521221</c:v>
                </c:pt>
                <c:pt idx="1781">
                  <c:v>14.788799998521117</c:v>
                </c:pt>
                <c:pt idx="1782">
                  <c:v>14.789799998521019</c:v>
                </c:pt>
                <c:pt idx="1783">
                  <c:v>14.790799998520921</c:v>
                </c:pt>
                <c:pt idx="1784">
                  <c:v>14.791799998520819</c:v>
                </c:pt>
                <c:pt idx="1785">
                  <c:v>14.792799998520717</c:v>
                </c:pt>
                <c:pt idx="1786">
                  <c:v>14.793799998520619</c:v>
                </c:pt>
                <c:pt idx="1787">
                  <c:v>14.794799998520521</c:v>
                </c:pt>
                <c:pt idx="1788">
                  <c:v>14.794999998520499</c:v>
                </c:pt>
                <c:pt idx="1789">
                  <c:v>14.795399998520461</c:v>
                </c:pt>
                <c:pt idx="1790">
                  <c:v>14.795799998520419</c:v>
                </c:pt>
                <c:pt idx="1791">
                  <c:v>14.796199998520381</c:v>
                </c:pt>
                <c:pt idx="1792">
                  <c:v>14.796499998520348</c:v>
                </c:pt>
                <c:pt idx="1793">
                  <c:v>14.796699998520328</c:v>
                </c:pt>
                <c:pt idx="1794">
                  <c:v>14.796799998520317</c:v>
                </c:pt>
                <c:pt idx="1795">
                  <c:v>14.796799998520317</c:v>
                </c:pt>
                <c:pt idx="1796">
                  <c:v>14.796799998520317</c:v>
                </c:pt>
                <c:pt idx="1797">
                  <c:v>14.796799998520317</c:v>
                </c:pt>
                <c:pt idx="1798">
                  <c:v>14.796799998520317</c:v>
                </c:pt>
                <c:pt idx="1799">
                  <c:v>14.796799998520317</c:v>
                </c:pt>
                <c:pt idx="1800">
                  <c:v>14.796799998520317</c:v>
                </c:pt>
                <c:pt idx="1801">
                  <c:v>14.796799998520317</c:v>
                </c:pt>
                <c:pt idx="1802">
                  <c:v>14.796799998520317</c:v>
                </c:pt>
                <c:pt idx="1803">
                  <c:v>14.796799998520317</c:v>
                </c:pt>
                <c:pt idx="1804">
                  <c:v>14.796799998520317</c:v>
                </c:pt>
                <c:pt idx="1805">
                  <c:v>14.796799998520317</c:v>
                </c:pt>
                <c:pt idx="1806">
                  <c:v>14.796799998520317</c:v>
                </c:pt>
                <c:pt idx="1807">
                  <c:v>14.796299998520372</c:v>
                </c:pt>
                <c:pt idx="1808">
                  <c:v>14.795299998520468</c:v>
                </c:pt>
                <c:pt idx="1809">
                  <c:v>14.794299998520568</c:v>
                </c:pt>
                <c:pt idx="1810">
                  <c:v>14.793299998520668</c:v>
                </c:pt>
                <c:pt idx="1811">
                  <c:v>14.792299998520768</c:v>
                </c:pt>
                <c:pt idx="1812">
                  <c:v>14.791299998520868</c:v>
                </c:pt>
                <c:pt idx="1813">
                  <c:v>14.790299998520968</c:v>
                </c:pt>
                <c:pt idx="1814">
                  <c:v>14.78929999852107</c:v>
                </c:pt>
                <c:pt idx="1815">
                  <c:v>14.788299998521168</c:v>
                </c:pt>
                <c:pt idx="1816">
                  <c:v>14.787299998521268</c:v>
                </c:pt>
                <c:pt idx="1817">
                  <c:v>14.786299998521372</c:v>
                </c:pt>
                <c:pt idx="1818">
                  <c:v>14.785099998521488</c:v>
                </c:pt>
                <c:pt idx="1819">
                  <c:v>14.783099998521688</c:v>
                </c:pt>
                <c:pt idx="1820">
                  <c:v>14.781099998521888</c:v>
                </c:pt>
                <c:pt idx="1821">
                  <c:v>14.779099998522089</c:v>
                </c:pt>
                <c:pt idx="1822">
                  <c:v>14.777099998522289</c:v>
                </c:pt>
                <c:pt idx="1823">
                  <c:v>14.775099998522489</c:v>
                </c:pt>
                <c:pt idx="1824">
                  <c:v>14.773099998522689</c:v>
                </c:pt>
                <c:pt idx="1825">
                  <c:v>14.771099998522889</c:v>
                </c:pt>
                <c:pt idx="1826">
                  <c:v>14.769099998523089</c:v>
                </c:pt>
                <c:pt idx="1827">
                  <c:v>14.767099998523289</c:v>
                </c:pt>
                <c:pt idx="1828">
                  <c:v>14.765099998523489</c:v>
                </c:pt>
                <c:pt idx="1829">
                  <c:v>14.763099998523689</c:v>
                </c:pt>
                <c:pt idx="1830">
                  <c:v>14.761099998523889</c:v>
                </c:pt>
                <c:pt idx="1831">
                  <c:v>14.759099998524089</c:v>
                </c:pt>
                <c:pt idx="1832">
                  <c:v>14.757099998524289</c:v>
                </c:pt>
                <c:pt idx="1833">
                  <c:v>14.755099998524489</c:v>
                </c:pt>
                <c:pt idx="1834">
                  <c:v>14.753099998524689</c:v>
                </c:pt>
                <c:pt idx="1835">
                  <c:v>14.751099998524889</c:v>
                </c:pt>
                <c:pt idx="1836">
                  <c:v>14.748299998525169</c:v>
                </c:pt>
                <c:pt idx="1837">
                  <c:v>14.74529999852547</c:v>
                </c:pt>
                <c:pt idx="1838">
                  <c:v>14.74229999852577</c:v>
                </c:pt>
                <c:pt idx="1839">
                  <c:v>14.73929999852607</c:v>
                </c:pt>
                <c:pt idx="1840">
                  <c:v>14.73629999852637</c:v>
                </c:pt>
                <c:pt idx="1841">
                  <c:v>14.73329999852667</c:v>
                </c:pt>
                <c:pt idx="1842">
                  <c:v>14.73029999852697</c:v>
                </c:pt>
                <c:pt idx="1843">
                  <c:v>14.727299998527268</c:v>
                </c:pt>
                <c:pt idx="1844">
                  <c:v>14.724299998527567</c:v>
                </c:pt>
                <c:pt idx="1845">
                  <c:v>14.721299998527869</c:v>
                </c:pt>
                <c:pt idx="1846">
                  <c:v>14.718299998528167</c:v>
                </c:pt>
                <c:pt idx="1847">
                  <c:v>14.714299998528567</c:v>
                </c:pt>
                <c:pt idx="1848">
                  <c:v>14.710299998528967</c:v>
                </c:pt>
                <c:pt idx="1849">
                  <c:v>14.706299998529371</c:v>
                </c:pt>
                <c:pt idx="1850">
                  <c:v>14.702299998529767</c:v>
                </c:pt>
                <c:pt idx="1851">
                  <c:v>14.698299998530167</c:v>
                </c:pt>
                <c:pt idx="1852">
                  <c:v>14.694299998530568</c:v>
                </c:pt>
                <c:pt idx="1853">
                  <c:v>14.690299998530968</c:v>
                </c:pt>
                <c:pt idx="1854">
                  <c:v>14.686299998531368</c:v>
                </c:pt>
                <c:pt idx="1855">
                  <c:v>14.682299998531768</c:v>
                </c:pt>
                <c:pt idx="1856">
                  <c:v>14.678299998532168</c:v>
                </c:pt>
                <c:pt idx="1857">
                  <c:v>14.674299998532568</c:v>
                </c:pt>
                <c:pt idx="1858">
                  <c:v>14.670299998532968</c:v>
                </c:pt>
                <c:pt idx="1859">
                  <c:v>14.666299998533368</c:v>
                </c:pt>
                <c:pt idx="1860">
                  <c:v>14.662299998533769</c:v>
                </c:pt>
                <c:pt idx="1861">
                  <c:v>14.658299998534169</c:v>
                </c:pt>
                <c:pt idx="1862">
                  <c:v>14.65339999853466</c:v>
                </c:pt>
                <c:pt idx="1863">
                  <c:v>14.64839999853516</c:v>
                </c:pt>
                <c:pt idx="1864">
                  <c:v>14.64339999853566</c:v>
                </c:pt>
                <c:pt idx="1865">
                  <c:v>14.63839999853616</c:v>
                </c:pt>
                <c:pt idx="1866">
                  <c:v>14.63339999853666</c:v>
                </c:pt>
                <c:pt idx="1867">
                  <c:v>14.628399998537159</c:v>
                </c:pt>
                <c:pt idx="1868">
                  <c:v>14.623399998537657</c:v>
                </c:pt>
                <c:pt idx="1869">
                  <c:v>14.618399998538159</c:v>
                </c:pt>
                <c:pt idx="1870">
                  <c:v>14.613399998538657</c:v>
                </c:pt>
                <c:pt idx="1871">
                  <c:v>14.608399998539159</c:v>
                </c:pt>
                <c:pt idx="1872">
                  <c:v>14.603399998539658</c:v>
                </c:pt>
                <c:pt idx="1873">
                  <c:v>14.59839999854016</c:v>
                </c:pt>
                <c:pt idx="1874">
                  <c:v>14.593399998540658</c:v>
                </c:pt>
                <c:pt idx="1875">
                  <c:v>14.588299998541169</c:v>
                </c:pt>
                <c:pt idx="1876">
                  <c:v>14.583299998541669</c:v>
                </c:pt>
                <c:pt idx="1877">
                  <c:v>14.578299998542169</c:v>
                </c:pt>
                <c:pt idx="1878">
                  <c:v>14.57359999854264</c:v>
                </c:pt>
                <c:pt idx="1879">
                  <c:v>14.56959999854304</c:v>
                </c:pt>
                <c:pt idx="1880">
                  <c:v>14.566399998543361</c:v>
                </c:pt>
                <c:pt idx="1881">
                  <c:v>14.56389999854361</c:v>
                </c:pt>
                <c:pt idx="1882">
                  <c:v>14.56229999854377</c:v>
                </c:pt>
                <c:pt idx="1883">
                  <c:v>14.561599998543841</c:v>
                </c:pt>
                <c:pt idx="1884">
                  <c:v>14.561799998543819</c:v>
                </c:pt>
                <c:pt idx="1885">
                  <c:v>14.562799998543717</c:v>
                </c:pt>
                <c:pt idx="1886">
                  <c:v>14.564799998543521</c:v>
                </c:pt>
                <c:pt idx="1887">
                  <c:v>14.567599998543241</c:v>
                </c:pt>
                <c:pt idx="1888">
                  <c:v>14.570999998542899</c:v>
                </c:pt>
                <c:pt idx="1889">
                  <c:v>14.574999998542499</c:v>
                </c:pt>
                <c:pt idx="1890">
                  <c:v>14.579799998542018</c:v>
                </c:pt>
              </c:numCache>
            </c:numRef>
          </c:val>
          <c:smooth val="0"/>
          <c:extLst>
            <c:ext xmlns:c16="http://schemas.microsoft.com/office/drawing/2014/chart" uri="{C3380CC4-5D6E-409C-BE32-E72D297353CC}">
              <c16:uniqueId val="{00000000-D629-4483-9258-F14EC8477BF5}"/>
            </c:ext>
          </c:extLst>
        </c:ser>
        <c:ser>
          <c:idx val="1"/>
          <c:order val="1"/>
          <c:tx>
            <c:strRef>
              <c:f>Sheet1!$F$1</c:f>
              <c:strCache>
                <c:ptCount val="1"/>
                <c:pt idx="0">
                  <c:v>NOx after Ammonia</c:v>
                </c:pt>
              </c:strCache>
            </c:strRef>
          </c:tx>
          <c:spPr>
            <a:ln w="28575" cap="rnd">
              <a:solidFill>
                <a:schemeClr val="accent2"/>
              </a:solidFill>
              <a:round/>
            </a:ln>
            <a:effectLst/>
          </c:spPr>
          <c:marker>
            <c:symbol val="none"/>
          </c:marker>
          <c:cat>
            <c:numRef>
              <c:f>Sheet1!$E$3:$E$1893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Sheet1!$F$3:$F$1893</c:f>
              <c:numCache>
                <c:formatCode>General</c:formatCode>
                <c:ptCount val="1891"/>
                <c:pt idx="0">
                  <c:v>5.0000001666666702E-3</c:v>
                </c:pt>
                <c:pt idx="1">
                  <c:v>5.0000001666666667E-3</c:v>
                </c:pt>
                <c:pt idx="2">
                  <c:v>5.0000001666666667E-3</c:v>
                </c:pt>
                <c:pt idx="3">
                  <c:v>5.0000001666666667E-3</c:v>
                </c:pt>
                <c:pt idx="4">
                  <c:v>5.0000001666666667E-3</c:v>
                </c:pt>
                <c:pt idx="5">
                  <c:v>5.0000001666666667E-3</c:v>
                </c:pt>
                <c:pt idx="6">
                  <c:v>5.0000001666666667E-3</c:v>
                </c:pt>
                <c:pt idx="7">
                  <c:v>5.0000001666666667E-3</c:v>
                </c:pt>
                <c:pt idx="8">
                  <c:v>5.0000001666666667E-3</c:v>
                </c:pt>
                <c:pt idx="9">
                  <c:v>5.0000001666666667E-3</c:v>
                </c:pt>
                <c:pt idx="10">
                  <c:v>5.0000001666666667E-3</c:v>
                </c:pt>
                <c:pt idx="11">
                  <c:v>5.0000001666666667E-3</c:v>
                </c:pt>
                <c:pt idx="12">
                  <c:v>5.0000001666666667E-3</c:v>
                </c:pt>
                <c:pt idx="13">
                  <c:v>5.0000001666666667E-3</c:v>
                </c:pt>
                <c:pt idx="14">
                  <c:v>5.0000001666666667E-3</c:v>
                </c:pt>
                <c:pt idx="15">
                  <c:v>5.0000001666666667E-3</c:v>
                </c:pt>
                <c:pt idx="16">
                  <c:v>5.0000001666666667E-3</c:v>
                </c:pt>
                <c:pt idx="17">
                  <c:v>5.0000001666666667E-3</c:v>
                </c:pt>
                <c:pt idx="18">
                  <c:v>5.0000001666666667E-3</c:v>
                </c:pt>
                <c:pt idx="19">
                  <c:v>5.0000001666666667E-3</c:v>
                </c:pt>
                <c:pt idx="20">
                  <c:v>5.0000001666666667E-3</c:v>
                </c:pt>
                <c:pt idx="21">
                  <c:v>5.0000001666666667E-3</c:v>
                </c:pt>
                <c:pt idx="22">
                  <c:v>5.0000001666666667E-3</c:v>
                </c:pt>
                <c:pt idx="23">
                  <c:v>5.0000001666666667E-3</c:v>
                </c:pt>
                <c:pt idx="24">
                  <c:v>5.0000001666666667E-3</c:v>
                </c:pt>
                <c:pt idx="25">
                  <c:v>5.0000001666666667E-3</c:v>
                </c:pt>
                <c:pt idx="26">
                  <c:v>5.0000001666666667E-3</c:v>
                </c:pt>
                <c:pt idx="27">
                  <c:v>5.0000001666666667E-3</c:v>
                </c:pt>
                <c:pt idx="28">
                  <c:v>5.0000001666666667E-3</c:v>
                </c:pt>
                <c:pt idx="29">
                  <c:v>5.0000001666666667E-3</c:v>
                </c:pt>
                <c:pt idx="30">
                  <c:v>5.0000001666666667E-3</c:v>
                </c:pt>
                <c:pt idx="31">
                  <c:v>5.0000001666666667E-3</c:v>
                </c:pt>
                <c:pt idx="32">
                  <c:v>5.0000001666666667E-3</c:v>
                </c:pt>
                <c:pt idx="33">
                  <c:v>5.0000001666666667E-3</c:v>
                </c:pt>
                <c:pt idx="34">
                  <c:v>5.0000001666666667E-3</c:v>
                </c:pt>
                <c:pt idx="35">
                  <c:v>5.0000001666666667E-3</c:v>
                </c:pt>
                <c:pt idx="36">
                  <c:v>5.0000001666666667E-3</c:v>
                </c:pt>
                <c:pt idx="37">
                  <c:v>5.0000001666666667E-3</c:v>
                </c:pt>
                <c:pt idx="38">
                  <c:v>5.0000001666666667E-3</c:v>
                </c:pt>
                <c:pt idx="39">
                  <c:v>5.0000001666666667E-3</c:v>
                </c:pt>
                <c:pt idx="40">
                  <c:v>5.0000001666666667E-3</c:v>
                </c:pt>
                <c:pt idx="41">
                  <c:v>5.0000001666666667E-3</c:v>
                </c:pt>
                <c:pt idx="42">
                  <c:v>5.0000001666666667E-3</c:v>
                </c:pt>
                <c:pt idx="43">
                  <c:v>5.0000001666666667E-3</c:v>
                </c:pt>
                <c:pt idx="44">
                  <c:v>5.0000001666666667E-3</c:v>
                </c:pt>
                <c:pt idx="45">
                  <c:v>5.0000001666666667E-3</c:v>
                </c:pt>
                <c:pt idx="46">
                  <c:v>5.0000001666666667E-3</c:v>
                </c:pt>
                <c:pt idx="47">
                  <c:v>5.0000001666666667E-3</c:v>
                </c:pt>
                <c:pt idx="48">
                  <c:v>5.0000001666666667E-3</c:v>
                </c:pt>
                <c:pt idx="49">
                  <c:v>5.0000001666666667E-3</c:v>
                </c:pt>
                <c:pt idx="50">
                  <c:v>5.0000001666666667E-3</c:v>
                </c:pt>
                <c:pt idx="51">
                  <c:v>5.0000001666666667E-3</c:v>
                </c:pt>
                <c:pt idx="52">
                  <c:v>5.0000001666666667E-3</c:v>
                </c:pt>
                <c:pt idx="53">
                  <c:v>5.0000001666666667E-3</c:v>
                </c:pt>
                <c:pt idx="54">
                  <c:v>5.0000001666666667E-3</c:v>
                </c:pt>
                <c:pt idx="55">
                  <c:v>5.0000001666666667E-3</c:v>
                </c:pt>
                <c:pt idx="56">
                  <c:v>5.0000001666666667E-3</c:v>
                </c:pt>
                <c:pt idx="57">
                  <c:v>5.0000001666666667E-3</c:v>
                </c:pt>
                <c:pt idx="58">
                  <c:v>5.0000001666666667E-3</c:v>
                </c:pt>
                <c:pt idx="59">
                  <c:v>5.0000001666666667E-3</c:v>
                </c:pt>
                <c:pt idx="60">
                  <c:v>5.0000001666666667E-3</c:v>
                </c:pt>
                <c:pt idx="61">
                  <c:v>5.0000001666666667E-3</c:v>
                </c:pt>
                <c:pt idx="62">
                  <c:v>5.0000001666666667E-3</c:v>
                </c:pt>
                <c:pt idx="63">
                  <c:v>5.0000001666666667E-3</c:v>
                </c:pt>
                <c:pt idx="64">
                  <c:v>5.0000001666666667E-3</c:v>
                </c:pt>
                <c:pt idx="65">
                  <c:v>5.0000001666666667E-3</c:v>
                </c:pt>
                <c:pt idx="66">
                  <c:v>5.0000001666666667E-3</c:v>
                </c:pt>
                <c:pt idx="67">
                  <c:v>5.0000001666666667E-3</c:v>
                </c:pt>
                <c:pt idx="68">
                  <c:v>5.0000001666666667E-3</c:v>
                </c:pt>
                <c:pt idx="69">
                  <c:v>5.0000001666666667E-3</c:v>
                </c:pt>
                <c:pt idx="70">
                  <c:v>5.0000001666666667E-3</c:v>
                </c:pt>
                <c:pt idx="71">
                  <c:v>5.0000001666666667E-3</c:v>
                </c:pt>
                <c:pt idx="72">
                  <c:v>5.0000001666666667E-3</c:v>
                </c:pt>
                <c:pt idx="73">
                  <c:v>5.0000001666666667E-3</c:v>
                </c:pt>
                <c:pt idx="74">
                  <c:v>5.0000001666666667E-3</c:v>
                </c:pt>
                <c:pt idx="75">
                  <c:v>5.0000001666666667E-3</c:v>
                </c:pt>
                <c:pt idx="76">
                  <c:v>5.0000001666666667E-3</c:v>
                </c:pt>
                <c:pt idx="77">
                  <c:v>5.0000001666666667E-3</c:v>
                </c:pt>
                <c:pt idx="78">
                  <c:v>5.0000001666666667E-3</c:v>
                </c:pt>
                <c:pt idx="79">
                  <c:v>5.0000001666666667E-3</c:v>
                </c:pt>
                <c:pt idx="80">
                  <c:v>5.0000001666666667E-3</c:v>
                </c:pt>
                <c:pt idx="81">
                  <c:v>5.0000001666666667E-3</c:v>
                </c:pt>
                <c:pt idx="82">
                  <c:v>5.0000001666666667E-3</c:v>
                </c:pt>
                <c:pt idx="83">
                  <c:v>5.0000001666666667E-3</c:v>
                </c:pt>
                <c:pt idx="84">
                  <c:v>5.0000001666666667E-3</c:v>
                </c:pt>
                <c:pt idx="85">
                  <c:v>5.0000001666666667E-3</c:v>
                </c:pt>
                <c:pt idx="86">
                  <c:v>5.0000001666666667E-3</c:v>
                </c:pt>
                <c:pt idx="87">
                  <c:v>5.0000001666666667E-3</c:v>
                </c:pt>
                <c:pt idx="88">
                  <c:v>5.0000001666666667E-3</c:v>
                </c:pt>
                <c:pt idx="89">
                  <c:v>5.0000001666666667E-3</c:v>
                </c:pt>
                <c:pt idx="90">
                  <c:v>5.0000001666666667E-3</c:v>
                </c:pt>
                <c:pt idx="91">
                  <c:v>5.0000001666666667E-3</c:v>
                </c:pt>
                <c:pt idx="92">
                  <c:v>5.0000001666666667E-3</c:v>
                </c:pt>
                <c:pt idx="93">
                  <c:v>5.0000001666666667E-3</c:v>
                </c:pt>
                <c:pt idx="94">
                  <c:v>5.0000001666666667E-3</c:v>
                </c:pt>
                <c:pt idx="95">
                  <c:v>5.0000001666666667E-3</c:v>
                </c:pt>
                <c:pt idx="96">
                  <c:v>5.0000001666666667E-3</c:v>
                </c:pt>
                <c:pt idx="97">
                  <c:v>5.0000001666666667E-3</c:v>
                </c:pt>
                <c:pt idx="98">
                  <c:v>5.0000001666666667E-3</c:v>
                </c:pt>
                <c:pt idx="99">
                  <c:v>5.0000001666666667E-3</c:v>
                </c:pt>
                <c:pt idx="100">
                  <c:v>5.0000001666666667E-3</c:v>
                </c:pt>
                <c:pt idx="101">
                  <c:v>5.0000001666666667E-3</c:v>
                </c:pt>
                <c:pt idx="102">
                  <c:v>5.0000001666666667E-3</c:v>
                </c:pt>
                <c:pt idx="103">
                  <c:v>5.0000001666666667E-3</c:v>
                </c:pt>
                <c:pt idx="104">
                  <c:v>5.0000001666666667E-3</c:v>
                </c:pt>
                <c:pt idx="105">
                  <c:v>5.0000001666666667E-3</c:v>
                </c:pt>
                <c:pt idx="106">
                  <c:v>5.0000001666666667E-3</c:v>
                </c:pt>
                <c:pt idx="107">
                  <c:v>5.0000001666666667E-3</c:v>
                </c:pt>
                <c:pt idx="108">
                  <c:v>5.0000001666666667E-3</c:v>
                </c:pt>
                <c:pt idx="109">
                  <c:v>5.0000001666666667E-3</c:v>
                </c:pt>
                <c:pt idx="110">
                  <c:v>5.0000001666666667E-3</c:v>
                </c:pt>
                <c:pt idx="111">
                  <c:v>5.0000001666666667E-3</c:v>
                </c:pt>
                <c:pt idx="112">
                  <c:v>5.0000001666666667E-3</c:v>
                </c:pt>
                <c:pt idx="113">
                  <c:v>5.0000001666666667E-3</c:v>
                </c:pt>
                <c:pt idx="114">
                  <c:v>5.0000001666666667E-3</c:v>
                </c:pt>
                <c:pt idx="115">
                  <c:v>5.0000001666666667E-3</c:v>
                </c:pt>
                <c:pt idx="116">
                  <c:v>5.0000001666666667E-3</c:v>
                </c:pt>
                <c:pt idx="117">
                  <c:v>5.0000001666666667E-3</c:v>
                </c:pt>
                <c:pt idx="118">
                  <c:v>5.0000001666666667E-3</c:v>
                </c:pt>
                <c:pt idx="119">
                  <c:v>5.0000001666666667E-3</c:v>
                </c:pt>
                <c:pt idx="120">
                  <c:v>5.0000001666666667E-3</c:v>
                </c:pt>
                <c:pt idx="121">
                  <c:v>5.0000001666666667E-3</c:v>
                </c:pt>
                <c:pt idx="122">
                  <c:v>5.0000001666666667E-3</c:v>
                </c:pt>
                <c:pt idx="123">
                  <c:v>5.0000001666666667E-3</c:v>
                </c:pt>
                <c:pt idx="124">
                  <c:v>5.0000001666666667E-3</c:v>
                </c:pt>
                <c:pt idx="125">
                  <c:v>5.0000001666666667E-3</c:v>
                </c:pt>
                <c:pt idx="126">
                  <c:v>5.0000001666666667E-3</c:v>
                </c:pt>
                <c:pt idx="127">
                  <c:v>5.0000001666666667E-3</c:v>
                </c:pt>
                <c:pt idx="128">
                  <c:v>5.0000001666666667E-3</c:v>
                </c:pt>
                <c:pt idx="129">
                  <c:v>5.0000001666666667E-3</c:v>
                </c:pt>
                <c:pt idx="130">
                  <c:v>5.0000001666666667E-3</c:v>
                </c:pt>
                <c:pt idx="131">
                  <c:v>5.0000001666666667E-3</c:v>
                </c:pt>
                <c:pt idx="132">
                  <c:v>5.0000001666666667E-3</c:v>
                </c:pt>
                <c:pt idx="133">
                  <c:v>5.0000001666666667E-3</c:v>
                </c:pt>
                <c:pt idx="134">
                  <c:v>5.0000001666666667E-3</c:v>
                </c:pt>
                <c:pt idx="135">
                  <c:v>5.0000001666666667E-3</c:v>
                </c:pt>
                <c:pt idx="136">
                  <c:v>5.0000001666666667E-3</c:v>
                </c:pt>
                <c:pt idx="137">
                  <c:v>5.0000001666666667E-3</c:v>
                </c:pt>
                <c:pt idx="138">
                  <c:v>5.0000001666666667E-3</c:v>
                </c:pt>
                <c:pt idx="139">
                  <c:v>5.0000001666666667E-3</c:v>
                </c:pt>
                <c:pt idx="140">
                  <c:v>5.0000001666666667E-3</c:v>
                </c:pt>
                <c:pt idx="141">
                  <c:v>5.0000001666666667E-3</c:v>
                </c:pt>
                <c:pt idx="142">
                  <c:v>5.0000001666666667E-3</c:v>
                </c:pt>
                <c:pt idx="143">
                  <c:v>5.0000001666666667E-3</c:v>
                </c:pt>
                <c:pt idx="144">
                  <c:v>5.0000001666666667E-3</c:v>
                </c:pt>
                <c:pt idx="145">
                  <c:v>5.0000001666666667E-3</c:v>
                </c:pt>
                <c:pt idx="146">
                  <c:v>5.0000001666666667E-3</c:v>
                </c:pt>
                <c:pt idx="147">
                  <c:v>5.0000001666666667E-3</c:v>
                </c:pt>
                <c:pt idx="148">
                  <c:v>5.0000001666666667E-3</c:v>
                </c:pt>
                <c:pt idx="149">
                  <c:v>5.0000001666666667E-3</c:v>
                </c:pt>
                <c:pt idx="150">
                  <c:v>5.0000001666666667E-3</c:v>
                </c:pt>
                <c:pt idx="151">
                  <c:v>5.0000001666666667E-3</c:v>
                </c:pt>
                <c:pt idx="152">
                  <c:v>5.0000001666666667E-3</c:v>
                </c:pt>
                <c:pt idx="153">
                  <c:v>5.0000001666666667E-3</c:v>
                </c:pt>
                <c:pt idx="154">
                  <c:v>5.0000001666666667E-3</c:v>
                </c:pt>
                <c:pt idx="155">
                  <c:v>5.0000001666666667E-3</c:v>
                </c:pt>
                <c:pt idx="156">
                  <c:v>5.0000001666666667E-3</c:v>
                </c:pt>
                <c:pt idx="157">
                  <c:v>5.0000001666666667E-3</c:v>
                </c:pt>
                <c:pt idx="158">
                  <c:v>5.0000001666666667E-3</c:v>
                </c:pt>
                <c:pt idx="159">
                  <c:v>5.0000001666666667E-3</c:v>
                </c:pt>
                <c:pt idx="160">
                  <c:v>5.0000001666666667E-3</c:v>
                </c:pt>
                <c:pt idx="161">
                  <c:v>5.0000001666666667E-3</c:v>
                </c:pt>
                <c:pt idx="162">
                  <c:v>5.0000001666666667E-3</c:v>
                </c:pt>
                <c:pt idx="163">
                  <c:v>5.0000001666666667E-3</c:v>
                </c:pt>
                <c:pt idx="164">
                  <c:v>5.0000001666666667E-3</c:v>
                </c:pt>
                <c:pt idx="165">
                  <c:v>5.0000001666666667E-3</c:v>
                </c:pt>
                <c:pt idx="166">
                  <c:v>5.0000001666666667E-3</c:v>
                </c:pt>
                <c:pt idx="167">
                  <c:v>5.0000001666666667E-3</c:v>
                </c:pt>
                <c:pt idx="168">
                  <c:v>5.0000001666666667E-3</c:v>
                </c:pt>
                <c:pt idx="169">
                  <c:v>5.0000001666666667E-3</c:v>
                </c:pt>
                <c:pt idx="170">
                  <c:v>5.0000001666666667E-3</c:v>
                </c:pt>
                <c:pt idx="171">
                  <c:v>5.0000001666666667E-3</c:v>
                </c:pt>
                <c:pt idx="172">
                  <c:v>5.0000001666666667E-3</c:v>
                </c:pt>
                <c:pt idx="173">
                  <c:v>5.0000001666666667E-3</c:v>
                </c:pt>
                <c:pt idx="174">
                  <c:v>5.0000001666666667E-3</c:v>
                </c:pt>
                <c:pt idx="175">
                  <c:v>5.0000001666666667E-3</c:v>
                </c:pt>
                <c:pt idx="176">
                  <c:v>5.0000001666666667E-3</c:v>
                </c:pt>
                <c:pt idx="177">
                  <c:v>5.0000001666666667E-3</c:v>
                </c:pt>
                <c:pt idx="178">
                  <c:v>5.0000001666666667E-3</c:v>
                </c:pt>
                <c:pt idx="179">
                  <c:v>5.0000001666666667E-3</c:v>
                </c:pt>
                <c:pt idx="180">
                  <c:v>5.0000001666666667E-3</c:v>
                </c:pt>
                <c:pt idx="181">
                  <c:v>5.0000001666666667E-3</c:v>
                </c:pt>
                <c:pt idx="182">
                  <c:v>5.0000001666666667E-3</c:v>
                </c:pt>
                <c:pt idx="183">
                  <c:v>5.0000001666666667E-3</c:v>
                </c:pt>
                <c:pt idx="184">
                  <c:v>5.0000001666666667E-3</c:v>
                </c:pt>
                <c:pt idx="185">
                  <c:v>5.0000001666666667E-3</c:v>
                </c:pt>
                <c:pt idx="186">
                  <c:v>5.0000001666666667E-3</c:v>
                </c:pt>
                <c:pt idx="187">
                  <c:v>5.0000001666666667E-3</c:v>
                </c:pt>
                <c:pt idx="188">
                  <c:v>5.0000001666666667E-3</c:v>
                </c:pt>
                <c:pt idx="189">
                  <c:v>5.0000001666666667E-3</c:v>
                </c:pt>
                <c:pt idx="190">
                  <c:v>5.0000001666666667E-3</c:v>
                </c:pt>
                <c:pt idx="191">
                  <c:v>5.0000001666666667E-3</c:v>
                </c:pt>
                <c:pt idx="192">
                  <c:v>5.0000001666666667E-3</c:v>
                </c:pt>
                <c:pt idx="193">
                  <c:v>5.0000001666666667E-3</c:v>
                </c:pt>
                <c:pt idx="194">
                  <c:v>5.0000001666666667E-3</c:v>
                </c:pt>
                <c:pt idx="195">
                  <c:v>5.0000001666666667E-3</c:v>
                </c:pt>
                <c:pt idx="196">
                  <c:v>5.0000001666666667E-3</c:v>
                </c:pt>
                <c:pt idx="197">
                  <c:v>5.0000001666666667E-3</c:v>
                </c:pt>
                <c:pt idx="198">
                  <c:v>5.0000001666666667E-3</c:v>
                </c:pt>
                <c:pt idx="199">
                  <c:v>5.0000001666666667E-3</c:v>
                </c:pt>
                <c:pt idx="200">
                  <c:v>5.0000001666666667E-3</c:v>
                </c:pt>
                <c:pt idx="201">
                  <c:v>5.0000001666666667E-3</c:v>
                </c:pt>
                <c:pt idx="202">
                  <c:v>5.0000001666666667E-3</c:v>
                </c:pt>
                <c:pt idx="203">
                  <c:v>5.0000001666666667E-3</c:v>
                </c:pt>
                <c:pt idx="204">
                  <c:v>5.0000001666666667E-3</c:v>
                </c:pt>
                <c:pt idx="205">
                  <c:v>5.0000001666666667E-3</c:v>
                </c:pt>
                <c:pt idx="206">
                  <c:v>5.0000001666666667E-3</c:v>
                </c:pt>
                <c:pt idx="207">
                  <c:v>5.0000001666666667E-3</c:v>
                </c:pt>
                <c:pt idx="208">
                  <c:v>5.0000001666666667E-3</c:v>
                </c:pt>
                <c:pt idx="209">
                  <c:v>5.0000001666666667E-3</c:v>
                </c:pt>
                <c:pt idx="210">
                  <c:v>5.0000001666666667E-3</c:v>
                </c:pt>
                <c:pt idx="211">
                  <c:v>5.0000001666666667E-3</c:v>
                </c:pt>
                <c:pt idx="212">
                  <c:v>5.0000001666666667E-3</c:v>
                </c:pt>
                <c:pt idx="213">
                  <c:v>5.0000001666666667E-3</c:v>
                </c:pt>
                <c:pt idx="214">
                  <c:v>5.0000001666666667E-3</c:v>
                </c:pt>
                <c:pt idx="215">
                  <c:v>5.0000001666666667E-3</c:v>
                </c:pt>
                <c:pt idx="216">
                  <c:v>5.0000001666666667E-3</c:v>
                </c:pt>
                <c:pt idx="217">
                  <c:v>5.0000001666666667E-3</c:v>
                </c:pt>
                <c:pt idx="218">
                  <c:v>5.0000001666666667E-3</c:v>
                </c:pt>
                <c:pt idx="219">
                  <c:v>5.0000001666666667E-3</c:v>
                </c:pt>
                <c:pt idx="220">
                  <c:v>5.0000001666666667E-3</c:v>
                </c:pt>
                <c:pt idx="221">
                  <c:v>5.0000001666666667E-3</c:v>
                </c:pt>
                <c:pt idx="222">
                  <c:v>5.0000001666666667E-3</c:v>
                </c:pt>
                <c:pt idx="223">
                  <c:v>5.0000001666666667E-3</c:v>
                </c:pt>
                <c:pt idx="224">
                  <c:v>5.0000001666666667E-3</c:v>
                </c:pt>
                <c:pt idx="225">
                  <c:v>5.0000001666666667E-3</c:v>
                </c:pt>
                <c:pt idx="226">
                  <c:v>5.0000001666666667E-3</c:v>
                </c:pt>
                <c:pt idx="227">
                  <c:v>5.0000001666666667E-3</c:v>
                </c:pt>
                <c:pt idx="228">
                  <c:v>5.0000001666666667E-3</c:v>
                </c:pt>
                <c:pt idx="229">
                  <c:v>5.0000001666666667E-3</c:v>
                </c:pt>
                <c:pt idx="230">
                  <c:v>5.0000001666666667E-3</c:v>
                </c:pt>
                <c:pt idx="231">
                  <c:v>5.0000001666666667E-3</c:v>
                </c:pt>
                <c:pt idx="232">
                  <c:v>5.0000001666666667E-3</c:v>
                </c:pt>
                <c:pt idx="233">
                  <c:v>5.0000001666666667E-3</c:v>
                </c:pt>
                <c:pt idx="234">
                  <c:v>5.0000001666666667E-3</c:v>
                </c:pt>
                <c:pt idx="235">
                  <c:v>5.0000001666666667E-3</c:v>
                </c:pt>
                <c:pt idx="236">
                  <c:v>5.0000001666666667E-3</c:v>
                </c:pt>
                <c:pt idx="237">
                  <c:v>5.0000001666666667E-3</c:v>
                </c:pt>
                <c:pt idx="238">
                  <c:v>5.0000001666666667E-3</c:v>
                </c:pt>
                <c:pt idx="239">
                  <c:v>5.0000001666666667E-3</c:v>
                </c:pt>
                <c:pt idx="240">
                  <c:v>5.0000001666666667E-3</c:v>
                </c:pt>
                <c:pt idx="241">
                  <c:v>5.0000001666666667E-3</c:v>
                </c:pt>
                <c:pt idx="242">
                  <c:v>5.0000001666666667E-3</c:v>
                </c:pt>
                <c:pt idx="243">
                  <c:v>5.0000001666666667E-3</c:v>
                </c:pt>
                <c:pt idx="244">
                  <c:v>5.0000001666666667E-3</c:v>
                </c:pt>
                <c:pt idx="245">
                  <c:v>5.0000001666666667E-3</c:v>
                </c:pt>
                <c:pt idx="246">
                  <c:v>5.0000001666666667E-3</c:v>
                </c:pt>
                <c:pt idx="247">
                  <c:v>5.0000001666666667E-3</c:v>
                </c:pt>
                <c:pt idx="248">
                  <c:v>5.0000001666666667E-3</c:v>
                </c:pt>
                <c:pt idx="249">
                  <c:v>5.0000001666666667E-3</c:v>
                </c:pt>
                <c:pt idx="250">
                  <c:v>5.0000001666666667E-3</c:v>
                </c:pt>
                <c:pt idx="251">
                  <c:v>5.0000001666666667E-3</c:v>
                </c:pt>
                <c:pt idx="252">
                  <c:v>5.0000001666666667E-3</c:v>
                </c:pt>
                <c:pt idx="253">
                  <c:v>5.0000001666666667E-3</c:v>
                </c:pt>
                <c:pt idx="254">
                  <c:v>5.0000001666666667E-3</c:v>
                </c:pt>
                <c:pt idx="255">
                  <c:v>5.0000001666666667E-3</c:v>
                </c:pt>
                <c:pt idx="256">
                  <c:v>5.0000001666666667E-3</c:v>
                </c:pt>
                <c:pt idx="257">
                  <c:v>5.0000001666666667E-3</c:v>
                </c:pt>
                <c:pt idx="258">
                  <c:v>5.0000001666666667E-3</c:v>
                </c:pt>
                <c:pt idx="259">
                  <c:v>5.0000001666666667E-3</c:v>
                </c:pt>
                <c:pt idx="260">
                  <c:v>5.0000001666666667E-3</c:v>
                </c:pt>
                <c:pt idx="261">
                  <c:v>5.0000001666666667E-3</c:v>
                </c:pt>
                <c:pt idx="262">
                  <c:v>5.0000001666666667E-3</c:v>
                </c:pt>
                <c:pt idx="263">
                  <c:v>5.0000001666666667E-3</c:v>
                </c:pt>
                <c:pt idx="264">
                  <c:v>5.0000001666666667E-3</c:v>
                </c:pt>
                <c:pt idx="265">
                  <c:v>5.0000001666666667E-3</c:v>
                </c:pt>
                <c:pt idx="266">
                  <c:v>5.0000001666666667E-3</c:v>
                </c:pt>
                <c:pt idx="267">
                  <c:v>5.0000001666666667E-3</c:v>
                </c:pt>
                <c:pt idx="268">
                  <c:v>5.0000001666666667E-3</c:v>
                </c:pt>
                <c:pt idx="269">
                  <c:v>5.0000001666666667E-3</c:v>
                </c:pt>
                <c:pt idx="270">
                  <c:v>5.0000001666666667E-3</c:v>
                </c:pt>
                <c:pt idx="271">
                  <c:v>5.0000001666666667E-3</c:v>
                </c:pt>
                <c:pt idx="272">
                  <c:v>5.0000001666666667E-3</c:v>
                </c:pt>
                <c:pt idx="273">
                  <c:v>5.0000001666666667E-3</c:v>
                </c:pt>
                <c:pt idx="274">
                  <c:v>0.13660000455333335</c:v>
                </c:pt>
                <c:pt idx="275">
                  <c:v>0.99260003308666667</c:v>
                </c:pt>
                <c:pt idx="276">
                  <c:v>2.5141000838033332</c:v>
                </c:pt>
                <c:pt idx="277">
                  <c:v>4.5695001523166665</c:v>
                </c:pt>
                <c:pt idx="278">
                  <c:v>7.0461002348699999</c:v>
                </c:pt>
                <c:pt idx="279">
                  <c:v>9.847600328253332</c:v>
                </c:pt>
                <c:pt idx="280">
                  <c:v>12.894800429826667</c:v>
                </c:pt>
                <c:pt idx="281">
                  <c:v>16.124500537483332</c:v>
                </c:pt>
                <c:pt idx="282">
                  <c:v>19.483200649440001</c:v>
                </c:pt>
                <c:pt idx="283">
                  <c:v>22.925400764180001</c:v>
                </c:pt>
                <c:pt idx="284">
                  <c:v>26.411900880396669</c:v>
                </c:pt>
                <c:pt idx="285">
                  <c:v>29.908300996943332</c:v>
                </c:pt>
                <c:pt idx="286">
                  <c:v>33.387201112906666</c:v>
                </c:pt>
                <c:pt idx="287">
                  <c:v>36.826201227539997</c:v>
                </c:pt>
                <c:pt idx="288">
                  <c:v>40.207001340233333</c:v>
                </c:pt>
                <c:pt idx="289">
                  <c:v>43.514601450486666</c:v>
                </c:pt>
                <c:pt idx="290">
                  <c:v>46.736901557896665</c:v>
                </c:pt>
                <c:pt idx="291">
                  <c:v>49.864701662156662</c:v>
                </c:pt>
                <c:pt idx="292">
                  <c:v>52.891101763036673</c:v>
                </c:pt>
                <c:pt idx="293">
                  <c:v>55.811101860370009</c:v>
                </c:pt>
                <c:pt idx="294">
                  <c:v>58.620701954023332</c:v>
                </c:pt>
                <c:pt idx="295">
                  <c:v>61.317702043923333</c:v>
                </c:pt>
                <c:pt idx="296">
                  <c:v>63.901202130039991</c:v>
                </c:pt>
                <c:pt idx="297">
                  <c:v>66.370702212356662</c:v>
                </c:pt>
                <c:pt idx="298">
                  <c:v>68.727002290900003</c:v>
                </c:pt>
                <c:pt idx="299">
                  <c:v>70.971402365713331</c:v>
                </c:pt>
                <c:pt idx="300">
                  <c:v>73.105802436860003</c:v>
                </c:pt>
                <c:pt idx="301">
                  <c:v>75.132402504413335</c:v>
                </c:pt>
                <c:pt idx="302">
                  <c:v>77.05410256847</c:v>
                </c:pt>
                <c:pt idx="303">
                  <c:v>78.874102629136658</c:v>
                </c:pt>
                <c:pt idx="304">
                  <c:v>80.595202686506667</c:v>
                </c:pt>
                <c:pt idx="305">
                  <c:v>82.221202740706644</c:v>
                </c:pt>
                <c:pt idx="306">
                  <c:v>83.755702791856663</c:v>
                </c:pt>
                <c:pt idx="307">
                  <c:v>85.202202840073355</c:v>
                </c:pt>
                <c:pt idx="308">
                  <c:v>86.564702885489993</c:v>
                </c:pt>
                <c:pt idx="309">
                  <c:v>87.84650292821668</c:v>
                </c:pt>
                <c:pt idx="310">
                  <c:v>89.051602968386661</c:v>
                </c:pt>
                <c:pt idx="311">
                  <c:v>90.183503006116666</c:v>
                </c:pt>
                <c:pt idx="312">
                  <c:v>91.246003041533314</c:v>
                </c:pt>
                <c:pt idx="313">
                  <c:v>92.242603074753319</c:v>
                </c:pt>
                <c:pt idx="314">
                  <c:v>93.176703105889999</c:v>
                </c:pt>
                <c:pt idx="315">
                  <c:v>94.051503135049998</c:v>
                </c:pt>
                <c:pt idx="316">
                  <c:v>94.870503162350005</c:v>
                </c:pt>
                <c:pt idx="317">
                  <c:v>95.636503187883321</c:v>
                </c:pt>
                <c:pt idx="318">
                  <c:v>96.352703211756676</c:v>
                </c:pt>
                <c:pt idx="319">
                  <c:v>97.021903234063331</c:v>
                </c:pt>
                <c:pt idx="320">
                  <c:v>97.6470032549</c:v>
                </c:pt>
                <c:pt idx="321">
                  <c:v>98.230403274346671</c:v>
                </c:pt>
                <c:pt idx="322">
                  <c:v>98.775003292499989</c:v>
                </c:pt>
                <c:pt idx="323">
                  <c:v>99.282803309426654</c:v>
                </c:pt>
                <c:pt idx="324">
                  <c:v>99.756303325209984</c:v>
                </c:pt>
                <c:pt idx="325">
                  <c:v>100.19750333991666</c:v>
                </c:pt>
                <c:pt idx="326">
                  <c:v>100.60850335361667</c:v>
                </c:pt>
                <c:pt idx="327">
                  <c:v>100.99130336637667</c:v>
                </c:pt>
                <c:pt idx="328">
                  <c:v>101.34770337825667</c:v>
                </c:pt>
                <c:pt idx="329">
                  <c:v>101.67940338931335</c:v>
                </c:pt>
                <c:pt idx="330">
                  <c:v>101.98800339959998</c:v>
                </c:pt>
                <c:pt idx="331">
                  <c:v>102.27500340916667</c:v>
                </c:pt>
                <c:pt idx="332">
                  <c:v>102.54200341806666</c:v>
                </c:pt>
                <c:pt idx="333">
                  <c:v>102.79000342633333</c:v>
                </c:pt>
                <c:pt idx="334">
                  <c:v>103.02050343401666</c:v>
                </c:pt>
                <c:pt idx="335">
                  <c:v>103.23460344115331</c:v>
                </c:pt>
                <c:pt idx="336">
                  <c:v>103.43360344778668</c:v>
                </c:pt>
                <c:pt idx="337">
                  <c:v>103.61840345394667</c:v>
                </c:pt>
                <c:pt idx="338">
                  <c:v>103.78990345966332</c:v>
                </c:pt>
                <c:pt idx="339">
                  <c:v>103.94910346496999</c:v>
                </c:pt>
                <c:pt idx="340">
                  <c:v>104.0970034699</c:v>
                </c:pt>
                <c:pt idx="341">
                  <c:v>104.23450347448332</c:v>
                </c:pt>
                <c:pt idx="342">
                  <c:v>104.36200347873331</c:v>
                </c:pt>
                <c:pt idx="343">
                  <c:v>104.48010348266997</c:v>
                </c:pt>
                <c:pt idx="344">
                  <c:v>104.58980348632667</c:v>
                </c:pt>
                <c:pt idx="345">
                  <c:v>104.69150348971665</c:v>
                </c:pt>
                <c:pt idx="346">
                  <c:v>104.78590349286331</c:v>
                </c:pt>
                <c:pt idx="347">
                  <c:v>104.87360349578664</c:v>
                </c:pt>
                <c:pt idx="348">
                  <c:v>104.95490349849665</c:v>
                </c:pt>
                <c:pt idx="349">
                  <c:v>105.03020350100664</c:v>
                </c:pt>
                <c:pt idx="350">
                  <c:v>105.09930350330998</c:v>
                </c:pt>
                <c:pt idx="351">
                  <c:v>105.16220350540665</c:v>
                </c:pt>
                <c:pt idx="352">
                  <c:v>105.21870350728999</c:v>
                </c:pt>
                <c:pt idx="353">
                  <c:v>105.26880350895998</c:v>
                </c:pt>
                <c:pt idx="354">
                  <c:v>105.31270351042332</c:v>
                </c:pt>
                <c:pt idx="355">
                  <c:v>105.35060351168667</c:v>
                </c:pt>
                <c:pt idx="356">
                  <c:v>105.38260351275332</c:v>
                </c:pt>
                <c:pt idx="357">
                  <c:v>105.40890351362999</c:v>
                </c:pt>
                <c:pt idx="358">
                  <c:v>105.42990351432999</c:v>
                </c:pt>
                <c:pt idx="359">
                  <c:v>105.44600351486666</c:v>
                </c:pt>
                <c:pt idx="360">
                  <c:v>105.45780351526</c:v>
                </c:pt>
                <c:pt idx="361">
                  <c:v>105.46570351552333</c:v>
                </c:pt>
                <c:pt idx="362">
                  <c:v>105.47060351568668</c:v>
                </c:pt>
                <c:pt idx="363">
                  <c:v>105.47280351576001</c:v>
                </c:pt>
                <c:pt idx="364">
                  <c:v>105.47310351576999</c:v>
                </c:pt>
                <c:pt idx="365">
                  <c:v>105.47180351572665</c:v>
                </c:pt>
                <c:pt idx="366">
                  <c:v>105.46980351566</c:v>
                </c:pt>
                <c:pt idx="367">
                  <c:v>105.46680351555999</c:v>
                </c:pt>
                <c:pt idx="368">
                  <c:v>105.46460351548667</c:v>
                </c:pt>
                <c:pt idx="369">
                  <c:v>105.46420351547332</c:v>
                </c:pt>
                <c:pt idx="370">
                  <c:v>105.46640351554665</c:v>
                </c:pt>
                <c:pt idx="371">
                  <c:v>105.47200351573331</c:v>
                </c:pt>
                <c:pt idx="372">
                  <c:v>105.48150351605</c:v>
                </c:pt>
                <c:pt idx="373">
                  <c:v>105.49530351650999</c:v>
                </c:pt>
                <c:pt idx="374">
                  <c:v>105.51380351712666</c:v>
                </c:pt>
                <c:pt idx="375">
                  <c:v>105.53750351791666</c:v>
                </c:pt>
                <c:pt idx="376">
                  <c:v>105.56680351889332</c:v>
                </c:pt>
                <c:pt idx="377">
                  <c:v>105.60190352006335</c:v>
                </c:pt>
                <c:pt idx="378">
                  <c:v>105.64320352144</c:v>
                </c:pt>
                <c:pt idx="379">
                  <c:v>105.69070352302333</c:v>
                </c:pt>
                <c:pt idx="380">
                  <c:v>105.74440352481334</c:v>
                </c:pt>
                <c:pt idx="381">
                  <c:v>105.80430352681</c:v>
                </c:pt>
                <c:pt idx="382">
                  <c:v>105.87010352900333</c:v>
                </c:pt>
                <c:pt idx="383">
                  <c:v>105.94170353138998</c:v>
                </c:pt>
                <c:pt idx="384">
                  <c:v>106.01890353396333</c:v>
                </c:pt>
                <c:pt idx="385">
                  <c:v>106.10140353671331</c:v>
                </c:pt>
                <c:pt idx="386">
                  <c:v>106.18880353962665</c:v>
                </c:pt>
                <c:pt idx="387">
                  <c:v>106.28080354269332</c:v>
                </c:pt>
                <c:pt idx="388">
                  <c:v>106.37700354589998</c:v>
                </c:pt>
                <c:pt idx="389">
                  <c:v>106.47710354923665</c:v>
                </c:pt>
                <c:pt idx="390">
                  <c:v>106.58090355269667</c:v>
                </c:pt>
                <c:pt idx="391">
                  <c:v>106.68790355626332</c:v>
                </c:pt>
                <c:pt idx="392">
                  <c:v>106.79780355992665</c:v>
                </c:pt>
                <c:pt idx="393">
                  <c:v>106.91020356367332</c:v>
                </c:pt>
                <c:pt idx="394">
                  <c:v>107.02490356749664</c:v>
                </c:pt>
                <c:pt idx="395">
                  <c:v>107.14140357138001</c:v>
                </c:pt>
                <c:pt idx="396">
                  <c:v>107.25950357531669</c:v>
                </c:pt>
                <c:pt idx="397">
                  <c:v>107.37870357928999</c:v>
                </c:pt>
                <c:pt idx="398">
                  <c:v>107.49870358328999</c:v>
                </c:pt>
                <c:pt idx="399">
                  <c:v>107.61920358730666</c:v>
                </c:pt>
                <c:pt idx="400">
                  <c:v>107.74020359134001</c:v>
                </c:pt>
                <c:pt idx="401">
                  <c:v>107.86050359534998</c:v>
                </c:pt>
                <c:pt idx="402">
                  <c:v>107.98050359935002</c:v>
                </c:pt>
                <c:pt idx="403">
                  <c:v>108.09980360332665</c:v>
                </c:pt>
                <c:pt idx="404">
                  <c:v>108.21820360727332</c:v>
                </c:pt>
                <c:pt idx="405">
                  <c:v>108.33550361118331</c:v>
                </c:pt>
                <c:pt idx="406">
                  <c:v>108.45140361504667</c:v>
                </c:pt>
                <c:pt idx="407">
                  <c:v>108.56590361886335</c:v>
                </c:pt>
                <c:pt idx="408">
                  <c:v>108.67870362262333</c:v>
                </c:pt>
                <c:pt idx="409">
                  <c:v>108.78980362632664</c:v>
                </c:pt>
                <c:pt idx="410">
                  <c:v>108.89910362997</c:v>
                </c:pt>
                <c:pt idx="411">
                  <c:v>109.00640363354664</c:v>
                </c:pt>
                <c:pt idx="412">
                  <c:v>109.11160363705332</c:v>
                </c:pt>
                <c:pt idx="413">
                  <c:v>109.21470364048999</c:v>
                </c:pt>
                <c:pt idx="414">
                  <c:v>109.31570364385668</c:v>
                </c:pt>
                <c:pt idx="415">
                  <c:v>109.41450364714998</c:v>
                </c:pt>
                <c:pt idx="416">
                  <c:v>109.51120365037335</c:v>
                </c:pt>
                <c:pt idx="417">
                  <c:v>109.60560365351999</c:v>
                </c:pt>
                <c:pt idx="418">
                  <c:v>109.69790365659667</c:v>
                </c:pt>
                <c:pt idx="419">
                  <c:v>109.78800365959999</c:v>
                </c:pt>
                <c:pt idx="420">
                  <c:v>109.87590366253001</c:v>
                </c:pt>
                <c:pt idx="421">
                  <c:v>109.96170366538999</c:v>
                </c:pt>
                <c:pt idx="422">
                  <c:v>110.04540366818</c:v>
                </c:pt>
                <c:pt idx="423">
                  <c:v>110.12710367090332</c:v>
                </c:pt>
                <c:pt idx="424">
                  <c:v>110.20660367355333</c:v>
                </c:pt>
                <c:pt idx="425">
                  <c:v>110.28410367613667</c:v>
                </c:pt>
                <c:pt idx="426">
                  <c:v>110.35960367865331</c:v>
                </c:pt>
                <c:pt idx="427">
                  <c:v>110.43320368110668</c:v>
                </c:pt>
                <c:pt idx="428">
                  <c:v>110.50490368349666</c:v>
                </c:pt>
                <c:pt idx="429">
                  <c:v>110.57470368582335</c:v>
                </c:pt>
                <c:pt idx="430">
                  <c:v>110.64270368808999</c:v>
                </c:pt>
                <c:pt idx="431">
                  <c:v>110.70890369029665</c:v>
                </c:pt>
                <c:pt idx="432">
                  <c:v>110.77340369244666</c:v>
                </c:pt>
                <c:pt idx="433">
                  <c:v>110.83600369453335</c:v>
                </c:pt>
                <c:pt idx="434">
                  <c:v>110.89700369656667</c:v>
                </c:pt>
                <c:pt idx="435">
                  <c:v>110.95640369854667</c:v>
                </c:pt>
                <c:pt idx="436">
                  <c:v>111.01420370047332</c:v>
                </c:pt>
                <c:pt idx="437">
                  <c:v>111.07050370235</c:v>
                </c:pt>
                <c:pt idx="438">
                  <c:v>111.12520370417332</c:v>
                </c:pt>
                <c:pt idx="439">
                  <c:v>111.17850370595001</c:v>
                </c:pt>
                <c:pt idx="440">
                  <c:v>111.23020370767333</c:v>
                </c:pt>
                <c:pt idx="441">
                  <c:v>111.28060370935334</c:v>
                </c:pt>
                <c:pt idx="442">
                  <c:v>111.32970371099</c:v>
                </c:pt>
                <c:pt idx="443">
                  <c:v>111.37730371257666</c:v>
                </c:pt>
                <c:pt idx="444">
                  <c:v>111.42370371412332</c:v>
                </c:pt>
                <c:pt idx="445">
                  <c:v>111.46890371562999</c:v>
                </c:pt>
                <c:pt idx="446">
                  <c:v>111.51270371709001</c:v>
                </c:pt>
                <c:pt idx="447">
                  <c:v>111.55530371851</c:v>
                </c:pt>
                <c:pt idx="448">
                  <c:v>111.59680371989334</c:v>
                </c:pt>
                <c:pt idx="449">
                  <c:v>111.63710372123667</c:v>
                </c:pt>
                <c:pt idx="450">
                  <c:v>111.67630372254332</c:v>
                </c:pt>
                <c:pt idx="451">
                  <c:v>111.71440372381333</c:v>
                </c:pt>
                <c:pt idx="452">
                  <c:v>111.75130372504331</c:v>
                </c:pt>
                <c:pt idx="453">
                  <c:v>111.78710372623665</c:v>
                </c:pt>
                <c:pt idx="454">
                  <c:v>111.82190372739666</c:v>
                </c:pt>
                <c:pt idx="455">
                  <c:v>111.85560372851998</c:v>
                </c:pt>
                <c:pt idx="456">
                  <c:v>111.88830372961</c:v>
                </c:pt>
                <c:pt idx="457">
                  <c:v>111.92000373066666</c:v>
                </c:pt>
                <c:pt idx="458">
                  <c:v>111.95070373168998</c:v>
                </c:pt>
                <c:pt idx="459">
                  <c:v>111.98040373268</c:v>
                </c:pt>
                <c:pt idx="460">
                  <c:v>112.00900373363331</c:v>
                </c:pt>
                <c:pt idx="461">
                  <c:v>112.03660373455332</c:v>
                </c:pt>
                <c:pt idx="462">
                  <c:v>112.06320373543998</c:v>
                </c:pt>
                <c:pt idx="463">
                  <c:v>112.08880373629334</c:v>
                </c:pt>
                <c:pt idx="464">
                  <c:v>112.11340373711332</c:v>
                </c:pt>
                <c:pt idx="465">
                  <c:v>112.13700373790002</c:v>
                </c:pt>
                <c:pt idx="466">
                  <c:v>112.15960373865332</c:v>
                </c:pt>
                <c:pt idx="467">
                  <c:v>112.18120373937333</c:v>
                </c:pt>
                <c:pt idx="468">
                  <c:v>112.20190374006332</c:v>
                </c:pt>
                <c:pt idx="469">
                  <c:v>112.22170374072331</c:v>
                </c:pt>
                <c:pt idx="470">
                  <c:v>112.24060374135333</c:v>
                </c:pt>
                <c:pt idx="471">
                  <c:v>112.25860374195332</c:v>
                </c:pt>
                <c:pt idx="472">
                  <c:v>112.27560374251998</c:v>
                </c:pt>
                <c:pt idx="473">
                  <c:v>112.29180374305999</c:v>
                </c:pt>
                <c:pt idx="474">
                  <c:v>112.30720374357333</c:v>
                </c:pt>
                <c:pt idx="475">
                  <c:v>112.32180374406001</c:v>
                </c:pt>
                <c:pt idx="476">
                  <c:v>112.33570374452333</c:v>
                </c:pt>
                <c:pt idx="477">
                  <c:v>112.34870374495665</c:v>
                </c:pt>
                <c:pt idx="478">
                  <c:v>112.36090374536333</c:v>
                </c:pt>
                <c:pt idx="479">
                  <c:v>112.37250374575001</c:v>
                </c:pt>
                <c:pt idx="480">
                  <c:v>112.38350374611666</c:v>
                </c:pt>
                <c:pt idx="481">
                  <c:v>112.39350374644999</c:v>
                </c:pt>
                <c:pt idx="482">
                  <c:v>112.40300374676669</c:v>
                </c:pt>
                <c:pt idx="483">
                  <c:v>112.41200374706665</c:v>
                </c:pt>
                <c:pt idx="484">
                  <c:v>112.42000374733333</c:v>
                </c:pt>
                <c:pt idx="485">
                  <c:v>112.42750374758333</c:v>
                </c:pt>
                <c:pt idx="486">
                  <c:v>112.43450374781665</c:v>
                </c:pt>
                <c:pt idx="487">
                  <c:v>112.44070374802334</c:v>
                </c:pt>
                <c:pt idx="488">
                  <c:v>112.44650374821666</c:v>
                </c:pt>
                <c:pt idx="489">
                  <c:v>112.45150374838332</c:v>
                </c:pt>
                <c:pt idx="490">
                  <c:v>112.45610374853668</c:v>
                </c:pt>
                <c:pt idx="491">
                  <c:v>112.46010374866998</c:v>
                </c:pt>
                <c:pt idx="492">
                  <c:v>112.46350374878332</c:v>
                </c:pt>
                <c:pt idx="493">
                  <c:v>112.46650374888333</c:v>
                </c:pt>
                <c:pt idx="494">
                  <c:v>112.46900374896666</c:v>
                </c:pt>
                <c:pt idx="495">
                  <c:v>112.47100374903331</c:v>
                </c:pt>
                <c:pt idx="496">
                  <c:v>112.47300374909999</c:v>
                </c:pt>
                <c:pt idx="497">
                  <c:v>112.47400374913332</c:v>
                </c:pt>
                <c:pt idx="498">
                  <c:v>112.47500374916666</c:v>
                </c:pt>
                <c:pt idx="499">
                  <c:v>112.47600374920002</c:v>
                </c:pt>
                <c:pt idx="500">
                  <c:v>112.47700374923333</c:v>
                </c:pt>
                <c:pt idx="501">
                  <c:v>112.47900374929999</c:v>
                </c:pt>
                <c:pt idx="502">
                  <c:v>112.48100374936665</c:v>
                </c:pt>
                <c:pt idx="503">
                  <c:v>112.48320374943998</c:v>
                </c:pt>
                <c:pt idx="504">
                  <c:v>112.48620374953998</c:v>
                </c:pt>
                <c:pt idx="505">
                  <c:v>112.48950374965</c:v>
                </c:pt>
                <c:pt idx="506">
                  <c:v>112.49350374978333</c:v>
                </c:pt>
                <c:pt idx="507">
                  <c:v>112.49810374993666</c:v>
                </c:pt>
                <c:pt idx="508">
                  <c:v>112.50320375010668</c:v>
                </c:pt>
                <c:pt idx="509">
                  <c:v>112.50920375030665</c:v>
                </c:pt>
                <c:pt idx="510">
                  <c:v>112.51580375052666</c:v>
                </c:pt>
                <c:pt idx="511">
                  <c:v>112.52280375076</c:v>
                </c:pt>
                <c:pt idx="512">
                  <c:v>112.53080375102665</c:v>
                </c:pt>
                <c:pt idx="513">
                  <c:v>112.53920375130667</c:v>
                </c:pt>
                <c:pt idx="514">
                  <c:v>112.54820375160666</c:v>
                </c:pt>
                <c:pt idx="515">
                  <c:v>112.55790375192998</c:v>
                </c:pt>
                <c:pt idx="516">
                  <c:v>112.56790375226332</c:v>
                </c:pt>
                <c:pt idx="517">
                  <c:v>112.57880375262668</c:v>
                </c:pt>
                <c:pt idx="518">
                  <c:v>112.58980375299332</c:v>
                </c:pt>
                <c:pt idx="519">
                  <c:v>112.60150375338334</c:v>
                </c:pt>
                <c:pt idx="520">
                  <c:v>112.61350375378332</c:v>
                </c:pt>
                <c:pt idx="521">
                  <c:v>112.62550375418333</c:v>
                </c:pt>
                <c:pt idx="522">
                  <c:v>112.63840375461334</c:v>
                </c:pt>
                <c:pt idx="523">
                  <c:v>112.65140375504666</c:v>
                </c:pt>
                <c:pt idx="524">
                  <c:v>112.66440375548</c:v>
                </c:pt>
                <c:pt idx="525">
                  <c:v>112.67740375591333</c:v>
                </c:pt>
                <c:pt idx="526">
                  <c:v>112.69090375636334</c:v>
                </c:pt>
                <c:pt idx="527">
                  <c:v>112.70490375682999</c:v>
                </c:pt>
                <c:pt idx="528">
                  <c:v>112.71890375729669</c:v>
                </c:pt>
                <c:pt idx="529">
                  <c:v>112.73290375776334</c:v>
                </c:pt>
                <c:pt idx="530">
                  <c:v>112.74680375822665</c:v>
                </c:pt>
                <c:pt idx="531">
                  <c:v>112.75980375865998</c:v>
                </c:pt>
                <c:pt idx="532">
                  <c:v>112.77280375909332</c:v>
                </c:pt>
                <c:pt idx="533">
                  <c:v>112.78580375952667</c:v>
                </c:pt>
                <c:pt idx="534">
                  <c:v>112.79880375995999</c:v>
                </c:pt>
                <c:pt idx="535">
                  <c:v>112.81180376039335</c:v>
                </c:pt>
                <c:pt idx="536">
                  <c:v>112.82480376082667</c:v>
                </c:pt>
                <c:pt idx="537">
                  <c:v>112.83780376125999</c:v>
                </c:pt>
                <c:pt idx="538">
                  <c:v>112.84990376166333</c:v>
                </c:pt>
                <c:pt idx="539">
                  <c:v>112.86190376206333</c:v>
                </c:pt>
                <c:pt idx="540">
                  <c:v>112.87390376246334</c:v>
                </c:pt>
                <c:pt idx="541">
                  <c:v>112.88560376285332</c:v>
                </c:pt>
                <c:pt idx="542">
                  <c:v>112.89660376322</c:v>
                </c:pt>
                <c:pt idx="543">
                  <c:v>112.90760376358665</c:v>
                </c:pt>
                <c:pt idx="544">
                  <c:v>112.91830376394333</c:v>
                </c:pt>
                <c:pt idx="545">
                  <c:v>112.92830376427666</c:v>
                </c:pt>
                <c:pt idx="546">
                  <c:v>112.93830376460998</c:v>
                </c:pt>
                <c:pt idx="547">
                  <c:v>112.94760376492</c:v>
                </c:pt>
                <c:pt idx="548">
                  <c:v>112.95660376522</c:v>
                </c:pt>
                <c:pt idx="549">
                  <c:v>112.96550376551669</c:v>
                </c:pt>
                <c:pt idx="550">
                  <c:v>112.97350376578333</c:v>
                </c:pt>
                <c:pt idx="551">
                  <c:v>112.98150376605</c:v>
                </c:pt>
                <c:pt idx="552">
                  <c:v>112.98880376629332</c:v>
                </c:pt>
                <c:pt idx="553">
                  <c:v>112.99580376652666</c:v>
                </c:pt>
                <c:pt idx="554">
                  <c:v>113.00250376674998</c:v>
                </c:pt>
                <c:pt idx="555">
                  <c:v>113.00850376694999</c:v>
                </c:pt>
                <c:pt idx="556">
                  <c:v>113.01450376715</c:v>
                </c:pt>
                <c:pt idx="557">
                  <c:v>113.01950376731664</c:v>
                </c:pt>
                <c:pt idx="558">
                  <c:v>113.02450376748334</c:v>
                </c:pt>
                <c:pt idx="559">
                  <c:v>113.02860376762</c:v>
                </c:pt>
                <c:pt idx="560">
                  <c:v>113.03260376775334</c:v>
                </c:pt>
                <c:pt idx="561">
                  <c:v>113.03560376785333</c:v>
                </c:pt>
                <c:pt idx="562">
                  <c:v>113.03830376794335</c:v>
                </c:pt>
                <c:pt idx="563">
                  <c:v>113.04030376801001</c:v>
                </c:pt>
                <c:pt idx="564">
                  <c:v>113.04180376805999</c:v>
                </c:pt>
                <c:pt idx="565">
                  <c:v>113.04280376809334</c:v>
                </c:pt>
                <c:pt idx="566">
                  <c:v>113.04300376810001</c:v>
                </c:pt>
                <c:pt idx="567">
                  <c:v>113.04290376809668</c:v>
                </c:pt>
                <c:pt idx="568">
                  <c:v>113.04190376806332</c:v>
                </c:pt>
                <c:pt idx="569">
                  <c:v>113.04050376801665</c:v>
                </c:pt>
                <c:pt idx="570">
                  <c:v>113.03850376795002</c:v>
                </c:pt>
                <c:pt idx="571">
                  <c:v>113.03590376786332</c:v>
                </c:pt>
                <c:pt idx="572">
                  <c:v>113.03290376776333</c:v>
                </c:pt>
                <c:pt idx="573">
                  <c:v>113.02910376763666</c:v>
                </c:pt>
                <c:pt idx="574">
                  <c:v>113.02510376750331</c:v>
                </c:pt>
                <c:pt idx="575">
                  <c:v>113.02020376734001</c:v>
                </c:pt>
                <c:pt idx="576">
                  <c:v>113.0152037671733</c:v>
                </c:pt>
                <c:pt idx="577">
                  <c:v>113.00920376697333</c:v>
                </c:pt>
                <c:pt idx="578">
                  <c:v>113.00320376677334</c:v>
                </c:pt>
                <c:pt idx="579">
                  <c:v>112.99630376654335</c:v>
                </c:pt>
                <c:pt idx="580">
                  <c:v>112.98930376630999</c:v>
                </c:pt>
                <c:pt idx="581">
                  <c:v>112.98150376605</c:v>
                </c:pt>
                <c:pt idx="582">
                  <c:v>112.97350376578333</c:v>
                </c:pt>
                <c:pt idx="583">
                  <c:v>112.9650037655</c:v>
                </c:pt>
                <c:pt idx="584">
                  <c:v>112.95600376519999</c:v>
                </c:pt>
                <c:pt idx="585">
                  <c:v>112.94690376489666</c:v>
                </c:pt>
                <c:pt idx="586">
                  <c:v>112.93690376456333</c:v>
                </c:pt>
                <c:pt idx="587">
                  <c:v>112.92690376422999</c:v>
                </c:pt>
                <c:pt idx="588">
                  <c:v>112.91660376388666</c:v>
                </c:pt>
                <c:pt idx="589">
                  <c:v>112.90560376352001</c:v>
                </c:pt>
                <c:pt idx="590">
                  <c:v>112.89460376315331</c:v>
                </c:pt>
                <c:pt idx="591">
                  <c:v>112.88360376278668</c:v>
                </c:pt>
                <c:pt idx="592">
                  <c:v>112.87190376239666</c:v>
                </c:pt>
                <c:pt idx="593">
                  <c:v>112.85990376199665</c:v>
                </c:pt>
                <c:pt idx="594">
                  <c:v>112.84790376159667</c:v>
                </c:pt>
                <c:pt idx="595">
                  <c:v>112.83590376119666</c:v>
                </c:pt>
                <c:pt idx="596">
                  <c:v>112.82370376079</c:v>
                </c:pt>
                <c:pt idx="597">
                  <c:v>112.81070376035666</c:v>
                </c:pt>
                <c:pt idx="598">
                  <c:v>112.79770375992334</c:v>
                </c:pt>
                <c:pt idx="599">
                  <c:v>112.78470375948999</c:v>
                </c:pt>
                <c:pt idx="600">
                  <c:v>112.77170375905666</c:v>
                </c:pt>
                <c:pt idx="601">
                  <c:v>112.75870375862333</c:v>
                </c:pt>
                <c:pt idx="602">
                  <c:v>112.74470375815666</c:v>
                </c:pt>
                <c:pt idx="603">
                  <c:v>112.73070375768999</c:v>
                </c:pt>
                <c:pt idx="604">
                  <c:v>112.71670375722334</c:v>
                </c:pt>
                <c:pt idx="605">
                  <c:v>112.70270375675665</c:v>
                </c:pt>
                <c:pt idx="606">
                  <c:v>112.68870375629</c:v>
                </c:pt>
                <c:pt idx="607">
                  <c:v>112.67470375582333</c:v>
                </c:pt>
                <c:pt idx="608">
                  <c:v>112.66070375535666</c:v>
                </c:pt>
                <c:pt idx="609">
                  <c:v>112.64670375489</c:v>
                </c:pt>
                <c:pt idx="610">
                  <c:v>112.63350375444999</c:v>
                </c:pt>
                <c:pt idx="611">
                  <c:v>112.62050375401667</c:v>
                </c:pt>
                <c:pt idx="612">
                  <c:v>112.60820375360666</c:v>
                </c:pt>
                <c:pt idx="613">
                  <c:v>112.59640375321332</c:v>
                </c:pt>
                <c:pt idx="614">
                  <c:v>112.58540375284666</c:v>
                </c:pt>
                <c:pt idx="615">
                  <c:v>112.57530375251001</c:v>
                </c:pt>
                <c:pt idx="616">
                  <c:v>112.56620375220665</c:v>
                </c:pt>
                <c:pt idx="617">
                  <c:v>112.55820375193998</c:v>
                </c:pt>
                <c:pt idx="618">
                  <c:v>112.55150375171667</c:v>
                </c:pt>
                <c:pt idx="619">
                  <c:v>112.54600375153333</c:v>
                </c:pt>
                <c:pt idx="620">
                  <c:v>112.54190375139667</c:v>
                </c:pt>
                <c:pt idx="621">
                  <c:v>112.53930375131</c:v>
                </c:pt>
                <c:pt idx="622">
                  <c:v>112.53820375127331</c:v>
                </c:pt>
                <c:pt idx="623">
                  <c:v>112.53870375129</c:v>
                </c:pt>
                <c:pt idx="624">
                  <c:v>112.54100375136666</c:v>
                </c:pt>
                <c:pt idx="625">
                  <c:v>112.54500375149999</c:v>
                </c:pt>
                <c:pt idx="626">
                  <c:v>112.55070375168999</c:v>
                </c:pt>
                <c:pt idx="627">
                  <c:v>112.55820375193998</c:v>
                </c:pt>
                <c:pt idx="628">
                  <c:v>112.56770375225668</c:v>
                </c:pt>
                <c:pt idx="629">
                  <c:v>112.57900375263333</c:v>
                </c:pt>
                <c:pt idx="630">
                  <c:v>112.59210375306999</c:v>
                </c:pt>
                <c:pt idx="631">
                  <c:v>112.60710375357002</c:v>
                </c:pt>
                <c:pt idx="632">
                  <c:v>112.62390375413001</c:v>
                </c:pt>
                <c:pt idx="633">
                  <c:v>112.64250375475</c:v>
                </c:pt>
                <c:pt idx="634">
                  <c:v>112.66300375543331</c:v>
                </c:pt>
                <c:pt idx="635">
                  <c:v>112.68490375616332</c:v>
                </c:pt>
                <c:pt idx="636">
                  <c:v>112.70780375692667</c:v>
                </c:pt>
                <c:pt idx="637">
                  <c:v>112.72760375758668</c:v>
                </c:pt>
                <c:pt idx="638">
                  <c:v>112.74050375801664</c:v>
                </c:pt>
                <c:pt idx="639">
                  <c:v>112.74480375816</c:v>
                </c:pt>
                <c:pt idx="640">
                  <c:v>112.73810375793666</c:v>
                </c:pt>
                <c:pt idx="641">
                  <c:v>112.72000375733332</c:v>
                </c:pt>
                <c:pt idx="642">
                  <c:v>112.69080375636</c:v>
                </c:pt>
                <c:pt idx="643">
                  <c:v>112.65170375505667</c:v>
                </c:pt>
                <c:pt idx="644">
                  <c:v>112.60360375345334</c:v>
                </c:pt>
                <c:pt idx="645">
                  <c:v>112.54720375157335</c:v>
                </c:pt>
                <c:pt idx="646">
                  <c:v>112.48330374944334</c:v>
                </c:pt>
                <c:pt idx="647">
                  <c:v>112.41260374708666</c:v>
                </c:pt>
                <c:pt idx="648">
                  <c:v>112.33560374452</c:v>
                </c:pt>
                <c:pt idx="649">
                  <c:v>112.25280374175998</c:v>
                </c:pt>
                <c:pt idx="650">
                  <c:v>112.16460373881998</c:v>
                </c:pt>
                <c:pt idx="651">
                  <c:v>112.07150373571666</c:v>
                </c:pt>
                <c:pt idx="652">
                  <c:v>111.97350373245</c:v>
                </c:pt>
                <c:pt idx="653">
                  <c:v>111.87100372903333</c:v>
                </c:pt>
                <c:pt idx="654">
                  <c:v>111.76420372547332</c:v>
                </c:pt>
                <c:pt idx="655">
                  <c:v>111.65340372178001</c:v>
                </c:pt>
                <c:pt idx="656">
                  <c:v>111.53860371795332</c:v>
                </c:pt>
                <c:pt idx="657">
                  <c:v>111.41990371399666</c:v>
                </c:pt>
                <c:pt idx="658">
                  <c:v>111.29740370991333</c:v>
                </c:pt>
                <c:pt idx="659">
                  <c:v>111.17120370570665</c:v>
                </c:pt>
                <c:pt idx="660">
                  <c:v>111.04150370138332</c:v>
                </c:pt>
                <c:pt idx="661">
                  <c:v>110.90800369693332</c:v>
                </c:pt>
                <c:pt idx="662">
                  <c:v>110.77110369237</c:v>
                </c:pt>
                <c:pt idx="663">
                  <c:v>110.63060368768666</c:v>
                </c:pt>
                <c:pt idx="664">
                  <c:v>110.48650368288334</c:v>
                </c:pt>
                <c:pt idx="665">
                  <c:v>110.33880367796002</c:v>
                </c:pt>
                <c:pt idx="666">
                  <c:v>110.18750367291665</c:v>
                </c:pt>
                <c:pt idx="667">
                  <c:v>110.03250366775001</c:v>
                </c:pt>
                <c:pt idx="668">
                  <c:v>109.87390366246335</c:v>
                </c:pt>
                <c:pt idx="669">
                  <c:v>109.71150365704997</c:v>
                </c:pt>
                <c:pt idx="670">
                  <c:v>109.54540365151334</c:v>
                </c:pt>
                <c:pt idx="671">
                  <c:v>109.37510364583667</c:v>
                </c:pt>
                <c:pt idx="672">
                  <c:v>109.20090364003001</c:v>
                </c:pt>
                <c:pt idx="673">
                  <c:v>109.02370363412332</c:v>
                </c:pt>
                <c:pt idx="674">
                  <c:v>108.84430362814332</c:v>
                </c:pt>
                <c:pt idx="675">
                  <c:v>108.66390362212998</c:v>
                </c:pt>
                <c:pt idx="676">
                  <c:v>108.48290361609666</c:v>
                </c:pt>
                <c:pt idx="677">
                  <c:v>108.28010360933666</c:v>
                </c:pt>
                <c:pt idx="678">
                  <c:v>108.05480360182663</c:v>
                </c:pt>
                <c:pt idx="679">
                  <c:v>107.84190359472998</c:v>
                </c:pt>
                <c:pt idx="680">
                  <c:v>107.64120358803999</c:v>
                </c:pt>
                <c:pt idx="681">
                  <c:v>107.45250358174999</c:v>
                </c:pt>
                <c:pt idx="682">
                  <c:v>107.27550357584998</c:v>
                </c:pt>
                <c:pt idx="683">
                  <c:v>107.11000357033332</c:v>
                </c:pt>
                <c:pt idx="684">
                  <c:v>106.95570356518999</c:v>
                </c:pt>
                <c:pt idx="685">
                  <c:v>106.81220356040666</c:v>
                </c:pt>
                <c:pt idx="686">
                  <c:v>106.67950355598333</c:v>
                </c:pt>
                <c:pt idx="687">
                  <c:v>106.55700355190001</c:v>
                </c:pt>
                <c:pt idx="688">
                  <c:v>106.44450354815001</c:v>
                </c:pt>
                <c:pt idx="689">
                  <c:v>106.34200354473333</c:v>
                </c:pt>
                <c:pt idx="690">
                  <c:v>106.24950354164999</c:v>
                </c:pt>
                <c:pt idx="691">
                  <c:v>106.1670035389</c:v>
                </c:pt>
                <c:pt idx="692">
                  <c:v>106.09450353648332</c:v>
                </c:pt>
                <c:pt idx="693">
                  <c:v>106.03200353439998</c:v>
                </c:pt>
                <c:pt idx="694">
                  <c:v>105.97950353265001</c:v>
                </c:pt>
                <c:pt idx="695">
                  <c:v>105.93700353123332</c:v>
                </c:pt>
                <c:pt idx="696">
                  <c:v>105.90400353013332</c:v>
                </c:pt>
                <c:pt idx="697">
                  <c:v>105.88050352934998</c:v>
                </c:pt>
                <c:pt idx="698">
                  <c:v>105.86700352889999</c:v>
                </c:pt>
                <c:pt idx="699">
                  <c:v>105.86350352878333</c:v>
                </c:pt>
                <c:pt idx="700">
                  <c:v>105.87000352899999</c:v>
                </c:pt>
                <c:pt idx="701">
                  <c:v>105.88580352952665</c:v>
                </c:pt>
                <c:pt idx="702">
                  <c:v>105.91120353037331</c:v>
                </c:pt>
                <c:pt idx="703">
                  <c:v>105.94570353152332</c:v>
                </c:pt>
                <c:pt idx="704">
                  <c:v>105.98940353297999</c:v>
                </c:pt>
                <c:pt idx="705">
                  <c:v>106.04190353473001</c:v>
                </c:pt>
                <c:pt idx="706">
                  <c:v>106.10300353676665</c:v>
                </c:pt>
                <c:pt idx="707">
                  <c:v>106.17250353908332</c:v>
                </c:pt>
                <c:pt idx="708">
                  <c:v>106.25010354166999</c:v>
                </c:pt>
                <c:pt idx="709">
                  <c:v>106.33560354452</c:v>
                </c:pt>
                <c:pt idx="710">
                  <c:v>106.42850354761667</c:v>
                </c:pt>
                <c:pt idx="711">
                  <c:v>106.52850355094999</c:v>
                </c:pt>
                <c:pt idx="712">
                  <c:v>106.63520355450667</c:v>
                </c:pt>
                <c:pt idx="713">
                  <c:v>106.74820355827332</c:v>
                </c:pt>
                <c:pt idx="714">
                  <c:v>106.86710356223665</c:v>
                </c:pt>
                <c:pt idx="715">
                  <c:v>106.99170356639</c:v>
                </c:pt>
                <c:pt idx="716">
                  <c:v>107.12170357072333</c:v>
                </c:pt>
                <c:pt idx="717">
                  <c:v>107.25720357523998</c:v>
                </c:pt>
                <c:pt idx="718">
                  <c:v>107.39770357992333</c:v>
                </c:pt>
                <c:pt idx="719">
                  <c:v>107.54320358477332</c:v>
                </c:pt>
                <c:pt idx="720">
                  <c:v>107.69340358978002</c:v>
                </c:pt>
                <c:pt idx="721">
                  <c:v>107.84820359493999</c:v>
                </c:pt>
                <c:pt idx="722">
                  <c:v>108.00720360023998</c:v>
                </c:pt>
                <c:pt idx="723">
                  <c:v>108.17010360566999</c:v>
                </c:pt>
                <c:pt idx="724">
                  <c:v>108.33660361122</c:v>
                </c:pt>
                <c:pt idx="725">
                  <c:v>108.50630361687665</c:v>
                </c:pt>
                <c:pt idx="726">
                  <c:v>108.67880362262667</c:v>
                </c:pt>
                <c:pt idx="727">
                  <c:v>108.85370362845667</c:v>
                </c:pt>
                <c:pt idx="728">
                  <c:v>109.03040363434667</c:v>
                </c:pt>
                <c:pt idx="729">
                  <c:v>109.20860364028667</c:v>
                </c:pt>
                <c:pt idx="730">
                  <c:v>109.38760364625332</c:v>
                </c:pt>
                <c:pt idx="731">
                  <c:v>109.56670365222332</c:v>
                </c:pt>
                <c:pt idx="732">
                  <c:v>109.74570365818998</c:v>
                </c:pt>
                <c:pt idx="733">
                  <c:v>109.92450366414998</c:v>
                </c:pt>
                <c:pt idx="734">
                  <c:v>110.10210367006998</c:v>
                </c:pt>
                <c:pt idx="735">
                  <c:v>110.27820367593999</c:v>
                </c:pt>
                <c:pt idx="736">
                  <c:v>110.45220368174002</c:v>
                </c:pt>
                <c:pt idx="737">
                  <c:v>110.62370368745667</c:v>
                </c:pt>
                <c:pt idx="738">
                  <c:v>110.79230369307666</c:v>
                </c:pt>
                <c:pt idx="739">
                  <c:v>110.95770369859001</c:v>
                </c:pt>
                <c:pt idx="740">
                  <c:v>111.11940370398</c:v>
                </c:pt>
                <c:pt idx="741">
                  <c:v>111.27720370923998</c:v>
                </c:pt>
                <c:pt idx="742">
                  <c:v>111.43060371435331</c:v>
                </c:pt>
                <c:pt idx="743">
                  <c:v>111.57960371931998</c:v>
                </c:pt>
                <c:pt idx="744">
                  <c:v>111.72390372412998</c:v>
                </c:pt>
                <c:pt idx="745">
                  <c:v>111.86340372877999</c:v>
                </c:pt>
                <c:pt idx="746">
                  <c:v>111.99790373326331</c:v>
                </c:pt>
                <c:pt idx="747">
                  <c:v>112.12720373757331</c:v>
                </c:pt>
                <c:pt idx="748">
                  <c:v>112.25120374170666</c:v>
                </c:pt>
                <c:pt idx="749">
                  <c:v>112.37020374567332</c:v>
                </c:pt>
                <c:pt idx="750">
                  <c:v>112.48400374946665</c:v>
                </c:pt>
                <c:pt idx="751">
                  <c:v>112.59250375308334</c:v>
                </c:pt>
                <c:pt idx="752">
                  <c:v>112.69600375653333</c:v>
                </c:pt>
                <c:pt idx="753">
                  <c:v>112.79460375982002</c:v>
                </c:pt>
                <c:pt idx="754">
                  <c:v>112.88860376295334</c:v>
                </c:pt>
                <c:pt idx="755">
                  <c:v>112.97780376592667</c:v>
                </c:pt>
                <c:pt idx="756">
                  <c:v>113.06260376875333</c:v>
                </c:pt>
                <c:pt idx="757">
                  <c:v>113.14310377143667</c:v>
                </c:pt>
                <c:pt idx="758">
                  <c:v>113.21950377398332</c:v>
                </c:pt>
                <c:pt idx="759">
                  <c:v>113.29210377640334</c:v>
                </c:pt>
                <c:pt idx="760">
                  <c:v>113.36130377870998</c:v>
                </c:pt>
                <c:pt idx="761">
                  <c:v>113.42710378090332</c:v>
                </c:pt>
                <c:pt idx="762">
                  <c:v>113.49000378299998</c:v>
                </c:pt>
                <c:pt idx="763">
                  <c:v>113.55000378499999</c:v>
                </c:pt>
                <c:pt idx="764">
                  <c:v>113.60760378692</c:v>
                </c:pt>
                <c:pt idx="765">
                  <c:v>113.66310378876997</c:v>
                </c:pt>
                <c:pt idx="766">
                  <c:v>113.71660379055332</c:v>
                </c:pt>
                <c:pt idx="767">
                  <c:v>113.76840379228</c:v>
                </c:pt>
                <c:pt idx="768">
                  <c:v>113.81890379396333</c:v>
                </c:pt>
                <c:pt idx="769">
                  <c:v>113.86820379560665</c:v>
                </c:pt>
                <c:pt idx="770">
                  <c:v>113.91660379721999</c:v>
                </c:pt>
                <c:pt idx="771">
                  <c:v>113.96460379882001</c:v>
                </c:pt>
                <c:pt idx="772">
                  <c:v>114.01170380038999</c:v>
                </c:pt>
                <c:pt idx="773">
                  <c:v>114.05870380195667</c:v>
                </c:pt>
                <c:pt idx="774">
                  <c:v>114.10570380352333</c:v>
                </c:pt>
                <c:pt idx="775">
                  <c:v>114.15290380509667</c:v>
                </c:pt>
                <c:pt idx="776">
                  <c:v>114.20090380669666</c:v>
                </c:pt>
                <c:pt idx="777">
                  <c:v>114.24940380831332</c:v>
                </c:pt>
                <c:pt idx="778">
                  <c:v>114.29880380995999</c:v>
                </c:pt>
                <c:pt idx="779">
                  <c:v>114.34940381164667</c:v>
                </c:pt>
                <c:pt idx="780">
                  <c:v>114.40150381338334</c:v>
                </c:pt>
                <c:pt idx="781">
                  <c:v>114.45520381517333</c:v>
                </c:pt>
                <c:pt idx="782">
                  <c:v>114.51090381702998</c:v>
                </c:pt>
                <c:pt idx="783">
                  <c:v>114.56860381895333</c:v>
                </c:pt>
                <c:pt idx="784">
                  <c:v>114.62860382095332</c:v>
                </c:pt>
                <c:pt idx="785">
                  <c:v>114.69080382302666</c:v>
                </c:pt>
                <c:pt idx="786">
                  <c:v>114.75560382518665</c:v>
                </c:pt>
                <c:pt idx="787">
                  <c:v>114.82280382742667</c:v>
                </c:pt>
                <c:pt idx="788">
                  <c:v>114.89260382975333</c:v>
                </c:pt>
                <c:pt idx="789">
                  <c:v>114.96460383215333</c:v>
                </c:pt>
                <c:pt idx="790">
                  <c:v>115.03910383463666</c:v>
                </c:pt>
                <c:pt idx="791">
                  <c:v>115.11590383719665</c:v>
                </c:pt>
                <c:pt idx="792">
                  <c:v>115.19480383982666</c:v>
                </c:pt>
                <c:pt idx="793">
                  <c:v>115.27570384252331</c:v>
                </c:pt>
                <c:pt idx="794">
                  <c:v>115.35850384528334</c:v>
                </c:pt>
                <c:pt idx="795">
                  <c:v>115.44300384809998</c:v>
                </c:pt>
                <c:pt idx="796">
                  <c:v>115.52880385096002</c:v>
                </c:pt>
                <c:pt idx="797">
                  <c:v>115.61590385386334</c:v>
                </c:pt>
                <c:pt idx="798">
                  <c:v>115.70390385679667</c:v>
                </c:pt>
                <c:pt idx="799">
                  <c:v>115.79280385976</c:v>
                </c:pt>
                <c:pt idx="800">
                  <c:v>115.88180386272668</c:v>
                </c:pt>
                <c:pt idx="801">
                  <c:v>115.97150386571667</c:v>
                </c:pt>
                <c:pt idx="802">
                  <c:v>116.06100386870001</c:v>
                </c:pt>
                <c:pt idx="803">
                  <c:v>116.15000387166667</c:v>
                </c:pt>
                <c:pt idx="804">
                  <c:v>116.23900387463333</c:v>
                </c:pt>
                <c:pt idx="805">
                  <c:v>116.32720387757333</c:v>
                </c:pt>
                <c:pt idx="806">
                  <c:v>116.41470388048998</c:v>
                </c:pt>
                <c:pt idx="807">
                  <c:v>116.50120388337331</c:v>
                </c:pt>
                <c:pt idx="808">
                  <c:v>116.58660388622</c:v>
                </c:pt>
                <c:pt idx="809">
                  <c:v>116.67070388902333</c:v>
                </c:pt>
                <c:pt idx="810">
                  <c:v>116.75330389177665</c:v>
                </c:pt>
                <c:pt idx="811">
                  <c:v>116.83450389448335</c:v>
                </c:pt>
                <c:pt idx="812">
                  <c:v>116.91410389713666</c:v>
                </c:pt>
                <c:pt idx="813">
                  <c:v>116.99210389973665</c:v>
                </c:pt>
                <c:pt idx="814">
                  <c:v>117.06850390228331</c:v>
                </c:pt>
                <c:pt idx="815">
                  <c:v>117.14310390477002</c:v>
                </c:pt>
                <c:pt idx="816">
                  <c:v>117.21610390720333</c:v>
                </c:pt>
                <c:pt idx="817">
                  <c:v>117.28760390958666</c:v>
                </c:pt>
                <c:pt idx="818">
                  <c:v>117.35740391191332</c:v>
                </c:pt>
                <c:pt idx="819">
                  <c:v>117.42580391419332</c:v>
                </c:pt>
                <c:pt idx="820">
                  <c:v>117.49270391642332</c:v>
                </c:pt>
                <c:pt idx="821">
                  <c:v>117.55820391860667</c:v>
                </c:pt>
                <c:pt idx="822">
                  <c:v>117.62250392075001</c:v>
                </c:pt>
                <c:pt idx="823">
                  <c:v>117.68570392285666</c:v>
                </c:pt>
                <c:pt idx="824">
                  <c:v>117.74780392492667</c:v>
                </c:pt>
                <c:pt idx="825">
                  <c:v>117.80890392696332</c:v>
                </c:pt>
                <c:pt idx="826">
                  <c:v>117.86930392897665</c:v>
                </c:pt>
                <c:pt idx="827">
                  <c:v>117.92920393097333</c:v>
                </c:pt>
                <c:pt idx="828">
                  <c:v>117.98820393293998</c:v>
                </c:pt>
                <c:pt idx="829">
                  <c:v>118.04720393490668</c:v>
                </c:pt>
                <c:pt idx="830">
                  <c:v>118.10590393686333</c:v>
                </c:pt>
                <c:pt idx="831">
                  <c:v>118.16390393879665</c:v>
                </c:pt>
                <c:pt idx="832">
                  <c:v>118.22190394072999</c:v>
                </c:pt>
                <c:pt idx="833">
                  <c:v>118.28090394269665</c:v>
                </c:pt>
                <c:pt idx="834">
                  <c:v>118.33990394466332</c:v>
                </c:pt>
                <c:pt idx="835">
                  <c:v>118.39890394662999</c:v>
                </c:pt>
                <c:pt idx="836">
                  <c:v>118.45810394860332</c:v>
                </c:pt>
                <c:pt idx="837">
                  <c:v>118.51810395060333</c:v>
                </c:pt>
                <c:pt idx="838">
                  <c:v>118.57830395260999</c:v>
                </c:pt>
                <c:pt idx="839">
                  <c:v>118.63930395464332</c:v>
                </c:pt>
                <c:pt idx="840">
                  <c:v>118.70080395669332</c:v>
                </c:pt>
                <c:pt idx="841">
                  <c:v>118.76290395876335</c:v>
                </c:pt>
                <c:pt idx="842">
                  <c:v>118.82590396086333</c:v>
                </c:pt>
                <c:pt idx="843">
                  <c:v>118.88950396298335</c:v>
                </c:pt>
                <c:pt idx="844">
                  <c:v>118.95380396512668</c:v>
                </c:pt>
                <c:pt idx="845">
                  <c:v>119.01880396729332</c:v>
                </c:pt>
                <c:pt idx="846">
                  <c:v>119.08470396948998</c:v>
                </c:pt>
                <c:pt idx="847">
                  <c:v>119.15110397170334</c:v>
                </c:pt>
                <c:pt idx="848">
                  <c:v>119.21810397393668</c:v>
                </c:pt>
                <c:pt idx="849">
                  <c:v>119.28600397619999</c:v>
                </c:pt>
                <c:pt idx="850">
                  <c:v>119.35430397847666</c:v>
                </c:pt>
                <c:pt idx="851">
                  <c:v>119.42330398077667</c:v>
                </c:pt>
                <c:pt idx="852">
                  <c:v>119.49270398308998</c:v>
                </c:pt>
                <c:pt idx="853">
                  <c:v>119.56270398542333</c:v>
                </c:pt>
                <c:pt idx="854">
                  <c:v>119.63270398775666</c:v>
                </c:pt>
                <c:pt idx="855">
                  <c:v>119.70370399012332</c:v>
                </c:pt>
                <c:pt idx="856">
                  <c:v>119.77470399249</c:v>
                </c:pt>
                <c:pt idx="857">
                  <c:v>119.84570399485665</c:v>
                </c:pt>
                <c:pt idx="858">
                  <c:v>119.91770399725665</c:v>
                </c:pt>
                <c:pt idx="859">
                  <c:v>119.98970399965665</c:v>
                </c:pt>
                <c:pt idx="860">
                  <c:v>120.06170400205666</c:v>
                </c:pt>
                <c:pt idx="861">
                  <c:v>120.13440400448</c:v>
                </c:pt>
                <c:pt idx="862">
                  <c:v>120.20740400691335</c:v>
                </c:pt>
                <c:pt idx="863">
                  <c:v>120.28040400934667</c:v>
                </c:pt>
                <c:pt idx="864">
                  <c:v>120.35390401179666</c:v>
                </c:pt>
                <c:pt idx="865">
                  <c:v>120.42790401426331</c:v>
                </c:pt>
                <c:pt idx="866">
                  <c:v>120.50190401673001</c:v>
                </c:pt>
                <c:pt idx="867">
                  <c:v>120.57590401919666</c:v>
                </c:pt>
                <c:pt idx="868">
                  <c:v>120.65070402169</c:v>
                </c:pt>
                <c:pt idx="869">
                  <c:v>120.72570402418999</c:v>
                </c:pt>
                <c:pt idx="870">
                  <c:v>120.80070402668998</c:v>
                </c:pt>
                <c:pt idx="871">
                  <c:v>120.87570402918999</c:v>
                </c:pt>
                <c:pt idx="872">
                  <c:v>120.95070403168999</c:v>
                </c:pt>
                <c:pt idx="873">
                  <c:v>121.02570403419</c:v>
                </c:pt>
                <c:pt idx="874">
                  <c:v>121.10070403668999</c:v>
                </c:pt>
                <c:pt idx="875">
                  <c:v>121.17570403918999</c:v>
                </c:pt>
                <c:pt idx="876">
                  <c:v>121.25070404168999</c:v>
                </c:pt>
                <c:pt idx="877">
                  <c:v>121.32570404418999</c:v>
                </c:pt>
                <c:pt idx="878">
                  <c:v>121.40070404669001</c:v>
                </c:pt>
                <c:pt idx="879">
                  <c:v>121.47530404917667</c:v>
                </c:pt>
                <c:pt idx="880">
                  <c:v>121.54930405164333</c:v>
                </c:pt>
                <c:pt idx="881">
                  <c:v>121.62330405410999</c:v>
                </c:pt>
                <c:pt idx="882">
                  <c:v>121.69710405656998</c:v>
                </c:pt>
                <c:pt idx="883">
                  <c:v>121.77010405900333</c:v>
                </c:pt>
                <c:pt idx="884">
                  <c:v>121.84310406143668</c:v>
                </c:pt>
                <c:pt idx="885">
                  <c:v>121.91530406384335</c:v>
                </c:pt>
                <c:pt idx="886">
                  <c:v>121.98730406624333</c:v>
                </c:pt>
                <c:pt idx="887">
                  <c:v>122.05880406862666</c:v>
                </c:pt>
                <c:pt idx="888">
                  <c:v>122.12980407099333</c:v>
                </c:pt>
                <c:pt idx="889">
                  <c:v>122.20040407334669</c:v>
                </c:pt>
                <c:pt idx="890">
                  <c:v>122.27040407567999</c:v>
                </c:pt>
                <c:pt idx="891">
                  <c:v>122.34020407800666</c:v>
                </c:pt>
                <c:pt idx="892">
                  <c:v>122.40920408030667</c:v>
                </c:pt>
                <c:pt idx="893">
                  <c:v>122.47820408260665</c:v>
                </c:pt>
                <c:pt idx="894">
                  <c:v>122.54630408487667</c:v>
                </c:pt>
                <c:pt idx="895">
                  <c:v>122.61430408714332</c:v>
                </c:pt>
                <c:pt idx="896">
                  <c:v>122.68220408940667</c:v>
                </c:pt>
                <c:pt idx="897">
                  <c:v>122.74920409164001</c:v>
                </c:pt>
                <c:pt idx="898">
                  <c:v>122.81620409387332</c:v>
                </c:pt>
                <c:pt idx="899">
                  <c:v>122.88320409610667</c:v>
                </c:pt>
                <c:pt idx="900">
                  <c:v>122.94990409832998</c:v>
                </c:pt>
                <c:pt idx="901">
                  <c:v>123.01590410052999</c:v>
                </c:pt>
                <c:pt idx="902">
                  <c:v>123.08190410273001</c:v>
                </c:pt>
                <c:pt idx="903">
                  <c:v>123.14790410493001</c:v>
                </c:pt>
                <c:pt idx="904">
                  <c:v>123.21390410713001</c:v>
                </c:pt>
                <c:pt idx="905">
                  <c:v>123.27990410932999</c:v>
                </c:pt>
                <c:pt idx="906">
                  <c:v>123.34590411152998</c:v>
                </c:pt>
                <c:pt idx="907">
                  <c:v>123.41190411373</c:v>
                </c:pt>
                <c:pt idx="908">
                  <c:v>123.47790411593</c:v>
                </c:pt>
                <c:pt idx="909">
                  <c:v>123.54390411812999</c:v>
                </c:pt>
                <c:pt idx="910">
                  <c:v>123.60990412033</c:v>
                </c:pt>
                <c:pt idx="911">
                  <c:v>123.67690412256334</c:v>
                </c:pt>
                <c:pt idx="912">
                  <c:v>123.74390412479664</c:v>
                </c:pt>
                <c:pt idx="913">
                  <c:v>123.81090412702999</c:v>
                </c:pt>
                <c:pt idx="914">
                  <c:v>123.87790412926331</c:v>
                </c:pt>
                <c:pt idx="915">
                  <c:v>123.94490413149666</c:v>
                </c:pt>
                <c:pt idx="916">
                  <c:v>124.01190413372998</c:v>
                </c:pt>
                <c:pt idx="917">
                  <c:v>124.0795041359833</c:v>
                </c:pt>
                <c:pt idx="918">
                  <c:v>124.14750413824999</c:v>
                </c:pt>
                <c:pt idx="919">
                  <c:v>124.21550414051669</c:v>
                </c:pt>
                <c:pt idx="920">
                  <c:v>124.28350414278331</c:v>
                </c:pt>
                <c:pt idx="921">
                  <c:v>124.35150414504999</c:v>
                </c:pt>
                <c:pt idx="922">
                  <c:v>124.41950414731666</c:v>
                </c:pt>
                <c:pt idx="923">
                  <c:v>124.48820414960664</c:v>
                </c:pt>
                <c:pt idx="924">
                  <c:v>124.55720415190666</c:v>
                </c:pt>
                <c:pt idx="925">
                  <c:v>124.62620415420666</c:v>
                </c:pt>
                <c:pt idx="926">
                  <c:v>124.69520415650666</c:v>
                </c:pt>
                <c:pt idx="927">
                  <c:v>124.76420415880666</c:v>
                </c:pt>
                <c:pt idx="928">
                  <c:v>124.83320416110665</c:v>
                </c:pt>
                <c:pt idx="929">
                  <c:v>124.90220416340664</c:v>
                </c:pt>
                <c:pt idx="930">
                  <c:v>124.97130416571</c:v>
                </c:pt>
                <c:pt idx="931">
                  <c:v>125.04130416804333</c:v>
                </c:pt>
                <c:pt idx="932">
                  <c:v>125.11130417037666</c:v>
                </c:pt>
                <c:pt idx="933">
                  <c:v>125.18130417271</c:v>
                </c:pt>
                <c:pt idx="934">
                  <c:v>125.25230417507667</c:v>
                </c:pt>
                <c:pt idx="935">
                  <c:v>125.32330417744332</c:v>
                </c:pt>
                <c:pt idx="936">
                  <c:v>125.39520417984001</c:v>
                </c:pt>
                <c:pt idx="937">
                  <c:v>125.46720418224001</c:v>
                </c:pt>
                <c:pt idx="938">
                  <c:v>125.54020418467333</c:v>
                </c:pt>
                <c:pt idx="939">
                  <c:v>125.61340418711332</c:v>
                </c:pt>
                <c:pt idx="940">
                  <c:v>125.68740418958001</c:v>
                </c:pt>
                <c:pt idx="941">
                  <c:v>125.76170419205665</c:v>
                </c:pt>
                <c:pt idx="942">
                  <c:v>125.83670419455665</c:v>
                </c:pt>
                <c:pt idx="943">
                  <c:v>125.91180419705998</c:v>
                </c:pt>
                <c:pt idx="944">
                  <c:v>125.9878041995933</c:v>
                </c:pt>
                <c:pt idx="945">
                  <c:v>126.06380420212665</c:v>
                </c:pt>
                <c:pt idx="946">
                  <c:v>126.13920420464</c:v>
                </c:pt>
                <c:pt idx="947">
                  <c:v>126.21230420707664</c:v>
                </c:pt>
                <c:pt idx="948">
                  <c:v>126.28200420939997</c:v>
                </c:pt>
                <c:pt idx="949">
                  <c:v>126.34750421158333</c:v>
                </c:pt>
                <c:pt idx="950">
                  <c:v>126.40800421359998</c:v>
                </c:pt>
                <c:pt idx="951">
                  <c:v>126.46280421542667</c:v>
                </c:pt>
                <c:pt idx="952">
                  <c:v>126.51170421705666</c:v>
                </c:pt>
                <c:pt idx="953">
                  <c:v>126.55460421848666</c:v>
                </c:pt>
                <c:pt idx="954">
                  <c:v>126.59120421970667</c:v>
                </c:pt>
                <c:pt idx="955">
                  <c:v>126.62160422071999</c:v>
                </c:pt>
                <c:pt idx="956">
                  <c:v>126.64590422153</c:v>
                </c:pt>
                <c:pt idx="957">
                  <c:v>126.66420422214001</c:v>
                </c:pt>
                <c:pt idx="958">
                  <c:v>126.67660422255331</c:v>
                </c:pt>
                <c:pt idx="959">
                  <c:v>126.68330422277666</c:v>
                </c:pt>
                <c:pt idx="960">
                  <c:v>126.68470422282333</c:v>
                </c:pt>
                <c:pt idx="961">
                  <c:v>126.68070422269</c:v>
                </c:pt>
                <c:pt idx="962">
                  <c:v>126.67190422239665</c:v>
                </c:pt>
                <c:pt idx="963">
                  <c:v>126.65850422195001</c:v>
                </c:pt>
                <c:pt idx="964">
                  <c:v>126.64060422135334</c:v>
                </c:pt>
                <c:pt idx="965">
                  <c:v>126.61850422061666</c:v>
                </c:pt>
                <c:pt idx="966">
                  <c:v>126.59240421974664</c:v>
                </c:pt>
                <c:pt idx="967">
                  <c:v>126.56250421874999</c:v>
                </c:pt>
                <c:pt idx="968">
                  <c:v>126.52900421763333</c:v>
                </c:pt>
                <c:pt idx="969">
                  <c:v>126.49190421639668</c:v>
                </c:pt>
                <c:pt idx="970">
                  <c:v>126.45160421505332</c:v>
                </c:pt>
                <c:pt idx="971">
                  <c:v>126.40810421360334</c:v>
                </c:pt>
                <c:pt idx="972">
                  <c:v>126.36150421205001</c:v>
                </c:pt>
                <c:pt idx="973">
                  <c:v>126.31190421039666</c:v>
                </c:pt>
                <c:pt idx="974">
                  <c:v>126.25950420865</c:v>
                </c:pt>
                <c:pt idx="975">
                  <c:v>126.20420420680665</c:v>
                </c:pt>
                <c:pt idx="976">
                  <c:v>126.14620420487331</c:v>
                </c:pt>
                <c:pt idx="977">
                  <c:v>126.08540420284666</c:v>
                </c:pt>
                <c:pt idx="978">
                  <c:v>126.02190420072999</c:v>
                </c:pt>
                <c:pt idx="979">
                  <c:v>125.95590419852999</c:v>
                </c:pt>
                <c:pt idx="980">
                  <c:v>125.88710419623666</c:v>
                </c:pt>
                <c:pt idx="981">
                  <c:v>125.81590419386333</c:v>
                </c:pt>
                <c:pt idx="982">
                  <c:v>125.74210419140331</c:v>
                </c:pt>
                <c:pt idx="983">
                  <c:v>125.66590418886332</c:v>
                </c:pt>
                <c:pt idx="984">
                  <c:v>125.58710418623666</c:v>
                </c:pt>
                <c:pt idx="985">
                  <c:v>125.50610418353665</c:v>
                </c:pt>
                <c:pt idx="986">
                  <c:v>125.42270418075667</c:v>
                </c:pt>
                <c:pt idx="987">
                  <c:v>125.33690417789666</c:v>
                </c:pt>
                <c:pt idx="988">
                  <c:v>125.24890417496334</c:v>
                </c:pt>
                <c:pt idx="989">
                  <c:v>125.15880417196</c:v>
                </c:pt>
                <c:pt idx="990">
                  <c:v>125.06650416888333</c:v>
                </c:pt>
                <c:pt idx="991">
                  <c:v>124.97220416573998</c:v>
                </c:pt>
                <c:pt idx="992">
                  <c:v>124.87600416253335</c:v>
                </c:pt>
                <c:pt idx="993">
                  <c:v>124.77800415926669</c:v>
                </c:pt>
                <c:pt idx="994">
                  <c:v>124.67840415594665</c:v>
                </c:pt>
                <c:pt idx="995">
                  <c:v>124.57700415256666</c:v>
                </c:pt>
                <c:pt idx="996">
                  <c:v>124.47430414914332</c:v>
                </c:pt>
                <c:pt idx="997">
                  <c:v>124.37000414566664</c:v>
                </c:pt>
                <c:pt idx="998">
                  <c:v>124.26450414215</c:v>
                </c:pt>
                <c:pt idx="999">
                  <c:v>124.15790413859665</c:v>
                </c:pt>
                <c:pt idx="1000">
                  <c:v>124.05020413500667</c:v>
                </c:pt>
                <c:pt idx="1001">
                  <c:v>123.94160413138668</c:v>
                </c:pt>
                <c:pt idx="1002">
                  <c:v>123.83210412773666</c:v>
                </c:pt>
                <c:pt idx="1003">
                  <c:v>123.72210412406999</c:v>
                </c:pt>
                <c:pt idx="1004">
                  <c:v>123.61110412036999</c:v>
                </c:pt>
                <c:pt idx="1005">
                  <c:v>123.49990411666332</c:v>
                </c:pt>
                <c:pt idx="1006">
                  <c:v>123.38790411293</c:v>
                </c:pt>
                <c:pt idx="1007">
                  <c:v>123.27590410919666</c:v>
                </c:pt>
                <c:pt idx="1008">
                  <c:v>123.16350410545002</c:v>
                </c:pt>
                <c:pt idx="1009">
                  <c:v>123.05050410168332</c:v>
                </c:pt>
                <c:pt idx="1010">
                  <c:v>122.93750409791664</c:v>
                </c:pt>
                <c:pt idx="1011">
                  <c:v>122.82450409415002</c:v>
                </c:pt>
                <c:pt idx="1012">
                  <c:v>122.71150409038331</c:v>
                </c:pt>
                <c:pt idx="1013">
                  <c:v>122.51690408389668</c:v>
                </c:pt>
                <c:pt idx="1014">
                  <c:v>121.98760406625333</c:v>
                </c:pt>
                <c:pt idx="1015">
                  <c:v>120.81030402701001</c:v>
                </c:pt>
                <c:pt idx="1016">
                  <c:v>118.94050396468333</c:v>
                </c:pt>
                <c:pt idx="1017">
                  <c:v>116.49810388326998</c:v>
                </c:pt>
                <c:pt idx="1018">
                  <c:v>113.60890378696335</c:v>
                </c:pt>
                <c:pt idx="1019">
                  <c:v>110.38100367936666</c:v>
                </c:pt>
                <c:pt idx="1020">
                  <c:v>106.90560356352</c:v>
                </c:pt>
                <c:pt idx="1021">
                  <c:v>103.25920344197333</c:v>
                </c:pt>
                <c:pt idx="1022">
                  <c:v>99.506203316873339</c:v>
                </c:pt>
                <c:pt idx="1023">
                  <c:v>95.699203189973332</c:v>
                </c:pt>
                <c:pt idx="1024">
                  <c:v>91.882503062750004</c:v>
                </c:pt>
                <c:pt idx="1025">
                  <c:v>88.091802936393336</c:v>
                </c:pt>
                <c:pt idx="1026">
                  <c:v>84.356202811873331</c:v>
                </c:pt>
                <c:pt idx="1027">
                  <c:v>80.699302689976662</c:v>
                </c:pt>
                <c:pt idx="1028">
                  <c:v>77.139502571316655</c:v>
                </c:pt>
                <c:pt idx="1029">
                  <c:v>73.69200245639999</c:v>
                </c:pt>
                <c:pt idx="1030">
                  <c:v>70.373102345769993</c:v>
                </c:pt>
                <c:pt idx="1031">
                  <c:v>67.212302240409997</c:v>
                </c:pt>
                <c:pt idx="1032">
                  <c:v>64.258602141953332</c:v>
                </c:pt>
                <c:pt idx="1033">
                  <c:v>61.564502052149997</c:v>
                </c:pt>
                <c:pt idx="1034">
                  <c:v>59.139101971303326</c:v>
                </c:pt>
                <c:pt idx="1035">
                  <c:v>56.955601898519987</c:v>
                </c:pt>
                <c:pt idx="1036">
                  <c:v>54.986301832876663</c:v>
                </c:pt>
                <c:pt idx="1037">
                  <c:v>53.205801773526666</c:v>
                </c:pt>
                <c:pt idx="1038">
                  <c:v>51.58840171961333</c:v>
                </c:pt>
                <c:pt idx="1039">
                  <c:v>50.105401670179987</c:v>
                </c:pt>
                <c:pt idx="1040">
                  <c:v>48.726901624229995</c:v>
                </c:pt>
                <c:pt idx="1041">
                  <c:v>47.426101580869997</c:v>
                </c:pt>
                <c:pt idx="1042">
                  <c:v>46.183001539433327</c:v>
                </c:pt>
                <c:pt idx="1043">
                  <c:v>44.98730149957666</c:v>
                </c:pt>
                <c:pt idx="1044">
                  <c:v>43.832701461090004</c:v>
                </c:pt>
                <c:pt idx="1045">
                  <c:v>42.714501423816664</c:v>
                </c:pt>
                <c:pt idx="1046">
                  <c:v>41.629701387656667</c:v>
                </c:pt>
                <c:pt idx="1047">
                  <c:v>40.57740135257999</c:v>
                </c:pt>
                <c:pt idx="1048">
                  <c:v>39.557401318579998</c:v>
                </c:pt>
                <c:pt idx="1049">
                  <c:v>38.570601285686664</c:v>
                </c:pt>
                <c:pt idx="1050">
                  <c:v>37.618401253946672</c:v>
                </c:pt>
                <c:pt idx="1051">
                  <c:v>36.702401223413325</c:v>
                </c:pt>
                <c:pt idx="1052">
                  <c:v>35.824601194153331</c:v>
                </c:pt>
                <c:pt idx="1053">
                  <c:v>34.986601166219998</c:v>
                </c:pt>
                <c:pt idx="1054">
                  <c:v>34.189401139646669</c:v>
                </c:pt>
                <c:pt idx="1055">
                  <c:v>33.434401114479989</c:v>
                </c:pt>
                <c:pt idx="1056">
                  <c:v>32.72220109074</c:v>
                </c:pt>
                <c:pt idx="1057">
                  <c:v>32.052901068429996</c:v>
                </c:pt>
                <c:pt idx="1058">
                  <c:v>31.426101047536669</c:v>
                </c:pt>
                <c:pt idx="1059">
                  <c:v>30.840901028029997</c:v>
                </c:pt>
                <c:pt idx="1060">
                  <c:v>30.295901009863332</c:v>
                </c:pt>
                <c:pt idx="1061">
                  <c:v>29.789500992983331</c:v>
                </c:pt>
                <c:pt idx="1062">
                  <c:v>29.319600977320004</c:v>
                </c:pt>
                <c:pt idx="1063">
                  <c:v>28.884000962799998</c:v>
                </c:pt>
                <c:pt idx="1064">
                  <c:v>28.480400949346663</c:v>
                </c:pt>
                <c:pt idx="1065">
                  <c:v>28.106500936883332</c:v>
                </c:pt>
                <c:pt idx="1066">
                  <c:v>27.759900925329994</c:v>
                </c:pt>
                <c:pt idx="1067">
                  <c:v>27.438300914610004</c:v>
                </c:pt>
                <c:pt idx="1068">
                  <c:v>27.139700904656664</c:v>
                </c:pt>
                <c:pt idx="1069">
                  <c:v>26.86180089539333</c:v>
                </c:pt>
                <c:pt idx="1070">
                  <c:v>26.603400886780001</c:v>
                </c:pt>
                <c:pt idx="1071">
                  <c:v>26.362400878746666</c:v>
                </c:pt>
                <c:pt idx="1072">
                  <c:v>26.137400871246662</c:v>
                </c:pt>
                <c:pt idx="1073">
                  <c:v>25.927000864233332</c:v>
                </c:pt>
                <c:pt idx="1074">
                  <c:v>25.729800857659999</c:v>
                </c:pt>
                <c:pt idx="1075">
                  <c:v>25.544800851493331</c:v>
                </c:pt>
                <c:pt idx="1076">
                  <c:v>25.370500845683335</c:v>
                </c:pt>
                <c:pt idx="1077">
                  <c:v>25.206100840203334</c:v>
                </c:pt>
                <c:pt idx="1078">
                  <c:v>25.051000835033332</c:v>
                </c:pt>
                <c:pt idx="1079">
                  <c:v>24.904000830133331</c:v>
                </c:pt>
                <c:pt idx="1080">
                  <c:v>24.764300825476667</c:v>
                </c:pt>
                <c:pt idx="1081">
                  <c:v>24.631300821043336</c:v>
                </c:pt>
                <c:pt idx="1082">
                  <c:v>24.504200816806666</c:v>
                </c:pt>
                <c:pt idx="1083">
                  <c:v>24.382200812740003</c:v>
                </c:pt>
                <c:pt idx="1084">
                  <c:v>24.265000808833328</c:v>
                </c:pt>
                <c:pt idx="1085">
                  <c:v>24.151900805063335</c:v>
                </c:pt>
                <c:pt idx="1086">
                  <c:v>24.042400801413333</c:v>
                </c:pt>
                <c:pt idx="1087">
                  <c:v>23.93620079787333</c:v>
                </c:pt>
                <c:pt idx="1088">
                  <c:v>23.833100794436671</c:v>
                </c:pt>
                <c:pt idx="1089">
                  <c:v>23.732900791096665</c:v>
                </c:pt>
                <c:pt idx="1090">
                  <c:v>23.635500787850003</c:v>
                </c:pt>
                <c:pt idx="1091">
                  <c:v>23.540800784693335</c:v>
                </c:pt>
                <c:pt idx="1092">
                  <c:v>23.448800781626662</c:v>
                </c:pt>
                <c:pt idx="1093">
                  <c:v>23.359300778643334</c:v>
                </c:pt>
                <c:pt idx="1094">
                  <c:v>23.272300775743332</c:v>
                </c:pt>
                <c:pt idx="1095">
                  <c:v>23.18760077292</c:v>
                </c:pt>
                <c:pt idx="1096">
                  <c:v>23.105100770170001</c:v>
                </c:pt>
                <c:pt idx="1097">
                  <c:v>23.024600767486664</c:v>
                </c:pt>
                <c:pt idx="1098">
                  <c:v>22.946000764866668</c:v>
                </c:pt>
                <c:pt idx="1099">
                  <c:v>22.869100762303333</c:v>
                </c:pt>
                <c:pt idx="1100">
                  <c:v>22.793600759786667</c:v>
                </c:pt>
                <c:pt idx="1101">
                  <c:v>22.719400757313334</c:v>
                </c:pt>
                <c:pt idx="1102">
                  <c:v>22.646300754876666</c:v>
                </c:pt>
                <c:pt idx="1103">
                  <c:v>22.574200752473331</c:v>
                </c:pt>
                <c:pt idx="1104">
                  <c:v>22.502900750096668</c:v>
                </c:pt>
                <c:pt idx="1105">
                  <c:v>22.43200074773333</c:v>
                </c:pt>
                <c:pt idx="1106">
                  <c:v>22.362000745399996</c:v>
                </c:pt>
                <c:pt idx="1107">
                  <c:v>22.292000743066666</c:v>
                </c:pt>
                <c:pt idx="1108">
                  <c:v>22.222400740746668</c:v>
                </c:pt>
                <c:pt idx="1109">
                  <c:v>22.153400738446667</c:v>
                </c:pt>
                <c:pt idx="1110">
                  <c:v>22.084400736146666</c:v>
                </c:pt>
                <c:pt idx="1111">
                  <c:v>22.015800733859997</c:v>
                </c:pt>
                <c:pt idx="1112">
                  <c:v>21.947800731593333</c:v>
                </c:pt>
                <c:pt idx="1113">
                  <c:v>21.880600729353333</c:v>
                </c:pt>
                <c:pt idx="1114">
                  <c:v>21.81430072714333</c:v>
                </c:pt>
                <c:pt idx="1115">
                  <c:v>21.749000724966667</c:v>
                </c:pt>
                <c:pt idx="1116">
                  <c:v>21.684800722826665</c:v>
                </c:pt>
                <c:pt idx="1117">
                  <c:v>21.621700720723332</c:v>
                </c:pt>
                <c:pt idx="1118">
                  <c:v>21.559600718653328</c:v>
                </c:pt>
                <c:pt idx="1119">
                  <c:v>21.498500716616665</c:v>
                </c:pt>
                <c:pt idx="1120">
                  <c:v>21.438300714610001</c:v>
                </c:pt>
                <c:pt idx="1121">
                  <c:v>21.378500712616663</c:v>
                </c:pt>
                <c:pt idx="1122">
                  <c:v>21.319500710649997</c:v>
                </c:pt>
                <c:pt idx="1123">
                  <c:v>21.260500708683335</c:v>
                </c:pt>
                <c:pt idx="1124">
                  <c:v>21.201500706716665</c:v>
                </c:pt>
                <c:pt idx="1125">
                  <c:v>21.142300704743331</c:v>
                </c:pt>
                <c:pt idx="1126">
                  <c:v>21.082300702743332</c:v>
                </c:pt>
                <c:pt idx="1127">
                  <c:v>21.021800700726665</c:v>
                </c:pt>
                <c:pt idx="1128">
                  <c:v>20.960400698679997</c:v>
                </c:pt>
                <c:pt idx="1129">
                  <c:v>20.898000696599997</c:v>
                </c:pt>
                <c:pt idx="1130">
                  <c:v>20.834400694479996</c:v>
                </c:pt>
                <c:pt idx="1131">
                  <c:v>20.769500692316672</c:v>
                </c:pt>
                <c:pt idx="1132">
                  <c:v>20.703100690103334</c:v>
                </c:pt>
                <c:pt idx="1133">
                  <c:v>20.635400687846666</c:v>
                </c:pt>
                <c:pt idx="1134">
                  <c:v>20.56620068554</c:v>
                </c:pt>
                <c:pt idx="1135">
                  <c:v>20.49580068319333</c:v>
                </c:pt>
                <c:pt idx="1136">
                  <c:v>20.424400680813331</c:v>
                </c:pt>
                <c:pt idx="1137">
                  <c:v>20.352200678406664</c:v>
                </c:pt>
                <c:pt idx="1138">
                  <c:v>20.279200675973328</c:v>
                </c:pt>
                <c:pt idx="1139">
                  <c:v>20.205800673526664</c:v>
                </c:pt>
                <c:pt idx="1140">
                  <c:v>20.131800671059999</c:v>
                </c:pt>
                <c:pt idx="1141">
                  <c:v>20.05780066859333</c:v>
                </c:pt>
                <c:pt idx="1142">
                  <c:v>19.983300666109997</c:v>
                </c:pt>
                <c:pt idx="1143">
                  <c:v>19.90830066361</c:v>
                </c:pt>
                <c:pt idx="1144">
                  <c:v>19.833300661110002</c:v>
                </c:pt>
                <c:pt idx="1145">
                  <c:v>19.7580006586</c:v>
                </c:pt>
                <c:pt idx="1146">
                  <c:v>19.682000656066663</c:v>
                </c:pt>
                <c:pt idx="1147">
                  <c:v>19.605900653529996</c:v>
                </c:pt>
                <c:pt idx="1148">
                  <c:v>19.528900650963333</c:v>
                </c:pt>
                <c:pt idx="1149">
                  <c:v>19.451400648379998</c:v>
                </c:pt>
                <c:pt idx="1150">
                  <c:v>19.373300645776663</c:v>
                </c:pt>
                <c:pt idx="1151">
                  <c:v>19.294300643143334</c:v>
                </c:pt>
                <c:pt idx="1152">
                  <c:v>19.214500640483333</c:v>
                </c:pt>
                <c:pt idx="1153">
                  <c:v>19.134400637813332</c:v>
                </c:pt>
                <c:pt idx="1154">
                  <c:v>19.053400635113331</c:v>
                </c:pt>
                <c:pt idx="1155">
                  <c:v>18.972400632413333</c:v>
                </c:pt>
                <c:pt idx="1156">
                  <c:v>18.891400629713335</c:v>
                </c:pt>
                <c:pt idx="1157">
                  <c:v>18.810400627013333</c:v>
                </c:pt>
                <c:pt idx="1158">
                  <c:v>18.729400624313332</c:v>
                </c:pt>
                <c:pt idx="1159">
                  <c:v>18.64940062164667</c:v>
                </c:pt>
                <c:pt idx="1160">
                  <c:v>18.569400618979998</c:v>
                </c:pt>
                <c:pt idx="1161">
                  <c:v>18.489900616329997</c:v>
                </c:pt>
                <c:pt idx="1162">
                  <c:v>18.410900613696665</c:v>
                </c:pt>
                <c:pt idx="1163">
                  <c:v>18.331900611063332</c:v>
                </c:pt>
                <c:pt idx="1164">
                  <c:v>18.253600608453333</c:v>
                </c:pt>
                <c:pt idx="1165">
                  <c:v>18.175600605853333</c:v>
                </c:pt>
                <c:pt idx="1166">
                  <c:v>18.097600603253333</c:v>
                </c:pt>
                <c:pt idx="1167">
                  <c:v>18.019600600653334</c:v>
                </c:pt>
                <c:pt idx="1168">
                  <c:v>17.941100598036662</c:v>
                </c:pt>
                <c:pt idx="1169">
                  <c:v>17.862100595403337</c:v>
                </c:pt>
                <c:pt idx="1170">
                  <c:v>17.783100592770001</c:v>
                </c:pt>
                <c:pt idx="1171">
                  <c:v>17.704300590143333</c:v>
                </c:pt>
                <c:pt idx="1172">
                  <c:v>17.626600587553334</c:v>
                </c:pt>
                <c:pt idx="1173">
                  <c:v>17.550200585006667</c:v>
                </c:pt>
                <c:pt idx="1174">
                  <c:v>17.475800582526666</c:v>
                </c:pt>
                <c:pt idx="1175">
                  <c:v>17.403800580126667</c:v>
                </c:pt>
                <c:pt idx="1176">
                  <c:v>17.33440057781333</c:v>
                </c:pt>
                <c:pt idx="1177">
                  <c:v>17.267900575596666</c:v>
                </c:pt>
                <c:pt idx="1178">
                  <c:v>17.204400573479997</c:v>
                </c:pt>
                <c:pt idx="1179">
                  <c:v>17.144200571473334</c:v>
                </c:pt>
                <c:pt idx="1180">
                  <c:v>17.087000569566666</c:v>
                </c:pt>
                <c:pt idx="1181">
                  <c:v>17.033200567773335</c:v>
                </c:pt>
                <c:pt idx="1182">
                  <c:v>16.982400566079995</c:v>
                </c:pt>
                <c:pt idx="1183">
                  <c:v>16.934500564483333</c:v>
                </c:pt>
                <c:pt idx="1184">
                  <c:v>16.889500562983333</c:v>
                </c:pt>
                <c:pt idx="1185">
                  <c:v>16.847000561566666</c:v>
                </c:pt>
                <c:pt idx="1186">
                  <c:v>16.806900560229998</c:v>
                </c:pt>
                <c:pt idx="1187">
                  <c:v>16.769000558966663</c:v>
                </c:pt>
                <c:pt idx="1188">
                  <c:v>16.733000557766665</c:v>
                </c:pt>
                <c:pt idx="1189">
                  <c:v>16.698800556626665</c:v>
                </c:pt>
                <c:pt idx="1190">
                  <c:v>16.666200555539998</c:v>
                </c:pt>
                <c:pt idx="1191">
                  <c:v>16.635100554503335</c:v>
                </c:pt>
                <c:pt idx="1192">
                  <c:v>16.605500553516663</c:v>
                </c:pt>
                <c:pt idx="1193">
                  <c:v>16.577400552579999</c:v>
                </c:pt>
                <c:pt idx="1194">
                  <c:v>16.550900551696667</c:v>
                </c:pt>
                <c:pt idx="1195">
                  <c:v>16.526000550866666</c:v>
                </c:pt>
                <c:pt idx="1196">
                  <c:v>16.502600550086665</c:v>
                </c:pt>
                <c:pt idx="1197">
                  <c:v>16.481000549366666</c:v>
                </c:pt>
                <c:pt idx="1198">
                  <c:v>16.460800548693332</c:v>
                </c:pt>
                <c:pt idx="1199">
                  <c:v>16.44220054807333</c:v>
                </c:pt>
                <c:pt idx="1200">
                  <c:v>16.424900547496666</c:v>
                </c:pt>
                <c:pt idx="1201">
                  <c:v>16.409100546969999</c:v>
                </c:pt>
                <c:pt idx="1202">
                  <c:v>16.39440054648</c:v>
                </c:pt>
                <c:pt idx="1203">
                  <c:v>16.380700546023334</c:v>
                </c:pt>
                <c:pt idx="1204">
                  <c:v>16.367700545589997</c:v>
                </c:pt>
                <c:pt idx="1205">
                  <c:v>16.35570054519</c:v>
                </c:pt>
                <c:pt idx="1206">
                  <c:v>16.34370054479</c:v>
                </c:pt>
                <c:pt idx="1207">
                  <c:v>16.332700544423332</c:v>
                </c:pt>
                <c:pt idx="1208">
                  <c:v>16.321700544056668</c:v>
                </c:pt>
                <c:pt idx="1209">
                  <c:v>16.31070054369</c:v>
                </c:pt>
                <c:pt idx="1210">
                  <c:v>16.299700543323333</c:v>
                </c:pt>
                <c:pt idx="1211">
                  <c:v>16.288700542956665</c:v>
                </c:pt>
                <c:pt idx="1212">
                  <c:v>16.278300542610001</c:v>
                </c:pt>
                <c:pt idx="1213">
                  <c:v>16.268300542276666</c:v>
                </c:pt>
                <c:pt idx="1214">
                  <c:v>16.258400541946671</c:v>
                </c:pt>
                <c:pt idx="1215">
                  <c:v>16.249400541646665</c:v>
                </c:pt>
                <c:pt idx="1216">
                  <c:v>16.240500541350002</c:v>
                </c:pt>
                <c:pt idx="1217">
                  <c:v>16.232500541083336</c:v>
                </c:pt>
                <c:pt idx="1218">
                  <c:v>16.224500540816663</c:v>
                </c:pt>
                <c:pt idx="1219">
                  <c:v>16.217300540576669</c:v>
                </c:pt>
                <c:pt idx="1220">
                  <c:v>16.210300540343333</c:v>
                </c:pt>
                <c:pt idx="1221">
                  <c:v>16.203300540109996</c:v>
                </c:pt>
                <c:pt idx="1222">
                  <c:v>16.196300539876667</c:v>
                </c:pt>
                <c:pt idx="1223">
                  <c:v>16.188500539616665</c:v>
                </c:pt>
                <c:pt idx="1224">
                  <c:v>16.180500539349996</c:v>
                </c:pt>
                <c:pt idx="1225">
                  <c:v>16.171700539056665</c:v>
                </c:pt>
                <c:pt idx="1226">
                  <c:v>16.162100538736663</c:v>
                </c:pt>
                <c:pt idx="1227">
                  <c:v>16.151600538386663</c:v>
                </c:pt>
                <c:pt idx="1228">
                  <c:v>16.140000537999999</c:v>
                </c:pt>
                <c:pt idx="1229">
                  <c:v>16.127400537580002</c:v>
                </c:pt>
                <c:pt idx="1230">
                  <c:v>16.113700537123332</c:v>
                </c:pt>
                <c:pt idx="1231">
                  <c:v>16.099000536633334</c:v>
                </c:pt>
                <c:pt idx="1232">
                  <c:v>16.083400536113334</c:v>
                </c:pt>
                <c:pt idx="1233">
                  <c:v>16.066900535563335</c:v>
                </c:pt>
                <c:pt idx="1234">
                  <c:v>16.049500534983331</c:v>
                </c:pt>
                <c:pt idx="1235">
                  <c:v>16.031300534376669</c:v>
                </c:pt>
                <c:pt idx="1236">
                  <c:v>16.012300533743332</c:v>
                </c:pt>
                <c:pt idx="1237">
                  <c:v>15.992300533076664</c:v>
                </c:pt>
                <c:pt idx="1238">
                  <c:v>15.971300532376663</c:v>
                </c:pt>
                <c:pt idx="1239">
                  <c:v>15.949300531643329</c:v>
                </c:pt>
                <c:pt idx="1240">
                  <c:v>15.92610053087</c:v>
                </c:pt>
                <c:pt idx="1241">
                  <c:v>15.901700530056667</c:v>
                </c:pt>
                <c:pt idx="1242">
                  <c:v>15.876100529203333</c:v>
                </c:pt>
                <c:pt idx="1243">
                  <c:v>15.848900528296666</c:v>
                </c:pt>
                <c:pt idx="1244">
                  <c:v>15.820300527343331</c:v>
                </c:pt>
                <c:pt idx="1245">
                  <c:v>15.789900526329999</c:v>
                </c:pt>
                <c:pt idx="1246">
                  <c:v>15.757900525263331</c:v>
                </c:pt>
                <c:pt idx="1247">
                  <c:v>15.724300524143333</c:v>
                </c:pt>
                <c:pt idx="1248">
                  <c:v>15.689000522966666</c:v>
                </c:pt>
                <c:pt idx="1249">
                  <c:v>15.652300521743332</c:v>
                </c:pt>
                <c:pt idx="1250">
                  <c:v>15.614200520473332</c:v>
                </c:pt>
                <c:pt idx="1251">
                  <c:v>15.57480051916</c:v>
                </c:pt>
                <c:pt idx="1252">
                  <c:v>15.534300517810001</c:v>
                </c:pt>
                <c:pt idx="1253">
                  <c:v>15.492700516423335</c:v>
                </c:pt>
                <c:pt idx="1254">
                  <c:v>15.450000514999999</c:v>
                </c:pt>
                <c:pt idx="1255">
                  <c:v>15.406300513543332</c:v>
                </c:pt>
                <c:pt idx="1256">
                  <c:v>15.361600512053331</c:v>
                </c:pt>
                <c:pt idx="1257">
                  <c:v>15.315900510529998</c:v>
                </c:pt>
                <c:pt idx="1258">
                  <c:v>15.269200508973332</c:v>
                </c:pt>
                <c:pt idx="1259">
                  <c:v>15.221400507379997</c:v>
                </c:pt>
                <c:pt idx="1260">
                  <c:v>15.17250050575</c:v>
                </c:pt>
                <c:pt idx="1261">
                  <c:v>15.122300504076666</c:v>
                </c:pt>
                <c:pt idx="1262">
                  <c:v>15.070900502363331</c:v>
                </c:pt>
                <c:pt idx="1263">
                  <c:v>15.01830050061</c:v>
                </c:pt>
                <c:pt idx="1264">
                  <c:v>14.964300498809999</c:v>
                </c:pt>
                <c:pt idx="1265">
                  <c:v>14.909000496966668</c:v>
                </c:pt>
                <c:pt idx="1266">
                  <c:v>14.852500495083335</c:v>
                </c:pt>
                <c:pt idx="1267">
                  <c:v>14.79480049316</c:v>
                </c:pt>
                <c:pt idx="1268">
                  <c:v>14.7360004912</c:v>
                </c:pt>
                <c:pt idx="1269">
                  <c:v>14.676300489209996</c:v>
                </c:pt>
                <c:pt idx="1270">
                  <c:v>14.615900487196665</c:v>
                </c:pt>
                <c:pt idx="1271">
                  <c:v>14.554900485163332</c:v>
                </c:pt>
                <c:pt idx="1272">
                  <c:v>14.493200483106664</c:v>
                </c:pt>
                <c:pt idx="1273">
                  <c:v>14.431200481040001</c:v>
                </c:pt>
                <c:pt idx="1274">
                  <c:v>14.368700478956667</c:v>
                </c:pt>
                <c:pt idx="1275">
                  <c:v>14.305700476856664</c:v>
                </c:pt>
                <c:pt idx="1276">
                  <c:v>14.242700474756667</c:v>
                </c:pt>
                <c:pt idx="1277">
                  <c:v>14.178700472623332</c:v>
                </c:pt>
                <c:pt idx="1278">
                  <c:v>14.114700470489996</c:v>
                </c:pt>
                <c:pt idx="1279">
                  <c:v>14.049800468326666</c:v>
                </c:pt>
                <c:pt idx="1280">
                  <c:v>13.984600466153335</c:v>
                </c:pt>
                <c:pt idx="1281">
                  <c:v>13.918600463953331</c:v>
                </c:pt>
                <c:pt idx="1282">
                  <c:v>13.851700461723331</c:v>
                </c:pt>
                <c:pt idx="1283">
                  <c:v>13.78410045947</c:v>
                </c:pt>
                <c:pt idx="1284">
                  <c:v>13.715700457189998</c:v>
                </c:pt>
                <c:pt idx="1285">
                  <c:v>13.646600454886665</c:v>
                </c:pt>
                <c:pt idx="1286">
                  <c:v>13.576600452553331</c:v>
                </c:pt>
                <c:pt idx="1287">
                  <c:v>13.506100450203332</c:v>
                </c:pt>
                <c:pt idx="1288">
                  <c:v>13.435100447836666</c:v>
                </c:pt>
                <c:pt idx="1289">
                  <c:v>13.363800445459997</c:v>
                </c:pt>
                <c:pt idx="1290">
                  <c:v>13.291800443059998</c:v>
                </c:pt>
                <c:pt idx="1291">
                  <c:v>13.21980044066</c:v>
                </c:pt>
                <c:pt idx="1292">
                  <c:v>13.147800438259999</c:v>
                </c:pt>
                <c:pt idx="1293">
                  <c:v>13.075300435843333</c:v>
                </c:pt>
                <c:pt idx="1294">
                  <c:v>13.002300433409999</c:v>
                </c:pt>
                <c:pt idx="1295">
                  <c:v>12.929300430976667</c:v>
                </c:pt>
                <c:pt idx="1296">
                  <c:v>12.856300428543332</c:v>
                </c:pt>
                <c:pt idx="1297">
                  <c:v>12.783300426110001</c:v>
                </c:pt>
                <c:pt idx="1298">
                  <c:v>12.709900423663333</c:v>
                </c:pt>
                <c:pt idx="1299">
                  <c:v>12.635900421196665</c:v>
                </c:pt>
                <c:pt idx="1300">
                  <c:v>12.561900418730001</c:v>
                </c:pt>
                <c:pt idx="1301">
                  <c:v>12.487100416236668</c:v>
                </c:pt>
                <c:pt idx="1302">
                  <c:v>12.412100413736665</c:v>
                </c:pt>
                <c:pt idx="1303">
                  <c:v>12.336400411213329</c:v>
                </c:pt>
                <c:pt idx="1304">
                  <c:v>12.260400408680001</c:v>
                </c:pt>
                <c:pt idx="1305">
                  <c:v>12.183700406123332</c:v>
                </c:pt>
                <c:pt idx="1306">
                  <c:v>12.106700403556667</c:v>
                </c:pt>
                <c:pt idx="1307">
                  <c:v>12.028900400963332</c:v>
                </c:pt>
                <c:pt idx="1308">
                  <c:v>11.950800398359998</c:v>
                </c:pt>
                <c:pt idx="1309">
                  <c:v>11.871800395726668</c:v>
                </c:pt>
                <c:pt idx="1310">
                  <c:v>11.792200393073333</c:v>
                </c:pt>
                <c:pt idx="1311">
                  <c:v>11.711900390396666</c:v>
                </c:pt>
                <c:pt idx="1312">
                  <c:v>11.630800387693336</c:v>
                </c:pt>
                <c:pt idx="1313">
                  <c:v>11.548700384956668</c:v>
                </c:pt>
                <c:pt idx="1314">
                  <c:v>11.465600382186665</c:v>
                </c:pt>
                <c:pt idx="1315">
                  <c:v>11.381400379379999</c:v>
                </c:pt>
                <c:pt idx="1316">
                  <c:v>11.296100376536666</c:v>
                </c:pt>
                <c:pt idx="1317">
                  <c:v>11.209700373656666</c:v>
                </c:pt>
                <c:pt idx="1318">
                  <c:v>11.122100370736666</c:v>
                </c:pt>
                <c:pt idx="1319">
                  <c:v>11.033400367780001</c:v>
                </c:pt>
                <c:pt idx="1320">
                  <c:v>10.943600364786665</c:v>
                </c:pt>
                <c:pt idx="1321">
                  <c:v>9.9986003332866673</c:v>
                </c:pt>
                <c:pt idx="1322">
                  <c:v>9.9884003329466662</c:v>
                </c:pt>
                <c:pt idx="1323">
                  <c:v>9.9694003323133327</c:v>
                </c:pt>
                <c:pt idx="1324">
                  <c:v>9.9427003314233335</c:v>
                </c:pt>
                <c:pt idx="1325">
                  <c:v>9.9087003302900012</c:v>
                </c:pt>
                <c:pt idx="1326">
                  <c:v>9.8683003289433309</c:v>
                </c:pt>
                <c:pt idx="1327">
                  <c:v>9.8220003273999996</c:v>
                </c:pt>
                <c:pt idx="1328">
                  <c:v>9.7705003256833329</c:v>
                </c:pt>
                <c:pt idx="1329">
                  <c:v>9.7141003238033328</c:v>
                </c:pt>
                <c:pt idx="1330">
                  <c:v>9.6533003217766638</c:v>
                </c:pt>
                <c:pt idx="1331">
                  <c:v>9.5886003196199994</c:v>
                </c:pt>
                <c:pt idx="1332">
                  <c:v>9.5201003173366647</c:v>
                </c:pt>
                <c:pt idx="1333">
                  <c:v>9.4484003149466655</c:v>
                </c:pt>
                <c:pt idx="1334">
                  <c:v>9.3737003124566662</c:v>
                </c:pt>
                <c:pt idx="1335">
                  <c:v>9.2963003098766652</c:v>
                </c:pt>
                <c:pt idx="1336">
                  <c:v>9.2165003072166662</c:v>
                </c:pt>
                <c:pt idx="1337">
                  <c:v>9.1346003044866659</c:v>
                </c:pt>
                <c:pt idx="1338">
                  <c:v>9.050800301693334</c:v>
                </c:pt>
                <c:pt idx="1339">
                  <c:v>8.9653002988433315</c:v>
                </c:pt>
                <c:pt idx="1340">
                  <c:v>8.8785002959499995</c:v>
                </c:pt>
                <c:pt idx="1341">
                  <c:v>8.7903002930099987</c:v>
                </c:pt>
                <c:pt idx="1342">
                  <c:v>8.7011002900366652</c:v>
                </c:pt>
                <c:pt idx="1343">
                  <c:v>8.6111002870366669</c:v>
                </c:pt>
                <c:pt idx="1344">
                  <c:v>8.5201002840033322</c:v>
                </c:pt>
                <c:pt idx="1345">
                  <c:v>8.4285002809499989</c:v>
                </c:pt>
                <c:pt idx="1346">
                  <c:v>8.3365002778833315</c:v>
                </c:pt>
                <c:pt idx="1347">
                  <c:v>8.2435002747833312</c:v>
                </c:pt>
                <c:pt idx="1348">
                  <c:v>8.1504002716799988</c:v>
                </c:pt>
                <c:pt idx="1349">
                  <c:v>8.0564002685466658</c:v>
                </c:pt>
                <c:pt idx="1350">
                  <c:v>7.9624002654133319</c:v>
                </c:pt>
                <c:pt idx="1351">
                  <c:v>7.8675002622499992</c:v>
                </c:pt>
                <c:pt idx="1352">
                  <c:v>7.7725002590833325</c:v>
                </c:pt>
                <c:pt idx="1353">
                  <c:v>7.6768002558933324</c:v>
                </c:pt>
                <c:pt idx="1354">
                  <c:v>7.5808002526933338</c:v>
                </c:pt>
                <c:pt idx="1355">
                  <c:v>7.4844002494799984</c:v>
                </c:pt>
                <c:pt idx="1356">
                  <c:v>7.3874002462466661</c:v>
                </c:pt>
                <c:pt idx="1357">
                  <c:v>7.290400243013333</c:v>
                </c:pt>
                <c:pt idx="1358">
                  <c:v>7.1927002397566655</c:v>
                </c:pt>
                <c:pt idx="1359">
                  <c:v>7.0947002364899987</c:v>
                </c:pt>
                <c:pt idx="1360">
                  <c:v>6.9967002332233328</c:v>
                </c:pt>
                <c:pt idx="1361">
                  <c:v>6.8986002299533338</c:v>
                </c:pt>
                <c:pt idx="1362">
                  <c:v>6.7996002266533342</c:v>
                </c:pt>
                <c:pt idx="1363">
                  <c:v>6.7006002233533337</c:v>
                </c:pt>
                <c:pt idx="1364">
                  <c:v>6.6016002200533341</c:v>
                </c:pt>
                <c:pt idx="1365">
                  <c:v>6.5032002167733332</c:v>
                </c:pt>
                <c:pt idx="1366">
                  <c:v>6.4056002135199996</c:v>
                </c:pt>
                <c:pt idx="1367">
                  <c:v>6.3089002102966667</c:v>
                </c:pt>
                <c:pt idx="1368">
                  <c:v>6.2130002070999986</c:v>
                </c:pt>
                <c:pt idx="1369">
                  <c:v>6.1180002039333337</c:v>
                </c:pt>
                <c:pt idx="1370">
                  <c:v>6.0233002007766672</c:v>
                </c:pt>
                <c:pt idx="1371">
                  <c:v>5.9293001976433315</c:v>
                </c:pt>
                <c:pt idx="1372">
                  <c:v>5.8346001944866668</c:v>
                </c:pt>
                <c:pt idx="1373">
                  <c:v>5.7396001913200001</c:v>
                </c:pt>
                <c:pt idx="1374">
                  <c:v>5.644000188133333</c:v>
                </c:pt>
                <c:pt idx="1375">
                  <c:v>5.5474001849133332</c:v>
                </c:pt>
                <c:pt idx="1376">
                  <c:v>5.4495001816499986</c:v>
                </c:pt>
                <c:pt idx="1377">
                  <c:v>5.3501001783366657</c:v>
                </c:pt>
                <c:pt idx="1378">
                  <c:v>5.2489001749633326</c:v>
                </c:pt>
                <c:pt idx="1379">
                  <c:v>5.1457001715233321</c:v>
                </c:pt>
                <c:pt idx="1380">
                  <c:v>5.0403001680099999</c:v>
                </c:pt>
                <c:pt idx="1381">
                  <c:v>4.9325001644166662</c:v>
                </c:pt>
                <c:pt idx="1382">
                  <c:v>4.8220001607333334</c:v>
                </c:pt>
                <c:pt idx="1383">
                  <c:v>4.7087001569566667</c:v>
                </c:pt>
                <c:pt idx="1384">
                  <c:v>4.5924001530799989</c:v>
                </c:pt>
                <c:pt idx="1385">
                  <c:v>4.4735001491166662</c:v>
                </c:pt>
                <c:pt idx="1386">
                  <c:v>4.3531001451033333</c:v>
                </c:pt>
                <c:pt idx="1387">
                  <c:v>4.2323001410766663</c:v>
                </c:pt>
                <c:pt idx="1388">
                  <c:v>4.1124001370799999</c:v>
                </c:pt>
                <c:pt idx="1389">
                  <c:v>3.9939001331299999</c:v>
                </c:pt>
                <c:pt idx="1390">
                  <c:v>3.8775001292499995</c:v>
                </c:pt>
                <c:pt idx="1391">
                  <c:v>3.7635001254500002</c:v>
                </c:pt>
                <c:pt idx="1392">
                  <c:v>3.6524001217466666</c:v>
                </c:pt>
                <c:pt idx="1393">
                  <c:v>3.5446001181533333</c:v>
                </c:pt>
                <c:pt idx="1394">
                  <c:v>3.4402001146733334</c:v>
                </c:pt>
                <c:pt idx="1395">
                  <c:v>3.3396001113199998</c:v>
                </c:pt>
                <c:pt idx="1396">
                  <c:v>3.2430001080999999</c:v>
                </c:pt>
                <c:pt idx="1397">
                  <c:v>3.1505001050166666</c:v>
                </c:pt>
                <c:pt idx="1398">
                  <c:v>3.0623001020766663</c:v>
                </c:pt>
                <c:pt idx="1399">
                  <c:v>2.9784000992799999</c:v>
                </c:pt>
                <c:pt idx="1400">
                  <c:v>2.8987000966233336</c:v>
                </c:pt>
                <c:pt idx="1401">
                  <c:v>2.823400094113333</c:v>
                </c:pt>
                <c:pt idx="1402">
                  <c:v>2.7523000917433338</c:v>
                </c:pt>
                <c:pt idx="1403">
                  <c:v>2.6855000895166663</c:v>
                </c:pt>
                <c:pt idx="1404">
                  <c:v>2.622700087423333</c:v>
                </c:pt>
                <c:pt idx="1405">
                  <c:v>2.5639000854633331</c:v>
                </c:pt>
                <c:pt idx="1406">
                  <c:v>2.5089000836300004</c:v>
                </c:pt>
                <c:pt idx="1407">
                  <c:v>2.4576000819199999</c:v>
                </c:pt>
                <c:pt idx="1408">
                  <c:v>2.4098000803266668</c:v>
                </c:pt>
                <c:pt idx="1409">
                  <c:v>2.3653000788433332</c:v>
                </c:pt>
                <c:pt idx="1410">
                  <c:v>2.3241000774699998</c:v>
                </c:pt>
                <c:pt idx="1411">
                  <c:v>2.2862000762066668</c:v>
                </c:pt>
                <c:pt idx="1412">
                  <c:v>2.2514000750466665</c:v>
                </c:pt>
                <c:pt idx="1413">
                  <c:v>2.2195000739833333</c:v>
                </c:pt>
                <c:pt idx="1414">
                  <c:v>2.1905000730166666</c:v>
                </c:pt>
                <c:pt idx="1415">
                  <c:v>2.1642000721400003</c:v>
                </c:pt>
                <c:pt idx="1416">
                  <c:v>2.1405000713499995</c:v>
                </c:pt>
                <c:pt idx="1417">
                  <c:v>2.1194000706466669</c:v>
                </c:pt>
                <c:pt idx="1418">
                  <c:v>2.1006000700199996</c:v>
                </c:pt>
                <c:pt idx="1419">
                  <c:v>2.0842000694733334</c:v>
                </c:pt>
                <c:pt idx="1420">
                  <c:v>2.0699000689966667</c:v>
                </c:pt>
                <c:pt idx="1421">
                  <c:v>2.0575000685833333</c:v>
                </c:pt>
                <c:pt idx="1422">
                  <c:v>2.0470000682333334</c:v>
                </c:pt>
                <c:pt idx="1423">
                  <c:v>2.0382000679399996</c:v>
                </c:pt>
                <c:pt idx="1424">
                  <c:v>2.0308000676933333</c:v>
                </c:pt>
                <c:pt idx="1425">
                  <c:v>2.0248000674933331</c:v>
                </c:pt>
                <c:pt idx="1426">
                  <c:v>2.0201000673366667</c:v>
                </c:pt>
                <c:pt idx="1427">
                  <c:v>2.0164000672133331</c:v>
                </c:pt>
                <c:pt idx="1428">
                  <c:v>2.0137000671233332</c:v>
                </c:pt>
                <c:pt idx="1429">
                  <c:v>2.0119000670633329</c:v>
                </c:pt>
                <c:pt idx="1430">
                  <c:v>2.0109000670300001</c:v>
                </c:pt>
                <c:pt idx="1431">
                  <c:v>2.0108000670266666</c:v>
                </c:pt>
                <c:pt idx="1432">
                  <c:v>2.0114000670466665</c:v>
                </c:pt>
                <c:pt idx="1433">
                  <c:v>2.0124000670800002</c:v>
                </c:pt>
                <c:pt idx="1434">
                  <c:v>2.0144000671466666</c:v>
                </c:pt>
                <c:pt idx="1435">
                  <c:v>2.0167000672233333</c:v>
                </c:pt>
                <c:pt idx="1436">
                  <c:v>2.019700067323333</c:v>
                </c:pt>
                <c:pt idx="1437">
                  <c:v>2.0228000674266666</c:v>
                </c:pt>
                <c:pt idx="1438">
                  <c:v>2.02680006756</c:v>
                </c:pt>
                <c:pt idx="1439">
                  <c:v>2.0308000676933333</c:v>
                </c:pt>
                <c:pt idx="1440">
                  <c:v>2.0348000678266667</c:v>
                </c:pt>
                <c:pt idx="1441">
                  <c:v>2.039300067976666</c:v>
                </c:pt>
                <c:pt idx="1442">
                  <c:v>2.044300068143333</c:v>
                </c:pt>
                <c:pt idx="1443">
                  <c:v>2.04930006831</c:v>
                </c:pt>
                <c:pt idx="1444">
                  <c:v>2.0536000684533331</c:v>
                </c:pt>
                <c:pt idx="1445">
                  <c:v>2.0576000685866669</c:v>
                </c:pt>
                <c:pt idx="1446">
                  <c:v>2.0616000687199998</c:v>
                </c:pt>
                <c:pt idx="1447">
                  <c:v>2.0656000688533331</c:v>
                </c:pt>
                <c:pt idx="1448">
                  <c:v>2.0696000689866665</c:v>
                </c:pt>
                <c:pt idx="1449">
                  <c:v>2.0736000691199994</c:v>
                </c:pt>
                <c:pt idx="1450">
                  <c:v>2.0776000692533332</c:v>
                </c:pt>
                <c:pt idx="1451">
                  <c:v>2.0816000693866665</c:v>
                </c:pt>
                <c:pt idx="1452">
                  <c:v>2.0856000695200003</c:v>
                </c:pt>
                <c:pt idx="1453">
                  <c:v>2.0896000696533332</c:v>
                </c:pt>
                <c:pt idx="1454">
                  <c:v>2.0936000697866666</c:v>
                </c:pt>
                <c:pt idx="1455">
                  <c:v>2.0969000698966669</c:v>
                </c:pt>
                <c:pt idx="1456">
                  <c:v>2.0999000699966666</c:v>
                </c:pt>
                <c:pt idx="1457">
                  <c:v>2.1029000700966667</c:v>
                </c:pt>
                <c:pt idx="1458">
                  <c:v>2.1059000701966664</c:v>
                </c:pt>
                <c:pt idx="1459">
                  <c:v>2.1089000702966669</c:v>
                </c:pt>
                <c:pt idx="1460">
                  <c:v>2.1119000703966666</c:v>
                </c:pt>
                <c:pt idx="1461">
                  <c:v>2.1149000704966667</c:v>
                </c:pt>
                <c:pt idx="1462">
                  <c:v>2.11740007058</c:v>
                </c:pt>
                <c:pt idx="1463">
                  <c:v>2.1194000706466669</c:v>
                </c:pt>
                <c:pt idx="1464">
                  <c:v>2.1214000707133329</c:v>
                </c:pt>
                <c:pt idx="1465">
                  <c:v>2.1234000707799998</c:v>
                </c:pt>
                <c:pt idx="1466">
                  <c:v>2.1247000708233328</c:v>
                </c:pt>
                <c:pt idx="1467">
                  <c:v>2.1257000708566669</c:v>
                </c:pt>
                <c:pt idx="1468">
                  <c:v>2.1267000708900001</c:v>
                </c:pt>
                <c:pt idx="1469">
                  <c:v>2.1277000709233329</c:v>
                </c:pt>
                <c:pt idx="1470">
                  <c:v>2.1287000709566666</c:v>
                </c:pt>
                <c:pt idx="1471">
                  <c:v>2.1294000709800001</c:v>
                </c:pt>
                <c:pt idx="1472">
                  <c:v>2.1294000709800001</c:v>
                </c:pt>
                <c:pt idx="1473">
                  <c:v>2.1294000709800001</c:v>
                </c:pt>
                <c:pt idx="1474">
                  <c:v>2.1294000709800001</c:v>
                </c:pt>
                <c:pt idx="1475">
                  <c:v>2.1294000709800001</c:v>
                </c:pt>
                <c:pt idx="1476">
                  <c:v>2.1294000709800001</c:v>
                </c:pt>
                <c:pt idx="1477">
                  <c:v>2.1294000709800001</c:v>
                </c:pt>
                <c:pt idx="1478">
                  <c:v>2.1294000709800001</c:v>
                </c:pt>
                <c:pt idx="1479">
                  <c:v>2.1293000709766665</c:v>
                </c:pt>
                <c:pt idx="1480">
                  <c:v>2.1283000709433328</c:v>
                </c:pt>
                <c:pt idx="1481">
                  <c:v>2.1273000709100001</c:v>
                </c:pt>
                <c:pt idx="1482">
                  <c:v>2.1263000708766664</c:v>
                </c:pt>
                <c:pt idx="1483">
                  <c:v>2.1253000708433336</c:v>
                </c:pt>
                <c:pt idx="1484">
                  <c:v>2.1234000707799998</c:v>
                </c:pt>
                <c:pt idx="1485">
                  <c:v>2.1214000707133329</c:v>
                </c:pt>
                <c:pt idx="1486">
                  <c:v>2.1194000706466669</c:v>
                </c:pt>
                <c:pt idx="1487">
                  <c:v>2.11740007058</c:v>
                </c:pt>
                <c:pt idx="1488">
                  <c:v>2.1154000705133336</c:v>
                </c:pt>
                <c:pt idx="1489">
                  <c:v>2.1134000704466667</c:v>
                </c:pt>
                <c:pt idx="1490">
                  <c:v>2.1114000703799998</c:v>
                </c:pt>
                <c:pt idx="1491">
                  <c:v>2.1088000702933334</c:v>
                </c:pt>
                <c:pt idx="1492">
                  <c:v>2.1058000701933333</c:v>
                </c:pt>
                <c:pt idx="1493">
                  <c:v>2.1028000700933331</c:v>
                </c:pt>
                <c:pt idx="1494">
                  <c:v>2.0998000699933335</c:v>
                </c:pt>
                <c:pt idx="1495">
                  <c:v>2.0968000698933333</c:v>
                </c:pt>
                <c:pt idx="1496">
                  <c:v>2.0938000697933332</c:v>
                </c:pt>
                <c:pt idx="1497">
                  <c:v>2.0908000696933335</c:v>
                </c:pt>
                <c:pt idx="1498">
                  <c:v>2.0878000695933334</c:v>
                </c:pt>
                <c:pt idx="1499">
                  <c:v>2.0848000694933329</c:v>
                </c:pt>
                <c:pt idx="1500">
                  <c:v>2.0818000693933332</c:v>
                </c:pt>
                <c:pt idx="1501">
                  <c:v>2.0788000692933335</c:v>
                </c:pt>
                <c:pt idx="1502">
                  <c:v>2.0752000691733334</c:v>
                </c:pt>
                <c:pt idx="1503">
                  <c:v>2.0712000690399996</c:v>
                </c:pt>
                <c:pt idx="1504">
                  <c:v>2.0672000689066672</c:v>
                </c:pt>
                <c:pt idx="1505">
                  <c:v>2.0632000687733334</c:v>
                </c:pt>
                <c:pt idx="1506">
                  <c:v>2.05920006864</c:v>
                </c:pt>
                <c:pt idx="1507">
                  <c:v>2.0552000685066663</c:v>
                </c:pt>
                <c:pt idx="1508">
                  <c:v>2.0512000683733334</c:v>
                </c:pt>
                <c:pt idx="1509">
                  <c:v>2.04720006824</c:v>
                </c:pt>
                <c:pt idx="1510">
                  <c:v>2.0432000681066667</c:v>
                </c:pt>
                <c:pt idx="1511">
                  <c:v>2.0395000679833331</c:v>
                </c:pt>
                <c:pt idx="1512">
                  <c:v>2.035900067863333</c:v>
                </c:pt>
                <c:pt idx="1513">
                  <c:v>2.0322000677399998</c:v>
                </c:pt>
                <c:pt idx="1514">
                  <c:v>2.0282000676066665</c:v>
                </c:pt>
                <c:pt idx="1515">
                  <c:v>2.0242000674733331</c:v>
                </c:pt>
                <c:pt idx="1516">
                  <c:v>2.0202000673400002</c:v>
                </c:pt>
                <c:pt idx="1517">
                  <c:v>2.0162000672066664</c:v>
                </c:pt>
                <c:pt idx="1518">
                  <c:v>2.0122000670733331</c:v>
                </c:pt>
                <c:pt idx="1519">
                  <c:v>2.0082000669399998</c:v>
                </c:pt>
                <c:pt idx="1520">
                  <c:v>2.0042000668066664</c:v>
                </c:pt>
                <c:pt idx="1521">
                  <c:v>2.0002000666733335</c:v>
                </c:pt>
                <c:pt idx="1522">
                  <c:v>1.9962000665399999</c:v>
                </c:pt>
                <c:pt idx="1523">
                  <c:v>1.9922000664066668</c:v>
                </c:pt>
                <c:pt idx="1524">
                  <c:v>1.988200066273333</c:v>
                </c:pt>
                <c:pt idx="1525">
                  <c:v>1.9842000661399999</c:v>
                </c:pt>
                <c:pt idx="1526">
                  <c:v>1.9800000660000001</c:v>
                </c:pt>
                <c:pt idx="1527">
                  <c:v>1.9758000658600003</c:v>
                </c:pt>
                <c:pt idx="1528">
                  <c:v>1.9718000657266666</c:v>
                </c:pt>
                <c:pt idx="1529">
                  <c:v>1.9677000655899999</c:v>
                </c:pt>
                <c:pt idx="1530">
                  <c:v>1.9636000654533337</c:v>
                </c:pt>
                <c:pt idx="1531">
                  <c:v>1.9594000653133332</c:v>
                </c:pt>
                <c:pt idx="1532">
                  <c:v>1.9550000651666666</c:v>
                </c:pt>
                <c:pt idx="1533">
                  <c:v>1.9504000650133329</c:v>
                </c:pt>
                <c:pt idx="1534">
                  <c:v>1.9456000648533331</c:v>
                </c:pt>
                <c:pt idx="1535">
                  <c:v>1.9406000646866666</c:v>
                </c:pt>
                <c:pt idx="1536">
                  <c:v>1.9356000645200002</c:v>
                </c:pt>
                <c:pt idx="1537">
                  <c:v>1.9306000643533332</c:v>
                </c:pt>
                <c:pt idx="1538">
                  <c:v>1.9256000641866666</c:v>
                </c:pt>
                <c:pt idx="1539">
                  <c:v>1.9206000640199998</c:v>
                </c:pt>
                <c:pt idx="1540">
                  <c:v>1.915600063853333</c:v>
                </c:pt>
                <c:pt idx="1541">
                  <c:v>1.9106000636866667</c:v>
                </c:pt>
                <c:pt idx="1542">
                  <c:v>1.9056000635199999</c:v>
                </c:pt>
                <c:pt idx="1543">
                  <c:v>1.9006000633533333</c:v>
                </c:pt>
                <c:pt idx="1544">
                  <c:v>1.8960000632</c:v>
                </c:pt>
                <c:pt idx="1545">
                  <c:v>1.8918000630599998</c:v>
                </c:pt>
                <c:pt idx="1546">
                  <c:v>1.8877000629233329</c:v>
                </c:pt>
                <c:pt idx="1547">
                  <c:v>1.8836000627866665</c:v>
                </c:pt>
                <c:pt idx="1548">
                  <c:v>1.8795000626499998</c:v>
                </c:pt>
                <c:pt idx="1549">
                  <c:v>1.87530006251</c:v>
                </c:pt>
                <c:pt idx="1550">
                  <c:v>1.8710000623666667</c:v>
                </c:pt>
                <c:pt idx="1551">
                  <c:v>1.8665000622166665</c:v>
                </c:pt>
                <c:pt idx="1552">
                  <c:v>1.8618000620599997</c:v>
                </c:pt>
                <c:pt idx="1553">
                  <c:v>1.8568000618933334</c:v>
                </c:pt>
                <c:pt idx="1554">
                  <c:v>1.8518000617266661</c:v>
                </c:pt>
                <c:pt idx="1555">
                  <c:v>1.8468000615599998</c:v>
                </c:pt>
                <c:pt idx="1556">
                  <c:v>1.8418000613933332</c:v>
                </c:pt>
                <c:pt idx="1557">
                  <c:v>1.8368000612266668</c:v>
                </c:pt>
                <c:pt idx="1558">
                  <c:v>1.83180006106</c:v>
                </c:pt>
                <c:pt idx="1559">
                  <c:v>1.8268000608933332</c:v>
                </c:pt>
                <c:pt idx="1560">
                  <c:v>1.8218000607266667</c:v>
                </c:pt>
                <c:pt idx="1561">
                  <c:v>1.8168000605599999</c:v>
                </c:pt>
                <c:pt idx="1562">
                  <c:v>1.8118000603933335</c:v>
                </c:pt>
                <c:pt idx="1563">
                  <c:v>1.8068000602266667</c:v>
                </c:pt>
                <c:pt idx="1564">
                  <c:v>1.8018000600599999</c:v>
                </c:pt>
                <c:pt idx="1565">
                  <c:v>1.7968000598933334</c:v>
                </c:pt>
                <c:pt idx="1566">
                  <c:v>1.7918000597266663</c:v>
                </c:pt>
                <c:pt idx="1567">
                  <c:v>1.7869000595633333</c:v>
                </c:pt>
                <c:pt idx="1568">
                  <c:v>1.7825000594166664</c:v>
                </c:pt>
                <c:pt idx="1569">
                  <c:v>1.7779000592633332</c:v>
                </c:pt>
                <c:pt idx="1570">
                  <c:v>1.7732000591066668</c:v>
                </c:pt>
                <c:pt idx="1571">
                  <c:v>1.7682000589399998</c:v>
                </c:pt>
                <c:pt idx="1572">
                  <c:v>1.7632000587733332</c:v>
                </c:pt>
                <c:pt idx="1573">
                  <c:v>1.7582000586066666</c:v>
                </c:pt>
                <c:pt idx="1574">
                  <c:v>1.7532000584400003</c:v>
                </c:pt>
                <c:pt idx="1575">
                  <c:v>1.748200058273333</c:v>
                </c:pt>
                <c:pt idx="1576">
                  <c:v>1.7432000581066667</c:v>
                </c:pt>
                <c:pt idx="1577">
                  <c:v>1.7382000579399999</c:v>
                </c:pt>
                <c:pt idx="1578">
                  <c:v>1.7332000577733333</c:v>
                </c:pt>
                <c:pt idx="1579">
                  <c:v>1.7282000576066665</c:v>
                </c:pt>
                <c:pt idx="1580">
                  <c:v>1.7232000574399999</c:v>
                </c:pt>
                <c:pt idx="1581">
                  <c:v>1.7182000572733331</c:v>
                </c:pt>
                <c:pt idx="1582">
                  <c:v>1.7132000571066663</c:v>
                </c:pt>
                <c:pt idx="1583">
                  <c:v>1.70820005694</c:v>
                </c:pt>
                <c:pt idx="1584">
                  <c:v>1.7040000567999998</c:v>
                </c:pt>
                <c:pt idx="1585">
                  <c:v>1.6997000566566665</c:v>
                </c:pt>
                <c:pt idx="1586">
                  <c:v>1.6954000565133334</c:v>
                </c:pt>
                <c:pt idx="1587">
                  <c:v>1.6910000563666665</c:v>
                </c:pt>
                <c:pt idx="1588">
                  <c:v>1.6865000562166668</c:v>
                </c:pt>
                <c:pt idx="1589">
                  <c:v>1.6817000560566666</c:v>
                </c:pt>
                <c:pt idx="1590">
                  <c:v>1.6768000558933331</c:v>
                </c:pt>
                <c:pt idx="1591">
                  <c:v>1.6718000557266666</c:v>
                </c:pt>
                <c:pt idx="1592">
                  <c:v>1.66680005556</c:v>
                </c:pt>
                <c:pt idx="1593">
                  <c:v>1.6618000553933336</c:v>
                </c:pt>
                <c:pt idx="1594">
                  <c:v>1.6568000552266666</c:v>
                </c:pt>
                <c:pt idx="1595">
                  <c:v>1.65180005506</c:v>
                </c:pt>
                <c:pt idx="1596">
                  <c:v>1.6468000548933333</c:v>
                </c:pt>
                <c:pt idx="1597">
                  <c:v>1.6418000547266665</c:v>
                </c:pt>
                <c:pt idx="1598">
                  <c:v>1.6368000545600001</c:v>
                </c:pt>
                <c:pt idx="1599">
                  <c:v>1.6318000543933331</c:v>
                </c:pt>
                <c:pt idx="1600">
                  <c:v>1.6268000542266667</c:v>
                </c:pt>
                <c:pt idx="1601">
                  <c:v>1.6223000540766668</c:v>
                </c:pt>
                <c:pt idx="1602">
                  <c:v>1.6181000539366668</c:v>
                </c:pt>
                <c:pt idx="1603">
                  <c:v>1.613800053793333</c:v>
                </c:pt>
                <c:pt idx="1604">
                  <c:v>1.6096000536533328</c:v>
                </c:pt>
                <c:pt idx="1605">
                  <c:v>1.6053000535099999</c:v>
                </c:pt>
                <c:pt idx="1606">
                  <c:v>1.6008000533600002</c:v>
                </c:pt>
                <c:pt idx="1607">
                  <c:v>1.5962000532066667</c:v>
                </c:pt>
                <c:pt idx="1608">
                  <c:v>1.5914000530466663</c:v>
                </c:pt>
                <c:pt idx="1609">
                  <c:v>1.5865000528833333</c:v>
                </c:pt>
                <c:pt idx="1610">
                  <c:v>1.5815000527166663</c:v>
                </c:pt>
                <c:pt idx="1611">
                  <c:v>1.5765000525499999</c:v>
                </c:pt>
                <c:pt idx="1612">
                  <c:v>1.5715000523833329</c:v>
                </c:pt>
                <c:pt idx="1613">
                  <c:v>1.5665000522166665</c:v>
                </c:pt>
                <c:pt idx="1614">
                  <c:v>1.56150005205</c:v>
                </c:pt>
                <c:pt idx="1615">
                  <c:v>1.5565000518833332</c:v>
                </c:pt>
                <c:pt idx="1616">
                  <c:v>1.5516000517199999</c:v>
                </c:pt>
                <c:pt idx="1617">
                  <c:v>1.5474000515799999</c:v>
                </c:pt>
                <c:pt idx="1618">
                  <c:v>1.5434000514466666</c:v>
                </c:pt>
                <c:pt idx="1619">
                  <c:v>1.5394000513133332</c:v>
                </c:pt>
                <c:pt idx="1620">
                  <c:v>1.5354000511800003</c:v>
                </c:pt>
                <c:pt idx="1621">
                  <c:v>1.5314000510466668</c:v>
                </c:pt>
                <c:pt idx="1622">
                  <c:v>1.5274000509133334</c:v>
                </c:pt>
                <c:pt idx="1623">
                  <c:v>1.5234000507800001</c:v>
                </c:pt>
                <c:pt idx="1624">
                  <c:v>1.5194000506466665</c:v>
                </c:pt>
                <c:pt idx="1625">
                  <c:v>1.5154000505133334</c:v>
                </c:pt>
                <c:pt idx="1626">
                  <c:v>1.51140005038</c:v>
                </c:pt>
                <c:pt idx="1627">
                  <c:v>1.50780005026</c:v>
                </c:pt>
                <c:pt idx="1628">
                  <c:v>1.5048000501599996</c:v>
                </c:pt>
                <c:pt idx="1629">
                  <c:v>1.5018000500599999</c:v>
                </c:pt>
                <c:pt idx="1630">
                  <c:v>1.4988000499599998</c:v>
                </c:pt>
                <c:pt idx="1631">
                  <c:v>1.4958000498600001</c:v>
                </c:pt>
                <c:pt idx="1632">
                  <c:v>1.4928000497599998</c:v>
                </c:pt>
                <c:pt idx="1633">
                  <c:v>1.4898000496599999</c:v>
                </c:pt>
                <c:pt idx="1634">
                  <c:v>1.48710004957</c:v>
                </c:pt>
                <c:pt idx="1635">
                  <c:v>1.4851000495033335</c:v>
                </c:pt>
                <c:pt idx="1636">
                  <c:v>1.4831000494366664</c:v>
                </c:pt>
                <c:pt idx="1637">
                  <c:v>1.4811000493699999</c:v>
                </c:pt>
                <c:pt idx="1638">
                  <c:v>1.4792000493066668</c:v>
                </c:pt>
                <c:pt idx="1639">
                  <c:v>1.4782000492733331</c:v>
                </c:pt>
                <c:pt idx="1640">
                  <c:v>1.4772000492399999</c:v>
                </c:pt>
                <c:pt idx="1641">
                  <c:v>1.4762000492066665</c:v>
                </c:pt>
                <c:pt idx="1642">
                  <c:v>1.4754000491799999</c:v>
                </c:pt>
                <c:pt idx="1643">
                  <c:v>1.4754000491799999</c:v>
                </c:pt>
                <c:pt idx="1644">
                  <c:v>1.4754000491799999</c:v>
                </c:pt>
                <c:pt idx="1645">
                  <c:v>1.4754000491799999</c:v>
                </c:pt>
                <c:pt idx="1646">
                  <c:v>1.4754000491799999</c:v>
                </c:pt>
                <c:pt idx="1647">
                  <c:v>1.4754000491799999</c:v>
                </c:pt>
                <c:pt idx="1648">
                  <c:v>1.4761000492033332</c:v>
                </c:pt>
                <c:pt idx="1649">
                  <c:v>1.4771000492366666</c:v>
                </c:pt>
                <c:pt idx="1650">
                  <c:v>1.47810004927</c:v>
                </c:pt>
                <c:pt idx="1651">
                  <c:v>1.4791000493033333</c:v>
                </c:pt>
                <c:pt idx="1652">
                  <c:v>1.4801000493366665</c:v>
                </c:pt>
                <c:pt idx="1653">
                  <c:v>1.4811000493699999</c:v>
                </c:pt>
                <c:pt idx="1654">
                  <c:v>1.4821000494033334</c:v>
                </c:pt>
                <c:pt idx="1655">
                  <c:v>1.48290004943</c:v>
                </c:pt>
                <c:pt idx="1656">
                  <c:v>1.48290004943</c:v>
                </c:pt>
                <c:pt idx="1657">
                  <c:v>1.48290004943</c:v>
                </c:pt>
                <c:pt idx="1658">
                  <c:v>1.48290004943</c:v>
                </c:pt>
                <c:pt idx="1659">
                  <c:v>1.48290004943</c:v>
                </c:pt>
                <c:pt idx="1660">
                  <c:v>1.48290004943</c:v>
                </c:pt>
                <c:pt idx="1661">
                  <c:v>1.48290004943</c:v>
                </c:pt>
                <c:pt idx="1662">
                  <c:v>1.48290004943</c:v>
                </c:pt>
                <c:pt idx="1663">
                  <c:v>1.48290004943</c:v>
                </c:pt>
                <c:pt idx="1664">
                  <c:v>1.48290004943</c:v>
                </c:pt>
                <c:pt idx="1665">
                  <c:v>1.48290004943</c:v>
                </c:pt>
                <c:pt idx="1666">
                  <c:v>1.48290004943</c:v>
                </c:pt>
                <c:pt idx="1667">
                  <c:v>1.48290004943</c:v>
                </c:pt>
                <c:pt idx="1668">
                  <c:v>1.48290004943</c:v>
                </c:pt>
                <c:pt idx="1669">
                  <c:v>1.48290004943</c:v>
                </c:pt>
                <c:pt idx="1670">
                  <c:v>1.48290004943</c:v>
                </c:pt>
                <c:pt idx="1671">
                  <c:v>1.48290004943</c:v>
                </c:pt>
                <c:pt idx="1672">
                  <c:v>1.48290004943</c:v>
                </c:pt>
                <c:pt idx="1673">
                  <c:v>1.4832000494399999</c:v>
                </c:pt>
                <c:pt idx="1674">
                  <c:v>1.4842000494733332</c:v>
                </c:pt>
                <c:pt idx="1675">
                  <c:v>1.4852000495066666</c:v>
                </c:pt>
                <c:pt idx="1676">
                  <c:v>1.4862000495399998</c:v>
                </c:pt>
                <c:pt idx="1677">
                  <c:v>1.4872000495733333</c:v>
                </c:pt>
                <c:pt idx="1678">
                  <c:v>1.4882000496066665</c:v>
                </c:pt>
                <c:pt idx="1679">
                  <c:v>1.48920004964</c:v>
                </c:pt>
                <c:pt idx="1680">
                  <c:v>1.4905000496833332</c:v>
                </c:pt>
                <c:pt idx="1681">
                  <c:v>1.4925000497500001</c:v>
                </c:pt>
                <c:pt idx="1682">
                  <c:v>1.4945000498166665</c:v>
                </c:pt>
                <c:pt idx="1683">
                  <c:v>1.4965000498833332</c:v>
                </c:pt>
                <c:pt idx="1684">
                  <c:v>1.4985000499499999</c:v>
                </c:pt>
                <c:pt idx="1685">
                  <c:v>1.5005000500166663</c:v>
                </c:pt>
                <c:pt idx="1686">
                  <c:v>1.5025000500833334</c:v>
                </c:pt>
                <c:pt idx="1687">
                  <c:v>1.5045000501499999</c:v>
                </c:pt>
                <c:pt idx="1688">
                  <c:v>1.5065000502166668</c:v>
                </c:pt>
                <c:pt idx="1689">
                  <c:v>1.5085000502833332</c:v>
                </c:pt>
                <c:pt idx="1690">
                  <c:v>1.5105000503499997</c:v>
                </c:pt>
                <c:pt idx="1691">
                  <c:v>1.5125000504166666</c:v>
                </c:pt>
                <c:pt idx="1692">
                  <c:v>1.514500050483333</c:v>
                </c:pt>
                <c:pt idx="1693">
                  <c:v>1.5165000505500001</c:v>
                </c:pt>
                <c:pt idx="1694">
                  <c:v>1.5185000506166666</c:v>
                </c:pt>
                <c:pt idx="1695">
                  <c:v>1.5200000506666664</c:v>
                </c:pt>
                <c:pt idx="1696">
                  <c:v>1.5210000506999997</c:v>
                </c:pt>
                <c:pt idx="1697">
                  <c:v>1.5220000507333333</c:v>
                </c:pt>
                <c:pt idx="1698">
                  <c:v>1.5230000507666666</c:v>
                </c:pt>
                <c:pt idx="1699">
                  <c:v>1.5240000508</c:v>
                </c:pt>
                <c:pt idx="1700">
                  <c:v>1.5250000508333332</c:v>
                </c:pt>
                <c:pt idx="1701">
                  <c:v>1.5260000508666667</c:v>
                </c:pt>
                <c:pt idx="1702">
                  <c:v>1.5270000508999999</c:v>
                </c:pt>
                <c:pt idx="1703">
                  <c:v>1.5280000509333334</c:v>
                </c:pt>
                <c:pt idx="1704">
                  <c:v>1.5290000509666664</c:v>
                </c:pt>
                <c:pt idx="1705">
                  <c:v>1.530000051</c:v>
                </c:pt>
                <c:pt idx="1706">
                  <c:v>1.5302000510066667</c:v>
                </c:pt>
                <c:pt idx="1707">
                  <c:v>1.5302000510066667</c:v>
                </c:pt>
                <c:pt idx="1708">
                  <c:v>1.5302000510066667</c:v>
                </c:pt>
                <c:pt idx="1709">
                  <c:v>1.5302000510066667</c:v>
                </c:pt>
                <c:pt idx="1710">
                  <c:v>1.5302000510066667</c:v>
                </c:pt>
                <c:pt idx="1711">
                  <c:v>1.5302000510066667</c:v>
                </c:pt>
                <c:pt idx="1712">
                  <c:v>1.5302000510066667</c:v>
                </c:pt>
                <c:pt idx="1713">
                  <c:v>1.5302000510066667</c:v>
                </c:pt>
                <c:pt idx="1714">
                  <c:v>1.5302000510066667</c:v>
                </c:pt>
                <c:pt idx="1715">
                  <c:v>1.5295000509833334</c:v>
                </c:pt>
                <c:pt idx="1716">
                  <c:v>1.5285000509499997</c:v>
                </c:pt>
                <c:pt idx="1717">
                  <c:v>1.5275000509166665</c:v>
                </c:pt>
                <c:pt idx="1718">
                  <c:v>1.5265000508833333</c:v>
                </c:pt>
                <c:pt idx="1719">
                  <c:v>1.5255000508499998</c:v>
                </c:pt>
                <c:pt idx="1720">
                  <c:v>1.5245000508166664</c:v>
                </c:pt>
                <c:pt idx="1721">
                  <c:v>1.5235000507833332</c:v>
                </c:pt>
                <c:pt idx="1722">
                  <c:v>1.5231000507699999</c:v>
                </c:pt>
                <c:pt idx="1723">
                  <c:v>1.5231000507699999</c:v>
                </c:pt>
                <c:pt idx="1724">
                  <c:v>1.5231000507699999</c:v>
                </c:pt>
                <c:pt idx="1725">
                  <c:v>1.5231000507699999</c:v>
                </c:pt>
                <c:pt idx="1726">
                  <c:v>1.5231000507699999</c:v>
                </c:pt>
                <c:pt idx="1727">
                  <c:v>1.5231000507699999</c:v>
                </c:pt>
                <c:pt idx="1728">
                  <c:v>1.5232000507733336</c:v>
                </c:pt>
                <c:pt idx="1729">
                  <c:v>1.5242000508066667</c:v>
                </c:pt>
                <c:pt idx="1730">
                  <c:v>1.5252000508399999</c:v>
                </c:pt>
                <c:pt idx="1731">
                  <c:v>1.5262000508733333</c:v>
                </c:pt>
                <c:pt idx="1732">
                  <c:v>1.5272000509066666</c:v>
                </c:pt>
                <c:pt idx="1733">
                  <c:v>1.5291000509700001</c:v>
                </c:pt>
                <c:pt idx="1734">
                  <c:v>1.5311000510366666</c:v>
                </c:pt>
                <c:pt idx="1735">
                  <c:v>1.5331000511033333</c:v>
                </c:pt>
                <c:pt idx="1736">
                  <c:v>1.5351000511699999</c:v>
                </c:pt>
                <c:pt idx="1737">
                  <c:v>1.5371000512366664</c:v>
                </c:pt>
                <c:pt idx="1738">
                  <c:v>1.5400000513333334</c:v>
                </c:pt>
                <c:pt idx="1739">
                  <c:v>1.5430000514333331</c:v>
                </c:pt>
                <c:pt idx="1740">
                  <c:v>1.5460000515333332</c:v>
                </c:pt>
                <c:pt idx="1741">
                  <c:v>1.5490000516333331</c:v>
                </c:pt>
                <c:pt idx="1742">
                  <c:v>1.5520000517333334</c:v>
                </c:pt>
                <c:pt idx="1743">
                  <c:v>1.5550000518333333</c:v>
                </c:pt>
                <c:pt idx="1744">
                  <c:v>1.5580000519333335</c:v>
                </c:pt>
                <c:pt idx="1745">
                  <c:v>1.5610000520333331</c:v>
                </c:pt>
                <c:pt idx="1746">
                  <c:v>1.5640000521333335</c:v>
                </c:pt>
                <c:pt idx="1747">
                  <c:v>1.5670000522333332</c:v>
                </c:pt>
                <c:pt idx="1748">
                  <c:v>1.5700000523333333</c:v>
                </c:pt>
                <c:pt idx="1749">
                  <c:v>1.57350005245</c:v>
                </c:pt>
                <c:pt idx="1750">
                  <c:v>1.5774000525799996</c:v>
                </c:pt>
                <c:pt idx="1751">
                  <c:v>1.5812000527066667</c:v>
                </c:pt>
                <c:pt idx="1752">
                  <c:v>1.5851000528366663</c:v>
                </c:pt>
                <c:pt idx="1753">
                  <c:v>1.5889000529633333</c:v>
                </c:pt>
                <c:pt idx="1754">
                  <c:v>1.59270005309</c:v>
                </c:pt>
                <c:pt idx="1755">
                  <c:v>1.59660005322</c:v>
                </c:pt>
                <c:pt idx="1756">
                  <c:v>1.6004000533466665</c:v>
                </c:pt>
                <c:pt idx="1757">
                  <c:v>1.6042000534733334</c:v>
                </c:pt>
                <c:pt idx="1758">
                  <c:v>1.6080000536000001</c:v>
                </c:pt>
                <c:pt idx="1759">
                  <c:v>1.6118000537266666</c:v>
                </c:pt>
                <c:pt idx="1760">
                  <c:v>1.6155000538499995</c:v>
                </c:pt>
                <c:pt idx="1761">
                  <c:v>1.6193000539766667</c:v>
                </c:pt>
                <c:pt idx="1762">
                  <c:v>1.6230000541</c:v>
                </c:pt>
                <c:pt idx="1763">
                  <c:v>1.6267000542233336</c:v>
                </c:pt>
                <c:pt idx="1764">
                  <c:v>1.6304000543466668</c:v>
                </c:pt>
                <c:pt idx="1765">
                  <c:v>1.63410005447</c:v>
                </c:pt>
                <c:pt idx="1766">
                  <c:v>1.6377000545899998</c:v>
                </c:pt>
                <c:pt idx="1767">
                  <c:v>1.6413000547099998</c:v>
                </c:pt>
                <c:pt idx="1768">
                  <c:v>1.6449000548300001</c:v>
                </c:pt>
                <c:pt idx="1769">
                  <c:v>1.6484000549466669</c:v>
                </c:pt>
                <c:pt idx="1770">
                  <c:v>1.6519000550633332</c:v>
                </c:pt>
                <c:pt idx="1771">
                  <c:v>1.6553000551766666</c:v>
                </c:pt>
                <c:pt idx="1772">
                  <c:v>1.65870005529</c:v>
                </c:pt>
                <c:pt idx="1773">
                  <c:v>1.6620000553999996</c:v>
                </c:pt>
                <c:pt idx="1774">
                  <c:v>1.6653000555099997</c:v>
                </c:pt>
                <c:pt idx="1775">
                  <c:v>1.6685000556166667</c:v>
                </c:pt>
                <c:pt idx="1776">
                  <c:v>1.671700055723333</c:v>
                </c:pt>
                <c:pt idx="1777">
                  <c:v>1.6749000558300002</c:v>
                </c:pt>
                <c:pt idx="1778">
                  <c:v>1.678000055933333</c:v>
                </c:pt>
                <c:pt idx="1779">
                  <c:v>1.6811000560366665</c:v>
                </c:pt>
                <c:pt idx="1780">
                  <c:v>1.6841000561366666</c:v>
                </c:pt>
                <c:pt idx="1781">
                  <c:v>1.6871000562366669</c:v>
                </c:pt>
                <c:pt idx="1782">
                  <c:v>1.6901000563366666</c:v>
                </c:pt>
                <c:pt idx="1783">
                  <c:v>1.6931000564366667</c:v>
                </c:pt>
                <c:pt idx="1784">
                  <c:v>1.6961000565366664</c:v>
                </c:pt>
                <c:pt idx="1785">
                  <c:v>1.6991000566366665</c:v>
                </c:pt>
                <c:pt idx="1786">
                  <c:v>1.7021000567366666</c:v>
                </c:pt>
                <c:pt idx="1787">
                  <c:v>1.7051000568366668</c:v>
                </c:pt>
                <c:pt idx="1788">
                  <c:v>1.7081000569366664</c:v>
                </c:pt>
                <c:pt idx="1789">
                  <c:v>1.7111000570366666</c:v>
                </c:pt>
                <c:pt idx="1790">
                  <c:v>1.7141000571366662</c:v>
                </c:pt>
                <c:pt idx="1791">
                  <c:v>1.7171000572366666</c:v>
                </c:pt>
                <c:pt idx="1792">
                  <c:v>1.7201000573366667</c:v>
                </c:pt>
                <c:pt idx="1793">
                  <c:v>1.7231000574366666</c:v>
                </c:pt>
                <c:pt idx="1794">
                  <c:v>1.7261000575366665</c:v>
                </c:pt>
                <c:pt idx="1795">
                  <c:v>1.7291000576366664</c:v>
                </c:pt>
                <c:pt idx="1796">
                  <c:v>1.7321000577366668</c:v>
                </c:pt>
                <c:pt idx="1797">
                  <c:v>1.7351000578366669</c:v>
                </c:pt>
                <c:pt idx="1798">
                  <c:v>1.7381000579366666</c:v>
                </c:pt>
                <c:pt idx="1799">
                  <c:v>1.7411000580366669</c:v>
                </c:pt>
                <c:pt idx="1800">
                  <c:v>1.7441000581366666</c:v>
                </c:pt>
                <c:pt idx="1801">
                  <c:v>1.7471000582366667</c:v>
                </c:pt>
                <c:pt idx="1802">
                  <c:v>1.7501000583366664</c:v>
                </c:pt>
                <c:pt idx="1803">
                  <c:v>1.7531000584366665</c:v>
                </c:pt>
                <c:pt idx="1804">
                  <c:v>1.7561000585366664</c:v>
                </c:pt>
                <c:pt idx="1805">
                  <c:v>1.7591000586366667</c:v>
                </c:pt>
                <c:pt idx="1806">
                  <c:v>1.7621000587366669</c:v>
                </c:pt>
                <c:pt idx="1807">
                  <c:v>1.7649000588299997</c:v>
                </c:pt>
                <c:pt idx="1808">
                  <c:v>1.7670000588999999</c:v>
                </c:pt>
                <c:pt idx="1809">
                  <c:v>1.7690000589666663</c:v>
                </c:pt>
                <c:pt idx="1810">
                  <c:v>1.7711000590366663</c:v>
                </c:pt>
                <c:pt idx="1811">
                  <c:v>1.7731000591033335</c:v>
                </c:pt>
                <c:pt idx="1812">
                  <c:v>1.7751000591699997</c:v>
                </c:pt>
                <c:pt idx="1813">
                  <c:v>1.7771000592366664</c:v>
                </c:pt>
                <c:pt idx="1814">
                  <c:v>1.7791000593033333</c:v>
                </c:pt>
                <c:pt idx="1815">
                  <c:v>1.7811000593699999</c:v>
                </c:pt>
                <c:pt idx="1816">
                  <c:v>1.7831000594366664</c:v>
                </c:pt>
                <c:pt idx="1817">
                  <c:v>1.7851000595033331</c:v>
                </c:pt>
                <c:pt idx="1818">
                  <c:v>1.78710005957</c:v>
                </c:pt>
                <c:pt idx="1819">
                  <c:v>1.7891000596366664</c:v>
                </c:pt>
                <c:pt idx="1820">
                  <c:v>1.7911000597033331</c:v>
                </c:pt>
                <c:pt idx="1821">
                  <c:v>1.79310005977</c:v>
                </c:pt>
                <c:pt idx="1822">
                  <c:v>1.7951000598366667</c:v>
                </c:pt>
                <c:pt idx="1823">
                  <c:v>1.7971000599033329</c:v>
                </c:pt>
                <c:pt idx="1824">
                  <c:v>1.7991000599699998</c:v>
                </c:pt>
                <c:pt idx="1825">
                  <c:v>1.8011000600366667</c:v>
                </c:pt>
                <c:pt idx="1826">
                  <c:v>1.8031000601033331</c:v>
                </c:pt>
                <c:pt idx="1827">
                  <c:v>1.8051000601699998</c:v>
                </c:pt>
                <c:pt idx="1828">
                  <c:v>1.8071000602366665</c:v>
                </c:pt>
                <c:pt idx="1829">
                  <c:v>1.8091000603033334</c:v>
                </c:pt>
                <c:pt idx="1830">
                  <c:v>1.8111000603699996</c:v>
                </c:pt>
                <c:pt idx="1831">
                  <c:v>1.8131000604366665</c:v>
                </c:pt>
                <c:pt idx="1832">
                  <c:v>1.8151000605033334</c:v>
                </c:pt>
                <c:pt idx="1833">
                  <c:v>1.8171000605699998</c:v>
                </c:pt>
                <c:pt idx="1834">
                  <c:v>1.8191000606366665</c:v>
                </c:pt>
                <c:pt idx="1835">
                  <c:v>1.8211000607033332</c:v>
                </c:pt>
                <c:pt idx="1836">
                  <c:v>1.8231000607700001</c:v>
                </c:pt>
                <c:pt idx="1837">
                  <c:v>1.8242000608066666</c:v>
                </c:pt>
                <c:pt idx="1838">
                  <c:v>1.8254000608466665</c:v>
                </c:pt>
                <c:pt idx="1839">
                  <c:v>1.8265000608833333</c:v>
                </c:pt>
                <c:pt idx="1840">
                  <c:v>1.8276000609199998</c:v>
                </c:pt>
                <c:pt idx="1841">
                  <c:v>1.8286000609533333</c:v>
                </c:pt>
                <c:pt idx="1842">
                  <c:v>1.8296000609866665</c:v>
                </c:pt>
                <c:pt idx="1843">
                  <c:v>1.8306000610199999</c:v>
                </c:pt>
                <c:pt idx="1844">
                  <c:v>1.8316000610533332</c:v>
                </c:pt>
                <c:pt idx="1845">
                  <c:v>1.8326000610866666</c:v>
                </c:pt>
                <c:pt idx="1846">
                  <c:v>1.8336000611199996</c:v>
                </c:pt>
                <c:pt idx="1847">
                  <c:v>1.8346000611533331</c:v>
                </c:pt>
                <c:pt idx="1848">
                  <c:v>1.8356000611866667</c:v>
                </c:pt>
                <c:pt idx="1849">
                  <c:v>1.83660006122</c:v>
                </c:pt>
                <c:pt idx="1850">
                  <c:v>1.8376000612533332</c:v>
                </c:pt>
                <c:pt idx="1851">
                  <c:v>1.8386000612866669</c:v>
                </c:pt>
                <c:pt idx="1852">
                  <c:v>1.8396000613199994</c:v>
                </c:pt>
                <c:pt idx="1853">
                  <c:v>1.8406000613533331</c:v>
                </c:pt>
                <c:pt idx="1854">
                  <c:v>1.8416000613866665</c:v>
                </c:pt>
                <c:pt idx="1855">
                  <c:v>1.8426000614199998</c:v>
                </c:pt>
                <c:pt idx="1856">
                  <c:v>1.8436000614533332</c:v>
                </c:pt>
                <c:pt idx="1857">
                  <c:v>1.8446000614866667</c:v>
                </c:pt>
                <c:pt idx="1858">
                  <c:v>1.8456000615199999</c:v>
                </c:pt>
                <c:pt idx="1859">
                  <c:v>1.8466000615533333</c:v>
                </c:pt>
                <c:pt idx="1860">
                  <c:v>1.8476000615866663</c:v>
                </c:pt>
                <c:pt idx="1861">
                  <c:v>1.8486000616199998</c:v>
                </c:pt>
                <c:pt idx="1862">
                  <c:v>1.849600061653333</c:v>
                </c:pt>
                <c:pt idx="1863">
                  <c:v>1.8506000616866667</c:v>
                </c:pt>
                <c:pt idx="1864">
                  <c:v>1.8516000617199999</c:v>
                </c:pt>
                <c:pt idx="1865">
                  <c:v>1.8526000617533334</c:v>
                </c:pt>
                <c:pt idx="1866">
                  <c:v>1.8536000617866664</c:v>
                </c:pt>
                <c:pt idx="1867">
                  <c:v>1.8546000618199998</c:v>
                </c:pt>
                <c:pt idx="1868">
                  <c:v>1.8556000618533333</c:v>
                </c:pt>
                <c:pt idx="1869">
                  <c:v>1.8559000618633332</c:v>
                </c:pt>
                <c:pt idx="1870">
                  <c:v>1.8560000618666668</c:v>
                </c:pt>
                <c:pt idx="1871">
                  <c:v>1.8562000618733334</c:v>
                </c:pt>
                <c:pt idx="1872">
                  <c:v>1.8563000618766663</c:v>
                </c:pt>
                <c:pt idx="1873">
                  <c:v>1.8563000618766663</c:v>
                </c:pt>
                <c:pt idx="1874">
                  <c:v>1.8564000618799998</c:v>
                </c:pt>
                <c:pt idx="1875">
                  <c:v>1.8565000618833332</c:v>
                </c:pt>
                <c:pt idx="1876">
                  <c:v>1.8566000618866665</c:v>
                </c:pt>
                <c:pt idx="1877">
                  <c:v>1.8569000618966665</c:v>
                </c:pt>
                <c:pt idx="1878">
                  <c:v>1.8573000619099997</c:v>
                </c:pt>
                <c:pt idx="1879">
                  <c:v>1.8581000619366663</c:v>
                </c:pt>
                <c:pt idx="1880">
                  <c:v>1.8590000619666665</c:v>
                </c:pt>
                <c:pt idx="1881">
                  <c:v>1.8600000619999999</c:v>
                </c:pt>
                <c:pt idx="1882">
                  <c:v>1.8610000620333331</c:v>
                </c:pt>
                <c:pt idx="1883">
                  <c:v>1.8620000620666666</c:v>
                </c:pt>
                <c:pt idx="1884">
                  <c:v>1.8630000621000002</c:v>
                </c:pt>
                <c:pt idx="1885">
                  <c:v>1.8640000621333335</c:v>
                </c:pt>
                <c:pt idx="1886">
                  <c:v>1.8650000621666663</c:v>
                </c:pt>
                <c:pt idx="1887">
                  <c:v>1.8663000622099999</c:v>
                </c:pt>
                <c:pt idx="1888">
                  <c:v>1.8683000622766666</c:v>
                </c:pt>
                <c:pt idx="1889">
                  <c:v>1.870300062343333</c:v>
                </c:pt>
                <c:pt idx="1890">
                  <c:v>1.8723000624100001</c:v>
                </c:pt>
              </c:numCache>
            </c:numRef>
          </c:val>
          <c:smooth val="0"/>
          <c:extLst>
            <c:ext xmlns:c16="http://schemas.microsoft.com/office/drawing/2014/chart" uri="{C3380CC4-5D6E-409C-BE32-E72D297353CC}">
              <c16:uniqueId val="{00000001-D629-4483-9258-F14EC8477BF5}"/>
            </c:ext>
          </c:extLst>
        </c:ser>
        <c:dLbls>
          <c:showLegendKey val="0"/>
          <c:showVal val="0"/>
          <c:showCatName val="0"/>
          <c:showSerName val="0"/>
          <c:showPercent val="0"/>
          <c:showBubbleSize val="0"/>
        </c:dLbls>
        <c:smooth val="0"/>
        <c:axId val="-94736720"/>
        <c:axId val="-94748144"/>
      </c:lineChart>
      <c:catAx>
        <c:axId val="-94736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48144"/>
        <c:crosses val="autoZero"/>
        <c:auto val="1"/>
        <c:lblAlgn val="ctr"/>
        <c:lblOffset val="100"/>
        <c:noMultiLvlLbl val="0"/>
      </c:catAx>
      <c:valAx>
        <c:axId val="-94748144"/>
        <c:scaling>
          <c:orientation val="minMax"/>
          <c:max val="1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Emmissions</a:t>
                </a:r>
                <a:r>
                  <a:rPr lang="en-US" baseline="0"/>
                  <a:t> [ppm]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6720"/>
        <c:crosses val="autoZero"/>
        <c:crossBetween val="between"/>
        <c:majorUnit val="10"/>
      </c:valAx>
      <c:spPr>
        <a:noFill/>
        <a:ln>
          <a:noFill/>
        </a:ln>
        <a:effectLst/>
      </c:spPr>
    </c:plotArea>
    <c:legend>
      <c:legendPos val="tr"/>
      <c:layout>
        <c:manualLayout>
          <c:xMode val="edge"/>
          <c:yMode val="edge"/>
          <c:x val="0.7484206541490005"/>
          <c:y val="0.1455126927851296"/>
          <c:w val="0.21170452251160912"/>
          <c:h val="0.1140086137792985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Sheet2!$C$1</c:f>
              <c:strCache>
                <c:ptCount val="1"/>
                <c:pt idx="0">
                  <c:v>SCR Inlet NOx </c:v>
                </c:pt>
              </c:strCache>
            </c:strRef>
          </c:tx>
          <c:spPr>
            <a:ln w="28575" cap="rnd">
              <a:solidFill>
                <a:schemeClr val="accent1"/>
              </a:solidFill>
              <a:prstDash val="dash"/>
              <a:round/>
            </a:ln>
            <a:effectLst/>
          </c:spPr>
          <c:marker>
            <c:symbol val="none"/>
          </c:marker>
          <c:cat>
            <c:numRef>
              <c:f>Sheet1!$B$3:$B$1893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Sheet2!$C$3:$C$1893</c:f>
              <c:numCache>
                <c:formatCode>General</c:formatCode>
                <c:ptCount val="1891"/>
                <c:pt idx="0">
                  <c:v>1.1145100185898408E-22</c:v>
                </c:pt>
                <c:pt idx="1">
                  <c:v>4.2913445114011997E-25</c:v>
                </c:pt>
                <c:pt idx="2">
                  <c:v>1.6765099397581405E-27</c:v>
                </c:pt>
                <c:pt idx="3">
                  <c:v>6.5949418215494019E-30</c:v>
                </c:pt>
                <c:pt idx="4">
                  <c:v>2.6011511815388388E-32</c:v>
                </c:pt>
                <c:pt idx="5">
                  <c:v>1.0262980864525361E-34</c:v>
                </c:pt>
                <c:pt idx="6">
                  <c:v>4.0459245928803358E-37</c:v>
                </c:pt>
                <c:pt idx="7">
                  <c:v>1.5927623936285892E-39</c:v>
                </c:pt>
                <c:pt idx="8">
                  <c:v>6.2600175698814599E-42</c:v>
                </c:pt>
                <c:pt idx="9">
                  <c:v>2.4562623984959345E-44</c:v>
                </c:pt>
                <c:pt idx="10">
                  <c:v>9.6221833133339295E-47</c:v>
                </c:pt>
                <c:pt idx="11">
                  <c:v>3.7637191819766421E-49</c:v>
                </c:pt>
                <c:pt idx="12">
                  <c:v>1.4701395587636001E-51</c:v>
                </c:pt>
                <c:pt idx="13">
                  <c:v>5.7352479240044526E-54</c:v>
                </c:pt>
                <c:pt idx="14">
                  <c:v>2.2348620069335527E-56</c:v>
                </c:pt>
                <c:pt idx="15">
                  <c:v>8.6996797189680936E-59</c:v>
                </c:pt>
                <c:pt idx="16">
                  <c:v>3.3834119787845494E-61</c:v>
                </c:pt>
                <c:pt idx="17">
                  <c:v>1.3147597643805906E-63</c:v>
                </c:pt>
                <c:pt idx="18">
                  <c:v>5.10522162466863E-66</c:v>
                </c:pt>
                <c:pt idx="19">
                  <c:v>1.9810365597530398E-68</c:v>
                </c:pt>
                <c:pt idx="20">
                  <c:v>7.6826251169315621E-71</c:v>
                </c:pt>
                <c:pt idx="21">
                  <c:v>2.9777795173264633E-73</c:v>
                </c:pt>
                <c:pt idx="22">
                  <c:v>1.1536255491147204E-75</c:v>
                </c:pt>
                <c:pt idx="23">
                  <c:v>4.4673280527003666E-78</c:v>
                </c:pt>
                <c:pt idx="24">
                  <c:v>1.7292606760929734E-80</c:v>
                </c:pt>
                <c:pt idx="25">
                  <c:v>6.6914426373550114E-83</c:v>
                </c:pt>
                <c:pt idx="26">
                  <c:v>2.5884571624613792E-85</c:v>
                </c:pt>
                <c:pt idx="27">
                  <c:v>1.0010086718507224E-87</c:v>
                </c:pt>
                <c:pt idx="28">
                  <c:v>3.8701038617057867E-90</c:v>
                </c:pt>
                <c:pt idx="29">
                  <c:v>1.4959131516973697E-92</c:v>
                </c:pt>
                <c:pt idx="30">
                  <c:v>5.7809477107155355E-95</c:v>
                </c:pt>
                <c:pt idx="31">
                  <c:v>2.2336213049548104E-97</c:v>
                </c:pt>
                <c:pt idx="32">
                  <c:v>8.6287094616016469E-100</c:v>
                </c:pt>
                <c:pt idx="33">
                  <c:v>3.3328464529535342E-102</c:v>
                </c:pt>
                <c:pt idx="34">
                  <c:v>1.287135681813981E-104</c:v>
                </c:pt>
                <c:pt idx="35">
                  <c:v>4.9702580735255786E-107</c:v>
                </c:pt>
                <c:pt idx="36">
                  <c:v>1.9190413753642527E-109</c:v>
                </c:pt>
                <c:pt idx="37">
                  <c:v>7.4087555634492087E-112</c:v>
                </c:pt>
                <c:pt idx="38">
                  <c:v>2.8600002586893365E-114</c:v>
                </c:pt>
                <c:pt idx="39">
                  <c:v>1.1039530986417803E-116</c:v>
                </c:pt>
                <c:pt idx="40">
                  <c:v>4.260910547577767E-119</c:v>
                </c:pt>
                <c:pt idx="41">
                  <c:v>1.6444649099644064E-121</c:v>
                </c:pt>
                <c:pt idx="42">
                  <c:v>6.346292283720263E-124</c:v>
                </c:pt>
                <c:pt idx="43">
                  <c:v>2.4490145101260037E-126</c:v>
                </c:pt>
                <c:pt idx="44">
                  <c:v>9.4501958949775668E-129</c:v>
                </c:pt>
                <c:pt idx="45">
                  <c:v>3.6464521677791615E-131</c:v>
                </c:pt>
                <c:pt idx="46">
                  <c:v>1.4069620874833319E-133</c:v>
                </c:pt>
                <c:pt idx="47">
                  <c:v>5.4284786894591795E-136</c:v>
                </c:pt>
                <c:pt idx="48">
                  <c:v>2.0943984440827717E-138</c:v>
                </c:pt>
                <c:pt idx="49">
                  <c:v>8.0802964205894096E-141</c:v>
                </c:pt>
                <c:pt idx="50">
                  <c:v>3.1173342436001751E-143</c:v>
                </c:pt>
                <c:pt idx="51">
                  <c:v>1.2026206922484074E-145</c:v>
                </c:pt>
                <c:pt idx="52">
                  <c:v>4.6394258785110138E-148</c:v>
                </c:pt>
                <c:pt idx="53">
                  <c:v>1.7897443502392335E-150</c:v>
                </c:pt>
                <c:pt idx="54">
                  <c:v>6.9041434112917465E-153</c:v>
                </c:pt>
                <c:pt idx="55">
                  <c:v>2.6633080706053502E-155</c:v>
                </c:pt>
                <c:pt idx="56">
                  <c:v>1.0273691084601695E-157</c:v>
                </c:pt>
                <c:pt idx="57">
                  <c:v>3.963014955360036E-160</c:v>
                </c:pt>
                <c:pt idx="58">
                  <c:v>1.528690628026038E-162</c:v>
                </c:pt>
                <c:pt idx="59">
                  <c:v>5.8966951822211457E-165</c:v>
                </c:pt>
                <c:pt idx="60">
                  <c:v>2.274539102739547E-167</c:v>
                </c:pt>
                <c:pt idx="61">
                  <c:v>8.7735252206736453E-170</c:v>
                </c:pt>
                <c:pt idx="62">
                  <c:v>3.3841635298126307E-172</c:v>
                </c:pt>
                <c:pt idx="63">
                  <c:v>1.3053448954226599E-174</c:v>
                </c:pt>
                <c:pt idx="64">
                  <c:v>5.0349642314936846E-177</c:v>
                </c:pt>
                <c:pt idx="65">
                  <c:v>1.942069981228175E-179</c:v>
                </c:pt>
                <c:pt idx="66">
                  <c:v>7.4908474500825242E-182</c:v>
                </c:pt>
                <c:pt idx="67">
                  <c:v>2.8893150260494236E-184</c:v>
                </c:pt>
                <c:pt idx="68">
                  <c:v>1.1144405249775082E-186</c:v>
                </c:pt>
                <c:pt idx="69">
                  <c:v>4.2985020288514498E-189</c:v>
                </c:pt>
                <c:pt idx="70">
                  <c:v>1.657966608832393E-191</c:v>
                </c:pt>
                <c:pt idx="71">
                  <c:v>6.3948887154621088E-194</c:v>
                </c:pt>
                <c:pt idx="72">
                  <c:v>2.466544164885155E-196</c:v>
                </c:pt>
                <c:pt idx="73">
                  <c:v>9.5135724145464311E-199</c:v>
                </c:pt>
                <c:pt idx="74">
                  <c:v>3.6694188830606078E-201</c:v>
                </c:pt>
                <c:pt idx="75">
                  <c:v>1.4153048569315997E-203</c:v>
                </c:pt>
                <c:pt idx="76">
                  <c:v>5.4588583750625137E-206</c:v>
                </c:pt>
                <c:pt idx="77">
                  <c:v>2.1054885043239804E-208</c:v>
                </c:pt>
                <c:pt idx="78">
                  <c:v>8.1208820990515339E-211</c:v>
                </c:pt>
                <c:pt idx="79">
                  <c:v>3.132224605678282E-213</c:v>
                </c:pt>
                <c:pt idx="80">
                  <c:v>1.2080975438123646E-215</c:v>
                </c:pt>
                <c:pt idx="81">
                  <c:v>4.6596208930847566E-218</c:v>
                </c:pt>
                <c:pt idx="82">
                  <c:v>1.7972094165151639E-220</c:v>
                </c:pt>
                <c:pt idx="83">
                  <c:v>6.9318053820178172E-223</c:v>
                </c:pt>
                <c:pt idx="84">
                  <c:v>2.6735828216259018E-225</c:v>
                </c:pt>
                <c:pt idx="85">
                  <c:v>1.0311944709488012E-227</c:v>
                </c:pt>
                <c:pt idx="86">
                  <c:v>3.9772893383301981E-230</c:v>
                </c:pt>
                <c:pt idx="87">
                  <c:v>1.5340287990016016E-232</c:v>
                </c:pt>
                <c:pt idx="88">
                  <c:v>5.916700340881969E-235</c:v>
                </c:pt>
                <c:pt idx="89">
                  <c:v>2.2820513103760702E-237</c:v>
                </c:pt>
                <c:pt idx="90">
                  <c:v>8.8017889223987783E-240</c:v>
                </c:pt>
                <c:pt idx="91">
                  <c:v>3.3948168541547194E-242</c:v>
                </c:pt>
                <c:pt idx="92">
                  <c:v>1.3093673739632866E-244</c:v>
                </c:pt>
                <c:pt idx="93">
                  <c:v>5.0501771535899461E-247</c:v>
                </c:pt>
                <c:pt idx="94">
                  <c:v>1.9478323315422676E-249</c:v>
                </c:pt>
                <c:pt idx="95">
                  <c:v>7.5127055896057188E-252</c:v>
                </c:pt>
                <c:pt idx="96">
                  <c:v>2.897617597614179E-254</c:v>
                </c:pt>
                <c:pt idx="97">
                  <c:v>1.117598134583106E-256</c:v>
                </c:pt>
                <c:pt idx="98">
                  <c:v>4.3105250187800045E-259</c:v>
                </c:pt>
                <c:pt idx="99">
                  <c:v>1.6625494857565212E-261</c:v>
                </c:pt>
                <c:pt idx="100">
                  <c:v>6.4123751265376214E-264</c:v>
                </c:pt>
                <c:pt idx="101">
                  <c:v>2.4732224785314933E-266</c:v>
                </c:pt>
                <c:pt idx="102">
                  <c:v>9.5390997378053644E-269</c:v>
                </c:pt>
                <c:pt idx="103">
                  <c:v>3.6791842058267011E-271</c:v>
                </c:pt>
                <c:pt idx="104">
                  <c:v>1.419043234446767E-273</c:v>
                </c:pt>
                <c:pt idx="105">
                  <c:v>5.4731792350039758E-276</c:v>
                </c:pt>
                <c:pt idx="106">
                  <c:v>2.1109778473030073E-278</c:v>
                </c:pt>
                <c:pt idx="107">
                  <c:v>8.1419351280602461E-281</c:v>
                </c:pt>
                <c:pt idx="108">
                  <c:v>3.1403031115204052E-283</c:v>
                </c:pt>
                <c:pt idx="109">
                  <c:v>1.2111988921707068E-285</c:v>
                </c:pt>
                <c:pt idx="110">
                  <c:v>4.6715320907386118E-288</c:v>
                </c:pt>
                <c:pt idx="111">
                  <c:v>1.8017858734619268E-290</c:v>
                </c:pt>
                <c:pt idx="112">
                  <c:v>6.9493950413265972E-293</c:v>
                </c:pt>
                <c:pt idx="113">
                  <c:v>2.6803456101610574E-295</c:v>
                </c:pt>
                <c:pt idx="114">
                  <c:v>1.0337953605661289E-297</c:v>
                </c:pt>
                <c:pt idx="115">
                  <c:v>3.9872947327350554E-300</c:v>
                </c:pt>
                <c:pt idx="116">
                  <c:v>1.5378787228085171E-302</c:v>
                </c:pt>
                <c:pt idx="117">
                  <c:v>5.9315175370630958E-305</c:v>
                </c:pt>
                <c:pt idx="118">
                  <c:v>2.2877551474041574E-307</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9.3653143636473537</c:v>
                </c:pt>
                <c:pt idx="282">
                  <c:v>9.9731840340158175</c:v>
                </c:pt>
                <c:pt idx="283">
                  <c:v>10.581584648326217</c:v>
                </c:pt>
                <c:pt idx="284">
                  <c:v>11.181038380145866</c:v>
                </c:pt>
                <c:pt idx="285">
                  <c:v>11.762362454463437</c:v>
                </c:pt>
                <c:pt idx="286">
                  <c:v>12.325285044203724</c:v>
                </c:pt>
                <c:pt idx="287">
                  <c:v>12.89340530116217</c:v>
                </c:pt>
                <c:pt idx="288">
                  <c:v>14.478181485825584</c:v>
                </c:pt>
                <c:pt idx="289">
                  <c:v>17.448290355242879</c:v>
                </c:pt>
                <c:pt idx="290">
                  <c:v>21.382744026269112</c:v>
                </c:pt>
                <c:pt idx="291">
                  <c:v>25.953867010179849</c:v>
                </c:pt>
                <c:pt idx="292">
                  <c:v>30.910177807337782</c:v>
                </c:pt>
                <c:pt idx="293">
                  <c:v>36.060464698714426</c:v>
                </c:pt>
                <c:pt idx="294">
                  <c:v>41.261072392256835</c:v>
                </c:pt>
                <c:pt idx="295">
                  <c:v>46.405754863378682</c:v>
                </c:pt>
                <c:pt idx="296">
                  <c:v>51.417581449023643</c:v>
                </c:pt>
                <c:pt idx="297">
                  <c:v>56.242486990533237</c:v>
                </c:pt>
                <c:pt idx="298">
                  <c:v>60.844138890791513</c:v>
                </c:pt>
                <c:pt idx="299">
                  <c:v>65.199859134473982</c:v>
                </c:pt>
                <c:pt idx="300">
                  <c:v>69.297391277947185</c:v>
                </c:pt>
                <c:pt idx="301">
                  <c:v>73.092708181237427</c:v>
                </c:pt>
                <c:pt idx="302">
                  <c:v>76.424775332551505</c:v>
                </c:pt>
                <c:pt idx="303">
                  <c:v>79.333696347508265</c:v>
                </c:pt>
                <c:pt idx="304">
                  <c:v>81.879180858177932</c:v>
                </c:pt>
                <c:pt idx="305">
                  <c:v>84.111711454965771</c:v>
                </c:pt>
                <c:pt idx="306">
                  <c:v>86.074065609087583</c:v>
                </c:pt>
                <c:pt idx="307">
                  <c:v>87.802577127074528</c:v>
                </c:pt>
                <c:pt idx="308">
                  <c:v>89.328181411123069</c:v>
                </c:pt>
                <c:pt idx="309">
                  <c:v>90.677282621754912</c:v>
                </c:pt>
                <c:pt idx="310">
                  <c:v>91.872474013468619</c:v>
                </c:pt>
                <c:pt idx="311">
                  <c:v>92.933137122319877</c:v>
                </c:pt>
                <c:pt idx="312">
                  <c:v>93.861659983699965</c:v>
                </c:pt>
                <c:pt idx="313">
                  <c:v>94.625483186222368</c:v>
                </c:pt>
                <c:pt idx="314">
                  <c:v>95.249208490497722</c:v>
                </c:pt>
                <c:pt idx="315">
                  <c:v>95.758506164566199</c:v>
                </c:pt>
                <c:pt idx="316">
                  <c:v>96.174344885188034</c:v>
                </c:pt>
                <c:pt idx="317">
                  <c:v>96.513852663480975</c:v>
                </c:pt>
                <c:pt idx="318">
                  <c:v>96.791020254447588</c:v>
                </c:pt>
                <c:pt idx="319">
                  <c:v>97.017275713554056</c:v>
                </c:pt>
                <c:pt idx="320">
                  <c:v>97.2019537142166</c:v>
                </c:pt>
                <c:pt idx="321">
                  <c:v>97.352678909786917</c:v>
                </c:pt>
                <c:pt idx="322">
                  <c:v>97.475679087803002</c:v>
                </c:pt>
                <c:pt idx="323">
                  <c:v>97.576040977496518</c:v>
                </c:pt>
                <c:pt idx="324">
                  <c:v>97.657919214506123</c:v>
                </c:pt>
                <c:pt idx="325">
                  <c:v>97.724707041957444</c:v>
                </c:pt>
                <c:pt idx="326">
                  <c:v>97.779175755226134</c:v>
                </c:pt>
                <c:pt idx="327">
                  <c:v>97.823588614013943</c:v>
                </c:pt>
                <c:pt idx="328">
                  <c:v>97.859793896985224</c:v>
                </c:pt>
                <c:pt idx="329">
                  <c:v>97.889300917934364</c:v>
                </c:pt>
                <c:pt idx="330">
                  <c:v>97.913342123079516</c:v>
                </c:pt>
                <c:pt idx="331">
                  <c:v>97.932923817825227</c:v>
                </c:pt>
                <c:pt idx="332">
                  <c:v>97.948867604722395</c:v>
                </c:pt>
                <c:pt idx="333">
                  <c:v>97.961844233206889</c:v>
                </c:pt>
                <c:pt idx="334">
                  <c:v>97.972401250395322</c:v>
                </c:pt>
                <c:pt idx="335">
                  <c:v>97.980985588658712</c:v>
                </c:pt>
                <c:pt idx="336">
                  <c:v>97.987962012220763</c:v>
                </c:pt>
                <c:pt idx="337">
                  <c:v>97.993628190366522</c:v>
                </c:pt>
                <c:pt idx="338">
                  <c:v>97.99822700603525</c:v>
                </c:pt>
                <c:pt idx="339">
                  <c:v>98.001956609685195</c:v>
                </c:pt>
                <c:pt idx="340">
                  <c:v>98.004978631012094</c:v>
                </c:pt>
                <c:pt idx="341">
                  <c:v>98.007424885638244</c:v>
                </c:pt>
                <c:pt idx="342">
                  <c:v>98.009402852466948</c:v>
                </c:pt>
                <c:pt idx="343">
                  <c:v>98.011000146698507</c:v>
                </c:pt>
                <c:pt idx="344">
                  <c:v>98.012288172650656</c:v>
                </c:pt>
                <c:pt idx="345">
                  <c:v>98.013325106537394</c:v>
                </c:pt>
                <c:pt idx="346">
                  <c:v>98.014158331942042</c:v>
                </c:pt>
                <c:pt idx="347">
                  <c:v>98.014826428282944</c:v>
                </c:pt>
                <c:pt idx="348">
                  <c:v>98.015360794183295</c:v>
                </c:pt>
                <c:pt idx="349">
                  <c:v>98.015786972665808</c:v>
                </c:pt>
                <c:pt idx="350">
                  <c:v>98.016125732832208</c:v>
                </c:pt>
                <c:pt idx="351">
                  <c:v>98.016393952678797</c:v>
                </c:pt>
                <c:pt idx="352">
                  <c:v>98.016605339522613</c:v>
                </c:pt>
                <c:pt idx="353">
                  <c:v>98.01677101782596</c:v>
                </c:pt>
                <c:pt idx="354">
                  <c:v>98.016900008755869</c:v>
                </c:pt>
                <c:pt idx="355">
                  <c:v>98.016999621351516</c:v>
                </c:pt>
                <c:pt idx="356">
                  <c:v>98.017075771534962</c:v>
                </c:pt>
                <c:pt idx="357">
                  <c:v>98.017133242215266</c:v>
                </c:pt>
                <c:pt idx="358">
                  <c:v>98.017175895320889</c:v>
                </c:pt>
                <c:pt idx="359">
                  <c:v>98.01720684459454</c:v>
                </c:pt>
                <c:pt idx="360">
                  <c:v>98.017228596375688</c:v>
                </c:pt>
                <c:pt idx="361">
                  <c:v>98.017243164258957</c:v>
                </c:pt>
                <c:pt idx="362">
                  <c:v>98.017252162446937</c:v>
                </c:pt>
                <c:pt idx="363">
                  <c:v>98.017256881724421</c:v>
                </c:pt>
                <c:pt idx="364">
                  <c:v>98.017258351259571</c:v>
                </c:pt>
                <c:pt idx="365">
                  <c:v>98.017257388854105</c:v>
                </c:pt>
                <c:pt idx="366">
                  <c:v>98.017254641775182</c:v>
                </c:pt>
                <c:pt idx="367">
                  <c:v>98.017250619915671</c:v>
                </c:pt>
                <c:pt idx="368">
                  <c:v>98.017245722702455</c:v>
                </c:pt>
                <c:pt idx="369">
                  <c:v>98.017240260917859</c:v>
                </c:pt>
                <c:pt idx="370">
                  <c:v>98.017234474375002</c:v>
                </c:pt>
                <c:pt idx="371">
                  <c:v>98.017228546226278</c:v>
                </c:pt>
                <c:pt idx="372">
                  <c:v>98.017222614526418</c:v>
                </c:pt>
                <c:pt idx="373">
                  <c:v>98.01721678157034</c:v>
                </c:pt>
                <c:pt idx="374">
                  <c:v>98.017211121419123</c:v>
                </c:pt>
                <c:pt idx="375">
                  <c:v>98.017205685959169</c:v>
                </c:pt>
                <c:pt idx="376">
                  <c:v>98.017200509765757</c:v>
                </c:pt>
                <c:pt idx="377">
                  <c:v>98.017195614004024</c:v>
                </c:pt>
                <c:pt idx="378">
                  <c:v>98.017191009546409</c:v>
                </c:pt>
                <c:pt idx="379">
                  <c:v>98.017186699457469</c:v>
                </c:pt>
                <c:pt idx="380">
                  <c:v>98.017182680966641</c:v>
                </c:pt>
                <c:pt idx="381">
                  <c:v>98.017178947031752</c:v>
                </c:pt>
                <c:pt idx="382">
                  <c:v>98.01717548756686</c:v>
                </c:pt>
                <c:pt idx="383">
                  <c:v>98.017172290405654</c:v>
                </c:pt>
                <c:pt idx="384">
                  <c:v>98.017169342050565</c:v>
                </c:pt>
                <c:pt idx="385">
                  <c:v>98.017166628248205</c:v>
                </c:pt>
                <c:pt idx="386">
                  <c:v>98.017164134431013</c:v>
                </c:pt>
                <c:pt idx="387">
                  <c:v>98.017161846047074</c:v>
                </c:pt>
                <c:pt idx="388">
                  <c:v>98.017159748807956</c:v>
                </c:pt>
                <c:pt idx="389">
                  <c:v>98.017157828861613</c:v>
                </c:pt>
                <c:pt idx="390">
                  <c:v>98.017156072919406</c:v>
                </c:pt>
                <c:pt idx="391">
                  <c:v>98.017154468337125</c:v>
                </c:pt>
                <c:pt idx="392">
                  <c:v>98.017153003161525</c:v>
                </c:pt>
                <c:pt idx="393">
                  <c:v>98.017151666160601</c:v>
                </c:pt>
                <c:pt idx="394">
                  <c:v>98.017150446825312</c:v>
                </c:pt>
                <c:pt idx="395">
                  <c:v>98.017149335361722</c:v>
                </c:pt>
                <c:pt idx="396">
                  <c:v>98.017148322675666</c:v>
                </c:pt>
                <c:pt idx="397">
                  <c:v>98.017147400345479</c:v>
                </c:pt>
                <c:pt idx="398">
                  <c:v>98.017146560591669</c:v>
                </c:pt>
                <c:pt idx="399">
                  <c:v>98.017145796242318</c:v>
                </c:pt>
                <c:pt idx="400">
                  <c:v>98.01714510070083</c:v>
                </c:pt>
                <c:pt idx="401">
                  <c:v>98.017144467908437</c:v>
                </c:pt>
                <c:pt idx="402">
                  <c:v>98.017143892305796</c:v>
                </c:pt>
                <c:pt idx="403">
                  <c:v>98.01714336880292</c:v>
                </c:pt>
                <c:pt idx="404">
                  <c:v>98.017142892740637</c:v>
                </c:pt>
                <c:pt idx="405">
                  <c:v>98.017142459862754</c:v>
                </c:pt>
                <c:pt idx="406">
                  <c:v>98.017142066278325</c:v>
                </c:pt>
                <c:pt idx="407">
                  <c:v>98.017141708437734</c:v>
                </c:pt>
                <c:pt idx="408">
                  <c:v>98.017141383105752</c:v>
                </c:pt>
                <c:pt idx="409">
                  <c:v>98.01714108733114</c:v>
                </c:pt>
                <c:pt idx="410">
                  <c:v>98.017140818426839</c:v>
                </c:pt>
                <c:pt idx="411">
                  <c:v>98.017140573945781</c:v>
                </c:pt>
                <c:pt idx="412">
                  <c:v>98.017140351660643</c:v>
                </c:pt>
                <c:pt idx="413">
                  <c:v>98.017140149544147</c:v>
                </c:pt>
                <c:pt idx="414">
                  <c:v>98.017139965754595</c:v>
                </c:pt>
                <c:pt idx="415">
                  <c:v>98.017139798614906</c:v>
                </c:pt>
                <c:pt idx="416">
                  <c:v>98.017139646602615</c:v>
                </c:pt>
                <c:pt idx="417">
                  <c:v>98.017139508332349</c:v>
                </c:pt>
                <c:pt idx="418">
                  <c:v>98.017139382546574</c:v>
                </c:pt>
                <c:pt idx="419">
                  <c:v>98.017139268101801</c:v>
                </c:pt>
                <c:pt idx="420">
                  <c:v>98.017139163960991</c:v>
                </c:pt>
                <c:pt idx="421">
                  <c:v>98.017139069180089</c:v>
                </c:pt>
                <c:pt idx="422">
                  <c:v>98.017138982903006</c:v>
                </c:pt>
                <c:pt idx="423">
                  <c:v>98.017138904351796</c:v>
                </c:pt>
                <c:pt idx="424">
                  <c:v>98.017138832820351</c:v>
                </c:pt>
                <c:pt idx="425">
                  <c:v>98.017138767667205</c:v>
                </c:pt>
                <c:pt idx="426">
                  <c:v>98.017138708310725</c:v>
                </c:pt>
                <c:pt idx="427">
                  <c:v>98.017138654221867</c:v>
                </c:pt>
                <c:pt idx="428">
                  <c:v>98.017138604921314</c:v>
                </c:pt>
                <c:pt idx="429">
                  <c:v>98.017138559972764</c:v>
                </c:pt>
                <c:pt idx="430">
                  <c:v>98.017138518980801</c:v>
                </c:pt>
                <c:pt idx="431">
                  <c:v>98.017138481586272</c:v>
                </c:pt>
                <c:pt idx="432">
                  <c:v>98.01713844746304</c:v>
                </c:pt>
                <c:pt idx="433">
                  <c:v>98.017138416315078</c:v>
                </c:pt>
                <c:pt idx="434">
                  <c:v>98.017138387873644</c:v>
                </c:pt>
                <c:pt idx="435">
                  <c:v>98.017138361894197</c:v>
                </c:pt>
                <c:pt idx="436">
                  <c:v>98.017138338155107</c:v>
                </c:pt>
                <c:pt idx="437">
                  <c:v>98.017138316455245</c:v>
                </c:pt>
                <c:pt idx="438">
                  <c:v>98.017138296611563</c:v>
                </c:pt>
                <c:pt idx="439">
                  <c:v>98.017138278457892</c:v>
                </c:pt>
                <c:pt idx="440">
                  <c:v>98.017138261843627</c:v>
                </c:pt>
                <c:pt idx="441">
                  <c:v>98.017138246630907</c:v>
                </c:pt>
                <c:pt idx="442">
                  <c:v>98.017138232695913</c:v>
                </c:pt>
                <c:pt idx="443">
                  <c:v>98.017138219925542</c:v>
                </c:pt>
                <c:pt idx="444">
                  <c:v>98.017138208216124</c:v>
                </c:pt>
                <c:pt idx="445">
                  <c:v>98.01713819747448</c:v>
                </c:pt>
                <c:pt idx="446">
                  <c:v>98.017138187615913</c:v>
                </c:pt>
                <c:pt idx="447">
                  <c:v>98.017138178563258</c:v>
                </c:pt>
                <c:pt idx="448">
                  <c:v>98.017138170245872</c:v>
                </c:pt>
                <c:pt idx="449">
                  <c:v>98.017138162599423</c:v>
                </c:pt>
                <c:pt idx="450">
                  <c:v>98.017138155566329</c:v>
                </c:pt>
                <c:pt idx="451">
                  <c:v>98.017138149093597</c:v>
                </c:pt>
                <c:pt idx="452">
                  <c:v>98.017138143132428</c:v>
                </c:pt>
                <c:pt idx="453">
                  <c:v>98.017138137639606</c:v>
                </c:pt>
                <c:pt idx="454">
                  <c:v>98.017138132575027</c:v>
                </c:pt>
                <c:pt idx="455">
                  <c:v>98.017138127902498</c:v>
                </c:pt>
                <c:pt idx="456">
                  <c:v>98.017138123589007</c:v>
                </c:pt>
                <c:pt idx="457">
                  <c:v>98.017138119604283</c:v>
                </c:pt>
                <c:pt idx="458">
                  <c:v>98.017138115921028</c:v>
                </c:pt>
                <c:pt idx="459">
                  <c:v>98.017138112513919</c:v>
                </c:pt>
                <c:pt idx="460">
                  <c:v>98.017138109360175</c:v>
                </c:pt>
                <c:pt idx="461">
                  <c:v>98.01713810643885</c:v>
                </c:pt>
                <c:pt idx="462">
                  <c:v>98.017138103731213</c:v>
                </c:pt>
                <c:pt idx="463">
                  <c:v>98.017138101219444</c:v>
                </c:pt>
                <c:pt idx="464">
                  <c:v>98.017138098887784</c:v>
                </c:pt>
                <c:pt idx="465">
                  <c:v>98.017138096722348</c:v>
                </c:pt>
                <c:pt idx="466">
                  <c:v>98.017138094709239</c:v>
                </c:pt>
                <c:pt idx="467">
                  <c:v>98.017138092836916</c:v>
                </c:pt>
                <c:pt idx="468">
                  <c:v>98.017138091094239</c:v>
                </c:pt>
                <c:pt idx="469">
                  <c:v>98.017138089470706</c:v>
                </c:pt>
                <c:pt idx="470">
                  <c:v>98.017138087957136</c:v>
                </c:pt>
                <c:pt idx="471">
                  <c:v>98.017138086545359</c:v>
                </c:pt>
                <c:pt idx="472">
                  <c:v>98.017138085227188</c:v>
                </c:pt>
                <c:pt idx="473">
                  <c:v>98.01713808399623</c:v>
                </c:pt>
                <c:pt idx="474">
                  <c:v>98.017138082845506</c:v>
                </c:pt>
                <c:pt idx="475">
                  <c:v>98.017138081769076</c:v>
                </c:pt>
                <c:pt idx="476">
                  <c:v>98.017138080761342</c:v>
                </c:pt>
                <c:pt idx="477">
                  <c:v>98.017138079817727</c:v>
                </c:pt>
                <c:pt idx="478">
                  <c:v>98.017138078932874</c:v>
                </c:pt>
                <c:pt idx="479">
                  <c:v>98.017138078102604</c:v>
                </c:pt>
                <c:pt idx="480">
                  <c:v>98.017138077323622</c:v>
                </c:pt>
                <c:pt idx="481">
                  <c:v>98.017138076592374</c:v>
                </c:pt>
                <c:pt idx="482">
                  <c:v>98.017138075905294</c:v>
                </c:pt>
                <c:pt idx="483">
                  <c:v>98.017138075259211</c:v>
                </c:pt>
                <c:pt idx="484">
                  <c:v>98.0171380746512</c:v>
                </c:pt>
                <c:pt idx="485">
                  <c:v>98.017138074078744</c:v>
                </c:pt>
                <c:pt idx="486">
                  <c:v>98.017138073539286</c:v>
                </c:pt>
                <c:pt idx="487">
                  <c:v>98.017138073031191</c:v>
                </c:pt>
                <c:pt idx="488">
                  <c:v>98.017138072552115</c:v>
                </c:pt>
                <c:pt idx="489">
                  <c:v>98.017138072099996</c:v>
                </c:pt>
                <c:pt idx="490">
                  <c:v>98.01713807167252</c:v>
                </c:pt>
                <c:pt idx="491">
                  <c:v>98.017138071269713</c:v>
                </c:pt>
                <c:pt idx="492">
                  <c:v>98.017138070889246</c:v>
                </c:pt>
                <c:pt idx="493">
                  <c:v>98.017138070529441</c:v>
                </c:pt>
                <c:pt idx="494">
                  <c:v>98.01713807018939</c:v>
                </c:pt>
                <c:pt idx="495">
                  <c:v>98.017138069867485</c:v>
                </c:pt>
                <c:pt idx="496">
                  <c:v>98.017138069562392</c:v>
                </c:pt>
                <c:pt idx="497">
                  <c:v>98.017138069273628</c:v>
                </c:pt>
                <c:pt idx="498">
                  <c:v>98.017138069000126</c:v>
                </c:pt>
                <c:pt idx="499">
                  <c:v>98.017138068741247</c:v>
                </c:pt>
                <c:pt idx="500">
                  <c:v>98.017138068495427</c:v>
                </c:pt>
                <c:pt idx="501">
                  <c:v>98.01713806826217</c:v>
                </c:pt>
                <c:pt idx="502">
                  <c:v>98.017138068041064</c:v>
                </c:pt>
                <c:pt idx="503">
                  <c:v>98.017138067830942</c:v>
                </c:pt>
                <c:pt idx="504">
                  <c:v>98.017138067631564</c:v>
                </c:pt>
                <c:pt idx="505">
                  <c:v>98.01713806744236</c:v>
                </c:pt>
                <c:pt idx="506">
                  <c:v>98.017138067262465</c:v>
                </c:pt>
                <c:pt idx="507">
                  <c:v>98.01713806709239</c:v>
                </c:pt>
                <c:pt idx="508">
                  <c:v>98.017138066929959</c:v>
                </c:pt>
                <c:pt idx="509">
                  <c:v>98.017138066775402</c:v>
                </c:pt>
                <c:pt idx="510">
                  <c:v>98.017138066628519</c:v>
                </c:pt>
                <c:pt idx="511">
                  <c:v>98.01713806648911</c:v>
                </c:pt>
                <c:pt idx="512">
                  <c:v>98.017138066356623</c:v>
                </c:pt>
                <c:pt idx="513">
                  <c:v>98.017138066230785</c:v>
                </c:pt>
                <c:pt idx="514">
                  <c:v>98.017138066109723</c:v>
                </c:pt>
                <c:pt idx="515">
                  <c:v>98.017138065995738</c:v>
                </c:pt>
                <c:pt idx="516">
                  <c:v>98.017138065886385</c:v>
                </c:pt>
                <c:pt idx="517">
                  <c:v>98.017138065783044</c:v>
                </c:pt>
                <c:pt idx="518">
                  <c:v>98.017138065683625</c:v>
                </c:pt>
                <c:pt idx="519">
                  <c:v>98.017138065589066</c:v>
                </c:pt>
                <c:pt idx="520">
                  <c:v>98.017138065499978</c:v>
                </c:pt>
                <c:pt idx="521">
                  <c:v>98.017138065414031</c:v>
                </c:pt>
                <c:pt idx="522">
                  <c:v>98.017138065332276</c:v>
                </c:pt>
                <c:pt idx="523">
                  <c:v>98.0171380652544</c:v>
                </c:pt>
                <c:pt idx="524">
                  <c:v>98.017138065180262</c:v>
                </c:pt>
                <c:pt idx="525">
                  <c:v>98.017138065109719</c:v>
                </c:pt>
                <c:pt idx="526">
                  <c:v>98.017138065043241</c:v>
                </c:pt>
                <c:pt idx="527">
                  <c:v>98.017138064978795</c:v>
                </c:pt>
                <c:pt idx="528">
                  <c:v>98.017138064917404</c:v>
                </c:pt>
                <c:pt idx="529">
                  <c:v>98.017138064858827</c:v>
                </c:pt>
                <c:pt idx="530">
                  <c:v>98.017138064803135</c:v>
                </c:pt>
                <c:pt idx="531">
                  <c:v>98.017138064749972</c:v>
                </c:pt>
                <c:pt idx="532">
                  <c:v>98.017138064699239</c:v>
                </c:pt>
                <c:pt idx="533">
                  <c:v>98.017138064650993</c:v>
                </c:pt>
                <c:pt idx="534">
                  <c:v>98.017138064604907</c:v>
                </c:pt>
                <c:pt idx="535">
                  <c:v>98.017138064560896</c:v>
                </c:pt>
                <c:pt idx="536">
                  <c:v>98.017138064518946</c:v>
                </c:pt>
                <c:pt idx="537">
                  <c:v>98.0171380644789</c:v>
                </c:pt>
                <c:pt idx="538">
                  <c:v>98.017138064440573</c:v>
                </c:pt>
                <c:pt idx="539">
                  <c:v>98.017138064404136</c:v>
                </c:pt>
                <c:pt idx="540">
                  <c:v>98.017138064369348</c:v>
                </c:pt>
                <c:pt idx="541">
                  <c:v>98.017138064335967</c:v>
                </c:pt>
                <c:pt idx="542">
                  <c:v>98.017138064304206</c:v>
                </c:pt>
                <c:pt idx="543">
                  <c:v>98.017138064273837</c:v>
                </c:pt>
                <c:pt idx="544">
                  <c:v>98.017138064244705</c:v>
                </c:pt>
                <c:pt idx="545">
                  <c:v>98.017138064216894</c:v>
                </c:pt>
                <c:pt idx="546">
                  <c:v>98.017138064190405</c:v>
                </c:pt>
                <c:pt idx="547">
                  <c:v>98.017138064165039</c:v>
                </c:pt>
                <c:pt idx="548">
                  <c:v>98.017138064140823</c:v>
                </c:pt>
                <c:pt idx="549">
                  <c:v>98.017138064117717</c:v>
                </c:pt>
                <c:pt idx="550">
                  <c:v>98.017138064095818</c:v>
                </c:pt>
                <c:pt idx="551">
                  <c:v>98.017138064074715</c:v>
                </c:pt>
                <c:pt idx="552">
                  <c:v>98.017138064054663</c:v>
                </c:pt>
                <c:pt idx="553">
                  <c:v>98.017138064035422</c:v>
                </c:pt>
                <c:pt idx="554">
                  <c:v>98.017138064016208</c:v>
                </c:pt>
                <c:pt idx="555">
                  <c:v>98.017138063998615</c:v>
                </c:pt>
                <c:pt idx="556">
                  <c:v>98.017138063982145</c:v>
                </c:pt>
                <c:pt idx="557">
                  <c:v>98.0171380639663</c:v>
                </c:pt>
                <c:pt idx="558">
                  <c:v>98.017138063951251</c:v>
                </c:pt>
                <c:pt idx="559">
                  <c:v>98.017138063936656</c:v>
                </c:pt>
                <c:pt idx="560">
                  <c:v>98.017138063922687</c:v>
                </c:pt>
                <c:pt idx="561">
                  <c:v>98.017138063909456</c:v>
                </c:pt>
                <c:pt idx="562">
                  <c:v>98.017138063896809</c:v>
                </c:pt>
                <c:pt idx="563">
                  <c:v>98.017138063884659</c:v>
                </c:pt>
                <c:pt idx="564">
                  <c:v>98.017138063873048</c:v>
                </c:pt>
                <c:pt idx="565">
                  <c:v>98.017138063861921</c:v>
                </c:pt>
                <c:pt idx="566">
                  <c:v>98.017138063851249</c:v>
                </c:pt>
                <c:pt idx="567">
                  <c:v>98.017138063841145</c:v>
                </c:pt>
                <c:pt idx="568">
                  <c:v>98.017138063831453</c:v>
                </c:pt>
                <c:pt idx="569">
                  <c:v>98.017138063822074</c:v>
                </c:pt>
                <c:pt idx="570">
                  <c:v>98.017138063813178</c:v>
                </c:pt>
                <c:pt idx="571">
                  <c:v>98.017138063804751</c:v>
                </c:pt>
                <c:pt idx="572">
                  <c:v>98.017138063796693</c:v>
                </c:pt>
                <c:pt idx="573">
                  <c:v>98.017138063789019</c:v>
                </c:pt>
                <c:pt idx="574">
                  <c:v>98.017138063781601</c:v>
                </c:pt>
                <c:pt idx="575">
                  <c:v>98.017138063774496</c:v>
                </c:pt>
                <c:pt idx="576">
                  <c:v>98.017138063767675</c:v>
                </c:pt>
                <c:pt idx="577">
                  <c:v>98.01713806376118</c:v>
                </c:pt>
                <c:pt idx="578">
                  <c:v>98.01713806375497</c:v>
                </c:pt>
                <c:pt idx="579">
                  <c:v>98.017138063749073</c:v>
                </c:pt>
                <c:pt idx="580">
                  <c:v>98.017138063743388</c:v>
                </c:pt>
                <c:pt idx="581">
                  <c:v>98.017138063737946</c:v>
                </c:pt>
                <c:pt idx="582">
                  <c:v>98.017138063732759</c:v>
                </c:pt>
                <c:pt idx="583">
                  <c:v>98.017138063727884</c:v>
                </c:pt>
                <c:pt idx="584">
                  <c:v>98.017138063723323</c:v>
                </c:pt>
                <c:pt idx="585">
                  <c:v>98.017138063717738</c:v>
                </c:pt>
                <c:pt idx="586">
                  <c:v>98.017138063713716</c:v>
                </c:pt>
                <c:pt idx="587">
                  <c:v>98.017138063710064</c:v>
                </c:pt>
                <c:pt idx="588">
                  <c:v>98.017138063706327</c:v>
                </c:pt>
                <c:pt idx="589">
                  <c:v>98.017138063702618</c:v>
                </c:pt>
                <c:pt idx="590">
                  <c:v>98.017138063699051</c:v>
                </c:pt>
                <c:pt idx="591">
                  <c:v>98.017138063695612</c:v>
                </c:pt>
                <c:pt idx="592">
                  <c:v>98.017138063692471</c:v>
                </c:pt>
                <c:pt idx="593">
                  <c:v>98.017138063689401</c:v>
                </c:pt>
                <c:pt idx="594">
                  <c:v>98.017138063686374</c:v>
                </c:pt>
                <c:pt idx="595">
                  <c:v>98.017138063683461</c:v>
                </c:pt>
                <c:pt idx="596">
                  <c:v>98.017138063680832</c:v>
                </c:pt>
                <c:pt idx="597">
                  <c:v>98.01713806367836</c:v>
                </c:pt>
                <c:pt idx="598">
                  <c:v>98.017138063675844</c:v>
                </c:pt>
                <c:pt idx="599">
                  <c:v>98.017138063673542</c:v>
                </c:pt>
                <c:pt idx="600">
                  <c:v>98.017138063671283</c:v>
                </c:pt>
                <c:pt idx="601">
                  <c:v>98.017138063669051</c:v>
                </c:pt>
                <c:pt idx="602">
                  <c:v>98.017138063666877</c:v>
                </c:pt>
                <c:pt idx="603">
                  <c:v>98.017138063664873</c:v>
                </c:pt>
                <c:pt idx="604">
                  <c:v>98.017138063662969</c:v>
                </c:pt>
                <c:pt idx="605">
                  <c:v>98.017138063661179</c:v>
                </c:pt>
                <c:pt idx="606">
                  <c:v>98.017138063659374</c:v>
                </c:pt>
                <c:pt idx="607">
                  <c:v>98.017138063657669</c:v>
                </c:pt>
                <c:pt idx="608">
                  <c:v>98.017138063656205</c:v>
                </c:pt>
                <c:pt idx="609">
                  <c:v>98.017138063654812</c:v>
                </c:pt>
                <c:pt idx="610">
                  <c:v>98.017138063653391</c:v>
                </c:pt>
                <c:pt idx="611">
                  <c:v>98.017138063652197</c:v>
                </c:pt>
                <c:pt idx="612">
                  <c:v>98.017138063650862</c:v>
                </c:pt>
                <c:pt idx="613">
                  <c:v>98.017138063649583</c:v>
                </c:pt>
                <c:pt idx="614">
                  <c:v>98.017138063648233</c:v>
                </c:pt>
                <c:pt idx="615">
                  <c:v>98.017138063647025</c:v>
                </c:pt>
                <c:pt idx="616">
                  <c:v>98.017138063645845</c:v>
                </c:pt>
                <c:pt idx="617">
                  <c:v>98.017138063644808</c:v>
                </c:pt>
                <c:pt idx="618">
                  <c:v>98.01713806364387</c:v>
                </c:pt>
                <c:pt idx="619">
                  <c:v>98.017138063642832</c:v>
                </c:pt>
                <c:pt idx="620">
                  <c:v>98.017138063641838</c:v>
                </c:pt>
                <c:pt idx="621">
                  <c:v>98.017138063640914</c:v>
                </c:pt>
                <c:pt idx="622">
                  <c:v>98.017138063640104</c:v>
                </c:pt>
                <c:pt idx="623">
                  <c:v>98.017138063639237</c:v>
                </c:pt>
                <c:pt idx="624">
                  <c:v>98.017138063638654</c:v>
                </c:pt>
                <c:pt idx="625">
                  <c:v>98.017138063637972</c:v>
                </c:pt>
                <c:pt idx="626">
                  <c:v>98.017138063637205</c:v>
                </c:pt>
                <c:pt idx="627">
                  <c:v>98.017138063636509</c:v>
                </c:pt>
                <c:pt idx="628">
                  <c:v>98.017138063635841</c:v>
                </c:pt>
                <c:pt idx="629">
                  <c:v>98.017138063635187</c:v>
                </c:pt>
                <c:pt idx="630">
                  <c:v>98.017138063634519</c:v>
                </c:pt>
                <c:pt idx="631">
                  <c:v>98.01713806363415</c:v>
                </c:pt>
                <c:pt idx="632">
                  <c:v>98.017138063633723</c:v>
                </c:pt>
                <c:pt idx="633">
                  <c:v>98.017138063633411</c:v>
                </c:pt>
                <c:pt idx="634">
                  <c:v>98.017138063632956</c:v>
                </c:pt>
                <c:pt idx="635">
                  <c:v>98.017138063632643</c:v>
                </c:pt>
                <c:pt idx="636">
                  <c:v>98.017138063632075</c:v>
                </c:pt>
                <c:pt idx="637">
                  <c:v>98.017138063631592</c:v>
                </c:pt>
                <c:pt idx="638">
                  <c:v>98.017138063631023</c:v>
                </c:pt>
                <c:pt idx="639">
                  <c:v>98.017138063630597</c:v>
                </c:pt>
                <c:pt idx="640">
                  <c:v>98.017138063630142</c:v>
                </c:pt>
                <c:pt idx="641">
                  <c:v>98.017138063629886</c:v>
                </c:pt>
                <c:pt idx="642">
                  <c:v>98.017138063629616</c:v>
                </c:pt>
                <c:pt idx="643">
                  <c:v>98.017138063629318</c:v>
                </c:pt>
                <c:pt idx="644">
                  <c:v>98.017138063629076</c:v>
                </c:pt>
                <c:pt idx="645">
                  <c:v>98.017138063628707</c:v>
                </c:pt>
                <c:pt idx="646">
                  <c:v>98.017138063628551</c:v>
                </c:pt>
                <c:pt idx="647">
                  <c:v>98.017138063628209</c:v>
                </c:pt>
                <c:pt idx="648">
                  <c:v>98.017138063627826</c:v>
                </c:pt>
                <c:pt idx="649">
                  <c:v>98.017138063627499</c:v>
                </c:pt>
                <c:pt idx="650">
                  <c:v>98.017138063627172</c:v>
                </c:pt>
                <c:pt idx="651">
                  <c:v>98.017138063626916</c:v>
                </c:pt>
                <c:pt idx="652">
                  <c:v>98.017138063626717</c:v>
                </c:pt>
                <c:pt idx="653">
                  <c:v>98.017138063626447</c:v>
                </c:pt>
                <c:pt idx="654">
                  <c:v>98.017138063626206</c:v>
                </c:pt>
                <c:pt idx="655">
                  <c:v>98.017138063625993</c:v>
                </c:pt>
                <c:pt idx="656">
                  <c:v>98.017138063625751</c:v>
                </c:pt>
                <c:pt idx="657">
                  <c:v>98.017138063625893</c:v>
                </c:pt>
                <c:pt idx="658">
                  <c:v>98.017138063625751</c:v>
                </c:pt>
                <c:pt idx="659">
                  <c:v>98.017138063625666</c:v>
                </c:pt>
                <c:pt idx="660">
                  <c:v>98.01713806362558</c:v>
                </c:pt>
                <c:pt idx="661">
                  <c:v>98.017138063625325</c:v>
                </c:pt>
                <c:pt idx="662">
                  <c:v>98.017138063625382</c:v>
                </c:pt>
                <c:pt idx="663">
                  <c:v>98.017138063625154</c:v>
                </c:pt>
                <c:pt idx="664">
                  <c:v>98.01713806362487</c:v>
                </c:pt>
                <c:pt idx="665">
                  <c:v>98.01713806362477</c:v>
                </c:pt>
                <c:pt idx="666">
                  <c:v>98.017138063624671</c:v>
                </c:pt>
                <c:pt idx="667">
                  <c:v>98.017138063624543</c:v>
                </c:pt>
                <c:pt idx="668">
                  <c:v>98.017138063624358</c:v>
                </c:pt>
                <c:pt idx="669">
                  <c:v>98.017138063624174</c:v>
                </c:pt>
                <c:pt idx="670">
                  <c:v>98.017138063624031</c:v>
                </c:pt>
                <c:pt idx="671">
                  <c:v>98.017138063624159</c:v>
                </c:pt>
                <c:pt idx="672">
                  <c:v>98.017138063624202</c:v>
                </c:pt>
                <c:pt idx="673">
                  <c:v>98.01713806362423</c:v>
                </c:pt>
                <c:pt idx="674">
                  <c:v>98.017138063624117</c:v>
                </c:pt>
                <c:pt idx="675">
                  <c:v>98.017138063624031</c:v>
                </c:pt>
                <c:pt idx="676">
                  <c:v>98.017138063624003</c:v>
                </c:pt>
                <c:pt idx="677">
                  <c:v>98.017138063623918</c:v>
                </c:pt>
                <c:pt idx="678">
                  <c:v>98.017138063623833</c:v>
                </c:pt>
                <c:pt idx="679">
                  <c:v>98.017138063623861</c:v>
                </c:pt>
                <c:pt idx="680">
                  <c:v>98.017138063623918</c:v>
                </c:pt>
                <c:pt idx="681">
                  <c:v>98.017138063623804</c:v>
                </c:pt>
                <c:pt idx="682">
                  <c:v>98.017138063623591</c:v>
                </c:pt>
                <c:pt idx="683">
                  <c:v>98.017138063623477</c:v>
                </c:pt>
                <c:pt idx="684">
                  <c:v>98.017138063623349</c:v>
                </c:pt>
                <c:pt idx="685">
                  <c:v>98.017138063623221</c:v>
                </c:pt>
                <c:pt idx="686">
                  <c:v>98.017138063623165</c:v>
                </c:pt>
                <c:pt idx="687">
                  <c:v>98.017138063623193</c:v>
                </c:pt>
                <c:pt idx="688">
                  <c:v>98.017138063623264</c:v>
                </c:pt>
                <c:pt idx="689">
                  <c:v>98.017138063623165</c:v>
                </c:pt>
                <c:pt idx="690">
                  <c:v>98.01713806362298</c:v>
                </c:pt>
                <c:pt idx="691">
                  <c:v>98.017138063622838</c:v>
                </c:pt>
                <c:pt idx="692">
                  <c:v>98.017138063622795</c:v>
                </c:pt>
                <c:pt idx="693">
                  <c:v>98.01713806362271</c:v>
                </c:pt>
                <c:pt idx="694">
                  <c:v>98.017138063622625</c:v>
                </c:pt>
                <c:pt idx="695">
                  <c:v>98.017138063622582</c:v>
                </c:pt>
                <c:pt idx="696">
                  <c:v>98.017138063622525</c:v>
                </c:pt>
                <c:pt idx="697">
                  <c:v>98.01713806362244</c:v>
                </c:pt>
                <c:pt idx="698">
                  <c:v>98.017138063622383</c:v>
                </c:pt>
                <c:pt idx="699">
                  <c:v>98.01713806362234</c:v>
                </c:pt>
                <c:pt idx="700">
                  <c:v>98.01713806362234</c:v>
                </c:pt>
                <c:pt idx="701">
                  <c:v>98.017138063622284</c:v>
                </c:pt>
                <c:pt idx="702">
                  <c:v>98.017138063622383</c:v>
                </c:pt>
                <c:pt idx="703">
                  <c:v>98.017138063622383</c:v>
                </c:pt>
                <c:pt idx="704">
                  <c:v>98.017138063622369</c:v>
                </c:pt>
                <c:pt idx="705">
                  <c:v>98.017138063622355</c:v>
                </c:pt>
                <c:pt idx="706">
                  <c:v>98.017138063622255</c:v>
                </c:pt>
                <c:pt idx="707">
                  <c:v>98.017138063622184</c:v>
                </c:pt>
                <c:pt idx="708">
                  <c:v>98.017138063622156</c:v>
                </c:pt>
                <c:pt idx="709">
                  <c:v>98.017138063622426</c:v>
                </c:pt>
                <c:pt idx="710">
                  <c:v>98.01713806362234</c:v>
                </c:pt>
                <c:pt idx="711">
                  <c:v>98.017138063622269</c:v>
                </c:pt>
                <c:pt idx="712">
                  <c:v>98.017138063622227</c:v>
                </c:pt>
                <c:pt idx="713">
                  <c:v>98.017138063622241</c:v>
                </c:pt>
                <c:pt idx="714">
                  <c:v>98.017138063622326</c:v>
                </c:pt>
                <c:pt idx="715">
                  <c:v>98.017138063622369</c:v>
                </c:pt>
                <c:pt idx="716">
                  <c:v>98.01713806362244</c:v>
                </c:pt>
                <c:pt idx="717">
                  <c:v>98.017138063622355</c:v>
                </c:pt>
                <c:pt idx="718">
                  <c:v>98.017138063622397</c:v>
                </c:pt>
                <c:pt idx="719">
                  <c:v>98.017138063622426</c:v>
                </c:pt>
                <c:pt idx="720">
                  <c:v>98.01713806362234</c:v>
                </c:pt>
                <c:pt idx="721">
                  <c:v>98.017138063622255</c:v>
                </c:pt>
                <c:pt idx="722">
                  <c:v>98.017138063622241</c:v>
                </c:pt>
                <c:pt idx="723">
                  <c:v>98.01713806362217</c:v>
                </c:pt>
                <c:pt idx="724">
                  <c:v>98.017138063622212</c:v>
                </c:pt>
                <c:pt idx="725">
                  <c:v>98.017138063622127</c:v>
                </c:pt>
                <c:pt idx="726">
                  <c:v>98.017138063622056</c:v>
                </c:pt>
                <c:pt idx="727">
                  <c:v>98.017138063622127</c:v>
                </c:pt>
                <c:pt idx="728">
                  <c:v>98.017138063622397</c:v>
                </c:pt>
                <c:pt idx="729">
                  <c:v>98.017138063622653</c:v>
                </c:pt>
                <c:pt idx="730">
                  <c:v>98.017138063622525</c:v>
                </c:pt>
                <c:pt idx="731">
                  <c:v>98.017138063622426</c:v>
                </c:pt>
                <c:pt idx="732">
                  <c:v>98.017138063622355</c:v>
                </c:pt>
                <c:pt idx="733">
                  <c:v>98.017138063622269</c:v>
                </c:pt>
                <c:pt idx="734">
                  <c:v>98.017138063622184</c:v>
                </c:pt>
                <c:pt idx="735">
                  <c:v>98.017138063622127</c:v>
                </c:pt>
                <c:pt idx="736">
                  <c:v>98.01713806362207</c:v>
                </c:pt>
                <c:pt idx="737">
                  <c:v>98.017138063622028</c:v>
                </c:pt>
                <c:pt idx="738">
                  <c:v>98.017138063621999</c:v>
                </c:pt>
                <c:pt idx="739">
                  <c:v>98.017138063622014</c:v>
                </c:pt>
                <c:pt idx="740">
                  <c:v>98.017138063622113</c:v>
                </c:pt>
                <c:pt idx="741">
                  <c:v>98.01713806362207</c:v>
                </c:pt>
                <c:pt idx="742">
                  <c:v>98.017138063622141</c:v>
                </c:pt>
                <c:pt idx="743">
                  <c:v>98.017138063622113</c:v>
                </c:pt>
                <c:pt idx="744">
                  <c:v>98.01713806362217</c:v>
                </c:pt>
                <c:pt idx="745">
                  <c:v>98.017138063622454</c:v>
                </c:pt>
                <c:pt idx="746">
                  <c:v>98.017138063622539</c:v>
                </c:pt>
                <c:pt idx="747">
                  <c:v>98.017138063622596</c:v>
                </c:pt>
                <c:pt idx="748">
                  <c:v>98.017138063622511</c:v>
                </c:pt>
                <c:pt idx="749">
                  <c:v>98.017138063622411</c:v>
                </c:pt>
                <c:pt idx="750">
                  <c:v>98.01713806362234</c:v>
                </c:pt>
                <c:pt idx="751">
                  <c:v>98.01713806362234</c:v>
                </c:pt>
                <c:pt idx="752">
                  <c:v>98.017138063622326</c:v>
                </c:pt>
                <c:pt idx="753">
                  <c:v>98.017138063622284</c:v>
                </c:pt>
                <c:pt idx="754">
                  <c:v>98.017138063622227</c:v>
                </c:pt>
                <c:pt idx="755">
                  <c:v>98.017138063622269</c:v>
                </c:pt>
                <c:pt idx="756">
                  <c:v>98.017138063622369</c:v>
                </c:pt>
                <c:pt idx="757">
                  <c:v>98.017138063622653</c:v>
                </c:pt>
                <c:pt idx="758">
                  <c:v>98.017138063622511</c:v>
                </c:pt>
                <c:pt idx="759">
                  <c:v>98.017138063622426</c:v>
                </c:pt>
                <c:pt idx="760">
                  <c:v>98.017138063622326</c:v>
                </c:pt>
                <c:pt idx="761">
                  <c:v>98.017138063622241</c:v>
                </c:pt>
                <c:pt idx="762">
                  <c:v>98.01713806362217</c:v>
                </c:pt>
                <c:pt idx="763">
                  <c:v>98.017138063622085</c:v>
                </c:pt>
                <c:pt idx="764">
                  <c:v>98.017138063622127</c:v>
                </c:pt>
                <c:pt idx="765">
                  <c:v>98.01713806362217</c:v>
                </c:pt>
                <c:pt idx="766">
                  <c:v>98.017138063622113</c:v>
                </c:pt>
                <c:pt idx="767">
                  <c:v>98.017138063622042</c:v>
                </c:pt>
                <c:pt idx="768">
                  <c:v>98.017138063621999</c:v>
                </c:pt>
                <c:pt idx="769">
                  <c:v>98.017138063621971</c:v>
                </c:pt>
                <c:pt idx="770">
                  <c:v>98.017138063621871</c:v>
                </c:pt>
                <c:pt idx="771">
                  <c:v>98.0171380636219</c:v>
                </c:pt>
                <c:pt idx="772">
                  <c:v>98.017138063621843</c:v>
                </c:pt>
                <c:pt idx="773">
                  <c:v>98.0171380636219</c:v>
                </c:pt>
                <c:pt idx="774">
                  <c:v>98.017138063621957</c:v>
                </c:pt>
                <c:pt idx="775">
                  <c:v>98.017138063621985</c:v>
                </c:pt>
                <c:pt idx="776">
                  <c:v>98.017138063621928</c:v>
                </c:pt>
                <c:pt idx="777">
                  <c:v>98.017138063621857</c:v>
                </c:pt>
                <c:pt idx="778">
                  <c:v>98.017138063621829</c:v>
                </c:pt>
                <c:pt idx="779">
                  <c:v>98.017138063621985</c:v>
                </c:pt>
                <c:pt idx="780">
                  <c:v>98.017138063622113</c:v>
                </c:pt>
                <c:pt idx="781">
                  <c:v>98.017138063622326</c:v>
                </c:pt>
                <c:pt idx="782">
                  <c:v>98.017138063622227</c:v>
                </c:pt>
                <c:pt idx="783">
                  <c:v>98.017138063622156</c:v>
                </c:pt>
                <c:pt idx="784">
                  <c:v>98.017138063622085</c:v>
                </c:pt>
                <c:pt idx="785">
                  <c:v>98.017138063622056</c:v>
                </c:pt>
                <c:pt idx="786">
                  <c:v>98.017138063622212</c:v>
                </c:pt>
                <c:pt idx="787">
                  <c:v>98.017138063622312</c:v>
                </c:pt>
                <c:pt idx="788">
                  <c:v>98.017138063622284</c:v>
                </c:pt>
                <c:pt idx="789">
                  <c:v>98.017138063622241</c:v>
                </c:pt>
                <c:pt idx="790">
                  <c:v>98.017138063622156</c:v>
                </c:pt>
                <c:pt idx="791">
                  <c:v>98.017138063622099</c:v>
                </c:pt>
                <c:pt idx="792">
                  <c:v>98.017138063622227</c:v>
                </c:pt>
                <c:pt idx="793">
                  <c:v>98.017138063622241</c:v>
                </c:pt>
                <c:pt idx="794">
                  <c:v>98.017138063622312</c:v>
                </c:pt>
                <c:pt idx="795">
                  <c:v>98.017138063622312</c:v>
                </c:pt>
                <c:pt idx="796">
                  <c:v>98.017138063622312</c:v>
                </c:pt>
                <c:pt idx="797">
                  <c:v>98.017138063622411</c:v>
                </c:pt>
                <c:pt idx="798">
                  <c:v>98.017138063622497</c:v>
                </c:pt>
                <c:pt idx="799">
                  <c:v>98.017138063622454</c:v>
                </c:pt>
                <c:pt idx="800">
                  <c:v>98.017138063622397</c:v>
                </c:pt>
                <c:pt idx="801">
                  <c:v>98.017138063622298</c:v>
                </c:pt>
                <c:pt idx="802">
                  <c:v>98.017138063622227</c:v>
                </c:pt>
                <c:pt idx="803">
                  <c:v>98.017138063622141</c:v>
                </c:pt>
                <c:pt idx="804">
                  <c:v>98.017138063622099</c:v>
                </c:pt>
                <c:pt idx="805">
                  <c:v>98.017138063622014</c:v>
                </c:pt>
                <c:pt idx="806">
                  <c:v>98.01713806362217</c:v>
                </c:pt>
                <c:pt idx="807">
                  <c:v>98.017138063622127</c:v>
                </c:pt>
                <c:pt idx="808">
                  <c:v>98.017138063622042</c:v>
                </c:pt>
                <c:pt idx="809">
                  <c:v>98.017138063622113</c:v>
                </c:pt>
                <c:pt idx="810">
                  <c:v>98.017138063622113</c:v>
                </c:pt>
                <c:pt idx="811">
                  <c:v>98.017138063622028</c:v>
                </c:pt>
                <c:pt idx="812">
                  <c:v>98.017138063622028</c:v>
                </c:pt>
                <c:pt idx="813">
                  <c:v>98.017138063621971</c:v>
                </c:pt>
                <c:pt idx="814">
                  <c:v>98.017138063622014</c:v>
                </c:pt>
                <c:pt idx="815">
                  <c:v>98.017138063621928</c:v>
                </c:pt>
                <c:pt idx="816">
                  <c:v>98.017138063621871</c:v>
                </c:pt>
                <c:pt idx="817">
                  <c:v>98.0171380636218</c:v>
                </c:pt>
                <c:pt idx="818">
                  <c:v>98.017138063621786</c:v>
                </c:pt>
                <c:pt idx="819">
                  <c:v>98.017138063621971</c:v>
                </c:pt>
                <c:pt idx="820">
                  <c:v>98.01713806362207</c:v>
                </c:pt>
                <c:pt idx="821">
                  <c:v>98.017138063622085</c:v>
                </c:pt>
                <c:pt idx="822">
                  <c:v>98.017138063622056</c:v>
                </c:pt>
                <c:pt idx="823">
                  <c:v>98.017138063621957</c:v>
                </c:pt>
                <c:pt idx="824">
                  <c:v>98.017138063621928</c:v>
                </c:pt>
                <c:pt idx="825">
                  <c:v>98.017138063621871</c:v>
                </c:pt>
                <c:pt idx="826">
                  <c:v>98.017138063622085</c:v>
                </c:pt>
                <c:pt idx="827">
                  <c:v>98.017138063622127</c:v>
                </c:pt>
                <c:pt idx="828">
                  <c:v>98.017138063622113</c:v>
                </c:pt>
                <c:pt idx="829">
                  <c:v>98.01713806362207</c:v>
                </c:pt>
                <c:pt idx="830">
                  <c:v>98.017138063621999</c:v>
                </c:pt>
                <c:pt idx="831">
                  <c:v>98.017138063621942</c:v>
                </c:pt>
                <c:pt idx="832">
                  <c:v>98.017138063621886</c:v>
                </c:pt>
                <c:pt idx="833">
                  <c:v>98.017138063621829</c:v>
                </c:pt>
                <c:pt idx="834">
                  <c:v>98.017138063621786</c:v>
                </c:pt>
                <c:pt idx="835">
                  <c:v>98.017138063621758</c:v>
                </c:pt>
                <c:pt idx="836">
                  <c:v>98.017138063621857</c:v>
                </c:pt>
                <c:pt idx="837">
                  <c:v>98.017138063622028</c:v>
                </c:pt>
                <c:pt idx="838">
                  <c:v>98.017138063621985</c:v>
                </c:pt>
                <c:pt idx="839">
                  <c:v>98.017138063621957</c:v>
                </c:pt>
                <c:pt idx="840">
                  <c:v>98.017138063622099</c:v>
                </c:pt>
                <c:pt idx="841">
                  <c:v>98.017138063622056</c:v>
                </c:pt>
                <c:pt idx="842">
                  <c:v>98.017138063622284</c:v>
                </c:pt>
                <c:pt idx="843">
                  <c:v>98.01713806362261</c:v>
                </c:pt>
                <c:pt idx="844">
                  <c:v>98.017138063622696</c:v>
                </c:pt>
                <c:pt idx="845">
                  <c:v>98.017138063622724</c:v>
                </c:pt>
                <c:pt idx="846">
                  <c:v>98.017138063622667</c:v>
                </c:pt>
                <c:pt idx="847">
                  <c:v>98.01713806362261</c:v>
                </c:pt>
                <c:pt idx="848">
                  <c:v>98.017138063622511</c:v>
                </c:pt>
                <c:pt idx="849">
                  <c:v>98.01713806362244</c:v>
                </c:pt>
                <c:pt idx="850">
                  <c:v>98.017138063622326</c:v>
                </c:pt>
                <c:pt idx="851">
                  <c:v>98.017138063622255</c:v>
                </c:pt>
                <c:pt idx="852">
                  <c:v>98.017138063622156</c:v>
                </c:pt>
                <c:pt idx="853">
                  <c:v>98.017138063622099</c:v>
                </c:pt>
                <c:pt idx="854">
                  <c:v>98.017138063622028</c:v>
                </c:pt>
                <c:pt idx="855">
                  <c:v>98.017138063621971</c:v>
                </c:pt>
                <c:pt idx="856">
                  <c:v>98.017138063622014</c:v>
                </c:pt>
                <c:pt idx="857">
                  <c:v>98.017138063621971</c:v>
                </c:pt>
                <c:pt idx="858">
                  <c:v>98.017138063621999</c:v>
                </c:pt>
                <c:pt idx="859">
                  <c:v>98.017138063621957</c:v>
                </c:pt>
                <c:pt idx="860">
                  <c:v>98.017138063621914</c:v>
                </c:pt>
                <c:pt idx="861">
                  <c:v>98.017138063621871</c:v>
                </c:pt>
                <c:pt idx="862">
                  <c:v>98.017138063621815</c:v>
                </c:pt>
                <c:pt idx="863">
                  <c:v>98.017138063621829</c:v>
                </c:pt>
                <c:pt idx="864">
                  <c:v>98.017138063621871</c:v>
                </c:pt>
                <c:pt idx="865">
                  <c:v>98.017138063621971</c:v>
                </c:pt>
                <c:pt idx="866">
                  <c:v>98.017138063622212</c:v>
                </c:pt>
                <c:pt idx="867">
                  <c:v>98.01713806362234</c:v>
                </c:pt>
                <c:pt idx="868">
                  <c:v>98.017138063622312</c:v>
                </c:pt>
                <c:pt idx="869">
                  <c:v>98.017138063622241</c:v>
                </c:pt>
                <c:pt idx="870">
                  <c:v>98.017138063622141</c:v>
                </c:pt>
                <c:pt idx="871">
                  <c:v>98.017138063622099</c:v>
                </c:pt>
                <c:pt idx="872">
                  <c:v>98.01713806362234</c:v>
                </c:pt>
                <c:pt idx="873">
                  <c:v>98.017138063622255</c:v>
                </c:pt>
                <c:pt idx="874">
                  <c:v>98.017138063622212</c:v>
                </c:pt>
                <c:pt idx="875">
                  <c:v>98.01713806362217</c:v>
                </c:pt>
                <c:pt idx="876">
                  <c:v>98.017138063622085</c:v>
                </c:pt>
                <c:pt idx="877">
                  <c:v>98.017138063622042</c:v>
                </c:pt>
                <c:pt idx="878">
                  <c:v>98.017138063622141</c:v>
                </c:pt>
                <c:pt idx="879">
                  <c:v>98.017138063622141</c:v>
                </c:pt>
                <c:pt idx="880">
                  <c:v>98.017138063622056</c:v>
                </c:pt>
                <c:pt idx="881">
                  <c:v>98.017138063621985</c:v>
                </c:pt>
                <c:pt idx="882">
                  <c:v>98.017138063621942</c:v>
                </c:pt>
                <c:pt idx="883">
                  <c:v>98.017138063622113</c:v>
                </c:pt>
                <c:pt idx="884">
                  <c:v>98.017138063622113</c:v>
                </c:pt>
                <c:pt idx="885">
                  <c:v>98.017138063622113</c:v>
                </c:pt>
                <c:pt idx="886">
                  <c:v>98.017138063622042</c:v>
                </c:pt>
                <c:pt idx="887">
                  <c:v>98.017138063622085</c:v>
                </c:pt>
                <c:pt idx="888">
                  <c:v>98.017138063622028</c:v>
                </c:pt>
                <c:pt idx="889">
                  <c:v>98.017138063622014</c:v>
                </c:pt>
                <c:pt idx="890">
                  <c:v>98.017138063621971</c:v>
                </c:pt>
                <c:pt idx="891">
                  <c:v>98.017138063621957</c:v>
                </c:pt>
                <c:pt idx="892">
                  <c:v>98.017138063621942</c:v>
                </c:pt>
                <c:pt idx="893">
                  <c:v>98.017138063621914</c:v>
                </c:pt>
                <c:pt idx="894">
                  <c:v>98.017138063621871</c:v>
                </c:pt>
                <c:pt idx="895">
                  <c:v>98.017138063622099</c:v>
                </c:pt>
                <c:pt idx="896">
                  <c:v>98.017138063622127</c:v>
                </c:pt>
                <c:pt idx="897">
                  <c:v>98.01713806362207</c:v>
                </c:pt>
                <c:pt idx="898">
                  <c:v>98.017138063621985</c:v>
                </c:pt>
                <c:pt idx="899">
                  <c:v>98.017138063621942</c:v>
                </c:pt>
                <c:pt idx="900">
                  <c:v>98.017138063621886</c:v>
                </c:pt>
                <c:pt idx="901">
                  <c:v>98.017138063621871</c:v>
                </c:pt>
                <c:pt idx="902">
                  <c:v>98.017138063621914</c:v>
                </c:pt>
                <c:pt idx="903">
                  <c:v>98.017138063621928</c:v>
                </c:pt>
                <c:pt idx="904">
                  <c:v>98.017138063621871</c:v>
                </c:pt>
                <c:pt idx="905">
                  <c:v>98.017138063621815</c:v>
                </c:pt>
                <c:pt idx="906">
                  <c:v>98.017138063621758</c:v>
                </c:pt>
                <c:pt idx="907">
                  <c:v>98.017138063621729</c:v>
                </c:pt>
                <c:pt idx="908">
                  <c:v>98.017138063621715</c:v>
                </c:pt>
                <c:pt idx="909">
                  <c:v>98.017138063621729</c:v>
                </c:pt>
                <c:pt idx="910">
                  <c:v>98.017138063621843</c:v>
                </c:pt>
                <c:pt idx="911">
                  <c:v>98.017138063621786</c:v>
                </c:pt>
                <c:pt idx="912">
                  <c:v>98.017138063621772</c:v>
                </c:pt>
                <c:pt idx="913">
                  <c:v>98.017138063621942</c:v>
                </c:pt>
                <c:pt idx="914">
                  <c:v>98.017138063621914</c:v>
                </c:pt>
                <c:pt idx="915">
                  <c:v>98.017138063621928</c:v>
                </c:pt>
                <c:pt idx="916">
                  <c:v>98.017138063621886</c:v>
                </c:pt>
                <c:pt idx="917">
                  <c:v>98.017138063621843</c:v>
                </c:pt>
                <c:pt idx="918">
                  <c:v>98.017138063621786</c:v>
                </c:pt>
                <c:pt idx="919">
                  <c:v>98.017138063621744</c:v>
                </c:pt>
                <c:pt idx="920">
                  <c:v>98.017138063621886</c:v>
                </c:pt>
                <c:pt idx="921">
                  <c:v>98.017138063621843</c:v>
                </c:pt>
                <c:pt idx="922">
                  <c:v>98.017138063621857</c:v>
                </c:pt>
                <c:pt idx="923">
                  <c:v>98.017138063621815</c:v>
                </c:pt>
                <c:pt idx="924">
                  <c:v>98.017138063621857</c:v>
                </c:pt>
                <c:pt idx="925">
                  <c:v>98.017138063622156</c:v>
                </c:pt>
                <c:pt idx="926">
                  <c:v>98.017138063622085</c:v>
                </c:pt>
                <c:pt idx="927">
                  <c:v>98.017138063621985</c:v>
                </c:pt>
                <c:pt idx="928">
                  <c:v>98.017138063622028</c:v>
                </c:pt>
                <c:pt idx="929">
                  <c:v>98.017138063622099</c:v>
                </c:pt>
                <c:pt idx="930">
                  <c:v>98.017138063622056</c:v>
                </c:pt>
                <c:pt idx="931">
                  <c:v>98.017138063622042</c:v>
                </c:pt>
                <c:pt idx="932">
                  <c:v>98.017138063622014</c:v>
                </c:pt>
                <c:pt idx="933">
                  <c:v>98.017138063621985</c:v>
                </c:pt>
                <c:pt idx="934">
                  <c:v>98.017138063621914</c:v>
                </c:pt>
                <c:pt idx="935">
                  <c:v>98.017138063621999</c:v>
                </c:pt>
                <c:pt idx="936">
                  <c:v>98.017138063622255</c:v>
                </c:pt>
                <c:pt idx="937">
                  <c:v>98.017138063622184</c:v>
                </c:pt>
                <c:pt idx="938">
                  <c:v>98.017138063622113</c:v>
                </c:pt>
                <c:pt idx="939">
                  <c:v>98.017138063622028</c:v>
                </c:pt>
                <c:pt idx="940">
                  <c:v>98.017138063622042</c:v>
                </c:pt>
                <c:pt idx="941">
                  <c:v>98.017138063621971</c:v>
                </c:pt>
                <c:pt idx="942">
                  <c:v>98.017138063621928</c:v>
                </c:pt>
                <c:pt idx="943">
                  <c:v>98.017138063621857</c:v>
                </c:pt>
                <c:pt idx="944">
                  <c:v>98.017138063621815</c:v>
                </c:pt>
                <c:pt idx="945">
                  <c:v>98.017138063621772</c:v>
                </c:pt>
                <c:pt idx="946">
                  <c:v>98.017138063621729</c:v>
                </c:pt>
                <c:pt idx="947">
                  <c:v>98.017138063621715</c:v>
                </c:pt>
                <c:pt idx="948">
                  <c:v>98.017138063621701</c:v>
                </c:pt>
                <c:pt idx="949">
                  <c:v>98.017138063621815</c:v>
                </c:pt>
                <c:pt idx="950">
                  <c:v>98.0171380636218</c:v>
                </c:pt>
                <c:pt idx="951">
                  <c:v>98.017138063621843</c:v>
                </c:pt>
                <c:pt idx="952">
                  <c:v>98.017138063621815</c:v>
                </c:pt>
                <c:pt idx="953">
                  <c:v>98.017138063621928</c:v>
                </c:pt>
                <c:pt idx="954">
                  <c:v>98.017138063621914</c:v>
                </c:pt>
                <c:pt idx="955">
                  <c:v>98.017138063621871</c:v>
                </c:pt>
                <c:pt idx="956">
                  <c:v>98.0171380636218</c:v>
                </c:pt>
                <c:pt idx="957">
                  <c:v>98.017138063621758</c:v>
                </c:pt>
                <c:pt idx="958">
                  <c:v>98.017138063621772</c:v>
                </c:pt>
                <c:pt idx="959">
                  <c:v>98.017138063621928</c:v>
                </c:pt>
                <c:pt idx="960">
                  <c:v>98.017138063622042</c:v>
                </c:pt>
                <c:pt idx="961">
                  <c:v>98.017138063622085</c:v>
                </c:pt>
                <c:pt idx="962">
                  <c:v>98.017138063622014</c:v>
                </c:pt>
                <c:pt idx="963">
                  <c:v>98.017138063621957</c:v>
                </c:pt>
                <c:pt idx="964">
                  <c:v>98.017138063622028</c:v>
                </c:pt>
                <c:pt idx="965">
                  <c:v>98.017138063622085</c:v>
                </c:pt>
                <c:pt idx="966">
                  <c:v>98.017138063622042</c:v>
                </c:pt>
                <c:pt idx="967">
                  <c:v>98.017138063622014</c:v>
                </c:pt>
                <c:pt idx="968">
                  <c:v>98.017138063621942</c:v>
                </c:pt>
                <c:pt idx="969">
                  <c:v>98.017138063622028</c:v>
                </c:pt>
                <c:pt idx="970">
                  <c:v>98.017138063621957</c:v>
                </c:pt>
                <c:pt idx="971">
                  <c:v>98.017138063621928</c:v>
                </c:pt>
                <c:pt idx="972">
                  <c:v>98.017138063621857</c:v>
                </c:pt>
                <c:pt idx="973">
                  <c:v>98.017138063621971</c:v>
                </c:pt>
                <c:pt idx="974">
                  <c:v>98.017138063621886</c:v>
                </c:pt>
                <c:pt idx="975">
                  <c:v>98.017138063621815</c:v>
                </c:pt>
                <c:pt idx="976">
                  <c:v>98.017138063621815</c:v>
                </c:pt>
                <c:pt idx="977">
                  <c:v>98.017138063621857</c:v>
                </c:pt>
                <c:pt idx="978">
                  <c:v>98.017138063621971</c:v>
                </c:pt>
                <c:pt idx="979">
                  <c:v>98.017138063621957</c:v>
                </c:pt>
                <c:pt idx="980">
                  <c:v>98.017138063621971</c:v>
                </c:pt>
                <c:pt idx="981">
                  <c:v>98.017138063622099</c:v>
                </c:pt>
                <c:pt idx="982">
                  <c:v>98.017138063622113</c:v>
                </c:pt>
                <c:pt idx="983">
                  <c:v>98.017138063622042</c:v>
                </c:pt>
                <c:pt idx="984">
                  <c:v>98.017138063621985</c:v>
                </c:pt>
                <c:pt idx="985">
                  <c:v>98.017138063621928</c:v>
                </c:pt>
                <c:pt idx="986">
                  <c:v>98.017138063621857</c:v>
                </c:pt>
                <c:pt idx="987">
                  <c:v>98.017138063621815</c:v>
                </c:pt>
                <c:pt idx="988">
                  <c:v>98.017138063621772</c:v>
                </c:pt>
                <c:pt idx="989">
                  <c:v>98.0171380636218</c:v>
                </c:pt>
                <c:pt idx="990">
                  <c:v>98.017138063621999</c:v>
                </c:pt>
                <c:pt idx="991">
                  <c:v>98.017138063622156</c:v>
                </c:pt>
                <c:pt idx="992">
                  <c:v>98.017138063622113</c:v>
                </c:pt>
                <c:pt idx="993">
                  <c:v>98.01713806362217</c:v>
                </c:pt>
                <c:pt idx="994">
                  <c:v>98.017138063622156</c:v>
                </c:pt>
                <c:pt idx="995">
                  <c:v>98.017138063622099</c:v>
                </c:pt>
                <c:pt idx="996">
                  <c:v>98.017138063621999</c:v>
                </c:pt>
                <c:pt idx="997">
                  <c:v>98.017138063622028</c:v>
                </c:pt>
                <c:pt idx="998">
                  <c:v>98.017138063622227</c:v>
                </c:pt>
                <c:pt idx="999">
                  <c:v>98.017138063622156</c:v>
                </c:pt>
                <c:pt idx="1000">
                  <c:v>98.017138063622397</c:v>
                </c:pt>
                <c:pt idx="1001">
                  <c:v>98.017138063622497</c:v>
                </c:pt>
                <c:pt idx="1002">
                  <c:v>98.017138063622525</c:v>
                </c:pt>
                <c:pt idx="1003">
                  <c:v>98.017138063622397</c:v>
                </c:pt>
                <c:pt idx="1004">
                  <c:v>98.017138063622397</c:v>
                </c:pt>
                <c:pt idx="1005">
                  <c:v>98.017138063622397</c:v>
                </c:pt>
                <c:pt idx="1006">
                  <c:v>98.017138063622539</c:v>
                </c:pt>
                <c:pt idx="1007">
                  <c:v>98.017138063622468</c:v>
                </c:pt>
                <c:pt idx="1008">
                  <c:v>98.017138063622397</c:v>
                </c:pt>
                <c:pt idx="1009">
                  <c:v>98.017138063622255</c:v>
                </c:pt>
                <c:pt idx="1010">
                  <c:v>98.017138063622212</c:v>
                </c:pt>
                <c:pt idx="1011">
                  <c:v>98.017138063622156</c:v>
                </c:pt>
                <c:pt idx="1012">
                  <c:v>98.017138063622099</c:v>
                </c:pt>
                <c:pt idx="1013">
                  <c:v>98.017138063622028</c:v>
                </c:pt>
                <c:pt idx="1014">
                  <c:v>97.51112085928203</c:v>
                </c:pt>
                <c:pt idx="1015">
                  <c:v>96.560454032425739</c:v>
                </c:pt>
                <c:pt idx="1016">
                  <c:v>94.889117818255258</c:v>
                </c:pt>
                <c:pt idx="1017">
                  <c:v>92.197563356066141</c:v>
                </c:pt>
                <c:pt idx="1018">
                  <c:v>88.569694085997085</c:v>
                </c:pt>
                <c:pt idx="1019">
                  <c:v>84.351169732594428</c:v>
                </c:pt>
                <c:pt idx="1020">
                  <c:v>79.80069009875794</c:v>
                </c:pt>
                <c:pt idx="1021">
                  <c:v>75.109263525667558</c:v>
                </c:pt>
                <c:pt idx="1022">
                  <c:v>70.415792065697048</c:v>
                </c:pt>
                <c:pt idx="1023">
                  <c:v>65.819269000162649</c:v>
                </c:pt>
                <c:pt idx="1024">
                  <c:v>61.38822583915924</c:v>
                </c:pt>
                <c:pt idx="1025">
                  <c:v>57.168072937862078</c:v>
                </c:pt>
                <c:pt idx="1026">
                  <c:v>53.186807759297082</c:v>
                </c:pt>
                <c:pt idx="1027">
                  <c:v>49.459435329492607</c:v>
                </c:pt>
                <c:pt idx="1028">
                  <c:v>45.991381911724474</c:v>
                </c:pt>
                <c:pt idx="1029">
                  <c:v>42.781125569197556</c:v>
                </c:pt>
                <c:pt idx="1030">
                  <c:v>39.822215344212992</c:v>
                </c:pt>
                <c:pt idx="1031">
                  <c:v>37.104813161370004</c:v>
                </c:pt>
                <c:pt idx="1032">
                  <c:v>34.616864195804887</c:v>
                </c:pt>
                <c:pt idx="1033">
                  <c:v>32.344978438970209</c:v>
                </c:pt>
                <c:pt idx="1034">
                  <c:v>30.275088095216777</c:v>
                </c:pt>
                <c:pt idx="1035">
                  <c:v>28.392931461487134</c:v>
                </c:pt>
                <c:pt idx="1036">
                  <c:v>26.68440296161647</c:v>
                </c:pt>
                <c:pt idx="1037">
                  <c:v>25.135800352784027</c:v>
                </c:pt>
                <c:pt idx="1038">
                  <c:v>23.733993338951979</c:v>
                </c:pt>
                <c:pt idx="1039">
                  <c:v>22.466532510206424</c:v>
                </c:pt>
                <c:pt idx="1040">
                  <c:v>21.321713345306584</c:v>
                </c:pt>
                <c:pt idx="1041">
                  <c:v>20.288606732080101</c:v>
                </c:pt>
                <c:pt idx="1042">
                  <c:v>19.357064884520248</c:v>
                </c:pt>
                <c:pt idx="1043">
                  <c:v>18.51770951354197</c:v>
                </c:pt>
                <c:pt idx="1044">
                  <c:v>17.784417793577134</c:v>
                </c:pt>
                <c:pt idx="1045">
                  <c:v>17.180942870193967</c:v>
                </c:pt>
                <c:pt idx="1046">
                  <c:v>16.685020007355309</c:v>
                </c:pt>
                <c:pt idx="1047">
                  <c:v>16.277240262895102</c:v>
                </c:pt>
                <c:pt idx="1048">
                  <c:v>15.941725362296465</c:v>
                </c:pt>
                <c:pt idx="1049">
                  <c:v>15.665481900911045</c:v>
                </c:pt>
                <c:pt idx="1050">
                  <c:v>15.437874172775951</c:v>
                </c:pt>
                <c:pt idx="1051">
                  <c:v>15.25019376373108</c:v>
                </c:pt>
                <c:pt idx="1052">
                  <c:v>15.095308072730862</c:v>
                </c:pt>
                <c:pt idx="1053">
                  <c:v>14.967373228383931</c:v>
                </c:pt>
                <c:pt idx="1054">
                  <c:v>14.861599555596426</c:v>
                </c:pt>
                <c:pt idx="1055">
                  <c:v>14.774059935187267</c:v>
                </c:pt>
                <c:pt idx="1056">
                  <c:v>14.701533181119869</c:v>
                </c:pt>
                <c:pt idx="1057">
                  <c:v>14.641376011462965</c:v>
                </c:pt>
                <c:pt idx="1058">
                  <c:v>14.591418371972761</c:v>
                </c:pt>
                <c:pt idx="1059">
                  <c:v>14.549877835302411</c:v>
                </c:pt>
                <c:pt idx="1060">
                  <c:v>14.515289584907325</c:v>
                </c:pt>
                <c:pt idx="1061">
                  <c:v>14.486449133797796</c:v>
                </c:pt>
                <c:pt idx="1062">
                  <c:v>14.462365451210202</c:v>
                </c:pt>
                <c:pt idx="1063">
                  <c:v>14.442222596938493</c:v>
                </c:pt>
                <c:pt idx="1064">
                  <c:v>14.425348311240723</c:v>
                </c:pt>
                <c:pt idx="1065">
                  <c:v>14.411188292413035</c:v>
                </c:pt>
                <c:pt idx="1066">
                  <c:v>14.399285126117901</c:v>
                </c:pt>
                <c:pt idx="1067">
                  <c:v>14.389261019960109</c:v>
                </c:pt>
                <c:pt idx="1068">
                  <c:v>14.380803651483014</c:v>
                </c:pt>
                <c:pt idx="1069">
                  <c:v>14.373654564077315</c:v>
                </c:pt>
                <c:pt idx="1070">
                  <c:v>14.367599648484759</c:v>
                </c:pt>
                <c:pt idx="1071">
                  <c:v>14.362461331874298</c:v>
                </c:pt>
                <c:pt idx="1072">
                  <c:v>14.358092165344672</c:v>
                </c:pt>
                <c:pt idx="1073">
                  <c:v>14.354369556991886</c:v>
                </c:pt>
                <c:pt idx="1074">
                  <c:v>14.351191443676107</c:v>
                </c:pt>
                <c:pt idx="1075">
                  <c:v>14.348472732223604</c:v>
                </c:pt>
                <c:pt idx="1076">
                  <c:v>14.346142371536992</c:v>
                </c:pt>
                <c:pt idx="1077">
                  <c:v>14.344140942214251</c:v>
                </c:pt>
                <c:pt idx="1078">
                  <c:v>14.342418670833592</c:v>
                </c:pt>
                <c:pt idx="1079">
                  <c:v>14.340933792861394</c:v>
                </c:pt>
                <c:pt idx="1080">
                  <c:v>14.339651201897215</c:v>
                </c:pt>
                <c:pt idx="1081">
                  <c:v>14.338541334211254</c:v>
                </c:pt>
                <c:pt idx="1082">
                  <c:v>14.337579246736489</c:v>
                </c:pt>
                <c:pt idx="1083">
                  <c:v>14.336743854209102</c:v>
                </c:pt>
                <c:pt idx="1084">
                  <c:v>14.336017297327135</c:v>
                </c:pt>
                <c:pt idx="1085">
                  <c:v>14.33538441881673</c:v>
                </c:pt>
                <c:pt idx="1086">
                  <c:v>14.334832328477182</c:v>
                </c:pt>
                <c:pt idx="1087">
                  <c:v>14.334350041621104</c:v>
                </c:pt>
                <c:pt idx="1088">
                  <c:v>14.333928178122168</c:v>
                </c:pt>
                <c:pt idx="1089">
                  <c:v>14.333558711554899</c:v>
                </c:pt>
                <c:pt idx="1090">
                  <c:v>14.333234759775078</c:v>
                </c:pt>
                <c:pt idx="1091">
                  <c:v>14.332950409819862</c:v>
                </c:pt>
                <c:pt idx="1092">
                  <c:v>14.332700571262437</c:v>
                </c:pt>
                <c:pt idx="1093">
                  <c:v>14.332480853186302</c:v>
                </c:pt>
                <c:pt idx="1094">
                  <c:v>14.332287460792063</c:v>
                </c:pt>
                <c:pt idx="1095">
                  <c:v>14.332117108341501</c:v>
                </c:pt>
                <c:pt idx="1096">
                  <c:v>14.331966945707174</c:v>
                </c:pt>
                <c:pt idx="1097">
                  <c:v>14.331834496319956</c:v>
                </c:pt>
                <c:pt idx="1098">
                  <c:v>14.331717604586435</c:v>
                </c:pt>
                <c:pt idx="1099">
                  <c:v>14.331614391275744</c:v>
                </c:pt>
                <c:pt idx="1100">
                  <c:v>14.331523215580548</c:v>
                </c:pt>
                <c:pt idx="1101">
                  <c:v>14.331442642786955</c:v>
                </c:pt>
                <c:pt idx="1102">
                  <c:v>14.331371416662915</c:v>
                </c:pt>
                <c:pt idx="1103">
                  <c:v>14.331308435835002</c:v>
                </c:pt>
                <c:pt idx="1104">
                  <c:v>14.331252733524089</c:v>
                </c:pt>
                <c:pt idx="1105">
                  <c:v>14.331203460136976</c:v>
                </c:pt>
                <c:pt idx="1106">
                  <c:v>14.331159868274758</c:v>
                </c:pt>
                <c:pt idx="1107">
                  <c:v>14.331121299799603</c:v>
                </c:pt>
                <c:pt idx="1108">
                  <c:v>14.331087174648497</c:v>
                </c:pt>
                <c:pt idx="1109">
                  <c:v>14.331056981146716</c:v>
                </c:pt>
                <c:pt idx="1110">
                  <c:v>14.331030267609613</c:v>
                </c:pt>
                <c:pt idx="1111">
                  <c:v>14.331006635021684</c:v>
                </c:pt>
                <c:pt idx="1112">
                  <c:v>14.330985730704755</c:v>
                </c:pt>
                <c:pt idx="1113">
                  <c:v>14.330967242722894</c:v>
                </c:pt>
                <c:pt idx="1114">
                  <c:v>14.330950895068442</c:v>
                </c:pt>
                <c:pt idx="1115">
                  <c:v>14.330936443400425</c:v>
                </c:pt>
                <c:pt idx="1116">
                  <c:v>14.330923671333625</c:v>
                </c:pt>
                <c:pt idx="1117">
                  <c:v>14.330912387173004</c:v>
                </c:pt>
                <c:pt idx="1118">
                  <c:v>14.330902421049338</c:v>
                </c:pt>
                <c:pt idx="1119">
                  <c:v>14.330893622401701</c:v>
                </c:pt>
                <c:pt idx="1120">
                  <c:v>14.330885857749744</c:v>
                </c:pt>
                <c:pt idx="1121">
                  <c:v>14.330879008744205</c:v>
                </c:pt>
                <c:pt idx="1122">
                  <c:v>14.330872970435163</c:v>
                </c:pt>
                <c:pt idx="1123">
                  <c:v>14.330867649752912</c:v>
                </c:pt>
                <c:pt idx="1124">
                  <c:v>14.330862964157381</c:v>
                </c:pt>
                <c:pt idx="1125">
                  <c:v>14.330858840446064</c:v>
                </c:pt>
                <c:pt idx="1126">
                  <c:v>14.330855213702343</c:v>
                </c:pt>
                <c:pt idx="1127">
                  <c:v>14.330852026361498</c:v>
                </c:pt>
                <c:pt idx="1128">
                  <c:v>14.330849227379876</c:v>
                </c:pt>
                <c:pt idx="1129">
                  <c:v>14.330846771505847</c:v>
                </c:pt>
                <c:pt idx="1130">
                  <c:v>14.330844618626978</c:v>
                </c:pt>
                <c:pt idx="1131">
                  <c:v>14.330842733192895</c:v>
                </c:pt>
                <c:pt idx="1132">
                  <c:v>14.33084108370335</c:v>
                </c:pt>
                <c:pt idx="1133">
                  <c:v>14.330839642254761</c:v>
                </c:pt>
                <c:pt idx="1134">
                  <c:v>14.330838384135143</c:v>
                </c:pt>
                <c:pt idx="1135">
                  <c:v>14.330837287466125</c:v>
                </c:pt>
                <c:pt idx="1136">
                  <c:v>14.330836332884488</c:v>
                </c:pt>
                <c:pt idx="1137">
                  <c:v>14.330835503258946</c:v>
                </c:pt>
                <c:pt idx="1138">
                  <c:v>14.330834783438876</c:v>
                </c:pt>
                <c:pt idx="1139">
                  <c:v>14.330834160030395</c:v>
                </c:pt>
                <c:pt idx="1140">
                  <c:v>14.330833621200574</c:v>
                </c:pt>
                <c:pt idx="1141">
                  <c:v>14.330833156496452</c:v>
                </c:pt>
                <c:pt idx="1142">
                  <c:v>14.330832756691633</c:v>
                </c:pt>
                <c:pt idx="1143">
                  <c:v>14.330832413646259</c:v>
                </c:pt>
                <c:pt idx="1144">
                  <c:v>14.330832120183034</c:v>
                </c:pt>
                <c:pt idx="1145">
                  <c:v>14.330831869977622</c:v>
                </c:pt>
                <c:pt idx="1146">
                  <c:v>14.330831657460768</c:v>
                </c:pt>
                <c:pt idx="1147">
                  <c:v>14.33083147773171</c:v>
                </c:pt>
                <c:pt idx="1148">
                  <c:v>14.330831326481428</c:v>
                </c:pt>
                <c:pt idx="1149">
                  <c:v>14.33083119992391</c:v>
                </c:pt>
                <c:pt idx="1150">
                  <c:v>14.33083109473572</c:v>
                </c:pt>
                <c:pt idx="1151">
                  <c:v>14.330831008002162</c:v>
                </c:pt>
                <c:pt idx="1152">
                  <c:v>14.330830937169591</c:v>
                </c:pt>
                <c:pt idx="1153">
                  <c:v>14.330830880002821</c:v>
                </c:pt>
                <c:pt idx="1154">
                  <c:v>14.330830834547948</c:v>
                </c:pt>
                <c:pt idx="1155">
                  <c:v>14.33083079909877</c:v>
                </c:pt>
                <c:pt idx="1156">
                  <c:v>14.33083077216744</c:v>
                </c:pt>
                <c:pt idx="1157">
                  <c:v>14.330830752458478</c:v>
                </c:pt>
                <c:pt idx="1158">
                  <c:v>14.330830738845499</c:v>
                </c:pt>
                <c:pt idx="1159">
                  <c:v>14.330830730350725</c:v>
                </c:pt>
                <c:pt idx="1160">
                  <c:v>14.330830726127006</c:v>
                </c:pt>
                <c:pt idx="1161">
                  <c:v>14.33083072544192</c:v>
                </c:pt>
                <c:pt idx="1162">
                  <c:v>14.330830727663395</c:v>
                </c:pt>
                <c:pt idx="1163">
                  <c:v>14.330830732247392</c:v>
                </c:pt>
                <c:pt idx="1164">
                  <c:v>14.330830738726902</c:v>
                </c:pt>
                <c:pt idx="1165">
                  <c:v>14.330830746702212</c:v>
                </c:pt>
                <c:pt idx="1166">
                  <c:v>14.330830755832295</c:v>
                </c:pt>
                <c:pt idx="1167">
                  <c:v>14.33083076582732</c:v>
                </c:pt>
                <c:pt idx="1168">
                  <c:v>14.330830776442046</c:v>
                </c:pt>
                <c:pt idx="1169">
                  <c:v>14.330830787469855</c:v>
                </c:pt>
                <c:pt idx="1170">
                  <c:v>14.330830798737676</c:v>
                </c:pt>
                <c:pt idx="1171">
                  <c:v>14.330830810101618</c:v>
                </c:pt>
                <c:pt idx="1172">
                  <c:v>14.33083082144271</c:v>
                </c:pt>
                <c:pt idx="1173">
                  <c:v>14.330830832663825</c:v>
                </c:pt>
                <c:pt idx="1174">
                  <c:v>14.330830843686293</c:v>
                </c:pt>
                <c:pt idx="1175">
                  <c:v>14.33083085444744</c:v>
                </c:pt>
                <c:pt idx="1176">
                  <c:v>14.330830864898248</c:v>
                </c:pt>
                <c:pt idx="1177">
                  <c:v>14.330830875001343</c:v>
                </c:pt>
                <c:pt idx="1178">
                  <c:v>14.330830884729101</c:v>
                </c:pt>
                <c:pt idx="1179">
                  <c:v>14.330830894062389</c:v>
                </c:pt>
                <c:pt idx="1180">
                  <c:v>14.33083090298889</c:v>
                </c:pt>
                <c:pt idx="1181">
                  <c:v>14.330830911502225</c:v>
                </c:pt>
                <c:pt idx="1182">
                  <c:v>14.330830919600897</c:v>
                </c:pt>
                <c:pt idx="1183">
                  <c:v>14.330830927287321</c:v>
                </c:pt>
                <c:pt idx="1184">
                  <c:v>14.330830934567169</c:v>
                </c:pt>
                <c:pt idx="1185">
                  <c:v>14.33083094144876</c:v>
                </c:pt>
                <c:pt idx="1186">
                  <c:v>14.330830947942465</c:v>
                </c:pt>
                <c:pt idx="1187">
                  <c:v>14.33083095406019</c:v>
                </c:pt>
                <c:pt idx="1188">
                  <c:v>14.330830959815145</c:v>
                </c:pt>
                <c:pt idx="1189">
                  <c:v>14.33083096522134</c:v>
                </c:pt>
                <c:pt idx="1190">
                  <c:v>14.330830970293416</c:v>
                </c:pt>
                <c:pt idx="1191">
                  <c:v>14.330830975046339</c:v>
                </c:pt>
                <c:pt idx="1192">
                  <c:v>14.330830979495248</c:v>
                </c:pt>
                <c:pt idx="1193">
                  <c:v>14.330830983655204</c:v>
                </c:pt>
                <c:pt idx="1194">
                  <c:v>14.33083098754123</c:v>
                </c:pt>
                <c:pt idx="1195">
                  <c:v>14.330830991167998</c:v>
                </c:pt>
                <c:pt idx="1196">
                  <c:v>14.330830994549927</c:v>
                </c:pt>
                <c:pt idx="1197">
                  <c:v>14.330830997700986</c:v>
                </c:pt>
                <c:pt idx="1198">
                  <c:v>14.330831000634641</c:v>
                </c:pt>
                <c:pt idx="1199">
                  <c:v>14.330831003364001</c:v>
                </c:pt>
                <c:pt idx="1200">
                  <c:v>14.330831005901507</c:v>
                </c:pt>
                <c:pt idx="1201">
                  <c:v>14.330831008259151</c:v>
                </c:pt>
                <c:pt idx="1202">
                  <c:v>14.330831010448337</c:v>
                </c:pt>
                <c:pt idx="1203">
                  <c:v>14.330831012479887</c:v>
                </c:pt>
                <c:pt idx="1204">
                  <c:v>14.330831014364167</c:v>
                </c:pt>
                <c:pt idx="1205">
                  <c:v>14.330831016110926</c:v>
                </c:pt>
                <c:pt idx="1206">
                  <c:v>14.330831017729313</c:v>
                </c:pt>
                <c:pt idx="1207">
                  <c:v>14.330831019228095</c:v>
                </c:pt>
                <c:pt idx="1208">
                  <c:v>14.330831020615479</c:v>
                </c:pt>
                <c:pt idx="1209">
                  <c:v>14.330831021899254</c:v>
                </c:pt>
                <c:pt idx="1210">
                  <c:v>14.330831023086589</c:v>
                </c:pt>
                <c:pt idx="1211">
                  <c:v>14.330831024184358</c:v>
                </c:pt>
                <c:pt idx="1212">
                  <c:v>14.330831025198899</c:v>
                </c:pt>
                <c:pt idx="1213">
                  <c:v>14.330831026131282</c:v>
                </c:pt>
                <c:pt idx="1214">
                  <c:v>14.330831026992149</c:v>
                </c:pt>
                <c:pt idx="1215">
                  <c:v>14.330831027787891</c:v>
                </c:pt>
                <c:pt idx="1216">
                  <c:v>14.33083102852309</c:v>
                </c:pt>
                <c:pt idx="1217">
                  <c:v>14.330831029202075</c:v>
                </c:pt>
                <c:pt idx="1218">
                  <c:v>14.330831029828925</c:v>
                </c:pt>
                <c:pt idx="1219">
                  <c:v>14.330831030407435</c:v>
                </c:pt>
                <c:pt idx="1220">
                  <c:v>14.33083103094113</c:v>
                </c:pt>
                <c:pt idx="1221">
                  <c:v>14.330831031430517</c:v>
                </c:pt>
                <c:pt idx="1222">
                  <c:v>14.330831031882195</c:v>
                </c:pt>
                <c:pt idx="1223">
                  <c:v>14.330831032298786</c:v>
                </c:pt>
                <c:pt idx="1224">
                  <c:v>14.330831032682617</c:v>
                </c:pt>
                <c:pt idx="1225">
                  <c:v>14.330831033037082</c:v>
                </c:pt>
                <c:pt idx="1226">
                  <c:v>14.330831033361731</c:v>
                </c:pt>
                <c:pt idx="1227">
                  <c:v>14.330831033660862</c:v>
                </c:pt>
                <c:pt idx="1228">
                  <c:v>14.330831033937047</c:v>
                </c:pt>
                <c:pt idx="1229">
                  <c:v>14.330831034190362</c:v>
                </c:pt>
                <c:pt idx="1230">
                  <c:v>14.330831034423653</c:v>
                </c:pt>
                <c:pt idx="1231">
                  <c:v>14.330831034638758</c:v>
                </c:pt>
                <c:pt idx="1232">
                  <c:v>14.330831034835731</c:v>
                </c:pt>
                <c:pt idx="1233">
                  <c:v>14.330831035016994</c:v>
                </c:pt>
                <c:pt idx="1234">
                  <c:v>14.330831035184712</c:v>
                </c:pt>
                <c:pt idx="1235">
                  <c:v>14.330831035338134</c:v>
                </c:pt>
                <c:pt idx="1236">
                  <c:v>14.330831035478189</c:v>
                </c:pt>
                <c:pt idx="1237">
                  <c:v>14.33083103560798</c:v>
                </c:pt>
                <c:pt idx="1238">
                  <c:v>14.330831035727975</c:v>
                </c:pt>
                <c:pt idx="1239">
                  <c:v>14.330831035837599</c:v>
                </c:pt>
                <c:pt idx="1240">
                  <c:v>14.330831035937774</c:v>
                </c:pt>
                <c:pt idx="1241">
                  <c:v>14.330831036030569</c:v>
                </c:pt>
                <c:pt idx="1242">
                  <c:v>14.330831036116839</c:v>
                </c:pt>
                <c:pt idx="1243">
                  <c:v>14.330831036194713</c:v>
                </c:pt>
                <c:pt idx="1244">
                  <c:v>14.330839847006416</c:v>
                </c:pt>
                <c:pt idx="1245">
                  <c:v>14.330832600713435</c:v>
                </c:pt>
                <c:pt idx="1246">
                  <c:v>14.330829336599495</c:v>
                </c:pt>
                <c:pt idx="1247">
                  <c:v>14.330826317107761</c:v>
                </c:pt>
                <c:pt idx="1248">
                  <c:v>14.330823694507117</c:v>
                </c:pt>
                <c:pt idx="1249">
                  <c:v>14.330822168412043</c:v>
                </c:pt>
                <c:pt idx="1250">
                  <c:v>14.330821444606761</c:v>
                </c:pt>
                <c:pt idx="1251">
                  <c:v>14.330821158960577</c:v>
                </c:pt>
                <c:pt idx="1252">
                  <c:v>14.330821215554614</c:v>
                </c:pt>
                <c:pt idx="1253">
                  <c:v>14.330821510047677</c:v>
                </c:pt>
                <c:pt idx="1254">
                  <c:v>14.33082192337398</c:v>
                </c:pt>
                <c:pt idx="1255">
                  <c:v>14.330822388975287</c:v>
                </c:pt>
                <c:pt idx="1256">
                  <c:v>14.3308229338631</c:v>
                </c:pt>
                <c:pt idx="1257">
                  <c:v>14.330823542497068</c:v>
                </c:pt>
                <c:pt idx="1258">
                  <c:v>14.330823985470277</c:v>
                </c:pt>
                <c:pt idx="1259">
                  <c:v>14.330824336257242</c:v>
                </c:pt>
                <c:pt idx="1260">
                  <c:v>14.330824621276918</c:v>
                </c:pt>
                <c:pt idx="1261">
                  <c:v>14.330824798707987</c:v>
                </c:pt>
                <c:pt idx="1262">
                  <c:v>14.330825039099288</c:v>
                </c:pt>
                <c:pt idx="1263">
                  <c:v>14.330825306276051</c:v>
                </c:pt>
                <c:pt idx="1264">
                  <c:v>14.330825583371151</c:v>
                </c:pt>
                <c:pt idx="1265">
                  <c:v>14.330825863882513</c:v>
                </c:pt>
                <c:pt idx="1266">
                  <c:v>14.330826142429769</c:v>
                </c:pt>
                <c:pt idx="1267">
                  <c:v>14.3308264142513</c:v>
                </c:pt>
                <c:pt idx="1268">
                  <c:v>14.330826676286925</c:v>
                </c:pt>
                <c:pt idx="1269">
                  <c:v>14.330826926608964</c:v>
                </c:pt>
                <c:pt idx="1270">
                  <c:v>14.330827163879086</c:v>
                </c:pt>
                <c:pt idx="1271">
                  <c:v>14.330827387312867</c:v>
                </c:pt>
                <c:pt idx="1272">
                  <c:v>14.330827596607122</c:v>
                </c:pt>
                <c:pt idx="1273">
                  <c:v>14.330827791785078</c:v>
                </c:pt>
                <c:pt idx="1274">
                  <c:v>14.33082797310197</c:v>
                </c:pt>
                <c:pt idx="1275">
                  <c:v>14.330828141889588</c:v>
                </c:pt>
                <c:pt idx="1276">
                  <c:v>14.330828296135417</c:v>
                </c:pt>
                <c:pt idx="1277">
                  <c:v>14.330828438313711</c:v>
                </c:pt>
                <c:pt idx="1278">
                  <c:v>14.330828569188609</c:v>
                </c:pt>
                <c:pt idx="1279">
                  <c:v>14.330828689338416</c:v>
                </c:pt>
                <c:pt idx="1280">
                  <c:v>14.330828799427278</c:v>
                </c:pt>
                <c:pt idx="1281">
                  <c:v>14.33082890016939</c:v>
                </c:pt>
                <c:pt idx="1282">
                  <c:v>14.33082899223689</c:v>
                </c:pt>
                <c:pt idx="1283">
                  <c:v>14.330829076307394</c:v>
                </c:pt>
                <c:pt idx="1284">
                  <c:v>14.330829153965423</c:v>
                </c:pt>
                <c:pt idx="1285">
                  <c:v>14.330829224809406</c:v>
                </c:pt>
                <c:pt idx="1286">
                  <c:v>14.330829288036991</c:v>
                </c:pt>
                <c:pt idx="1287">
                  <c:v>14.330829344266679</c:v>
                </c:pt>
                <c:pt idx="1288">
                  <c:v>14.330829394630403</c:v>
                </c:pt>
                <c:pt idx="1289">
                  <c:v>14.330829440059627</c:v>
                </c:pt>
                <c:pt idx="1290">
                  <c:v>14.330829481253938</c:v>
                </c:pt>
                <c:pt idx="1291">
                  <c:v>14.330829518737987</c:v>
                </c:pt>
                <c:pt idx="1292">
                  <c:v>14.330829552924317</c:v>
                </c:pt>
                <c:pt idx="1293">
                  <c:v>14.330829584171463</c:v>
                </c:pt>
                <c:pt idx="1294">
                  <c:v>14.330829612808071</c:v>
                </c:pt>
                <c:pt idx="1295">
                  <c:v>14.330829639037349</c:v>
                </c:pt>
                <c:pt idx="1296">
                  <c:v>14.33082966302311</c:v>
                </c:pt>
                <c:pt idx="1297">
                  <c:v>14.330829684922442</c:v>
                </c:pt>
                <c:pt idx="1298">
                  <c:v>14.330829704887529</c:v>
                </c:pt>
                <c:pt idx="1299">
                  <c:v>14.330829723064884</c:v>
                </c:pt>
                <c:pt idx="1300">
                  <c:v>14.330829739594495</c:v>
                </c:pt>
                <c:pt idx="1301">
                  <c:v>14.330829754608983</c:v>
                </c:pt>
                <c:pt idx="1302">
                  <c:v>14.330829768233105</c:v>
                </c:pt>
                <c:pt idx="1303">
                  <c:v>14.330829780583631</c:v>
                </c:pt>
                <c:pt idx="1304">
                  <c:v>14.330829791769277</c:v>
                </c:pt>
                <c:pt idx="1305">
                  <c:v>14.330829801890863</c:v>
                </c:pt>
                <c:pt idx="1306">
                  <c:v>14.3308298110416</c:v>
                </c:pt>
                <c:pt idx="1307">
                  <c:v>14.330829819307354</c:v>
                </c:pt>
                <c:pt idx="1308">
                  <c:v>14.330829826767099</c:v>
                </c:pt>
                <c:pt idx="1309">
                  <c:v>14.330829833493281</c:v>
                </c:pt>
                <c:pt idx="1310">
                  <c:v>14.330829839552283</c:v>
                </c:pt>
                <c:pt idx="1311">
                  <c:v>14.3308298450048</c:v>
                </c:pt>
                <c:pt idx="1312">
                  <c:v>14.330829849906275</c:v>
                </c:pt>
                <c:pt idx="1313">
                  <c:v>14.330829854307348</c:v>
                </c:pt>
                <c:pt idx="1314">
                  <c:v>14.330829858476951</c:v>
                </c:pt>
                <c:pt idx="1315">
                  <c:v>14.330829862502382</c:v>
                </c:pt>
                <c:pt idx="1316">
                  <c:v>14.330829865794609</c:v>
                </c:pt>
                <c:pt idx="1317">
                  <c:v>14.330829868385186</c:v>
                </c:pt>
                <c:pt idx="1318">
                  <c:v>14.330829870378601</c:v>
                </c:pt>
                <c:pt idx="1319">
                  <c:v>14.330829871866085</c:v>
                </c:pt>
                <c:pt idx="1320">
                  <c:v>14.330829872926454</c:v>
                </c:pt>
                <c:pt idx="1321">
                  <c:v>14.330829873632782</c:v>
                </c:pt>
                <c:pt idx="1322">
                  <c:v>14.330829874050336</c:v>
                </c:pt>
                <c:pt idx="1323">
                  <c:v>14.330829874235537</c:v>
                </c:pt>
                <c:pt idx="1324">
                  <c:v>14.330829874237063</c:v>
                </c:pt>
                <c:pt idx="1325">
                  <c:v>14.330829874096821</c:v>
                </c:pt>
                <c:pt idx="1326">
                  <c:v>14.33082987385016</c:v>
                </c:pt>
                <c:pt idx="1327">
                  <c:v>14.330829873526689</c:v>
                </c:pt>
                <c:pt idx="1328">
                  <c:v>14.330829873154592</c:v>
                </c:pt>
                <c:pt idx="1329">
                  <c:v>14.330829872751158</c:v>
                </c:pt>
                <c:pt idx="1330">
                  <c:v>14.330829872329707</c:v>
                </c:pt>
                <c:pt idx="1331">
                  <c:v>14.330829871903081</c:v>
                </c:pt>
                <c:pt idx="1332">
                  <c:v>14.330829871481161</c:v>
                </c:pt>
                <c:pt idx="1333">
                  <c:v>14.33082987107149</c:v>
                </c:pt>
                <c:pt idx="1334">
                  <c:v>14.330829870682139</c:v>
                </c:pt>
                <c:pt idx="1335">
                  <c:v>14.330829870313297</c:v>
                </c:pt>
                <c:pt idx="1336">
                  <c:v>14.330829869967618</c:v>
                </c:pt>
                <c:pt idx="1337">
                  <c:v>14.330829869648024</c:v>
                </c:pt>
                <c:pt idx="1338">
                  <c:v>14.330829869352925</c:v>
                </c:pt>
                <c:pt idx="1339">
                  <c:v>14.330829869083274</c:v>
                </c:pt>
                <c:pt idx="1340">
                  <c:v>14.330829868837188</c:v>
                </c:pt>
                <c:pt idx="1341">
                  <c:v>14.330829868614648</c:v>
                </c:pt>
                <c:pt idx="1342">
                  <c:v>14.330829868413142</c:v>
                </c:pt>
                <c:pt idx="1343">
                  <c:v>14.330829868232442</c:v>
                </c:pt>
                <c:pt idx="1344">
                  <c:v>14.330829868068518</c:v>
                </c:pt>
                <c:pt idx="1345">
                  <c:v>14.330829867922137</c:v>
                </c:pt>
                <c:pt idx="1346">
                  <c:v>14.330829867791309</c:v>
                </c:pt>
                <c:pt idx="1347">
                  <c:v>14.330829867674495</c:v>
                </c:pt>
                <c:pt idx="1348">
                  <c:v>14.330829867570566</c:v>
                </c:pt>
                <c:pt idx="1349">
                  <c:v>14.33082986747578</c:v>
                </c:pt>
                <c:pt idx="1350">
                  <c:v>14.33082986739095</c:v>
                </c:pt>
                <c:pt idx="1351">
                  <c:v>14.330829867318183</c:v>
                </c:pt>
                <c:pt idx="1352">
                  <c:v>14.330829867248116</c:v>
                </c:pt>
                <c:pt idx="1353">
                  <c:v>14.330829867187484</c:v>
                </c:pt>
                <c:pt idx="1354">
                  <c:v>14.330829867131682</c:v>
                </c:pt>
                <c:pt idx="1355">
                  <c:v>14.330829867081507</c:v>
                </c:pt>
                <c:pt idx="1356">
                  <c:v>14.330829867035451</c:v>
                </c:pt>
                <c:pt idx="1357">
                  <c:v>14.330829866994437</c:v>
                </c:pt>
                <c:pt idx="1358">
                  <c:v>14.330829866954424</c:v>
                </c:pt>
                <c:pt idx="1359">
                  <c:v>14.33082986692221</c:v>
                </c:pt>
                <c:pt idx="1360">
                  <c:v>14.330829866885539</c:v>
                </c:pt>
                <c:pt idx="1361">
                  <c:v>14.330829866856895</c:v>
                </c:pt>
                <c:pt idx="1362">
                  <c:v>14.330829866828367</c:v>
                </c:pt>
                <c:pt idx="1363">
                  <c:v>14.330829866799604</c:v>
                </c:pt>
                <c:pt idx="1364">
                  <c:v>14.330829866777391</c:v>
                </c:pt>
                <c:pt idx="1365">
                  <c:v>14.330829866751523</c:v>
                </c:pt>
                <c:pt idx="1366">
                  <c:v>14.33082986672747</c:v>
                </c:pt>
                <c:pt idx="1367">
                  <c:v>14.330829866709031</c:v>
                </c:pt>
                <c:pt idx="1368">
                  <c:v>14.33082986668631</c:v>
                </c:pt>
                <c:pt idx="1369">
                  <c:v>14.330829866664827</c:v>
                </c:pt>
                <c:pt idx="1370">
                  <c:v>14.330829866648335</c:v>
                </c:pt>
                <c:pt idx="1371">
                  <c:v>14.330829866630953</c:v>
                </c:pt>
                <c:pt idx="1372">
                  <c:v>14.330829866609843</c:v>
                </c:pt>
                <c:pt idx="1373">
                  <c:v>14.330829866593604</c:v>
                </c:pt>
                <c:pt idx="1374">
                  <c:v>14.330829866581309</c:v>
                </c:pt>
                <c:pt idx="1375">
                  <c:v>14.330829866561974</c:v>
                </c:pt>
                <c:pt idx="1376">
                  <c:v>14.330829866544276</c:v>
                </c:pt>
                <c:pt idx="1377">
                  <c:v>14.330829866530674</c:v>
                </c:pt>
                <c:pt idx="1378">
                  <c:v>14.330829866520435</c:v>
                </c:pt>
                <c:pt idx="1379">
                  <c:v>14.330829866501769</c:v>
                </c:pt>
                <c:pt idx="1380">
                  <c:v>14.330829866485736</c:v>
                </c:pt>
                <c:pt idx="1381">
                  <c:v>14.330829866473428</c:v>
                </c:pt>
                <c:pt idx="1382">
                  <c:v>14.330829866464152</c:v>
                </c:pt>
                <c:pt idx="1383">
                  <c:v>14.330829866451058</c:v>
                </c:pt>
                <c:pt idx="1384">
                  <c:v>14.330829866434463</c:v>
                </c:pt>
                <c:pt idx="1385">
                  <c:v>14.330829866421645</c:v>
                </c:pt>
                <c:pt idx="1386">
                  <c:v>14.330829866411886</c:v>
                </c:pt>
                <c:pt idx="1387">
                  <c:v>14.330829866404612</c:v>
                </c:pt>
                <c:pt idx="1388">
                  <c:v>14.33082986639185</c:v>
                </c:pt>
                <c:pt idx="1389">
                  <c:v>14.330829866376853</c:v>
                </c:pt>
                <c:pt idx="1390">
                  <c:v>14.330829866365251</c:v>
                </c:pt>
                <c:pt idx="1391">
                  <c:v>14.330829866356414</c:v>
                </c:pt>
                <c:pt idx="1392">
                  <c:v>14.330829866349855</c:v>
                </c:pt>
                <c:pt idx="1393">
                  <c:v>14.330829866345093</c:v>
                </c:pt>
                <c:pt idx="1394">
                  <c:v>14.330829866329299</c:v>
                </c:pt>
                <c:pt idx="1395">
                  <c:v>14.330829866316586</c:v>
                </c:pt>
                <c:pt idx="1396">
                  <c:v>14.330829866306749</c:v>
                </c:pt>
                <c:pt idx="1397">
                  <c:v>14.330829866299284</c:v>
                </c:pt>
                <c:pt idx="1398">
                  <c:v>14.330829866293778</c:v>
                </c:pt>
                <c:pt idx="1399">
                  <c:v>14.3308298662898</c:v>
                </c:pt>
                <c:pt idx="1400">
                  <c:v>14.33082986627949</c:v>
                </c:pt>
                <c:pt idx="1401">
                  <c:v>14.330829866266258</c:v>
                </c:pt>
                <c:pt idx="1402">
                  <c:v>14.330829866255941</c:v>
                </c:pt>
                <c:pt idx="1403">
                  <c:v>14.330829866248001</c:v>
                </c:pt>
                <c:pt idx="1404">
                  <c:v>14.330829866241999</c:v>
                </c:pt>
                <c:pt idx="1405">
                  <c:v>14.330829866237583</c:v>
                </c:pt>
                <c:pt idx="1406">
                  <c:v>14.330829866234465</c:v>
                </c:pt>
                <c:pt idx="1407">
                  <c:v>14.330829866230095</c:v>
                </c:pt>
                <c:pt idx="1408">
                  <c:v>14.330829866216446</c:v>
                </c:pt>
                <c:pt idx="1409">
                  <c:v>14.330829866205741</c:v>
                </c:pt>
                <c:pt idx="1410">
                  <c:v>14.330829866197451</c:v>
                </c:pt>
                <c:pt idx="1411">
                  <c:v>14.330829866191097</c:v>
                </c:pt>
                <c:pt idx="1412">
                  <c:v>14.330829866186294</c:v>
                </c:pt>
                <c:pt idx="1413">
                  <c:v>14.330829866182764</c:v>
                </c:pt>
                <c:pt idx="1414">
                  <c:v>14.330829866180286</c:v>
                </c:pt>
                <c:pt idx="1415">
                  <c:v>14.33082986617865</c:v>
                </c:pt>
                <c:pt idx="1416">
                  <c:v>14.330829866172785</c:v>
                </c:pt>
                <c:pt idx="1417">
                  <c:v>14.33082986616048</c:v>
                </c:pt>
                <c:pt idx="1418">
                  <c:v>14.3308298661508</c:v>
                </c:pt>
                <c:pt idx="1419">
                  <c:v>14.33082986614323</c:v>
                </c:pt>
                <c:pt idx="1420">
                  <c:v>14.330829866137394</c:v>
                </c:pt>
                <c:pt idx="1421">
                  <c:v>14.330829866132964</c:v>
                </c:pt>
                <c:pt idx="1422">
                  <c:v>14.330829866129687</c:v>
                </c:pt>
                <c:pt idx="1423">
                  <c:v>14.330829866127345</c:v>
                </c:pt>
                <c:pt idx="1424">
                  <c:v>14.33082986612575</c:v>
                </c:pt>
                <c:pt idx="1425">
                  <c:v>14.33082986612477</c:v>
                </c:pt>
                <c:pt idx="1426">
                  <c:v>14.330829866124283</c:v>
                </c:pt>
                <c:pt idx="1427">
                  <c:v>14.330829866116659</c:v>
                </c:pt>
                <c:pt idx="1428">
                  <c:v>14.330829866105445</c:v>
                </c:pt>
                <c:pt idx="1429">
                  <c:v>14.330829866096593</c:v>
                </c:pt>
                <c:pt idx="1430">
                  <c:v>14.330829866089617</c:v>
                </c:pt>
                <c:pt idx="1431">
                  <c:v>14.330829866084191</c:v>
                </c:pt>
                <c:pt idx="1432">
                  <c:v>14.33082986608003</c:v>
                </c:pt>
                <c:pt idx="1433">
                  <c:v>14.330829866076909</c:v>
                </c:pt>
                <c:pt idx="1434">
                  <c:v>14.330829866074653</c:v>
                </c:pt>
                <c:pt idx="1435">
                  <c:v>14.330829866073067</c:v>
                </c:pt>
                <c:pt idx="1436">
                  <c:v>14.330829866071999</c:v>
                </c:pt>
                <c:pt idx="1437">
                  <c:v>14.330829866071396</c:v>
                </c:pt>
                <c:pt idx="1438">
                  <c:v>14.330829866071147</c:v>
                </c:pt>
                <c:pt idx="1439">
                  <c:v>14.330829866071177</c:v>
                </c:pt>
                <c:pt idx="1440">
                  <c:v>14.330829866071435</c:v>
                </c:pt>
                <c:pt idx="1441">
                  <c:v>14.330829866061878</c:v>
                </c:pt>
                <c:pt idx="1442">
                  <c:v>14.330829866051477</c:v>
                </c:pt>
                <c:pt idx="1443">
                  <c:v>14.330829866043201</c:v>
                </c:pt>
                <c:pt idx="1444">
                  <c:v>14.330829866036657</c:v>
                </c:pt>
                <c:pt idx="1445">
                  <c:v>14.330829866031543</c:v>
                </c:pt>
                <c:pt idx="1446">
                  <c:v>14.330829866027573</c:v>
                </c:pt>
                <c:pt idx="1447">
                  <c:v>14.330829866024549</c:v>
                </c:pt>
                <c:pt idx="1448">
                  <c:v>14.330829866022242</c:v>
                </c:pt>
                <c:pt idx="1449">
                  <c:v>14.330829866020556</c:v>
                </c:pt>
                <c:pt idx="1450">
                  <c:v>14.330829866019366</c:v>
                </c:pt>
                <c:pt idx="1451">
                  <c:v>14.330829866018586</c:v>
                </c:pt>
                <c:pt idx="1452">
                  <c:v>14.330829866018144</c:v>
                </c:pt>
                <c:pt idx="1453">
                  <c:v>14.330829866017957</c:v>
                </c:pt>
                <c:pt idx="1454">
                  <c:v>14.330829866017988</c:v>
                </c:pt>
                <c:pt idx="1455">
                  <c:v>14.330829866018181</c:v>
                </c:pt>
                <c:pt idx="1456">
                  <c:v>14.330829866018519</c:v>
                </c:pt>
                <c:pt idx="1457">
                  <c:v>14.330829866018968</c:v>
                </c:pt>
                <c:pt idx="1458">
                  <c:v>14.330829866019517</c:v>
                </c:pt>
                <c:pt idx="1459">
                  <c:v>14.330829866020123</c:v>
                </c:pt>
                <c:pt idx="1460">
                  <c:v>14.330829866011992</c:v>
                </c:pt>
                <c:pt idx="1461">
                  <c:v>14.330829866001475</c:v>
                </c:pt>
                <c:pt idx="1462">
                  <c:v>14.330829865993035</c:v>
                </c:pt>
                <c:pt idx="1463">
                  <c:v>14.330829865986288</c:v>
                </c:pt>
                <c:pt idx="1464">
                  <c:v>14.330829865980922</c:v>
                </c:pt>
                <c:pt idx="1465">
                  <c:v>14.330829865976684</c:v>
                </c:pt>
                <c:pt idx="1466">
                  <c:v>14.33082986597335</c:v>
                </c:pt>
                <c:pt idx="1467">
                  <c:v>14.330829865970752</c:v>
                </c:pt>
                <c:pt idx="1468">
                  <c:v>14.330829865968775</c:v>
                </c:pt>
                <c:pt idx="1469">
                  <c:v>14.330829865967299</c:v>
                </c:pt>
                <c:pt idx="1470">
                  <c:v>14.330829865966221</c:v>
                </c:pt>
                <c:pt idx="1471">
                  <c:v>14.33082986596548</c:v>
                </c:pt>
                <c:pt idx="1472">
                  <c:v>14.330829865965008</c:v>
                </c:pt>
                <c:pt idx="1473">
                  <c:v>14.33082986596475</c:v>
                </c:pt>
                <c:pt idx="1474">
                  <c:v>14.330829865964651</c:v>
                </c:pt>
                <c:pt idx="1475">
                  <c:v>14.330829865964711</c:v>
                </c:pt>
                <c:pt idx="1476">
                  <c:v>14.330829865964846</c:v>
                </c:pt>
                <c:pt idx="1477">
                  <c:v>14.330829865965079</c:v>
                </c:pt>
                <c:pt idx="1478">
                  <c:v>14.330829865965395</c:v>
                </c:pt>
                <c:pt idx="1479">
                  <c:v>14.330829865965763</c:v>
                </c:pt>
                <c:pt idx="1480">
                  <c:v>14.330829865966173</c:v>
                </c:pt>
                <c:pt idx="1481">
                  <c:v>14.330829865966637</c:v>
                </c:pt>
                <c:pt idx="1482">
                  <c:v>14.330829865967109</c:v>
                </c:pt>
                <c:pt idx="1483">
                  <c:v>14.330829865967575</c:v>
                </c:pt>
                <c:pt idx="1484">
                  <c:v>14.330829865968058</c:v>
                </c:pt>
                <c:pt idx="1485">
                  <c:v>14.330829865968548</c:v>
                </c:pt>
                <c:pt idx="1486">
                  <c:v>14.330829865969109</c:v>
                </c:pt>
                <c:pt idx="1487">
                  <c:v>14.33082986596961</c:v>
                </c:pt>
                <c:pt idx="1488">
                  <c:v>14.330829865970108</c:v>
                </c:pt>
                <c:pt idx="1489">
                  <c:v>14.330829865970601</c:v>
                </c:pt>
                <c:pt idx="1490">
                  <c:v>14.330829865971117</c:v>
                </c:pt>
                <c:pt idx="1491">
                  <c:v>14.330829865959249</c:v>
                </c:pt>
                <c:pt idx="1492">
                  <c:v>14.330829865949212</c:v>
                </c:pt>
                <c:pt idx="1493">
                  <c:v>14.330829865941094</c:v>
                </c:pt>
                <c:pt idx="1494">
                  <c:v>14.330829865934531</c:v>
                </c:pt>
                <c:pt idx="1495">
                  <c:v>14.33082986592923</c:v>
                </c:pt>
                <c:pt idx="1496">
                  <c:v>14.330829865924974</c:v>
                </c:pt>
                <c:pt idx="1497">
                  <c:v>14.330829865921569</c:v>
                </c:pt>
                <c:pt idx="1498">
                  <c:v>14.330829865918863</c:v>
                </c:pt>
                <c:pt idx="1499">
                  <c:v>14.330829865916726</c:v>
                </c:pt>
                <c:pt idx="1500">
                  <c:v>14.330829865915057</c:v>
                </c:pt>
                <c:pt idx="1501">
                  <c:v>14.330829865913765</c:v>
                </c:pt>
                <c:pt idx="1502">
                  <c:v>14.330829865912808</c:v>
                </c:pt>
                <c:pt idx="1503">
                  <c:v>14.330829865912115</c:v>
                </c:pt>
                <c:pt idx="1504">
                  <c:v>14.330829865911625</c:v>
                </c:pt>
                <c:pt idx="1505">
                  <c:v>14.330829865911268</c:v>
                </c:pt>
                <c:pt idx="1506">
                  <c:v>14.330829865911042</c:v>
                </c:pt>
                <c:pt idx="1507">
                  <c:v>14.330829865910962</c:v>
                </c:pt>
                <c:pt idx="1508">
                  <c:v>14.330829865910928</c:v>
                </c:pt>
                <c:pt idx="1509">
                  <c:v>14.330829865910962</c:v>
                </c:pt>
                <c:pt idx="1510">
                  <c:v>14.33082986591103</c:v>
                </c:pt>
                <c:pt idx="1511">
                  <c:v>14.330829865911149</c:v>
                </c:pt>
                <c:pt idx="1512">
                  <c:v>14.330829865911323</c:v>
                </c:pt>
                <c:pt idx="1513">
                  <c:v>14.330829865911507</c:v>
                </c:pt>
                <c:pt idx="1514">
                  <c:v>14.33082986591171</c:v>
                </c:pt>
                <c:pt idx="1515">
                  <c:v>14.33082986591192</c:v>
                </c:pt>
                <c:pt idx="1516">
                  <c:v>14.330829865912142</c:v>
                </c:pt>
                <c:pt idx="1517">
                  <c:v>14.330829865912387</c:v>
                </c:pt>
                <c:pt idx="1518">
                  <c:v>14.330829865912634</c:v>
                </c:pt>
                <c:pt idx="1519">
                  <c:v>14.330829865912884</c:v>
                </c:pt>
                <c:pt idx="1520">
                  <c:v>14.31207968200736</c:v>
                </c:pt>
                <c:pt idx="1521">
                  <c:v>14.242298409894337</c:v>
                </c:pt>
                <c:pt idx="1522">
                  <c:v>14.169373046474336</c:v>
                </c:pt>
                <c:pt idx="1523">
                  <c:v>14.096932907891341</c:v>
                </c:pt>
                <c:pt idx="1524">
                  <c:v>14.027651109450254</c:v>
                </c:pt>
                <c:pt idx="1525">
                  <c:v>13.963091168453317</c:v>
                </c:pt>
                <c:pt idx="1526">
                  <c:v>13.904049100821299</c:v>
                </c:pt>
                <c:pt idx="1527">
                  <c:v>13.85080289955976</c:v>
                </c:pt>
                <c:pt idx="1528">
                  <c:v>13.803300617858241</c:v>
                </c:pt>
                <c:pt idx="1529">
                  <c:v>13.761287985083033</c:v>
                </c:pt>
                <c:pt idx="1530">
                  <c:v>13.724392150681394</c:v>
                </c:pt>
                <c:pt idx="1531">
                  <c:v>13.692179496361248</c:v>
                </c:pt>
                <c:pt idx="1532">
                  <c:v>13.664194919369363</c:v>
                </c:pt>
                <c:pt idx="1533">
                  <c:v>13.639986999201076</c:v>
                </c:pt>
                <c:pt idx="1534">
                  <c:v>13.619123642331369</c:v>
                </c:pt>
                <c:pt idx="1535">
                  <c:v>13.601201420366111</c:v>
                </c:pt>
                <c:pt idx="1536">
                  <c:v>13.585849676411479</c:v>
                </c:pt>
                <c:pt idx="1537">
                  <c:v>13.572732315254479</c:v>
                </c:pt>
                <c:pt idx="1538">
                  <c:v>13.561549271771309</c:v>
                </c:pt>
                <c:pt idx="1539">
                  <c:v>13.552034914242752</c:v>
                </c:pt>
                <c:pt idx="1540">
                  <c:v>13.543955643374</c:v>
                </c:pt>
                <c:pt idx="1541">
                  <c:v>13.537107163878002</c:v>
                </c:pt>
                <c:pt idx="1542">
                  <c:v>13.531311650413416</c:v>
                </c:pt>
                <c:pt idx="1543">
                  <c:v>13.526414948596303</c:v>
                </c:pt>
                <c:pt idx="1544">
                  <c:v>13.522283899506954</c:v>
                </c:pt>
                <c:pt idx="1545">
                  <c:v>13.5188038411587</c:v>
                </c:pt>
                <c:pt idx="1546">
                  <c:v>13.51587631521847</c:v>
                </c:pt>
                <c:pt idx="1547">
                  <c:v>13.513416989426705</c:v>
                </c:pt>
                <c:pt idx="1548">
                  <c:v>13.511353794931793</c:v>
                </c:pt>
                <c:pt idx="1549">
                  <c:v>13.509625270388227</c:v>
                </c:pt>
                <c:pt idx="1550">
                  <c:v>13.508179100121806</c:v>
                </c:pt>
                <c:pt idx="1551">
                  <c:v>13.50697083116119</c:v>
                </c:pt>
                <c:pt idx="1552">
                  <c:v>13.505962752884537</c:v>
                </c:pt>
                <c:pt idx="1553">
                  <c:v>13.505122922894991</c:v>
                </c:pt>
                <c:pt idx="1554">
                  <c:v>13.504424323233591</c:v>
                </c:pt>
                <c:pt idx="1555">
                  <c:v>13.503844131920342</c:v>
                </c:pt>
                <c:pt idx="1556">
                  <c:v>13.503363095918109</c:v>
                </c:pt>
                <c:pt idx="1557">
                  <c:v>13.502964992827874</c:v>
                </c:pt>
                <c:pt idx="1558">
                  <c:v>13.502636169917539</c:v>
                </c:pt>
                <c:pt idx="1559">
                  <c:v>13.502365149924847</c:v>
                </c:pt>
                <c:pt idx="1560">
                  <c:v>13.502142295239072</c:v>
                </c:pt>
                <c:pt idx="1561">
                  <c:v>13.501959521787116</c:v>
                </c:pt>
                <c:pt idx="1562">
                  <c:v>13.501810055816316</c:v>
                </c:pt>
                <c:pt idx="1563">
                  <c:v>13.501688227560084</c:v>
                </c:pt>
                <c:pt idx="1564">
                  <c:v>13.501589296369483</c:v>
                </c:pt>
                <c:pt idx="1565">
                  <c:v>13.501509302728451</c:v>
                </c:pt>
                <c:pt idx="1566">
                  <c:v>13.501444943171149</c:v>
                </c:pt>
                <c:pt idx="1567">
                  <c:v>13.501393464697895</c:v>
                </c:pt>
                <c:pt idx="1568">
                  <c:v>13.501352575720611</c:v>
                </c:pt>
                <c:pt idx="1569">
                  <c:v>13.501320371056268</c:v>
                </c:pt>
                <c:pt idx="1570">
                  <c:v>13.501295268811852</c:v>
                </c:pt>
                <c:pt idx="1571">
                  <c:v>13.501275957312476</c:v>
                </c:pt>
                <c:pt idx="1572">
                  <c:v>13.501261350534545</c:v>
                </c:pt>
                <c:pt idx="1573">
                  <c:v>13.501250566067021</c:v>
                </c:pt>
                <c:pt idx="1574">
                  <c:v>13.501243028252828</c:v>
                </c:pt>
                <c:pt idx="1575">
                  <c:v>13.501237775257936</c:v>
                </c:pt>
                <c:pt idx="1576">
                  <c:v>13.501234313163522</c:v>
                </c:pt>
                <c:pt idx="1577">
                  <c:v>13.501232289010339</c:v>
                </c:pt>
                <c:pt idx="1578">
                  <c:v>13.501231410037356</c:v>
                </c:pt>
                <c:pt idx="1579">
                  <c:v>13.501231434093597</c:v>
                </c:pt>
                <c:pt idx="1580">
                  <c:v>13.501232161767836</c:v>
                </c:pt>
                <c:pt idx="1581">
                  <c:v>13.501233429112871</c:v>
                </c:pt>
                <c:pt idx="1582">
                  <c:v>13.501235101736883</c:v>
                </c:pt>
                <c:pt idx="1583">
                  <c:v>13.501237069978361</c:v>
                </c:pt>
                <c:pt idx="1584">
                  <c:v>13.501239244788902</c:v>
                </c:pt>
                <c:pt idx="1585">
                  <c:v>13.501241554235865</c:v>
                </c:pt>
                <c:pt idx="1586">
                  <c:v>13.501243940603592</c:v>
                </c:pt>
                <c:pt idx="1587">
                  <c:v>13.501246357960449</c:v>
                </c:pt>
                <c:pt idx="1588">
                  <c:v>13.501248770115076</c:v>
                </c:pt>
                <c:pt idx="1589">
                  <c:v>13.501251148909045</c:v>
                </c:pt>
                <c:pt idx="1590">
                  <c:v>13.501253472781858</c:v>
                </c:pt>
                <c:pt idx="1591">
                  <c:v>13.501255725578808</c:v>
                </c:pt>
                <c:pt idx="1592">
                  <c:v>13.501257895554467</c:v>
                </c:pt>
                <c:pt idx="1593">
                  <c:v>13.501259974545924</c:v>
                </c:pt>
                <c:pt idx="1594">
                  <c:v>13.501261957280981</c:v>
                </c:pt>
                <c:pt idx="1595">
                  <c:v>13.501263840804688</c:v>
                </c:pt>
                <c:pt idx="1596">
                  <c:v>13.501265624009076</c:v>
                </c:pt>
                <c:pt idx="1597">
                  <c:v>13.501267307235956</c:v>
                </c:pt>
                <c:pt idx="1598">
                  <c:v>13.50126889195621</c:v>
                </c:pt>
                <c:pt idx="1599">
                  <c:v>13.501270380504922</c:v>
                </c:pt>
                <c:pt idx="1600">
                  <c:v>13.501271775864248</c:v>
                </c:pt>
                <c:pt idx="1601">
                  <c:v>13.501273081485238</c:v>
                </c:pt>
                <c:pt idx="1602">
                  <c:v>13.501274301143221</c:v>
                </c:pt>
                <c:pt idx="1603">
                  <c:v>13.501275438821667</c:v>
                </c:pt>
                <c:pt idx="1604">
                  <c:v>13.501276498621856</c:v>
                </c:pt>
                <c:pt idx="1605">
                  <c:v>13.501277484683202</c:v>
                </c:pt>
                <c:pt idx="1606">
                  <c:v>13.501278401131016</c:v>
                </c:pt>
                <c:pt idx="1607">
                  <c:v>13.501279252025913</c:v>
                </c:pt>
                <c:pt idx="1608">
                  <c:v>13.501280041333031</c:v>
                </c:pt>
                <c:pt idx="1609">
                  <c:v>13.501280772892649</c:v>
                </c:pt>
                <c:pt idx="1610">
                  <c:v>13.501281450403102</c:v>
                </c:pt>
                <c:pt idx="1611">
                  <c:v>13.501282077408051</c:v>
                </c:pt>
                <c:pt idx="1612">
                  <c:v>13.50128265728736</c:v>
                </c:pt>
                <c:pt idx="1613">
                  <c:v>13.501283193252593</c:v>
                </c:pt>
                <c:pt idx="1614">
                  <c:v>13.501283688344722</c:v>
                </c:pt>
                <c:pt idx="1615">
                  <c:v>13.501284145436166</c:v>
                </c:pt>
                <c:pt idx="1616">
                  <c:v>13.501284567232565</c:v>
                </c:pt>
                <c:pt idx="1617">
                  <c:v>13.501284956276784</c:v>
                </c:pt>
                <c:pt idx="1618">
                  <c:v>13.501285314954167</c:v>
                </c:pt>
                <c:pt idx="1619">
                  <c:v>13.5012856454979</c:v>
                </c:pt>
                <c:pt idx="1620">
                  <c:v>13.501285949995664</c:v>
                </c:pt>
                <c:pt idx="1621">
                  <c:v>13.501286230396506</c:v>
                </c:pt>
                <c:pt idx="1622">
                  <c:v>13.501286488517319</c:v>
                </c:pt>
                <c:pt idx="1623">
                  <c:v>13.50128672604971</c:v>
                </c:pt>
                <c:pt idx="1624">
                  <c:v>13.501286944567124</c:v>
                </c:pt>
                <c:pt idx="1625">
                  <c:v>13.50128714553183</c:v>
                </c:pt>
                <c:pt idx="1626">
                  <c:v>13.501287330301039</c:v>
                </c:pt>
                <c:pt idx="1627">
                  <c:v>13.501287500133708</c:v>
                </c:pt>
                <c:pt idx="1628">
                  <c:v>13.501287656196961</c:v>
                </c:pt>
                <c:pt idx="1629">
                  <c:v>13.501287799571321</c:v>
                </c:pt>
                <c:pt idx="1630">
                  <c:v>13.501287931257268</c:v>
                </c:pt>
                <c:pt idx="1631">
                  <c:v>13.501288052180101</c:v>
                </c:pt>
                <c:pt idx="1632">
                  <c:v>13.501288163195131</c:v>
                </c:pt>
                <c:pt idx="1633">
                  <c:v>13.501288265092713</c:v>
                </c:pt>
                <c:pt idx="1634">
                  <c:v>13.501288358602604</c:v>
                </c:pt>
                <c:pt idx="1635">
                  <c:v>13.501288444398503</c:v>
                </c:pt>
                <c:pt idx="1636">
                  <c:v>13.501288523101811</c:v>
                </c:pt>
                <c:pt idx="1637">
                  <c:v>13.501288595285892</c:v>
                </c:pt>
                <c:pt idx="1638">
                  <c:v>13.501288661478965</c:v>
                </c:pt>
                <c:pt idx="1639">
                  <c:v>13.501288722167933</c:v>
                </c:pt>
                <c:pt idx="1640">
                  <c:v>13.501288777801323</c:v>
                </c:pt>
                <c:pt idx="1641">
                  <c:v>13.501288828792179</c:v>
                </c:pt>
                <c:pt idx="1642">
                  <c:v>13.501288875520677</c:v>
                </c:pt>
                <c:pt idx="1643">
                  <c:v>13.501288918336643</c:v>
                </c:pt>
                <c:pt idx="1644">
                  <c:v>13.501288957561945</c:v>
                </c:pt>
                <c:pt idx="1645">
                  <c:v>13.501288993492631</c:v>
                </c:pt>
                <c:pt idx="1646">
                  <c:v>13.501289026400945</c:v>
                </c:pt>
                <c:pt idx="1647">
                  <c:v>13.501289056537086</c:v>
                </c:pt>
                <c:pt idx="1648">
                  <c:v>13.501289084130955</c:v>
                </c:pt>
                <c:pt idx="1649">
                  <c:v>13.501289109393852</c:v>
                </c:pt>
                <c:pt idx="1650">
                  <c:v>13.50128913251978</c:v>
                </c:pt>
                <c:pt idx="1651">
                  <c:v>13.50128915368701</c:v>
                </c:pt>
                <c:pt idx="1652">
                  <c:v>13.501289173059174</c:v>
                </c:pt>
                <c:pt idx="1653">
                  <c:v>13.50128919078648</c:v>
                </c:pt>
                <c:pt idx="1654">
                  <c:v>13.501289207006721</c:v>
                </c:pt>
                <c:pt idx="1655">
                  <c:v>13.5012892218465</c:v>
                </c:pt>
                <c:pt idx="1656">
                  <c:v>13.501289235421881</c:v>
                </c:pt>
                <c:pt idx="1657">
                  <c:v>13.501289247839185</c:v>
                </c:pt>
                <c:pt idx="1658">
                  <c:v>13.501289259196135</c:v>
                </c:pt>
                <c:pt idx="1659">
                  <c:v>13.501289269582267</c:v>
                </c:pt>
                <c:pt idx="1660">
                  <c:v>13.501289279079632</c:v>
                </c:pt>
                <c:pt idx="1661">
                  <c:v>13.50128928776352</c:v>
                </c:pt>
                <c:pt idx="1662">
                  <c:v>13.501289295702881</c:v>
                </c:pt>
                <c:pt idx="1663">
                  <c:v>13.501289302960849</c:v>
                </c:pt>
                <c:pt idx="1664">
                  <c:v>13.50128930959535</c:v>
                </c:pt>
                <c:pt idx="1665">
                  <c:v>13.501289315659422</c:v>
                </c:pt>
                <c:pt idx="1666">
                  <c:v>13.501289321201641</c:v>
                </c:pt>
                <c:pt idx="1667">
                  <c:v>13.501289326266479</c:v>
                </c:pt>
                <c:pt idx="1668">
                  <c:v>13.501289330894734</c:v>
                </c:pt>
                <c:pt idx="1669">
                  <c:v>13.501289335123678</c:v>
                </c:pt>
                <c:pt idx="1670">
                  <c:v>13.501289338987483</c:v>
                </c:pt>
                <c:pt idx="1671">
                  <c:v>13.50128934251744</c:v>
                </c:pt>
                <c:pt idx="1672">
                  <c:v>13.501289345742101</c:v>
                </c:pt>
                <c:pt idx="1673">
                  <c:v>13.501289348687697</c:v>
                </c:pt>
                <c:pt idx="1674">
                  <c:v>13.501289351378201</c:v>
                </c:pt>
                <c:pt idx="1675">
                  <c:v>13.501289353835544</c:v>
                </c:pt>
                <c:pt idx="1676">
                  <c:v>13.501289356079731</c:v>
                </c:pt>
                <c:pt idx="1677">
                  <c:v>13.501289358129172</c:v>
                </c:pt>
                <c:pt idx="1678">
                  <c:v>13.501289360000655</c:v>
                </c:pt>
                <c:pt idx="1679">
                  <c:v>13.501289361709471</c:v>
                </c:pt>
                <c:pt idx="1680">
                  <c:v>13.501289363269722</c:v>
                </c:pt>
                <c:pt idx="1681">
                  <c:v>13.501289364694221</c:v>
                </c:pt>
                <c:pt idx="1682">
                  <c:v>13.501289365992484</c:v>
                </c:pt>
                <c:pt idx="1683">
                  <c:v>13.501289367174246</c:v>
                </c:pt>
                <c:pt idx="1684">
                  <c:v>13.50128936825406</c:v>
                </c:pt>
                <c:pt idx="1685">
                  <c:v>13.501289369240512</c:v>
                </c:pt>
                <c:pt idx="1686">
                  <c:v>13.501289370141565</c:v>
                </c:pt>
                <c:pt idx="1687">
                  <c:v>13.501289370964491</c:v>
                </c:pt>
                <c:pt idx="1688">
                  <c:v>13.501289371716013</c:v>
                </c:pt>
                <c:pt idx="1689">
                  <c:v>13.501289372402285</c:v>
                </c:pt>
                <c:pt idx="1690">
                  <c:v>13.501289373027028</c:v>
                </c:pt>
                <c:pt idx="1691">
                  <c:v>13.501289373596251</c:v>
                </c:pt>
                <c:pt idx="1692">
                  <c:v>13.501289374116995</c:v>
                </c:pt>
                <c:pt idx="1693">
                  <c:v>13.501289374592513</c:v>
                </c:pt>
                <c:pt idx="1694">
                  <c:v>13.501289375026445</c:v>
                </c:pt>
                <c:pt idx="1695">
                  <c:v>13.501289375420962</c:v>
                </c:pt>
                <c:pt idx="1696">
                  <c:v>13.501289375781912</c:v>
                </c:pt>
                <c:pt idx="1697">
                  <c:v>13.501289376111439</c:v>
                </c:pt>
                <c:pt idx="1698">
                  <c:v>13.501289376411201</c:v>
                </c:pt>
                <c:pt idx="1699">
                  <c:v>13.501289376685248</c:v>
                </c:pt>
                <c:pt idx="1700">
                  <c:v>13.501289376934835</c:v>
                </c:pt>
                <c:pt idx="1701">
                  <c:v>13.501289377163515</c:v>
                </c:pt>
                <c:pt idx="1702">
                  <c:v>13.501289377370734</c:v>
                </c:pt>
                <c:pt idx="1703">
                  <c:v>13.501289377561188</c:v>
                </c:pt>
                <c:pt idx="1704">
                  <c:v>13.501289377733634</c:v>
                </c:pt>
                <c:pt idx="1705">
                  <c:v>13.501289377890885</c:v>
                </c:pt>
                <c:pt idx="1706">
                  <c:v>13.501289378034452</c:v>
                </c:pt>
                <c:pt idx="1707">
                  <c:v>13.501289378165815</c:v>
                </c:pt>
                <c:pt idx="1708">
                  <c:v>13.501289378286192</c:v>
                </c:pt>
                <c:pt idx="1709">
                  <c:v>13.501289378396184</c:v>
                </c:pt>
                <c:pt idx="1710">
                  <c:v>13.501289378495569</c:v>
                </c:pt>
                <c:pt idx="1711">
                  <c:v>13.50128937858476</c:v>
                </c:pt>
                <c:pt idx="1712">
                  <c:v>13.501289378669377</c:v>
                </c:pt>
                <c:pt idx="1713">
                  <c:v>13.501289378744939</c:v>
                </c:pt>
                <c:pt idx="1714">
                  <c:v>13.501289378813308</c:v>
                </c:pt>
                <c:pt idx="1715">
                  <c:v>13.501289378876749</c:v>
                </c:pt>
                <c:pt idx="1716">
                  <c:v>13.501289378933988</c:v>
                </c:pt>
                <c:pt idx="1717">
                  <c:v>13.50128937898446</c:v>
                </c:pt>
                <c:pt idx="1718">
                  <c:v>13.501289379034962</c:v>
                </c:pt>
                <c:pt idx="1719">
                  <c:v>13.50128937907632</c:v>
                </c:pt>
                <c:pt idx="1720">
                  <c:v>13.501289379115075</c:v>
                </c:pt>
                <c:pt idx="1721">
                  <c:v>13.501289379154569</c:v>
                </c:pt>
                <c:pt idx="1722">
                  <c:v>13.501289379186906</c:v>
                </c:pt>
                <c:pt idx="1723">
                  <c:v>13.501289379213441</c:v>
                </c:pt>
                <c:pt idx="1724">
                  <c:v>13.501289379240115</c:v>
                </c:pt>
                <c:pt idx="1725">
                  <c:v>13.501289379269799</c:v>
                </c:pt>
                <c:pt idx="1726">
                  <c:v>13.501289379294091</c:v>
                </c:pt>
                <c:pt idx="1727">
                  <c:v>13.501289379314024</c:v>
                </c:pt>
                <c:pt idx="1728">
                  <c:v>13.501289379330364</c:v>
                </c:pt>
                <c:pt idx="1729">
                  <c:v>13.501289379343733</c:v>
                </c:pt>
                <c:pt idx="1730">
                  <c:v>13.501289379355665</c:v>
                </c:pt>
                <c:pt idx="1731">
                  <c:v>13.501289379376866</c:v>
                </c:pt>
                <c:pt idx="1732">
                  <c:v>13.501289379394308</c:v>
                </c:pt>
                <c:pt idx="1733">
                  <c:v>13.501289379408615</c:v>
                </c:pt>
                <c:pt idx="1734">
                  <c:v>13.501289379420339</c:v>
                </c:pt>
                <c:pt idx="1735">
                  <c:v>13.501289379429954</c:v>
                </c:pt>
                <c:pt idx="1736">
                  <c:v>13.501289379437843</c:v>
                </c:pt>
                <c:pt idx="1737">
                  <c:v>13.501289379444321</c:v>
                </c:pt>
                <c:pt idx="1738">
                  <c:v>13.501289379449673</c:v>
                </c:pt>
                <c:pt idx="1739">
                  <c:v>13.501289379454033</c:v>
                </c:pt>
                <c:pt idx="1740">
                  <c:v>13.501289379457624</c:v>
                </c:pt>
                <c:pt idx="1741">
                  <c:v>13.501289379460582</c:v>
                </c:pt>
                <c:pt idx="1742">
                  <c:v>13.501289379463007</c:v>
                </c:pt>
                <c:pt idx="1743">
                  <c:v>13.501289379465003</c:v>
                </c:pt>
                <c:pt idx="1744">
                  <c:v>13.501289379466662</c:v>
                </c:pt>
                <c:pt idx="1745">
                  <c:v>13.501289379468032</c:v>
                </c:pt>
                <c:pt idx="1746">
                  <c:v>13.50128937946919</c:v>
                </c:pt>
                <c:pt idx="1747">
                  <c:v>13.501289379477445</c:v>
                </c:pt>
                <c:pt idx="1748">
                  <c:v>13.501289379489371</c:v>
                </c:pt>
                <c:pt idx="1749">
                  <c:v>13.501289379499104</c:v>
                </c:pt>
                <c:pt idx="1750">
                  <c:v>13.501289379507107</c:v>
                </c:pt>
                <c:pt idx="1751">
                  <c:v>13.501289379513659</c:v>
                </c:pt>
                <c:pt idx="1752">
                  <c:v>13.501289379519042</c:v>
                </c:pt>
                <c:pt idx="1753">
                  <c:v>13.501289379523421</c:v>
                </c:pt>
                <c:pt idx="1754">
                  <c:v>13.501289379527011</c:v>
                </c:pt>
                <c:pt idx="1755">
                  <c:v>13.50128937952997</c:v>
                </c:pt>
                <c:pt idx="1756">
                  <c:v>13.501289379532382</c:v>
                </c:pt>
                <c:pt idx="1757">
                  <c:v>13.501289379534359</c:v>
                </c:pt>
                <c:pt idx="1758">
                  <c:v>13.501289379535981</c:v>
                </c:pt>
                <c:pt idx="1759">
                  <c:v>13.501289379537335</c:v>
                </c:pt>
                <c:pt idx="1760">
                  <c:v>13.501289379538433</c:v>
                </c:pt>
                <c:pt idx="1761">
                  <c:v>13.501289379539335</c:v>
                </c:pt>
                <c:pt idx="1762">
                  <c:v>13.501289379540076</c:v>
                </c:pt>
                <c:pt idx="1763">
                  <c:v>13.501289379540706</c:v>
                </c:pt>
                <c:pt idx="1764">
                  <c:v>13.501289379541205</c:v>
                </c:pt>
                <c:pt idx="1765">
                  <c:v>13.501289379541623</c:v>
                </c:pt>
                <c:pt idx="1766">
                  <c:v>13.50128937954198</c:v>
                </c:pt>
                <c:pt idx="1767">
                  <c:v>13.501289379542273</c:v>
                </c:pt>
                <c:pt idx="1768">
                  <c:v>13.501289379542536</c:v>
                </c:pt>
                <c:pt idx="1769">
                  <c:v>13.501289379542758</c:v>
                </c:pt>
                <c:pt idx="1770">
                  <c:v>13.501289379542911</c:v>
                </c:pt>
                <c:pt idx="1771">
                  <c:v>13.501289379543048</c:v>
                </c:pt>
                <c:pt idx="1772">
                  <c:v>13.501289379543156</c:v>
                </c:pt>
                <c:pt idx="1773">
                  <c:v>13.501289379543238</c:v>
                </c:pt>
                <c:pt idx="1774">
                  <c:v>13.501289379543321</c:v>
                </c:pt>
                <c:pt idx="1775">
                  <c:v>13.501289379543405</c:v>
                </c:pt>
                <c:pt idx="1776">
                  <c:v>13.501289379543454</c:v>
                </c:pt>
                <c:pt idx="1777">
                  <c:v>13.501289379543518</c:v>
                </c:pt>
                <c:pt idx="1778">
                  <c:v>13.501289379543561</c:v>
                </c:pt>
                <c:pt idx="1779">
                  <c:v>13.501289379543596</c:v>
                </c:pt>
                <c:pt idx="1780">
                  <c:v>13.501289379543627</c:v>
                </c:pt>
                <c:pt idx="1781">
                  <c:v>13.501289379543655</c:v>
                </c:pt>
                <c:pt idx="1782">
                  <c:v>13.501289379543675</c:v>
                </c:pt>
                <c:pt idx="1783">
                  <c:v>13.501289379543698</c:v>
                </c:pt>
                <c:pt idx="1784">
                  <c:v>13.501289379543717</c:v>
                </c:pt>
                <c:pt idx="1785">
                  <c:v>13.501289379543728</c:v>
                </c:pt>
                <c:pt idx="1786">
                  <c:v>13.501289379543739</c:v>
                </c:pt>
                <c:pt idx="1787">
                  <c:v>13.501289379543762</c:v>
                </c:pt>
                <c:pt idx="1788">
                  <c:v>13.501289379543772</c:v>
                </c:pt>
                <c:pt idx="1789">
                  <c:v>13.50128937954379</c:v>
                </c:pt>
                <c:pt idx="1790">
                  <c:v>13.501289379543817</c:v>
                </c:pt>
                <c:pt idx="1791">
                  <c:v>13.501289379543817</c:v>
                </c:pt>
                <c:pt idx="1792">
                  <c:v>13.501289379543834</c:v>
                </c:pt>
                <c:pt idx="1793">
                  <c:v>13.501289379543845</c:v>
                </c:pt>
                <c:pt idx="1794">
                  <c:v>13.501289379543854</c:v>
                </c:pt>
                <c:pt idx="1795">
                  <c:v>13.501289379543856</c:v>
                </c:pt>
                <c:pt idx="1796">
                  <c:v>13.501289379543852</c:v>
                </c:pt>
                <c:pt idx="1797">
                  <c:v>13.501289379543865</c:v>
                </c:pt>
                <c:pt idx="1798">
                  <c:v>13.50128937954389</c:v>
                </c:pt>
                <c:pt idx="1799">
                  <c:v>13.501289379543907</c:v>
                </c:pt>
                <c:pt idx="1800">
                  <c:v>13.501289379543904</c:v>
                </c:pt>
                <c:pt idx="1801">
                  <c:v>13.501289379543898</c:v>
                </c:pt>
                <c:pt idx="1802">
                  <c:v>13.501289379543893</c:v>
                </c:pt>
                <c:pt idx="1803">
                  <c:v>13.50128937954389</c:v>
                </c:pt>
                <c:pt idx="1804">
                  <c:v>13.50128937954389</c:v>
                </c:pt>
                <c:pt idx="1805">
                  <c:v>13.50128937954389</c:v>
                </c:pt>
                <c:pt idx="1806">
                  <c:v>13.501289379543902</c:v>
                </c:pt>
                <c:pt idx="1807">
                  <c:v>13.501289379543913</c:v>
                </c:pt>
                <c:pt idx="1808">
                  <c:v>13.501289379543937</c:v>
                </c:pt>
                <c:pt idx="1809">
                  <c:v>13.501289379543929</c:v>
                </c:pt>
                <c:pt idx="1810">
                  <c:v>13.501289379543929</c:v>
                </c:pt>
                <c:pt idx="1811">
                  <c:v>13.501289379543927</c:v>
                </c:pt>
                <c:pt idx="1812">
                  <c:v>13.501289379543925</c:v>
                </c:pt>
                <c:pt idx="1813">
                  <c:v>13.501289379543921</c:v>
                </c:pt>
                <c:pt idx="1814">
                  <c:v>13.50128937954392</c:v>
                </c:pt>
                <c:pt idx="1815">
                  <c:v>13.501289379543923</c:v>
                </c:pt>
                <c:pt idx="1816">
                  <c:v>13.501289379543941</c:v>
                </c:pt>
                <c:pt idx="1817">
                  <c:v>13.501289379543968</c:v>
                </c:pt>
                <c:pt idx="1818">
                  <c:v>13.501289379543962</c:v>
                </c:pt>
                <c:pt idx="1819">
                  <c:v>13.501289379543959</c:v>
                </c:pt>
                <c:pt idx="1820">
                  <c:v>13.501289379543952</c:v>
                </c:pt>
                <c:pt idx="1821">
                  <c:v>13.501289379543975</c:v>
                </c:pt>
                <c:pt idx="1822">
                  <c:v>13.501289379543969</c:v>
                </c:pt>
                <c:pt idx="1823">
                  <c:v>13.501289379543978</c:v>
                </c:pt>
                <c:pt idx="1824">
                  <c:v>13.501289379543994</c:v>
                </c:pt>
                <c:pt idx="1825">
                  <c:v>13.501289379543993</c:v>
                </c:pt>
                <c:pt idx="1826">
                  <c:v>13.50128937954398</c:v>
                </c:pt>
                <c:pt idx="1827">
                  <c:v>13.501289379543977</c:v>
                </c:pt>
                <c:pt idx="1828">
                  <c:v>13.50128937954398</c:v>
                </c:pt>
                <c:pt idx="1829">
                  <c:v>13.501289379544001</c:v>
                </c:pt>
                <c:pt idx="1830">
                  <c:v>13.501289379544</c:v>
                </c:pt>
                <c:pt idx="1831">
                  <c:v>13.501289379543996</c:v>
                </c:pt>
                <c:pt idx="1832">
                  <c:v>13.501289379543984</c:v>
                </c:pt>
                <c:pt idx="1833">
                  <c:v>13.501289379543977</c:v>
                </c:pt>
                <c:pt idx="1834">
                  <c:v>13.501289379543975</c:v>
                </c:pt>
                <c:pt idx="1835">
                  <c:v>13.501289379543968</c:v>
                </c:pt>
                <c:pt idx="1836">
                  <c:v>13.501289379543962</c:v>
                </c:pt>
                <c:pt idx="1837">
                  <c:v>13.501289379543959</c:v>
                </c:pt>
                <c:pt idx="1838">
                  <c:v>13.501289379543957</c:v>
                </c:pt>
                <c:pt idx="1839">
                  <c:v>13.501289379543953</c:v>
                </c:pt>
                <c:pt idx="1840">
                  <c:v>13.501289379543953</c:v>
                </c:pt>
                <c:pt idx="1841">
                  <c:v>13.501289379543946</c:v>
                </c:pt>
                <c:pt idx="1842">
                  <c:v>13.501289379543945</c:v>
                </c:pt>
                <c:pt idx="1843">
                  <c:v>13.501289379543962</c:v>
                </c:pt>
                <c:pt idx="1844">
                  <c:v>13.501289379543975</c:v>
                </c:pt>
                <c:pt idx="1845">
                  <c:v>13.501289379543982</c:v>
                </c:pt>
                <c:pt idx="1846">
                  <c:v>13.501289379543994</c:v>
                </c:pt>
                <c:pt idx="1847">
                  <c:v>13.501289379544044</c:v>
                </c:pt>
                <c:pt idx="1848">
                  <c:v>13.501289379544069</c:v>
                </c:pt>
                <c:pt idx="1849">
                  <c:v>13.50128937954409</c:v>
                </c:pt>
                <c:pt idx="1850">
                  <c:v>13.501289379544072</c:v>
                </c:pt>
                <c:pt idx="1851">
                  <c:v>13.501289379544053</c:v>
                </c:pt>
                <c:pt idx="1852">
                  <c:v>13.501289379544032</c:v>
                </c:pt>
                <c:pt idx="1853">
                  <c:v>13.50128937954403</c:v>
                </c:pt>
                <c:pt idx="1854">
                  <c:v>13.501289379544019</c:v>
                </c:pt>
                <c:pt idx="1855">
                  <c:v>13.501289379544026</c:v>
                </c:pt>
                <c:pt idx="1856">
                  <c:v>13.501289379544014</c:v>
                </c:pt>
                <c:pt idx="1857">
                  <c:v>13.501289379544003</c:v>
                </c:pt>
                <c:pt idx="1858">
                  <c:v>13.501289379543994</c:v>
                </c:pt>
                <c:pt idx="1859">
                  <c:v>13.501289379543989</c:v>
                </c:pt>
                <c:pt idx="1860">
                  <c:v>13.501289379543987</c:v>
                </c:pt>
                <c:pt idx="1861">
                  <c:v>13.501289379544</c:v>
                </c:pt>
                <c:pt idx="1862">
                  <c:v>13.501289379543996</c:v>
                </c:pt>
                <c:pt idx="1863">
                  <c:v>13.501289379543987</c:v>
                </c:pt>
                <c:pt idx="1864">
                  <c:v>13.501289379543987</c:v>
                </c:pt>
                <c:pt idx="1865">
                  <c:v>13.50128937954398</c:v>
                </c:pt>
                <c:pt idx="1866">
                  <c:v>13.501289379543982</c:v>
                </c:pt>
                <c:pt idx="1867">
                  <c:v>13.501289379543973</c:v>
                </c:pt>
                <c:pt idx="1868">
                  <c:v>13.501289379544</c:v>
                </c:pt>
                <c:pt idx="1869">
                  <c:v>13.50128937954401</c:v>
                </c:pt>
                <c:pt idx="1870">
                  <c:v>13.501289379543996</c:v>
                </c:pt>
                <c:pt idx="1871">
                  <c:v>13.501289379543993</c:v>
                </c:pt>
                <c:pt idx="1872">
                  <c:v>13.501289379543987</c:v>
                </c:pt>
                <c:pt idx="1873">
                  <c:v>13.501289379543987</c:v>
                </c:pt>
                <c:pt idx="1874">
                  <c:v>13.501289379543973</c:v>
                </c:pt>
                <c:pt idx="1875">
                  <c:v>13.501289379543973</c:v>
                </c:pt>
                <c:pt idx="1876">
                  <c:v>13.501289379543975</c:v>
                </c:pt>
                <c:pt idx="1877">
                  <c:v>13.501289379543966</c:v>
                </c:pt>
                <c:pt idx="1878">
                  <c:v>13.501289379543957</c:v>
                </c:pt>
                <c:pt idx="1879">
                  <c:v>13.501289379543962</c:v>
                </c:pt>
                <c:pt idx="1880">
                  <c:v>13.501289379543959</c:v>
                </c:pt>
                <c:pt idx="1881">
                  <c:v>13.50128937954395</c:v>
                </c:pt>
                <c:pt idx="1882">
                  <c:v>13.501289379543953</c:v>
                </c:pt>
                <c:pt idx="1883">
                  <c:v>13.501289379543961</c:v>
                </c:pt>
                <c:pt idx="1884">
                  <c:v>13.501289379543971</c:v>
                </c:pt>
                <c:pt idx="1885">
                  <c:v>13.501289379543994</c:v>
                </c:pt>
                <c:pt idx="1886">
                  <c:v>13.501289379543994</c:v>
                </c:pt>
                <c:pt idx="1887">
                  <c:v>13.501289379543989</c:v>
                </c:pt>
                <c:pt idx="1888">
                  <c:v>13.501289379544</c:v>
                </c:pt>
                <c:pt idx="1889">
                  <c:v>13.501289379544021</c:v>
                </c:pt>
                <c:pt idx="1890">
                  <c:v>13.501289379544021</c:v>
                </c:pt>
              </c:numCache>
            </c:numRef>
          </c:val>
          <c:smooth val="0"/>
          <c:extLst>
            <c:ext xmlns:c16="http://schemas.microsoft.com/office/drawing/2014/chart" uri="{C3380CC4-5D6E-409C-BE32-E72D297353CC}">
              <c16:uniqueId val="{00000000-AA8C-4EB0-9E46-3A34EE1B9D83}"/>
            </c:ext>
          </c:extLst>
        </c:ser>
        <c:ser>
          <c:idx val="1"/>
          <c:order val="1"/>
          <c:tx>
            <c:strRef>
              <c:f>Sheet2!$F$1</c:f>
              <c:strCache>
                <c:ptCount val="1"/>
                <c:pt idx="0">
                  <c:v>NOx after Ammonia</c:v>
                </c:pt>
              </c:strCache>
            </c:strRef>
          </c:tx>
          <c:spPr>
            <a:ln w="28575" cap="rnd">
              <a:solidFill>
                <a:schemeClr val="accent2"/>
              </a:solidFill>
              <a:prstDash val="sysDot"/>
              <a:round/>
            </a:ln>
            <a:effectLst/>
          </c:spPr>
          <c:marker>
            <c:symbol val="none"/>
          </c:marker>
          <c:cat>
            <c:numRef>
              <c:f>Sheet1!$B$3:$B$1893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Sheet2!$F$3:$F$1893</c:f>
              <c:numCache>
                <c:formatCode>General</c:formatCode>
                <c:ptCount val="1891"/>
                <c:pt idx="0">
                  <c:v>-1.0203291785321704</c:v>
                </c:pt>
                <c:pt idx="1">
                  <c:v>-0.8081107595282585</c:v>
                </c:pt>
                <c:pt idx="2">
                  <c:v>-0.64549831343270614</c:v>
                </c:pt>
                <c:pt idx="3">
                  <c:v>-0.51931703152877828</c:v>
                </c:pt>
                <c:pt idx="4">
                  <c:v>-0.42031691416349731</c:v>
                </c:pt>
                <c:pt idx="5">
                  <c:v>-0.3418970777626279</c:v>
                </c:pt>
                <c:pt idx="6">
                  <c:v>-0.27926878006373729</c:v>
                </c:pt>
                <c:pt idx="7">
                  <c:v>-0.22890178875874187</c:v>
                </c:pt>
                <c:pt idx="8">
                  <c:v>-0.18815529858489838</c:v>
                </c:pt>
                <c:pt idx="9">
                  <c:v>-0.15502689463308322</c:v>
                </c:pt>
                <c:pt idx="10">
                  <c:v>-0.12797914948968631</c:v>
                </c:pt>
                <c:pt idx="11">
                  <c:v>-0.10581826371254006</c:v>
                </c:pt>
                <c:pt idx="12">
                  <c:v>-8.7608001915199255E-2</c:v>
                </c:pt>
                <c:pt idx="13">
                  <c:v>-7.2607556301393247E-2</c:v>
                </c:pt>
                <c:pt idx="14">
                  <c:v>-6.0226185057669017E-2</c:v>
                </c:pt>
                <c:pt idx="15">
                  <c:v>-4.9989581486498291E-2</c:v>
                </c:pt>
                <c:pt idx="16">
                  <c:v>-4.1514686109391685E-2</c:v>
                </c:pt>
                <c:pt idx="17">
                  <c:v>-3.4490536450205521E-2</c:v>
                </c:pt>
                <c:pt idx="18">
                  <c:v>-2.8663600499438415E-2</c:v>
                </c:pt>
                <c:pt idx="19">
                  <c:v>-2.3826386508436562E-2</c:v>
                </c:pt>
                <c:pt idx="20">
                  <c:v>-1.9808549850142236E-2</c:v>
                </c:pt>
                <c:pt idx="21">
                  <c:v>-1.6469860845510647E-2</c:v>
                </c:pt>
                <c:pt idx="22">
                  <c:v>-1.3694626607079843E-2</c:v>
                </c:pt>
                <c:pt idx="23">
                  <c:v>-1.1387214700285229E-2</c:v>
                </c:pt>
                <c:pt idx="24">
                  <c:v>-9.468456527996879E-3</c:v>
                </c:pt>
                <c:pt idx="25">
                  <c:v>-7.8727272407372855E-3</c:v>
                </c:pt>
                <c:pt idx="26">
                  <c:v>-6.545575923436203E-3</c:v>
                </c:pt>
                <c:pt idx="27">
                  <c:v>-5.4417841915066377E-3</c:v>
                </c:pt>
                <c:pt idx="28">
                  <c:v>-4.5237786456030233E-3</c:v>
                </c:pt>
                <c:pt idx="29">
                  <c:v>-3.7603216268219286E-3</c:v>
                </c:pt>
                <c:pt idx="30">
                  <c:v>-3.125434654111347E-3</c:v>
                </c:pt>
                <c:pt idx="31">
                  <c:v>-2.5975063422469385E-3</c:v>
                </c:pt>
                <c:pt idx="32">
                  <c:v>-2.1585554905315767E-3</c:v>
                </c:pt>
                <c:pt idx="33">
                  <c:v>-1.7936216312985909E-3</c:v>
                </c:pt>
                <c:pt idx="34">
                  <c:v>-1.4902520441688882E-3</c:v>
                </c:pt>
                <c:pt idx="35">
                  <c:v>-1.2380870170878135E-3</c:v>
                </c:pt>
                <c:pt idx="36">
                  <c:v>-1.0285052129478944E-3</c:v>
                </c:pt>
                <c:pt idx="37">
                  <c:v>-8.5433293547142013E-4</c:v>
                </c:pt>
                <c:pt idx="38">
                  <c:v>-7.0960180009758684E-4</c:v>
                </c:pt>
                <c:pt idx="39">
                  <c:v>-5.8934679620029789E-4</c:v>
                </c:pt>
                <c:pt idx="40">
                  <c:v>-4.8943778566839082E-4</c:v>
                </c:pt>
                <c:pt idx="41">
                  <c:v>-4.0643975106572375E-4</c:v>
                </c:pt>
                <c:pt idx="42">
                  <c:v>-3.374960308275037E-4</c:v>
                </c:pt>
                <c:pt idx="43">
                  <c:v>-2.8023133468073596E-4</c:v>
                </c:pt>
                <c:pt idx="44">
                  <c:v>-2.326707868772314E-4</c:v>
                </c:pt>
                <c:pt idx="45">
                  <c:v>-1.9317270924719732E-4</c:v>
                </c:pt>
                <c:pt idx="46">
                  <c:v>-1.6037250439248225E-4</c:v>
                </c:pt>
                <c:pt idx="47">
                  <c:v>-1.3313607492508052E-4</c:v>
                </c:pt>
                <c:pt idx="48">
                  <c:v>-1.1052095102024042E-4</c:v>
                </c:pt>
                <c:pt idx="49">
                  <c:v>-9.1744031348427808E-5</c:v>
                </c:pt>
                <c:pt idx="50">
                  <c:v>-7.615467021080488E-5</c:v>
                </c:pt>
                <c:pt idx="51">
                  <c:v>-6.3212350638959603E-5</c:v>
                </c:pt>
                <c:pt idx="52">
                  <c:v>-5.2468063762992411E-5</c:v>
                </c:pt>
                <c:pt idx="53">
                  <c:v>-4.3548865603625287E-5</c:v>
                </c:pt>
                <c:pt idx="54">
                  <c:v>-3.614500147273374E-5</c:v>
                </c:pt>
                <c:pt idx="55">
                  <c:v>-2.9999230504243461E-5</c:v>
                </c:pt>
                <c:pt idx="56">
                  <c:v>-2.4897927657520928E-5</c:v>
                </c:pt>
                <c:pt idx="57">
                  <c:v>-2.0663708079304132E-5</c:v>
                </c:pt>
                <c:pt idx="58">
                  <c:v>-1.7149281122342921E-5</c:v>
                </c:pt>
                <c:pt idx="59">
                  <c:v>-1.4232357063526487E-5</c:v>
                </c:pt>
                <c:pt idx="60">
                  <c:v>-1.1811403950213991E-5</c:v>
                </c:pt>
                <c:pt idx="61">
                  <c:v>-9.8021296644424745E-6</c:v>
                </c:pt>
                <c:pt idx="62">
                  <c:v>-8.1345662304886259E-6</c:v>
                </c:pt>
                <c:pt idx="63">
                  <c:v>-6.7506155591425256E-6</c:v>
                </c:pt>
                <c:pt idx="64">
                  <c:v>-5.6020630351711023E-6</c:v>
                </c:pt>
                <c:pt idx="65">
                  <c:v>-4.6488832313018744E-6</c:v>
                </c:pt>
                <c:pt idx="66">
                  <c:v>-3.8578523288597975E-6</c:v>
                </c:pt>
                <c:pt idx="67">
                  <c:v>-3.2013941683999791E-6</c:v>
                </c:pt>
                <c:pt idx="68">
                  <c:v>-2.6566211409984131E-6</c:v>
                </c:pt>
                <c:pt idx="69">
                  <c:v>-2.2045362068755776E-6</c:v>
                </c:pt>
                <c:pt idx="70">
                  <c:v>-1.8293728928727056E-6</c:v>
                </c:pt>
                <c:pt idx="71">
                  <c:v>-1.5180456017796697E-6</c:v>
                </c:pt>
                <c:pt idx="72">
                  <c:v>-1.2596943886290869E-6</c:v>
                </c:pt>
                <c:pt idx="73">
                  <c:v>-1.0453061599290261E-6</c:v>
                </c:pt>
                <c:pt idx="74">
                  <c:v>-8.6740106856038811E-7</c:v>
                </c:pt>
                <c:pt idx="75">
                  <c:v>-7.1977148324924492E-7</c:v>
                </c:pt>
                <c:pt idx="76">
                  <c:v>-5.9726590281989641E-7</c:v>
                </c:pt>
                <c:pt idx="77">
                  <c:v>-4.956091280181005E-7</c:v>
                </c:pt>
                <c:pt idx="78">
                  <c:v>-4.11253397794665E-7</c:v>
                </c:pt>
                <c:pt idx="79">
                  <c:v>-3.4125450661097995E-7</c:v>
                </c:pt>
                <c:pt idx="80">
                  <c:v>-2.8316925988728647E-7</c:v>
                </c:pt>
                <c:pt idx="81">
                  <c:v>-2.3497014138923525E-7</c:v>
                </c:pt>
                <c:pt idx="82">
                  <c:v>-1.9497468063607776E-7</c:v>
                </c:pt>
                <c:pt idx="83">
                  <c:v>-1.6178667804826599E-7</c:v>
                </c:pt>
                <c:pt idx="84">
                  <c:v>-1.3424755668666645E-7</c:v>
                </c:pt>
                <c:pt idx="85">
                  <c:v>-1.1139588214741523E-7</c:v>
                </c:pt>
                <c:pt idx="86">
                  <c:v>-9.2433857795024386E-8</c:v>
                </c:pt>
                <c:pt idx="87">
                  <c:v>-7.6699446224744874E-8</c:v>
                </c:pt>
                <c:pt idx="88">
                  <c:v>-6.3643295108759594E-8</c:v>
                </c:pt>
                <c:pt idx="89">
                  <c:v>-5.2809538118992836E-8</c:v>
                </c:pt>
                <c:pt idx="90">
                  <c:v>-4.3819894556753258E-8</c:v>
                </c:pt>
                <c:pt idx="91">
                  <c:v>-3.636050417235407E-8</c:v>
                </c:pt>
                <c:pt idx="92">
                  <c:v>-3.0170857272589122E-8</c:v>
                </c:pt>
                <c:pt idx="93">
                  <c:v>-2.5034840817462717E-8</c:v>
                </c:pt>
                <c:pt idx="94">
                  <c:v>-2.077310895065087E-8</c:v>
                </c:pt>
                <c:pt idx="95">
                  <c:v>-1.7236838590928782E-8</c:v>
                </c:pt>
                <c:pt idx="96">
                  <c:v>-1.4302539932044654E-8</c:v>
                </c:pt>
                <c:pt idx="97">
                  <c:v>-1.1867745845597492E-8</c:v>
                </c:pt>
                <c:pt idx="98">
                  <c:v>-9.8474275094006159E-9</c:v>
                </c:pt>
                <c:pt idx="99">
                  <c:v>-8.1710312783500489E-9</c:v>
                </c:pt>
                <c:pt idx="100">
                  <c:v>-6.780012009945467E-9</c:v>
                </c:pt>
                <c:pt idx="101">
                  <c:v>-5.6257911608834013E-9</c:v>
                </c:pt>
                <c:pt idx="102">
                  <c:v>-4.6680583668813364E-9</c:v>
                </c:pt>
                <c:pt idx="103">
                  <c:v>-3.8733658344244084E-9</c:v>
                </c:pt>
                <c:pt idx="104">
                  <c:v>-3.2139587759668206E-9</c:v>
                </c:pt>
                <c:pt idx="105">
                  <c:v>-2.6668075092620615E-9</c:v>
                </c:pt>
                <c:pt idx="106">
                  <c:v>-2.2128021935943952E-9</c:v>
                </c:pt>
                <c:pt idx="107">
                  <c:v>-1.836086388992984E-9</c:v>
                </c:pt>
                <c:pt idx="108">
                  <c:v>-1.5235025851942865E-9</c:v>
                </c:pt>
                <c:pt idx="109">
                  <c:v>-1.2641333309262551E-9</c:v>
                </c:pt>
                <c:pt idx="110">
                  <c:v>-1.0489194612921692E-9</c:v>
                </c:pt>
                <c:pt idx="111">
                  <c:v>-8.7034414755324358E-10</c:v>
                </c:pt>
                <c:pt idx="112">
                  <c:v>-7.2217003338444042E-10</c:v>
                </c:pt>
                <c:pt idx="113">
                  <c:v>-5.9922169339143762E-10</c:v>
                </c:pt>
                <c:pt idx="114">
                  <c:v>-4.9720464364216608E-10</c:v>
                </c:pt>
                <c:pt idx="115">
                  <c:v>-4.1255555826714873E-10</c:v>
                </c:pt>
                <c:pt idx="116">
                  <c:v>-3.4231765360651495E-10</c:v>
                </c:pt>
                <c:pt idx="117">
                  <c:v>-2.8403755879028736E-10</c:v>
                </c:pt>
                <c:pt idx="118">
                  <c:v>-2.3567951499366438E-10</c:v>
                </c:pt>
                <c:pt idx="119">
                  <c:v>-1.9555432320760606E-10</c:v>
                </c:pt>
                <c:pt idx="120">
                  <c:v>-1.6226051947944873E-10</c:v>
                </c:pt>
                <c:pt idx="121">
                  <c:v>-1.3463491716674906E-10</c:v>
                </c:pt>
                <c:pt idx="122">
                  <c:v>-1.117126048720432E-10</c:v>
                </c:pt>
                <c:pt idx="123">
                  <c:v>-9.2692864752711717E-11</c:v>
                </c:pt>
                <c:pt idx="124">
                  <c:v>-7.6911279544497084E-11</c:v>
                </c:pt>
                <c:pt idx="125">
                  <c:v>-6.3816553213009825E-11</c:v>
                </c:pt>
                <c:pt idx="126">
                  <c:v>-5.2951258459187744E-11</c:v>
                </c:pt>
                <c:pt idx="127">
                  <c:v>-4.3935828702864363E-11</c:v>
                </c:pt>
                <c:pt idx="128">
                  <c:v>-3.6455325225222558E-11</c:v>
                </c:pt>
                <c:pt idx="129">
                  <c:v>-3.0248421978475157E-11</c:v>
                </c:pt>
                <c:pt idx="130">
                  <c:v>-2.5098287668946466E-11</c:v>
                </c:pt>
                <c:pt idx="131">
                  <c:v>-2.0825001988273462E-11</c:v>
                </c:pt>
                <c:pt idx="132">
                  <c:v>-1.7279279562767749E-11</c:v>
                </c:pt>
                <c:pt idx="133">
                  <c:v>-1.4337248065573223E-11</c:v>
                </c:pt>
                <c:pt idx="134">
                  <c:v>-1.1896126883695481E-11</c:v>
                </c:pt>
                <c:pt idx="135">
                  <c:v>-9.8706320455168106E-12</c:v>
                </c:pt>
                <c:pt idx="136">
                  <c:v>-8.1900010222424474E-12</c:v>
                </c:pt>
                <c:pt idx="137">
                  <c:v>-6.7955174900835026E-12</c:v>
                </c:pt>
                <c:pt idx="138">
                  <c:v>-5.6384629324904523E-12</c:v>
                </c:pt>
                <c:pt idx="139">
                  <c:v>-4.6784124685298997E-12</c:v>
                </c:pt>
                <c:pt idx="140">
                  <c:v>-3.881824545143438E-12</c:v>
                </c:pt>
                <c:pt idx="141">
                  <c:v>-3.2208676311906278E-12</c:v>
                </c:pt>
                <c:pt idx="142">
                  <c:v>-2.6724492381083553E-12</c:v>
                </c:pt>
                <c:pt idx="143">
                  <c:v>-2.2174081137587852E-12</c:v>
                </c:pt>
                <c:pt idx="144">
                  <c:v>-1.8398457363255692E-12</c:v>
                </c:pt>
                <c:pt idx="145">
                  <c:v>-1.5265701521841699E-12</c:v>
                </c:pt>
                <c:pt idx="146">
                  <c:v>-1.2666357204469228E-12</c:v>
                </c:pt>
                <c:pt idx="147">
                  <c:v>-1.0509602051433902E-12</c:v>
                </c:pt>
                <c:pt idx="148">
                  <c:v>-8.7200769493105651E-13</c:v>
                </c:pt>
                <c:pt idx="149">
                  <c:v>-7.235260963806037E-13</c:v>
                </c:pt>
                <c:pt idx="150">
                  <c:v>-6.0032643597979217E-13</c:v>
                </c:pt>
                <c:pt idx="151">
                  <c:v>-4.9810435835027313E-13</c:v>
                </c:pt>
                <c:pt idx="152">
                  <c:v>-4.1328804992534007E-13</c:v>
                </c:pt>
                <c:pt idx="153">
                  <c:v>-3.4291377959383165E-13</c:v>
                </c:pt>
                <c:pt idx="154">
                  <c:v>-2.8452247454932606E-13</c:v>
                </c:pt>
                <c:pt idx="155">
                  <c:v>-2.3607381973636972E-13</c:v>
                </c:pt>
                <c:pt idx="156">
                  <c:v>-1.958748354760723E-13</c:v>
                </c:pt>
                <c:pt idx="157">
                  <c:v>-1.6252083831506914E-13</c:v>
                </c:pt>
                <c:pt idx="158">
                  <c:v>-1.3484629752217991E-13</c:v>
                </c:pt>
                <c:pt idx="159">
                  <c:v>-1.1188415713531943E-13</c:v>
                </c:pt>
                <c:pt idx="160">
                  <c:v>-9.2832003277560084E-14</c:v>
                </c:pt>
                <c:pt idx="161">
                  <c:v>-7.7024066138863182E-14</c:v>
                </c:pt>
                <c:pt idx="162">
                  <c:v>-6.3907925323761217E-14</c:v>
                </c:pt>
                <c:pt idx="163">
                  <c:v>-5.3025233007175929E-14</c:v>
                </c:pt>
                <c:pt idx="164">
                  <c:v>-4.3995677280919342E-14</c:v>
                </c:pt>
                <c:pt idx="165">
                  <c:v>-3.6503710911848754E-14</c:v>
                </c:pt>
                <c:pt idx="166">
                  <c:v>-3.028751054503073E-14</c:v>
                </c:pt>
                <c:pt idx="167">
                  <c:v>-2.5129840047182105E-14</c:v>
                </c:pt>
                <c:pt idx="168">
                  <c:v>-2.0850449445961433E-14</c:v>
                </c:pt>
                <c:pt idx="169">
                  <c:v>-1.7299784732657491E-14</c:v>
                </c:pt>
                <c:pt idx="170">
                  <c:v>-1.4353754877179004E-14</c:v>
                </c:pt>
                <c:pt idx="171">
                  <c:v>-1.1909401331494245E-14</c:v>
                </c:pt>
                <c:pt idx="172">
                  <c:v>-9.8812953747038497E-15</c:v>
                </c:pt>
                <c:pt idx="173">
                  <c:v>-8.1985567810044347E-15</c:v>
                </c:pt>
                <c:pt idx="174">
                  <c:v>-6.8023735771546965E-15</c:v>
                </c:pt>
                <c:pt idx="175">
                  <c:v>-5.6439495522089161E-15</c:v>
                </c:pt>
                <c:pt idx="176">
                  <c:v>-4.6827967441281392E-15</c:v>
                </c:pt>
                <c:pt idx="177">
                  <c:v>-3.8853215085421964E-15</c:v>
                </c:pt>
                <c:pt idx="178">
                  <c:v>-3.2236539718973977E-15</c:v>
                </c:pt>
                <c:pt idx="179">
                  <c:v>-2.6746639503864239E-15</c:v>
                </c:pt>
                <c:pt idx="180">
                  <c:v>-2.2191650255700702E-15</c:v>
                </c:pt>
                <c:pt idx="181">
                  <c:v>-1.8412364798907181E-15</c:v>
                </c:pt>
                <c:pt idx="182">
                  <c:v>-1.527668377850439E-15</c:v>
                </c:pt>
                <c:pt idx="183">
                  <c:v>-1.2675004482017199E-15</c:v>
                </c:pt>
                <c:pt idx="184">
                  <c:v>-1.0516391057936509E-15</c:v>
                </c:pt>
                <c:pt idx="185">
                  <c:v>-8.7253903188889298E-16</c:v>
                </c:pt>
                <c:pt idx="186">
                  <c:v>-7.239399684860779E-16</c:v>
                </c:pt>
                <c:pt idx="187">
                  <c:v>-6.0064763540143903E-16</c:v>
                </c:pt>
                <c:pt idx="188">
                  <c:v>-4.9835239156116852E-16</c:v>
                </c:pt>
                <c:pt idx="189">
                  <c:v>-4.1347841626742747E-16</c:v>
                </c:pt>
                <c:pt idx="190">
                  <c:v>-3.4305890327757822E-16</c:v>
                </c:pt>
                <c:pt idx="191">
                  <c:v>-2.8463222398702484E-16</c:v>
                </c:pt>
                <c:pt idx="192">
                  <c:v>-2.3615600232488718E-16</c:v>
                </c:pt>
                <c:pt idx="193">
                  <c:v>-1.9593563466507005E-16</c:v>
                </c:pt>
                <c:pt idx="194">
                  <c:v>-1.6256513750024399E-16</c:v>
                </c:pt>
                <c:pt idx="195">
                  <c:v>-1.3487793807141454E-16</c:v>
                </c:pt>
                <c:pt idx="196">
                  <c:v>-1.1190615288732553E-16</c:v>
                </c:pt>
                <c:pt idx="197">
                  <c:v>-9.2846711303758167E-17</c:v>
                </c:pt>
                <c:pt idx="198">
                  <c:v>-7.7033322083786618E-17</c:v>
                </c:pt>
                <c:pt idx="199">
                  <c:v>-6.3913152321204391E-17</c:v>
                </c:pt>
                <c:pt idx="200">
                  <c:v>-5.3027528852112803E-17</c:v>
                </c:pt>
                <c:pt idx="201">
                  <c:v>-4.3995883731384524E-17</c:v>
                </c:pt>
                <c:pt idx="202">
                  <c:v>-3.6502468858826765E-17</c:v>
                </c:pt>
                <c:pt idx="203">
                  <c:v>-3.028530388906648E-17</c:v>
                </c:pt>
                <c:pt idx="204">
                  <c:v>-2.5127030467679142E-17</c:v>
                </c:pt>
                <c:pt idx="205">
                  <c:v>-2.0847303893939836E-17</c:v>
                </c:pt>
                <c:pt idx="206">
                  <c:v>-1.72964957783567E-17</c:v>
                </c:pt>
                <c:pt idx="207">
                  <c:v>-1.4350462023162615E-17</c:v>
                </c:pt>
                <c:pt idx="208">
                  <c:v>-1.1906201284447727E-17</c:v>
                </c:pt>
                <c:pt idx="209">
                  <c:v>-9.87824969253391E-18</c:v>
                </c:pt>
                <c:pt idx="210">
                  <c:v>-8.1957041503730816E-18</c:v>
                </c:pt>
                <c:pt idx="211">
                  <c:v>-6.7997367437497714E-18</c:v>
                </c:pt>
                <c:pt idx="212">
                  <c:v>-5.641536545138592E-18</c:v>
                </c:pt>
                <c:pt idx="213">
                  <c:v>-4.6806075130042008E-18</c:v>
                </c:pt>
                <c:pt idx="214">
                  <c:v>-3.8833500257357006E-18</c:v>
                </c:pt>
                <c:pt idx="215">
                  <c:v>-3.221887470636808E-18</c:v>
                </c:pt>
                <c:pt idx="216">
                  <c:v>-2.6730906085386205E-18</c:v>
                </c:pt>
                <c:pt idx="217">
                  <c:v>-2.217770013132338E-18</c:v>
                </c:pt>
                <c:pt idx="218">
                  <c:v>-1.8400042047345031E-18</c:v>
                </c:pt>
                <c:pt idx="219">
                  <c:v>-1.5265837493249909E-18</c:v>
                </c:pt>
                <c:pt idx="220">
                  <c:v>-1.2665488125556198E-18</c:v>
                </c:pt>
                <c:pt idx="221">
                  <c:v>-1.0508064687976308E-18</c:v>
                </c:pt>
                <c:pt idx="222">
                  <c:v>-8.7181235201453127E-19</c:v>
                </c:pt>
                <c:pt idx="223">
                  <c:v>-7.2330722507736119E-19</c:v>
                </c:pt>
                <c:pt idx="224">
                  <c:v>-6.0009783533116542E-19</c:v>
                </c:pt>
                <c:pt idx="225">
                  <c:v>-4.978755729020486E-19</c:v>
                </c:pt>
                <c:pt idx="226">
                  <c:v>-4.13065617083077E-19</c:v>
                </c:pt>
                <c:pt idx="227">
                  <c:v>-3.4270210554865013E-19</c:v>
                </c:pt>
                <c:pt idx="228">
                  <c:v>-2.8432429054933905E-19</c:v>
                </c:pt>
                <c:pt idx="229">
                  <c:v>-2.3589060881953515E-19</c:v>
                </c:pt>
                <c:pt idx="230">
                  <c:v>-1.9570719860407296E-19</c:v>
                </c:pt>
                <c:pt idx="231">
                  <c:v>-1.6236874802608218E-19</c:v>
                </c:pt>
                <c:pt idx="232">
                  <c:v>-1.3470928851517796E-19</c:v>
                </c:pt>
                <c:pt idx="233">
                  <c:v>-1.1176147682790807E-19</c:v>
                </c:pt>
                <c:pt idx="234">
                  <c:v>-9.2722722991822753E-20</c:v>
                </c:pt>
                <c:pt idx="235">
                  <c:v>-7.6927155562725456E-20</c:v>
                </c:pt>
                <c:pt idx="236">
                  <c:v>-6.3822330277711775E-20</c:v>
                </c:pt>
                <c:pt idx="237">
                  <c:v>-5.2949903463596561E-20</c:v>
                </c:pt>
                <c:pt idx="238">
                  <c:v>-4.3929583458220906E-20</c:v>
                </c:pt>
                <c:pt idx="239">
                  <c:v>-3.64458804453619E-20</c:v>
                </c:pt>
                <c:pt idx="240">
                  <c:v>-3.0237042780452166E-20</c:v>
                </c:pt>
                <c:pt idx="241">
                  <c:v>-2.5085895976341956E-20</c:v>
                </c:pt>
                <c:pt idx="242">
                  <c:v>-2.0812266883546627E-20</c:v>
                </c:pt>
                <c:pt idx="243">
                  <c:v>-1.7266670514673929E-20</c:v>
                </c:pt>
                <c:pt idx="244">
                  <c:v>-1.4325087690040199E-20</c:v>
                </c:pt>
                <c:pt idx="245">
                  <c:v>-1.1884623045630709E-20</c:v>
                </c:pt>
                <c:pt idx="246">
                  <c:v>-9.8599111524200762E-21</c:v>
                </c:pt>
                <c:pt idx="247">
                  <c:v>-8.1801266190887537E-21</c:v>
                </c:pt>
                <c:pt idx="248">
                  <c:v>-6.7865103298089041E-21</c:v>
                </c:pt>
                <c:pt idx="249">
                  <c:v>-5.630311628621339E-21</c:v>
                </c:pt>
                <c:pt idx="250">
                  <c:v>-4.6710854530672E-21</c:v>
                </c:pt>
                <c:pt idx="251">
                  <c:v>-3.875275820219178E-21</c:v>
                </c:pt>
                <c:pt idx="252">
                  <c:v>-3.2150437111139592E-21</c:v>
                </c:pt>
                <c:pt idx="253">
                  <c:v>-2.6672920379174448E-21</c:v>
                </c:pt>
                <c:pt idx="254">
                  <c:v>-2.212858830241169E-21</c:v>
                </c:pt>
                <c:pt idx="255">
                  <c:v>-1.8358460907855418E-21</c:v>
                </c:pt>
                <c:pt idx="256">
                  <c:v>-1.5230644429582079E-21</c:v>
                </c:pt>
                <c:pt idx="257">
                  <c:v>-1.2635711626859593E-21</c:v>
                </c:pt>
                <c:pt idx="258">
                  <c:v>-1.0482879144305129E-21</c:v>
                </c:pt>
                <c:pt idx="259">
                  <c:v>-8.6968276726609884E-22</c:v>
                </c:pt>
                <c:pt idx="260">
                  <c:v>-7.2150707368509476E-22</c:v>
                </c:pt>
                <c:pt idx="261">
                  <c:v>-5.9857659439533874E-22</c:v>
                </c:pt>
                <c:pt idx="262">
                  <c:v>-4.9659038677501471E-22</c:v>
                </c:pt>
                <c:pt idx="263">
                  <c:v>-4.1198014911575294E-22</c:v>
                </c:pt>
                <c:pt idx="264">
                  <c:v>-3.4178553194041661E-22</c:v>
                </c:pt>
                <c:pt idx="265">
                  <c:v>-2.8355054992326423E-22</c:v>
                </c:pt>
                <c:pt idx="266">
                  <c:v>-2.3523762997189117E-22</c:v>
                </c:pt>
                <c:pt idx="267">
                  <c:v>-1.9515624024564983E-22</c:v>
                </c:pt>
                <c:pt idx="268">
                  <c:v>-1.6190396598033005E-22</c:v>
                </c:pt>
                <c:pt idx="269">
                  <c:v>-1.343173107269777E-22</c:v>
                </c:pt>
                <c:pt idx="270">
                  <c:v>-1.1143095982635284E-22</c:v>
                </c:pt>
                <c:pt idx="271">
                  <c:v>-9.2444093861739595E-23</c:v>
                </c:pt>
                <c:pt idx="272">
                  <c:v>-7.6688895051974779E-23</c:v>
                </c:pt>
                <c:pt idx="273">
                  <c:v>-6.263954762577373E-23</c:v>
                </c:pt>
                <c:pt idx="274">
                  <c:v>-5.1099701369740539E-23</c:v>
                </c:pt>
                <c:pt idx="275">
                  <c:v>-4.179010988386438E-23</c:v>
                </c:pt>
                <c:pt idx="276">
                  <c:v>-3.4354979501796652E-23</c:v>
                </c:pt>
                <c:pt idx="277">
                  <c:v>-2.8447058371574429E-23</c:v>
                </c:pt>
                <c:pt idx="278">
                  <c:v>-2.3731395718916469E-23</c:v>
                </c:pt>
                <c:pt idx="279">
                  <c:v>-1.9925936298799982E-23</c:v>
                </c:pt>
                <c:pt idx="280">
                  <c:v>-1.6813161361653871E-23</c:v>
                </c:pt>
                <c:pt idx="281">
                  <c:v>9.35174609774419</c:v>
                </c:pt>
                <c:pt idx="282">
                  <c:v>9.9592108479598132</c:v>
                </c:pt>
                <c:pt idx="283">
                  <c:v>10.567379854700974</c:v>
                </c:pt>
                <c:pt idx="284">
                  <c:v>11.16676502242729</c:v>
                </c:pt>
                <c:pt idx="285">
                  <c:v>11.748215773760204</c:v>
                </c:pt>
                <c:pt idx="286">
                  <c:v>12.311419241562019</c:v>
                </c:pt>
                <c:pt idx="287">
                  <c:v>12.879916976724655</c:v>
                </c:pt>
                <c:pt idx="288">
                  <c:v>14.463823263849431</c:v>
                </c:pt>
                <c:pt idx="289">
                  <c:v>17.431430890553621</c:v>
                </c:pt>
                <c:pt idx="290">
                  <c:v>21.362449260871166</c:v>
                </c:pt>
                <c:pt idx="291">
                  <c:v>25.929770636837606</c:v>
                </c:pt>
                <c:pt idx="292">
                  <c:v>30.882348856951751</c:v>
                </c:pt>
                <c:pt idx="293">
                  <c:v>36.029283083995374</c:v>
                </c:pt>
                <c:pt idx="294">
                  <c:v>41.227118787591969</c:v>
                </c:pt>
                <c:pt idx="295">
                  <c:v>46.36971582449123</c:v>
                </c:pt>
                <c:pt idx="296">
                  <c:v>51.380172899514257</c:v>
                </c:pt>
                <c:pt idx="297">
                  <c:v>56.204397422389036</c:v>
                </c:pt>
                <c:pt idx="298">
                  <c:v>60.805991477651382</c:v>
                </c:pt>
                <c:pt idx="299">
                  <c:v>65.162190223991473</c:v>
                </c:pt>
                <c:pt idx="300">
                  <c:v>69.260641781986735</c:v>
                </c:pt>
                <c:pt idx="301">
                  <c:v>73.057266249224924</c:v>
                </c:pt>
                <c:pt idx="302">
                  <c:v>76.391106351500369</c:v>
                </c:pt>
                <c:pt idx="303">
                  <c:v>79.30213227319463</c:v>
                </c:pt>
                <c:pt idx="304">
                  <c:v>81.849913693902678</c:v>
                </c:pt>
                <c:pt idx="305">
                  <c:v>84.084820950527146</c:v>
                </c:pt>
                <c:pt idx="306">
                  <c:v>86.049545445974886</c:v>
                </c:pt>
                <c:pt idx="307">
                  <c:v>87.780358086832692</c:v>
                </c:pt>
                <c:pt idx="308">
                  <c:v>89.308150895584035</c:v>
                </c:pt>
                <c:pt idx="309">
                  <c:v>90.65930045387914</c:v>
                </c:pt>
                <c:pt idx="310">
                  <c:v>91.85638477651213</c:v>
                </c:pt>
                <c:pt idx="311">
                  <c:v>92.918779462454609</c:v>
                </c:pt>
                <c:pt idx="312">
                  <c:v>93.848887719268049</c:v>
                </c:pt>
                <c:pt idx="313">
                  <c:v>94.614201175296543</c:v>
                </c:pt>
                <c:pt idx="314">
                  <c:v>95.239312958540708</c:v>
                </c:pt>
                <c:pt idx="315">
                  <c:v>95.749883215317539</c:v>
                </c:pt>
                <c:pt idx="316">
                  <c:v>96.166875770186095</c:v>
                </c:pt>
                <c:pt idx="317">
                  <c:v>96.507418327358323</c:v>
                </c:pt>
                <c:pt idx="318">
                  <c:v>96.785504930995018</c:v>
                </c:pt>
                <c:pt idx="319">
                  <c:v>97.012569554693641</c:v>
                </c:pt>
                <c:pt idx="320">
                  <c:v>97.197954543588409</c:v>
                </c:pt>
                <c:pt idx="321">
                  <c:v>97.349293241176483</c:v>
                </c:pt>
                <c:pt idx="322">
                  <c:v>97.472822560700834</c:v>
                </c:pt>
                <c:pt idx="323">
                  <c:v>97.573638353889635</c:v>
                </c:pt>
                <c:pt idx="324">
                  <c:v>97.655904062886322</c:v>
                </c:pt>
                <c:pt idx="325">
                  <c:v>97.72302121282172</c:v>
                </c:pt>
                <c:pt idx="326">
                  <c:v>97.77776873069574</c:v>
                </c:pt>
                <c:pt idx="327">
                  <c:v>97.822416794538256</c:v>
                </c:pt>
                <c:pt idx="328">
                  <c:v>97.858819871270867</c:v>
                </c:pt>
                <c:pt idx="329">
                  <c:v>97.88849274845127</c:v>
                </c:pt>
                <c:pt idx="330">
                  <c:v>97.912672668585543</c:v>
                </c:pt>
                <c:pt idx="331">
                  <c:v>97.932370105986593</c:v>
                </c:pt>
                <c:pt idx="332">
                  <c:v>97.948410261688906</c:v>
                </c:pt>
                <c:pt idx="333">
                  <c:v>97.961466972526523</c:v>
                </c:pt>
                <c:pt idx="334">
                  <c:v>97.972090419622774</c:v>
                </c:pt>
                <c:pt idx="335">
                  <c:v>97.980729773103931</c:v>
                </c:pt>
                <c:pt idx="336">
                  <c:v>97.98775169390602</c:v>
                </c:pt>
                <c:pt idx="337">
                  <c:v>97.993455447121136</c:v>
                </c:pt>
                <c:pt idx="338">
                  <c:v>97.998085256526821</c:v>
                </c:pt>
                <c:pt idx="339">
                  <c:v>98.001840395977823</c:v>
                </c:pt>
                <c:pt idx="340">
                  <c:v>98.004883433944215</c:v>
                </c:pt>
                <c:pt idx="341">
                  <c:v>98.007346968721066</c:v>
                </c:pt>
                <c:pt idx="342">
                  <c:v>98.00933913037936</c:v>
                </c:pt>
                <c:pt idx="343">
                  <c:v>98.010948074860465</c:v>
                </c:pt>
                <c:pt idx="344">
                  <c:v>98.012245654760818</c:v>
                </c:pt>
                <c:pt idx="345">
                  <c:v>98.013290417350035</c:v>
                </c:pt>
                <c:pt idx="346">
                  <c:v>98.014130052918517</c:v>
                </c:pt>
                <c:pt idx="347">
                  <c:v>98.01480339408063</c:v>
                </c:pt>
                <c:pt idx="348">
                  <c:v>98.015342048238821</c:v>
                </c:pt>
                <c:pt idx="349">
                  <c:v>98.015771730387939</c:v>
                </c:pt>
                <c:pt idx="350">
                  <c:v>98.016113351146586</c:v>
                </c:pt>
                <c:pt idx="351">
                  <c:v>98.016383904862337</c:v>
                </c:pt>
                <c:pt idx="352">
                  <c:v>98.016597194434411</c:v>
                </c:pt>
                <c:pt idx="353">
                  <c:v>98.016764422785926</c:v>
                </c:pt>
                <c:pt idx="354">
                  <c:v>98.016894675444547</c:v>
                </c:pt>
                <c:pt idx="355">
                  <c:v>98.016995314209069</c:v>
                </c:pt>
                <c:pt idx="356">
                  <c:v>98.017072298224008</c:v>
                </c:pt>
                <c:pt idx="357">
                  <c:v>98.017130445787032</c:v>
                </c:pt>
                <c:pt idx="358">
                  <c:v>98.017173647784659</c:v>
                </c:pt>
                <c:pt idx="359">
                  <c:v>98.01720504164264</c:v>
                </c:pt>
                <c:pt idx="360">
                  <c:v>98.017227153059139</c:v>
                </c:pt>
                <c:pt idx="361">
                  <c:v>98.017242011444424</c:v>
                </c:pt>
                <c:pt idx="362">
                  <c:v>98.017251243915297</c:v>
                </c:pt>
                <c:pt idx="363">
                  <c:v>98.017256151796104</c:v>
                </c:pt>
                <c:pt idx="364">
                  <c:v>98.017257772851906</c:v>
                </c:pt>
                <c:pt idx="365">
                  <c:v>98.017256931892859</c:v>
                </c:pt>
                <c:pt idx="366">
                  <c:v>98.017254281896172</c:v>
                </c:pt>
                <c:pt idx="367">
                  <c:v>98.017250337404363</c:v>
                </c:pt>
                <c:pt idx="368">
                  <c:v>98.017245501627684</c:v>
                </c:pt>
                <c:pt idx="369">
                  <c:v>98.017240088425012</c:v>
                </c:pt>
                <c:pt idx="370">
                  <c:v>98.017234340109269</c:v>
                </c:pt>
                <c:pt idx="371">
                  <c:v>98.017228441862486</c:v>
                </c:pt>
                <c:pt idx="372">
                  <c:v>98.017222533385578</c:v>
                </c:pt>
                <c:pt idx="373">
                  <c:v>98.017216718307481</c:v>
                </c:pt>
                <c:pt idx="374">
                  <c:v>98.017211071769111</c:v>
                </c:pt>
                <c:pt idx="375">
                  <c:v>98.017205646529675</c:v>
                </c:pt>
                <c:pt idx="376">
                  <c:v>98.017200477869281</c:v>
                </c:pt>
                <c:pt idx="377">
                  <c:v>98.017195587520987</c:v>
                </c:pt>
                <c:pt idx="378">
                  <c:v>98.017190986814356</c:v>
                </c:pt>
                <c:pt idx="379">
                  <c:v>98.017186679180881</c:v>
                </c:pt>
                <c:pt idx="380">
                  <c:v>98.017182662143981</c:v>
                </c:pt>
                <c:pt idx="381">
                  <c:v>98.017178928896357</c:v>
                </c:pt>
                <c:pt idx="382">
                  <c:v>98.017175469539197</c:v>
                </c:pt>
                <c:pt idx="383">
                  <c:v>98.017172272054694</c:v>
                </c:pt>
                <c:pt idx="384">
                  <c:v>98.017169323062575</c:v>
                </c:pt>
                <c:pt idx="385">
                  <c:v>98.017166608401794</c:v>
                </c:pt>
                <c:pt idx="386">
                  <c:v>98.017164113576854</c:v>
                </c:pt>
                <c:pt idx="387">
                  <c:v>98.017161824091843</c:v>
                </c:pt>
                <c:pt idx="388">
                  <c:v>98.01715972570139</c:v>
                </c:pt>
                <c:pt idx="389">
                  <c:v>98.017157804586191</c:v>
                </c:pt>
                <c:pt idx="390">
                  <c:v>98.017156047482146</c:v>
                </c:pt>
                <c:pt idx="391">
                  <c:v>98.017154441763054</c:v>
                </c:pt>
                <c:pt idx="392">
                  <c:v>98.017152975488685</c:v>
                </c:pt>
                <c:pt idx="393">
                  <c:v>98.017151637435916</c:v>
                </c:pt>
                <c:pt idx="394">
                  <c:v>98.017150417101519</c:v>
                </c:pt>
                <c:pt idx="395">
                  <c:v>98.017149304694968</c:v>
                </c:pt>
                <c:pt idx="396">
                  <c:v>98.017148291123661</c:v>
                </c:pt>
                <c:pt idx="397">
                  <c:v>98.017147367966075</c:v>
                </c:pt>
                <c:pt idx="398">
                  <c:v>98.017146527441852</c:v>
                </c:pt>
                <c:pt idx="399">
                  <c:v>98.017145762377439</c:v>
                </c:pt>
                <c:pt idx="400">
                  <c:v>98.017145066174137</c:v>
                </c:pt>
                <c:pt idx="401">
                  <c:v>98.01714443277065</c:v>
                </c:pt>
                <c:pt idx="402">
                  <c:v>98.017143856604889</c:v>
                </c:pt>
                <c:pt idx="403">
                  <c:v>98.01714333258407</c:v>
                </c:pt>
                <c:pt idx="404">
                  <c:v>98.017142856046149</c:v>
                </c:pt>
                <c:pt idx="405">
                  <c:v>98.017142422732022</c:v>
                </c:pt>
                <c:pt idx="406">
                  <c:v>98.017142028747983</c:v>
                </c:pt>
                <c:pt idx="407">
                  <c:v>98.017141670541776</c:v>
                </c:pt>
                <c:pt idx="408">
                  <c:v>98.017141344875554</c:v>
                </c:pt>
                <c:pt idx="409">
                  <c:v>98.017141048795636</c:v>
                </c:pt>
                <c:pt idx="410">
                  <c:v>98.017140779612632</c:v>
                </c:pt>
                <c:pt idx="411">
                  <c:v>98.01714053487737</c:v>
                </c:pt>
                <c:pt idx="412">
                  <c:v>98.01714031236051</c:v>
                </c:pt>
                <c:pt idx="413">
                  <c:v>98.017140110032827</c:v>
                </c:pt>
                <c:pt idx="414">
                  <c:v>98.017139926050945</c:v>
                </c:pt>
                <c:pt idx="415">
                  <c:v>98.017139758736121</c:v>
                </c:pt>
                <c:pt idx="416">
                  <c:v>98.017139606564427</c:v>
                </c:pt>
                <c:pt idx="417">
                  <c:v>98.017139468149125</c:v>
                </c:pt>
                <c:pt idx="418">
                  <c:v>98.017139342231388</c:v>
                </c:pt>
                <c:pt idx="419">
                  <c:v>98.017139227666675</c:v>
                </c:pt>
                <c:pt idx="420">
                  <c:v>98.017139123416712</c:v>
                </c:pt>
                <c:pt idx="421">
                  <c:v>98.017139028536619</c:v>
                </c:pt>
                <c:pt idx="422">
                  <c:v>98.017138942169339</c:v>
                </c:pt>
                <c:pt idx="423">
                  <c:v>98.017138863536147</c:v>
                </c:pt>
                <c:pt idx="424">
                  <c:v>98.017138791930179</c:v>
                </c:pt>
                <c:pt idx="425">
                  <c:v>98.017138726709305</c:v>
                </c:pt>
                <c:pt idx="426">
                  <c:v>98.017138667291277</c:v>
                </c:pt>
                <c:pt idx="427">
                  <c:v>98.0171386131465</c:v>
                </c:pt>
                <c:pt idx="428">
                  <c:v>98.017138563795086</c:v>
                </c:pt>
                <c:pt idx="429">
                  <c:v>98.017138518800337</c:v>
                </c:pt>
                <c:pt idx="430">
                  <c:v>98.017138477766395</c:v>
                </c:pt>
                <c:pt idx="431">
                  <c:v>98.017138440333696</c:v>
                </c:pt>
                <c:pt idx="432">
                  <c:v>98.017138406175775</c:v>
                </c:pt>
                <c:pt idx="433">
                  <c:v>98.017138374996293</c:v>
                </c:pt>
                <c:pt idx="434">
                  <c:v>98.017138346526195</c:v>
                </c:pt>
                <c:pt idx="435">
                  <c:v>98.017138320520687</c:v>
                </c:pt>
                <c:pt idx="436">
                  <c:v>98.017138296757892</c:v>
                </c:pt>
                <c:pt idx="437">
                  <c:v>98.017138275036501</c:v>
                </c:pt>
                <c:pt idx="438">
                  <c:v>98.01713825517318</c:v>
                </c:pt>
                <c:pt idx="439">
                  <c:v>98.017138237001731</c:v>
                </c:pt>
                <c:pt idx="440">
                  <c:v>98.017138220371251</c:v>
                </c:pt>
                <c:pt idx="441">
                  <c:v>98.017138205143766</c:v>
                </c:pt>
                <c:pt idx="442">
                  <c:v>98.017138191195357</c:v>
                </c:pt>
                <c:pt idx="443">
                  <c:v>98.017138178412779</c:v>
                </c:pt>
                <c:pt idx="444">
                  <c:v>98.017138166692206</c:v>
                </c:pt>
                <c:pt idx="445">
                  <c:v>98.017138155940472</c:v>
                </c:pt>
                <c:pt idx="446">
                  <c:v>98.017138146072654</c:v>
                </c:pt>
                <c:pt idx="447">
                  <c:v>98.017138137011599</c:v>
                </c:pt>
                <c:pt idx="448">
                  <c:v>98.017138128686582</c:v>
                </c:pt>
                <c:pt idx="449">
                  <c:v>98.017138121033128</c:v>
                </c:pt>
                <c:pt idx="450">
                  <c:v>98.017138113993681</c:v>
                </c:pt>
                <c:pt idx="451">
                  <c:v>98.017138107515166</c:v>
                </c:pt>
                <c:pt idx="452">
                  <c:v>98.017138101548682</c:v>
                </c:pt>
                <c:pt idx="453">
                  <c:v>98.017138096051042</c:v>
                </c:pt>
                <c:pt idx="454">
                  <c:v>98.017138090982058</c:v>
                </c:pt>
                <c:pt idx="455">
                  <c:v>98.017138086305494</c:v>
                </c:pt>
                <c:pt idx="456">
                  <c:v>98.017138081988321</c:v>
                </c:pt>
                <c:pt idx="457">
                  <c:v>98.017138078000258</c:v>
                </c:pt>
                <c:pt idx="458">
                  <c:v>98.01713807431392</c:v>
                </c:pt>
                <c:pt idx="459">
                  <c:v>98.017138070903997</c:v>
                </c:pt>
                <c:pt idx="460">
                  <c:v>98.017138067747695</c:v>
                </c:pt>
                <c:pt idx="461">
                  <c:v>98.017138064824053</c:v>
                </c:pt>
                <c:pt idx="462">
                  <c:v>98.017138062114228</c:v>
                </c:pt>
                <c:pt idx="463">
                  <c:v>98.017138059600498</c:v>
                </c:pt>
                <c:pt idx="464">
                  <c:v>98.017138057267033</c:v>
                </c:pt>
                <c:pt idx="465">
                  <c:v>98.01713805509992</c:v>
                </c:pt>
                <c:pt idx="466">
                  <c:v>98.017138053085333</c:v>
                </c:pt>
                <c:pt idx="467">
                  <c:v>98.017138051211589</c:v>
                </c:pt>
                <c:pt idx="468">
                  <c:v>98.017138049467647</c:v>
                </c:pt>
                <c:pt idx="469">
                  <c:v>98.01713804784292</c:v>
                </c:pt>
                <c:pt idx="470">
                  <c:v>98.01713804632827</c:v>
                </c:pt>
                <c:pt idx="471">
                  <c:v>98.017138044915527</c:v>
                </c:pt>
                <c:pt idx="472">
                  <c:v>98.017138043596432</c:v>
                </c:pt>
                <c:pt idx="473">
                  <c:v>98.017138042364607</c:v>
                </c:pt>
                <c:pt idx="474">
                  <c:v>98.017138041213144</c:v>
                </c:pt>
                <c:pt idx="475">
                  <c:v>98.017138040135976</c:v>
                </c:pt>
                <c:pt idx="476">
                  <c:v>98.017138039127573</c:v>
                </c:pt>
                <c:pt idx="477">
                  <c:v>98.017138038183376</c:v>
                </c:pt>
                <c:pt idx="478">
                  <c:v>98.017138037297954</c:v>
                </c:pt>
                <c:pt idx="479">
                  <c:v>98.017138036467145</c:v>
                </c:pt>
                <c:pt idx="480">
                  <c:v>98.017138035687694</c:v>
                </c:pt>
                <c:pt idx="481">
                  <c:v>98.017138034955991</c:v>
                </c:pt>
                <c:pt idx="482">
                  <c:v>98.017138034268498</c:v>
                </c:pt>
                <c:pt idx="483">
                  <c:v>98.017138033622047</c:v>
                </c:pt>
                <c:pt idx="484">
                  <c:v>98.017138033013651</c:v>
                </c:pt>
                <c:pt idx="485">
                  <c:v>98.017138032440883</c:v>
                </c:pt>
                <c:pt idx="486">
                  <c:v>98.017138031901126</c:v>
                </c:pt>
                <c:pt idx="487">
                  <c:v>98.017138031392747</c:v>
                </c:pt>
                <c:pt idx="488">
                  <c:v>98.017138030913401</c:v>
                </c:pt>
                <c:pt idx="489">
                  <c:v>98.017138030461041</c:v>
                </c:pt>
                <c:pt idx="490">
                  <c:v>98.017138030033337</c:v>
                </c:pt>
                <c:pt idx="491">
                  <c:v>98.017138029630317</c:v>
                </c:pt>
                <c:pt idx="492">
                  <c:v>98.017138029249665</c:v>
                </c:pt>
                <c:pt idx="493">
                  <c:v>98.017138028889661</c:v>
                </c:pt>
                <c:pt idx="494">
                  <c:v>98.017138028549439</c:v>
                </c:pt>
                <c:pt idx="495">
                  <c:v>98.017138028227379</c:v>
                </c:pt>
                <c:pt idx="496">
                  <c:v>98.01713802792213</c:v>
                </c:pt>
                <c:pt idx="497">
                  <c:v>98.017138027633237</c:v>
                </c:pt>
                <c:pt idx="498">
                  <c:v>98.017138027359579</c:v>
                </c:pt>
                <c:pt idx="499">
                  <c:v>98.017138027100586</c:v>
                </c:pt>
                <c:pt idx="500">
                  <c:v>98.017138026854653</c:v>
                </c:pt>
                <c:pt idx="501">
                  <c:v>98.017138026621282</c:v>
                </c:pt>
                <c:pt idx="502">
                  <c:v>98.017138026400076</c:v>
                </c:pt>
                <c:pt idx="503">
                  <c:v>98.017138026189855</c:v>
                </c:pt>
                <c:pt idx="504">
                  <c:v>98.017138025990391</c:v>
                </c:pt>
                <c:pt idx="505">
                  <c:v>98.017138025801074</c:v>
                </c:pt>
                <c:pt idx="506">
                  <c:v>98.017138025621136</c:v>
                </c:pt>
                <c:pt idx="507">
                  <c:v>98.017138025450976</c:v>
                </c:pt>
                <c:pt idx="508">
                  <c:v>98.017138025288432</c:v>
                </c:pt>
                <c:pt idx="509">
                  <c:v>98.017138025133818</c:v>
                </c:pt>
                <c:pt idx="510">
                  <c:v>98.017138024986906</c:v>
                </c:pt>
                <c:pt idx="511">
                  <c:v>98.017138024847426</c:v>
                </c:pt>
                <c:pt idx="512">
                  <c:v>98.017138024714868</c:v>
                </c:pt>
                <c:pt idx="513">
                  <c:v>98.017138024588974</c:v>
                </c:pt>
                <c:pt idx="514">
                  <c:v>98.017138024467883</c:v>
                </c:pt>
                <c:pt idx="515">
                  <c:v>98.017138024353855</c:v>
                </c:pt>
                <c:pt idx="516">
                  <c:v>98.017138024244446</c:v>
                </c:pt>
                <c:pt idx="517">
                  <c:v>98.017138024141062</c:v>
                </c:pt>
                <c:pt idx="518">
                  <c:v>98.017138024041614</c:v>
                </c:pt>
                <c:pt idx="519">
                  <c:v>98.017138023947012</c:v>
                </c:pt>
                <c:pt idx="520">
                  <c:v>98.017138023857882</c:v>
                </c:pt>
                <c:pt idx="521">
                  <c:v>98.017138023771906</c:v>
                </c:pt>
                <c:pt idx="522">
                  <c:v>98.017138023690066</c:v>
                </c:pt>
                <c:pt idx="523">
                  <c:v>98.017138023612219</c:v>
                </c:pt>
                <c:pt idx="524">
                  <c:v>98.017138023538052</c:v>
                </c:pt>
                <c:pt idx="525">
                  <c:v>98.017138023467453</c:v>
                </c:pt>
                <c:pt idx="526">
                  <c:v>98.01713802340096</c:v>
                </c:pt>
                <c:pt idx="527">
                  <c:v>98.017138023336472</c:v>
                </c:pt>
                <c:pt idx="528">
                  <c:v>98.017138023275066</c:v>
                </c:pt>
                <c:pt idx="529">
                  <c:v>98.017138023216475</c:v>
                </c:pt>
                <c:pt idx="530">
                  <c:v>98.017138023160754</c:v>
                </c:pt>
                <c:pt idx="531">
                  <c:v>98.017138023107577</c:v>
                </c:pt>
                <c:pt idx="532">
                  <c:v>98.017138023056816</c:v>
                </c:pt>
                <c:pt idx="533">
                  <c:v>98.017138023008556</c:v>
                </c:pt>
                <c:pt idx="534">
                  <c:v>98.017138022962442</c:v>
                </c:pt>
                <c:pt idx="535">
                  <c:v>98.017138022918417</c:v>
                </c:pt>
                <c:pt idx="536">
                  <c:v>98.017138022876438</c:v>
                </c:pt>
                <c:pt idx="537">
                  <c:v>98.017138022836406</c:v>
                </c:pt>
                <c:pt idx="538">
                  <c:v>98.017138022798051</c:v>
                </c:pt>
                <c:pt idx="539">
                  <c:v>98.017138022761614</c:v>
                </c:pt>
                <c:pt idx="540">
                  <c:v>98.017138022726769</c:v>
                </c:pt>
                <c:pt idx="541">
                  <c:v>98.017138022693402</c:v>
                </c:pt>
                <c:pt idx="542">
                  <c:v>98.017138022661626</c:v>
                </c:pt>
                <c:pt idx="543">
                  <c:v>98.017138022631258</c:v>
                </c:pt>
                <c:pt idx="544">
                  <c:v>98.017138022602126</c:v>
                </c:pt>
                <c:pt idx="545">
                  <c:v>98.017138022574287</c:v>
                </c:pt>
                <c:pt idx="546">
                  <c:v>98.017138022547783</c:v>
                </c:pt>
                <c:pt idx="547">
                  <c:v>98.017138022522417</c:v>
                </c:pt>
                <c:pt idx="548">
                  <c:v>98.017138022498202</c:v>
                </c:pt>
                <c:pt idx="549">
                  <c:v>98.017138022475095</c:v>
                </c:pt>
                <c:pt idx="550">
                  <c:v>98.017138022453167</c:v>
                </c:pt>
                <c:pt idx="551">
                  <c:v>98.017138022432079</c:v>
                </c:pt>
                <c:pt idx="552">
                  <c:v>98.01713802241197</c:v>
                </c:pt>
                <c:pt idx="553">
                  <c:v>98.017138022392743</c:v>
                </c:pt>
                <c:pt idx="554">
                  <c:v>98.017138022373544</c:v>
                </c:pt>
                <c:pt idx="555">
                  <c:v>98.017138022355951</c:v>
                </c:pt>
                <c:pt idx="556">
                  <c:v>98.017138022339438</c:v>
                </c:pt>
                <c:pt idx="557">
                  <c:v>98.017138022323593</c:v>
                </c:pt>
                <c:pt idx="558">
                  <c:v>98.017138022308572</c:v>
                </c:pt>
                <c:pt idx="559">
                  <c:v>98.017138022293963</c:v>
                </c:pt>
                <c:pt idx="560">
                  <c:v>98.017138022279966</c:v>
                </c:pt>
                <c:pt idx="561">
                  <c:v>98.017138022266735</c:v>
                </c:pt>
                <c:pt idx="562">
                  <c:v>98.017138022254073</c:v>
                </c:pt>
                <c:pt idx="563">
                  <c:v>98.017138022241923</c:v>
                </c:pt>
                <c:pt idx="564">
                  <c:v>98.017138022230327</c:v>
                </c:pt>
                <c:pt idx="565">
                  <c:v>98.017138022219171</c:v>
                </c:pt>
                <c:pt idx="566">
                  <c:v>98.017138022208513</c:v>
                </c:pt>
                <c:pt idx="567">
                  <c:v>98.017138022198395</c:v>
                </c:pt>
                <c:pt idx="568">
                  <c:v>98.017138022188703</c:v>
                </c:pt>
                <c:pt idx="569">
                  <c:v>98.017138022179338</c:v>
                </c:pt>
                <c:pt idx="570">
                  <c:v>98.017138022170442</c:v>
                </c:pt>
                <c:pt idx="571">
                  <c:v>98.017138022162015</c:v>
                </c:pt>
                <c:pt idx="572">
                  <c:v>98.017138022153915</c:v>
                </c:pt>
                <c:pt idx="573">
                  <c:v>98.017138022146284</c:v>
                </c:pt>
                <c:pt idx="574">
                  <c:v>98.017138022138866</c:v>
                </c:pt>
                <c:pt idx="575">
                  <c:v>98.017138022131718</c:v>
                </c:pt>
                <c:pt idx="576">
                  <c:v>98.017138022124925</c:v>
                </c:pt>
                <c:pt idx="577">
                  <c:v>98.017138022118431</c:v>
                </c:pt>
                <c:pt idx="578">
                  <c:v>98.017138022112206</c:v>
                </c:pt>
                <c:pt idx="579">
                  <c:v>98.01713802210628</c:v>
                </c:pt>
                <c:pt idx="580">
                  <c:v>98.01713802210061</c:v>
                </c:pt>
                <c:pt idx="581">
                  <c:v>98.017138022095153</c:v>
                </c:pt>
                <c:pt idx="582">
                  <c:v>98.017138022089952</c:v>
                </c:pt>
                <c:pt idx="583">
                  <c:v>98.017138022085106</c:v>
                </c:pt>
                <c:pt idx="584">
                  <c:v>98.01713802208053</c:v>
                </c:pt>
                <c:pt idx="585">
                  <c:v>98.01713802207496</c:v>
                </c:pt>
                <c:pt idx="586">
                  <c:v>98.017138022070924</c:v>
                </c:pt>
                <c:pt idx="587">
                  <c:v>98.017138022067272</c:v>
                </c:pt>
                <c:pt idx="588">
                  <c:v>98.01713802206352</c:v>
                </c:pt>
                <c:pt idx="589">
                  <c:v>98.017138022059825</c:v>
                </c:pt>
                <c:pt idx="590">
                  <c:v>98.01713802205623</c:v>
                </c:pt>
                <c:pt idx="591">
                  <c:v>98.017138022052833</c:v>
                </c:pt>
                <c:pt idx="592">
                  <c:v>98.017138022049679</c:v>
                </c:pt>
                <c:pt idx="593">
                  <c:v>98.017138022046609</c:v>
                </c:pt>
                <c:pt idx="594">
                  <c:v>98.017138022043554</c:v>
                </c:pt>
                <c:pt idx="595">
                  <c:v>98.017138022040655</c:v>
                </c:pt>
                <c:pt idx="596">
                  <c:v>98.01713802203804</c:v>
                </c:pt>
                <c:pt idx="597">
                  <c:v>98.017138022035539</c:v>
                </c:pt>
                <c:pt idx="598">
                  <c:v>98.017138022033038</c:v>
                </c:pt>
                <c:pt idx="599">
                  <c:v>98.017138022030736</c:v>
                </c:pt>
                <c:pt idx="600">
                  <c:v>98.017138022028476</c:v>
                </c:pt>
                <c:pt idx="601">
                  <c:v>98.017138022026231</c:v>
                </c:pt>
                <c:pt idx="602">
                  <c:v>98.017138022024071</c:v>
                </c:pt>
                <c:pt idx="603">
                  <c:v>98.017138022022053</c:v>
                </c:pt>
                <c:pt idx="604">
                  <c:v>98.017138022020148</c:v>
                </c:pt>
                <c:pt idx="605">
                  <c:v>98.017138022018344</c:v>
                </c:pt>
                <c:pt idx="606">
                  <c:v>98.017138022016553</c:v>
                </c:pt>
                <c:pt idx="607">
                  <c:v>98.017138022014848</c:v>
                </c:pt>
                <c:pt idx="608">
                  <c:v>98.017138022013384</c:v>
                </c:pt>
                <c:pt idx="609">
                  <c:v>98.017138022011991</c:v>
                </c:pt>
                <c:pt idx="610">
                  <c:v>98.01713802201057</c:v>
                </c:pt>
                <c:pt idx="611">
                  <c:v>98.017138022009377</c:v>
                </c:pt>
                <c:pt idx="612">
                  <c:v>98.017138022008027</c:v>
                </c:pt>
                <c:pt idx="613">
                  <c:v>98.017138022006748</c:v>
                </c:pt>
                <c:pt idx="614">
                  <c:v>98.017138022005412</c:v>
                </c:pt>
                <c:pt idx="615">
                  <c:v>98.017138022004218</c:v>
                </c:pt>
                <c:pt idx="616">
                  <c:v>98.017138022003053</c:v>
                </c:pt>
                <c:pt idx="617">
                  <c:v>98.017138022001987</c:v>
                </c:pt>
                <c:pt idx="618">
                  <c:v>98.017138022001049</c:v>
                </c:pt>
                <c:pt idx="619">
                  <c:v>98.017138022000012</c:v>
                </c:pt>
                <c:pt idx="620">
                  <c:v>98.017138021999017</c:v>
                </c:pt>
                <c:pt idx="621">
                  <c:v>98.017138021998093</c:v>
                </c:pt>
                <c:pt idx="622">
                  <c:v>98.017138021997297</c:v>
                </c:pt>
                <c:pt idx="623">
                  <c:v>98.017138021996416</c:v>
                </c:pt>
                <c:pt idx="624">
                  <c:v>98.017138021995819</c:v>
                </c:pt>
                <c:pt idx="625">
                  <c:v>98.017138021995166</c:v>
                </c:pt>
                <c:pt idx="626">
                  <c:v>98.01713802199437</c:v>
                </c:pt>
                <c:pt idx="627">
                  <c:v>98.017138021993688</c:v>
                </c:pt>
                <c:pt idx="628">
                  <c:v>98.01713802199302</c:v>
                </c:pt>
                <c:pt idx="629">
                  <c:v>98.017138021992352</c:v>
                </c:pt>
                <c:pt idx="630">
                  <c:v>98.017138021991713</c:v>
                </c:pt>
                <c:pt idx="631">
                  <c:v>98.017138021991343</c:v>
                </c:pt>
                <c:pt idx="632">
                  <c:v>98.017138021990903</c:v>
                </c:pt>
                <c:pt idx="633">
                  <c:v>98.017138021990604</c:v>
                </c:pt>
                <c:pt idx="634">
                  <c:v>98.017138021990135</c:v>
                </c:pt>
                <c:pt idx="635">
                  <c:v>98.017138021989808</c:v>
                </c:pt>
                <c:pt idx="636">
                  <c:v>98.017138021989268</c:v>
                </c:pt>
                <c:pt idx="637">
                  <c:v>98.017138021988757</c:v>
                </c:pt>
                <c:pt idx="638">
                  <c:v>98.017138021988202</c:v>
                </c:pt>
                <c:pt idx="639">
                  <c:v>98.017138021987734</c:v>
                </c:pt>
                <c:pt idx="640">
                  <c:v>98.017138021987336</c:v>
                </c:pt>
                <c:pt idx="641">
                  <c:v>98.017138021987066</c:v>
                </c:pt>
                <c:pt idx="642">
                  <c:v>98.017138021986796</c:v>
                </c:pt>
                <c:pt idx="643">
                  <c:v>98.017138021986483</c:v>
                </c:pt>
                <c:pt idx="644">
                  <c:v>98.017138021986256</c:v>
                </c:pt>
                <c:pt idx="645">
                  <c:v>98.017138021985886</c:v>
                </c:pt>
                <c:pt idx="646">
                  <c:v>98.017138021985716</c:v>
                </c:pt>
                <c:pt idx="647">
                  <c:v>98.017138021985375</c:v>
                </c:pt>
                <c:pt idx="648">
                  <c:v>98.017138021984991</c:v>
                </c:pt>
                <c:pt idx="649">
                  <c:v>98.017138021984678</c:v>
                </c:pt>
                <c:pt idx="650">
                  <c:v>98.017138021984337</c:v>
                </c:pt>
                <c:pt idx="651">
                  <c:v>98.01713802198411</c:v>
                </c:pt>
                <c:pt idx="652">
                  <c:v>98.017138021983897</c:v>
                </c:pt>
                <c:pt idx="653">
                  <c:v>98.017138021983627</c:v>
                </c:pt>
                <c:pt idx="654">
                  <c:v>98.017138021983385</c:v>
                </c:pt>
                <c:pt idx="655">
                  <c:v>98.017138021983172</c:v>
                </c:pt>
                <c:pt idx="656">
                  <c:v>98.017138021982944</c:v>
                </c:pt>
                <c:pt idx="657">
                  <c:v>98.017138021983058</c:v>
                </c:pt>
                <c:pt idx="658">
                  <c:v>98.017138021982944</c:v>
                </c:pt>
                <c:pt idx="659">
                  <c:v>98.017138021982845</c:v>
                </c:pt>
                <c:pt idx="660">
                  <c:v>98.017138021982745</c:v>
                </c:pt>
                <c:pt idx="661">
                  <c:v>98.017138021982504</c:v>
                </c:pt>
                <c:pt idx="662">
                  <c:v>98.017138021982561</c:v>
                </c:pt>
                <c:pt idx="663">
                  <c:v>98.017138021982333</c:v>
                </c:pt>
                <c:pt idx="664">
                  <c:v>98.017138021982063</c:v>
                </c:pt>
                <c:pt idx="665">
                  <c:v>98.017138021981978</c:v>
                </c:pt>
                <c:pt idx="666">
                  <c:v>98.017138021981822</c:v>
                </c:pt>
                <c:pt idx="667">
                  <c:v>98.017138021981708</c:v>
                </c:pt>
                <c:pt idx="668">
                  <c:v>98.017138021981509</c:v>
                </c:pt>
                <c:pt idx="669">
                  <c:v>98.017138021981339</c:v>
                </c:pt>
                <c:pt idx="670">
                  <c:v>98.017138021981211</c:v>
                </c:pt>
                <c:pt idx="671">
                  <c:v>98.017138021981339</c:v>
                </c:pt>
                <c:pt idx="672">
                  <c:v>98.017138021981395</c:v>
                </c:pt>
                <c:pt idx="673">
                  <c:v>98.01713802198141</c:v>
                </c:pt>
                <c:pt idx="674">
                  <c:v>98.017138021981282</c:v>
                </c:pt>
                <c:pt idx="675">
                  <c:v>98.017138021981197</c:v>
                </c:pt>
                <c:pt idx="676">
                  <c:v>98.017138021981197</c:v>
                </c:pt>
                <c:pt idx="677">
                  <c:v>98.017138021981097</c:v>
                </c:pt>
                <c:pt idx="678">
                  <c:v>98.017138021981012</c:v>
                </c:pt>
                <c:pt idx="679">
                  <c:v>98.017138021981012</c:v>
                </c:pt>
                <c:pt idx="680">
                  <c:v>98.017138021981083</c:v>
                </c:pt>
                <c:pt idx="681">
                  <c:v>98.017138021980969</c:v>
                </c:pt>
                <c:pt idx="682">
                  <c:v>98.017138021980756</c:v>
                </c:pt>
                <c:pt idx="683">
                  <c:v>98.017138021980671</c:v>
                </c:pt>
                <c:pt idx="684">
                  <c:v>98.017138021980514</c:v>
                </c:pt>
                <c:pt idx="685">
                  <c:v>98.017138021980401</c:v>
                </c:pt>
                <c:pt idx="686">
                  <c:v>98.017138021980344</c:v>
                </c:pt>
                <c:pt idx="687">
                  <c:v>98.017138021980386</c:v>
                </c:pt>
                <c:pt idx="688">
                  <c:v>98.017138021980429</c:v>
                </c:pt>
                <c:pt idx="689">
                  <c:v>98.017138021980344</c:v>
                </c:pt>
                <c:pt idx="690">
                  <c:v>98.017138021980145</c:v>
                </c:pt>
                <c:pt idx="691">
                  <c:v>98.017138021980017</c:v>
                </c:pt>
                <c:pt idx="692">
                  <c:v>98.017138021979974</c:v>
                </c:pt>
                <c:pt idx="693">
                  <c:v>98.017138021979875</c:v>
                </c:pt>
                <c:pt idx="694">
                  <c:v>98.017138021979818</c:v>
                </c:pt>
                <c:pt idx="695">
                  <c:v>98.017138021979775</c:v>
                </c:pt>
                <c:pt idx="696">
                  <c:v>98.017138021979704</c:v>
                </c:pt>
                <c:pt idx="697">
                  <c:v>98.017138021979633</c:v>
                </c:pt>
                <c:pt idx="698">
                  <c:v>98.017138021979548</c:v>
                </c:pt>
                <c:pt idx="699">
                  <c:v>98.017138021979534</c:v>
                </c:pt>
                <c:pt idx="700">
                  <c:v>98.017138021979534</c:v>
                </c:pt>
                <c:pt idx="701">
                  <c:v>98.017138021979463</c:v>
                </c:pt>
                <c:pt idx="702">
                  <c:v>98.017138021979548</c:v>
                </c:pt>
                <c:pt idx="703">
                  <c:v>98.017138021979548</c:v>
                </c:pt>
                <c:pt idx="704">
                  <c:v>98.017138021979548</c:v>
                </c:pt>
                <c:pt idx="705">
                  <c:v>98.017138021979534</c:v>
                </c:pt>
                <c:pt idx="706">
                  <c:v>98.017138021979449</c:v>
                </c:pt>
                <c:pt idx="707">
                  <c:v>98.017138021979378</c:v>
                </c:pt>
                <c:pt idx="708">
                  <c:v>98.017138021979349</c:v>
                </c:pt>
                <c:pt idx="709">
                  <c:v>98.017138021979605</c:v>
                </c:pt>
                <c:pt idx="710">
                  <c:v>98.017138021979534</c:v>
                </c:pt>
                <c:pt idx="711">
                  <c:v>98.017138021979463</c:v>
                </c:pt>
                <c:pt idx="712">
                  <c:v>98.017138021979406</c:v>
                </c:pt>
                <c:pt idx="713">
                  <c:v>98.01713802197942</c:v>
                </c:pt>
                <c:pt idx="714">
                  <c:v>98.01713802197952</c:v>
                </c:pt>
                <c:pt idx="715">
                  <c:v>98.017138021979562</c:v>
                </c:pt>
                <c:pt idx="716">
                  <c:v>98.017138021979605</c:v>
                </c:pt>
                <c:pt idx="717">
                  <c:v>98.017138021979534</c:v>
                </c:pt>
                <c:pt idx="718">
                  <c:v>98.017138021979591</c:v>
                </c:pt>
                <c:pt idx="719">
                  <c:v>98.017138021979605</c:v>
                </c:pt>
                <c:pt idx="720">
                  <c:v>98.017138021979534</c:v>
                </c:pt>
                <c:pt idx="721">
                  <c:v>98.017138021979406</c:v>
                </c:pt>
                <c:pt idx="722">
                  <c:v>98.017138021979449</c:v>
                </c:pt>
                <c:pt idx="723">
                  <c:v>98.017138021979335</c:v>
                </c:pt>
                <c:pt idx="724">
                  <c:v>98.017138021979378</c:v>
                </c:pt>
                <c:pt idx="725">
                  <c:v>98.017138021979321</c:v>
                </c:pt>
                <c:pt idx="726">
                  <c:v>98.017138021979235</c:v>
                </c:pt>
                <c:pt idx="727">
                  <c:v>98.017138021979321</c:v>
                </c:pt>
                <c:pt idx="728">
                  <c:v>98.017138021979576</c:v>
                </c:pt>
                <c:pt idx="729">
                  <c:v>98.017138021979818</c:v>
                </c:pt>
                <c:pt idx="730">
                  <c:v>98.01713802197969</c:v>
                </c:pt>
                <c:pt idx="731">
                  <c:v>98.017138021979591</c:v>
                </c:pt>
                <c:pt idx="732">
                  <c:v>98.017138021979534</c:v>
                </c:pt>
                <c:pt idx="733">
                  <c:v>98.017138021979434</c:v>
                </c:pt>
                <c:pt idx="734">
                  <c:v>98.017138021979349</c:v>
                </c:pt>
                <c:pt idx="735">
                  <c:v>98.017138021979292</c:v>
                </c:pt>
                <c:pt idx="736">
                  <c:v>98.017138021979235</c:v>
                </c:pt>
                <c:pt idx="737">
                  <c:v>98.017138021979221</c:v>
                </c:pt>
                <c:pt idx="738">
                  <c:v>98.017138021979193</c:v>
                </c:pt>
                <c:pt idx="739">
                  <c:v>98.017138021979193</c:v>
                </c:pt>
                <c:pt idx="740">
                  <c:v>98.017138021979292</c:v>
                </c:pt>
                <c:pt idx="741">
                  <c:v>98.017138021979235</c:v>
                </c:pt>
                <c:pt idx="742">
                  <c:v>98.017138021979335</c:v>
                </c:pt>
                <c:pt idx="743">
                  <c:v>98.017138021979306</c:v>
                </c:pt>
                <c:pt idx="744">
                  <c:v>98.017138021979349</c:v>
                </c:pt>
                <c:pt idx="745">
                  <c:v>98.017138021979633</c:v>
                </c:pt>
                <c:pt idx="746">
                  <c:v>98.017138021979704</c:v>
                </c:pt>
                <c:pt idx="747">
                  <c:v>98.017138021979761</c:v>
                </c:pt>
                <c:pt idx="748">
                  <c:v>98.01713802197969</c:v>
                </c:pt>
                <c:pt idx="749">
                  <c:v>98.017138021979591</c:v>
                </c:pt>
                <c:pt idx="750">
                  <c:v>98.017138021979505</c:v>
                </c:pt>
                <c:pt idx="751">
                  <c:v>98.017138021979534</c:v>
                </c:pt>
                <c:pt idx="752">
                  <c:v>98.017138021979505</c:v>
                </c:pt>
                <c:pt idx="753">
                  <c:v>98.017138021979449</c:v>
                </c:pt>
                <c:pt idx="754">
                  <c:v>98.017138021979392</c:v>
                </c:pt>
                <c:pt idx="755">
                  <c:v>98.017138021979463</c:v>
                </c:pt>
                <c:pt idx="756">
                  <c:v>98.017138021979548</c:v>
                </c:pt>
                <c:pt idx="757">
                  <c:v>98.017138021979818</c:v>
                </c:pt>
                <c:pt idx="758">
                  <c:v>98.01713802197969</c:v>
                </c:pt>
                <c:pt idx="759">
                  <c:v>98.017138021979605</c:v>
                </c:pt>
                <c:pt idx="760">
                  <c:v>98.01713802197952</c:v>
                </c:pt>
                <c:pt idx="761">
                  <c:v>98.017138021979406</c:v>
                </c:pt>
                <c:pt idx="762">
                  <c:v>98.017138021979335</c:v>
                </c:pt>
                <c:pt idx="763">
                  <c:v>98.017138021979264</c:v>
                </c:pt>
                <c:pt idx="764">
                  <c:v>98.017138021979306</c:v>
                </c:pt>
                <c:pt idx="765">
                  <c:v>98.017138021979349</c:v>
                </c:pt>
                <c:pt idx="766">
                  <c:v>98.017138021979292</c:v>
                </c:pt>
                <c:pt idx="767">
                  <c:v>98.017138021979235</c:v>
                </c:pt>
                <c:pt idx="768">
                  <c:v>98.017138021979193</c:v>
                </c:pt>
                <c:pt idx="769">
                  <c:v>98.01713802197915</c:v>
                </c:pt>
                <c:pt idx="770">
                  <c:v>98.017138021979051</c:v>
                </c:pt>
                <c:pt idx="771">
                  <c:v>98.017138021979079</c:v>
                </c:pt>
                <c:pt idx="772">
                  <c:v>98.017138021979022</c:v>
                </c:pt>
                <c:pt idx="773">
                  <c:v>98.017138021979093</c:v>
                </c:pt>
                <c:pt idx="774">
                  <c:v>98.017138021979136</c:v>
                </c:pt>
                <c:pt idx="775">
                  <c:v>98.01713802197915</c:v>
                </c:pt>
                <c:pt idx="776">
                  <c:v>98.017138021979108</c:v>
                </c:pt>
                <c:pt idx="777">
                  <c:v>98.017138021979051</c:v>
                </c:pt>
                <c:pt idx="778">
                  <c:v>98.017138021979022</c:v>
                </c:pt>
                <c:pt idx="779">
                  <c:v>98.017138021979164</c:v>
                </c:pt>
                <c:pt idx="780">
                  <c:v>98.017138021979306</c:v>
                </c:pt>
                <c:pt idx="781">
                  <c:v>98.017138021979534</c:v>
                </c:pt>
                <c:pt idx="782">
                  <c:v>98.01713802197942</c:v>
                </c:pt>
                <c:pt idx="783">
                  <c:v>98.017138021979321</c:v>
                </c:pt>
                <c:pt idx="784">
                  <c:v>98.017138021979235</c:v>
                </c:pt>
                <c:pt idx="785">
                  <c:v>98.017138021979235</c:v>
                </c:pt>
                <c:pt idx="786">
                  <c:v>98.017138021979392</c:v>
                </c:pt>
                <c:pt idx="787">
                  <c:v>98.017138021979491</c:v>
                </c:pt>
                <c:pt idx="788">
                  <c:v>98.017138021979463</c:v>
                </c:pt>
                <c:pt idx="789">
                  <c:v>98.017138021979406</c:v>
                </c:pt>
                <c:pt idx="790">
                  <c:v>98.017138021979335</c:v>
                </c:pt>
                <c:pt idx="791">
                  <c:v>98.017138021979264</c:v>
                </c:pt>
                <c:pt idx="792">
                  <c:v>98.017138021979406</c:v>
                </c:pt>
                <c:pt idx="793">
                  <c:v>98.01713802197942</c:v>
                </c:pt>
                <c:pt idx="794">
                  <c:v>98.017138021979491</c:v>
                </c:pt>
                <c:pt idx="795">
                  <c:v>98.017138021979477</c:v>
                </c:pt>
                <c:pt idx="796">
                  <c:v>98.017138021979463</c:v>
                </c:pt>
                <c:pt idx="797">
                  <c:v>98.017138021979605</c:v>
                </c:pt>
                <c:pt idx="798">
                  <c:v>98.017138021979662</c:v>
                </c:pt>
                <c:pt idx="799">
                  <c:v>98.017138021979619</c:v>
                </c:pt>
                <c:pt idx="800">
                  <c:v>98.017138021979548</c:v>
                </c:pt>
                <c:pt idx="801">
                  <c:v>98.017138021979477</c:v>
                </c:pt>
                <c:pt idx="802">
                  <c:v>98.017138021979406</c:v>
                </c:pt>
                <c:pt idx="803">
                  <c:v>98.017138021979321</c:v>
                </c:pt>
                <c:pt idx="804">
                  <c:v>98.017138021979264</c:v>
                </c:pt>
                <c:pt idx="805">
                  <c:v>98.017138021979193</c:v>
                </c:pt>
                <c:pt idx="806">
                  <c:v>98.017138021979349</c:v>
                </c:pt>
                <c:pt idx="807">
                  <c:v>98.017138021979321</c:v>
                </c:pt>
                <c:pt idx="808">
                  <c:v>98.01713802197925</c:v>
                </c:pt>
                <c:pt idx="809">
                  <c:v>98.017138021979278</c:v>
                </c:pt>
                <c:pt idx="810">
                  <c:v>98.017138021979264</c:v>
                </c:pt>
                <c:pt idx="811">
                  <c:v>98.017138021979221</c:v>
                </c:pt>
                <c:pt idx="812">
                  <c:v>98.017138021979235</c:v>
                </c:pt>
                <c:pt idx="813">
                  <c:v>98.017138021979136</c:v>
                </c:pt>
                <c:pt idx="814">
                  <c:v>98.017138021979193</c:v>
                </c:pt>
                <c:pt idx="815">
                  <c:v>98.017138021979136</c:v>
                </c:pt>
                <c:pt idx="816">
                  <c:v>98.017138021979036</c:v>
                </c:pt>
                <c:pt idx="817">
                  <c:v>98.017138021978994</c:v>
                </c:pt>
                <c:pt idx="818">
                  <c:v>98.017138021978965</c:v>
                </c:pt>
                <c:pt idx="819">
                  <c:v>98.017138021979164</c:v>
                </c:pt>
                <c:pt idx="820">
                  <c:v>98.017138021979264</c:v>
                </c:pt>
                <c:pt idx="821">
                  <c:v>98.017138021979264</c:v>
                </c:pt>
                <c:pt idx="822">
                  <c:v>98.017138021979235</c:v>
                </c:pt>
                <c:pt idx="823">
                  <c:v>98.01713802197915</c:v>
                </c:pt>
                <c:pt idx="824">
                  <c:v>98.017138021979122</c:v>
                </c:pt>
                <c:pt idx="825">
                  <c:v>98.017138021979051</c:v>
                </c:pt>
                <c:pt idx="826">
                  <c:v>98.01713802197925</c:v>
                </c:pt>
                <c:pt idx="827">
                  <c:v>98.017138021979306</c:v>
                </c:pt>
                <c:pt idx="828">
                  <c:v>98.017138021979278</c:v>
                </c:pt>
                <c:pt idx="829">
                  <c:v>98.017138021979235</c:v>
                </c:pt>
                <c:pt idx="830">
                  <c:v>98.017138021979179</c:v>
                </c:pt>
                <c:pt idx="831">
                  <c:v>98.017138021979136</c:v>
                </c:pt>
                <c:pt idx="832">
                  <c:v>98.017138021979065</c:v>
                </c:pt>
                <c:pt idx="833">
                  <c:v>98.017138021979022</c:v>
                </c:pt>
                <c:pt idx="834">
                  <c:v>98.017138021978951</c:v>
                </c:pt>
                <c:pt idx="835">
                  <c:v>98.017138021978923</c:v>
                </c:pt>
                <c:pt idx="836">
                  <c:v>98.017138021979036</c:v>
                </c:pt>
                <c:pt idx="837">
                  <c:v>98.017138021979235</c:v>
                </c:pt>
                <c:pt idx="838">
                  <c:v>98.017138021979179</c:v>
                </c:pt>
                <c:pt idx="839">
                  <c:v>98.017138021979164</c:v>
                </c:pt>
                <c:pt idx="840">
                  <c:v>98.017138021979264</c:v>
                </c:pt>
                <c:pt idx="841">
                  <c:v>98.017138021979235</c:v>
                </c:pt>
                <c:pt idx="842">
                  <c:v>98.017138021979477</c:v>
                </c:pt>
                <c:pt idx="843">
                  <c:v>98.01713802197979</c:v>
                </c:pt>
                <c:pt idx="844">
                  <c:v>98.017138021979861</c:v>
                </c:pt>
                <c:pt idx="845">
                  <c:v>98.017138021979889</c:v>
                </c:pt>
                <c:pt idx="846">
                  <c:v>98.017138021979846</c:v>
                </c:pt>
                <c:pt idx="847">
                  <c:v>98.017138021979775</c:v>
                </c:pt>
                <c:pt idx="848">
                  <c:v>98.017138021979676</c:v>
                </c:pt>
                <c:pt idx="849">
                  <c:v>98.017138021979619</c:v>
                </c:pt>
                <c:pt idx="850">
                  <c:v>98.017138021979505</c:v>
                </c:pt>
                <c:pt idx="851">
                  <c:v>98.017138021979449</c:v>
                </c:pt>
                <c:pt idx="852">
                  <c:v>98.017138021979335</c:v>
                </c:pt>
                <c:pt idx="853">
                  <c:v>98.017138021979278</c:v>
                </c:pt>
                <c:pt idx="854">
                  <c:v>98.017138021979235</c:v>
                </c:pt>
                <c:pt idx="855">
                  <c:v>98.017138021979164</c:v>
                </c:pt>
                <c:pt idx="856">
                  <c:v>98.017138021979207</c:v>
                </c:pt>
                <c:pt idx="857">
                  <c:v>98.017138021979164</c:v>
                </c:pt>
                <c:pt idx="858">
                  <c:v>98.017138021979193</c:v>
                </c:pt>
                <c:pt idx="859">
                  <c:v>98.01713802197915</c:v>
                </c:pt>
                <c:pt idx="860">
                  <c:v>98.017138021979093</c:v>
                </c:pt>
                <c:pt idx="861">
                  <c:v>98.017138021979079</c:v>
                </c:pt>
                <c:pt idx="862">
                  <c:v>98.01713802197898</c:v>
                </c:pt>
                <c:pt idx="863">
                  <c:v>98.017138021979022</c:v>
                </c:pt>
                <c:pt idx="864">
                  <c:v>98.017138021979065</c:v>
                </c:pt>
                <c:pt idx="865">
                  <c:v>98.017138021979164</c:v>
                </c:pt>
                <c:pt idx="866">
                  <c:v>98.017138021979378</c:v>
                </c:pt>
                <c:pt idx="867">
                  <c:v>98.017138021979505</c:v>
                </c:pt>
                <c:pt idx="868">
                  <c:v>98.017138021979477</c:v>
                </c:pt>
                <c:pt idx="869">
                  <c:v>98.017138021979406</c:v>
                </c:pt>
                <c:pt idx="870">
                  <c:v>98.017138021979306</c:v>
                </c:pt>
                <c:pt idx="871">
                  <c:v>98.01713802197925</c:v>
                </c:pt>
                <c:pt idx="872">
                  <c:v>98.017138021979534</c:v>
                </c:pt>
                <c:pt idx="873">
                  <c:v>98.01713802197942</c:v>
                </c:pt>
                <c:pt idx="874">
                  <c:v>98.017138021979392</c:v>
                </c:pt>
                <c:pt idx="875">
                  <c:v>98.017138021979349</c:v>
                </c:pt>
                <c:pt idx="876">
                  <c:v>98.017138021979235</c:v>
                </c:pt>
                <c:pt idx="877">
                  <c:v>98.017138021979207</c:v>
                </c:pt>
                <c:pt idx="878">
                  <c:v>98.017138021979306</c:v>
                </c:pt>
                <c:pt idx="879">
                  <c:v>98.017138021979321</c:v>
                </c:pt>
                <c:pt idx="880">
                  <c:v>98.017138021979221</c:v>
                </c:pt>
                <c:pt idx="881">
                  <c:v>98.01713802197915</c:v>
                </c:pt>
                <c:pt idx="882">
                  <c:v>98.017138021979136</c:v>
                </c:pt>
                <c:pt idx="883">
                  <c:v>98.017138021979292</c:v>
                </c:pt>
                <c:pt idx="884">
                  <c:v>98.017138021979278</c:v>
                </c:pt>
                <c:pt idx="885">
                  <c:v>98.017138021979278</c:v>
                </c:pt>
                <c:pt idx="886">
                  <c:v>98.017138021979221</c:v>
                </c:pt>
                <c:pt idx="887">
                  <c:v>98.01713802197925</c:v>
                </c:pt>
                <c:pt idx="888">
                  <c:v>98.017138021979207</c:v>
                </c:pt>
                <c:pt idx="889">
                  <c:v>98.017138021979193</c:v>
                </c:pt>
                <c:pt idx="890">
                  <c:v>98.01713802197915</c:v>
                </c:pt>
                <c:pt idx="891">
                  <c:v>98.01713802197915</c:v>
                </c:pt>
                <c:pt idx="892">
                  <c:v>98.017138021979136</c:v>
                </c:pt>
                <c:pt idx="893">
                  <c:v>98.017138021979093</c:v>
                </c:pt>
                <c:pt idx="894">
                  <c:v>98.017138021979036</c:v>
                </c:pt>
                <c:pt idx="895">
                  <c:v>98.017138021979264</c:v>
                </c:pt>
                <c:pt idx="896">
                  <c:v>98.017138021979306</c:v>
                </c:pt>
                <c:pt idx="897">
                  <c:v>98.017138021979235</c:v>
                </c:pt>
                <c:pt idx="898">
                  <c:v>98.017138021979179</c:v>
                </c:pt>
                <c:pt idx="899">
                  <c:v>98.017138021979122</c:v>
                </c:pt>
                <c:pt idx="900">
                  <c:v>98.017138021979093</c:v>
                </c:pt>
                <c:pt idx="901">
                  <c:v>98.017138021979065</c:v>
                </c:pt>
                <c:pt idx="902">
                  <c:v>98.017138021979093</c:v>
                </c:pt>
                <c:pt idx="903">
                  <c:v>98.017138021979108</c:v>
                </c:pt>
                <c:pt idx="904">
                  <c:v>98.017138021979065</c:v>
                </c:pt>
                <c:pt idx="905">
                  <c:v>98.017138021978994</c:v>
                </c:pt>
                <c:pt idx="906">
                  <c:v>98.017138021978923</c:v>
                </c:pt>
                <c:pt idx="907">
                  <c:v>98.017138021978894</c:v>
                </c:pt>
                <c:pt idx="908">
                  <c:v>98.017138021978909</c:v>
                </c:pt>
                <c:pt idx="909">
                  <c:v>98.017138021978894</c:v>
                </c:pt>
                <c:pt idx="910">
                  <c:v>98.017138021979051</c:v>
                </c:pt>
                <c:pt idx="911">
                  <c:v>98.017138021978965</c:v>
                </c:pt>
                <c:pt idx="912">
                  <c:v>98.017138021978965</c:v>
                </c:pt>
                <c:pt idx="913">
                  <c:v>98.017138021979122</c:v>
                </c:pt>
                <c:pt idx="914">
                  <c:v>98.017138021979093</c:v>
                </c:pt>
                <c:pt idx="915">
                  <c:v>98.017138021979108</c:v>
                </c:pt>
                <c:pt idx="916">
                  <c:v>98.017138021979079</c:v>
                </c:pt>
                <c:pt idx="917">
                  <c:v>98.017138021979036</c:v>
                </c:pt>
                <c:pt idx="918">
                  <c:v>98.017138021978965</c:v>
                </c:pt>
                <c:pt idx="919">
                  <c:v>98.017138021978937</c:v>
                </c:pt>
                <c:pt idx="920">
                  <c:v>98.017138021979079</c:v>
                </c:pt>
                <c:pt idx="921">
                  <c:v>98.017138021979008</c:v>
                </c:pt>
                <c:pt idx="922">
                  <c:v>98.017138021979036</c:v>
                </c:pt>
                <c:pt idx="923">
                  <c:v>98.017138021979008</c:v>
                </c:pt>
                <c:pt idx="924">
                  <c:v>98.017138021979051</c:v>
                </c:pt>
                <c:pt idx="925">
                  <c:v>98.017138021979335</c:v>
                </c:pt>
                <c:pt idx="926">
                  <c:v>98.017138021979264</c:v>
                </c:pt>
                <c:pt idx="927">
                  <c:v>98.017138021979179</c:v>
                </c:pt>
                <c:pt idx="928">
                  <c:v>98.017138021979207</c:v>
                </c:pt>
                <c:pt idx="929">
                  <c:v>98.01713802197925</c:v>
                </c:pt>
                <c:pt idx="930">
                  <c:v>98.017138021979235</c:v>
                </c:pt>
                <c:pt idx="931">
                  <c:v>98.017138021979207</c:v>
                </c:pt>
                <c:pt idx="932">
                  <c:v>98.017138021979221</c:v>
                </c:pt>
                <c:pt idx="933">
                  <c:v>98.017138021979179</c:v>
                </c:pt>
                <c:pt idx="934">
                  <c:v>98.017138021979108</c:v>
                </c:pt>
                <c:pt idx="935">
                  <c:v>98.017138021979179</c:v>
                </c:pt>
                <c:pt idx="936">
                  <c:v>98.017138021979434</c:v>
                </c:pt>
                <c:pt idx="937">
                  <c:v>98.017138021979363</c:v>
                </c:pt>
                <c:pt idx="938">
                  <c:v>98.017138021979278</c:v>
                </c:pt>
                <c:pt idx="939">
                  <c:v>98.017138021979207</c:v>
                </c:pt>
                <c:pt idx="940">
                  <c:v>98.017138021979221</c:v>
                </c:pt>
                <c:pt idx="941">
                  <c:v>98.017138021979136</c:v>
                </c:pt>
                <c:pt idx="942">
                  <c:v>98.017138021979108</c:v>
                </c:pt>
                <c:pt idx="943">
                  <c:v>98.017138021979065</c:v>
                </c:pt>
                <c:pt idx="944">
                  <c:v>98.01713802197898</c:v>
                </c:pt>
                <c:pt idx="945">
                  <c:v>98.017138021978951</c:v>
                </c:pt>
                <c:pt idx="946">
                  <c:v>98.017138021978923</c:v>
                </c:pt>
                <c:pt idx="947">
                  <c:v>98.017138021978894</c:v>
                </c:pt>
                <c:pt idx="948">
                  <c:v>98.01713802197888</c:v>
                </c:pt>
                <c:pt idx="949">
                  <c:v>98.017138021978994</c:v>
                </c:pt>
                <c:pt idx="950">
                  <c:v>98.017138021978994</c:v>
                </c:pt>
                <c:pt idx="951">
                  <c:v>98.017138021979022</c:v>
                </c:pt>
                <c:pt idx="952">
                  <c:v>98.017138021978965</c:v>
                </c:pt>
                <c:pt idx="953">
                  <c:v>98.017138021979122</c:v>
                </c:pt>
                <c:pt idx="954">
                  <c:v>98.017138021979108</c:v>
                </c:pt>
                <c:pt idx="955">
                  <c:v>98.017138021979065</c:v>
                </c:pt>
                <c:pt idx="956">
                  <c:v>98.017138021978965</c:v>
                </c:pt>
                <c:pt idx="957">
                  <c:v>98.017138021978937</c:v>
                </c:pt>
                <c:pt idx="958">
                  <c:v>98.017138021978937</c:v>
                </c:pt>
                <c:pt idx="959">
                  <c:v>98.017138021979093</c:v>
                </c:pt>
                <c:pt idx="960">
                  <c:v>98.017138021979221</c:v>
                </c:pt>
                <c:pt idx="961">
                  <c:v>98.01713802197925</c:v>
                </c:pt>
                <c:pt idx="962">
                  <c:v>98.017138021979179</c:v>
                </c:pt>
                <c:pt idx="963">
                  <c:v>98.017138021979136</c:v>
                </c:pt>
                <c:pt idx="964">
                  <c:v>98.017138021979221</c:v>
                </c:pt>
                <c:pt idx="965">
                  <c:v>98.01713802197925</c:v>
                </c:pt>
                <c:pt idx="966">
                  <c:v>98.017138021979235</c:v>
                </c:pt>
                <c:pt idx="967">
                  <c:v>98.017138021979235</c:v>
                </c:pt>
                <c:pt idx="968">
                  <c:v>98.017138021979108</c:v>
                </c:pt>
                <c:pt idx="969">
                  <c:v>98.017138021979207</c:v>
                </c:pt>
                <c:pt idx="970">
                  <c:v>98.01713802197915</c:v>
                </c:pt>
                <c:pt idx="971">
                  <c:v>98.017138021979108</c:v>
                </c:pt>
                <c:pt idx="972">
                  <c:v>98.017138021979051</c:v>
                </c:pt>
                <c:pt idx="973">
                  <c:v>98.01713802197915</c:v>
                </c:pt>
                <c:pt idx="974">
                  <c:v>98.017138021979079</c:v>
                </c:pt>
                <c:pt idx="975">
                  <c:v>98.017138021979022</c:v>
                </c:pt>
                <c:pt idx="976">
                  <c:v>98.017138021978994</c:v>
                </c:pt>
                <c:pt idx="977">
                  <c:v>98.017138021979065</c:v>
                </c:pt>
                <c:pt idx="978">
                  <c:v>98.017138021979164</c:v>
                </c:pt>
                <c:pt idx="979">
                  <c:v>98.01713802197915</c:v>
                </c:pt>
                <c:pt idx="980">
                  <c:v>98.01713802197915</c:v>
                </c:pt>
                <c:pt idx="981">
                  <c:v>98.01713802197925</c:v>
                </c:pt>
                <c:pt idx="982">
                  <c:v>98.017138021979292</c:v>
                </c:pt>
                <c:pt idx="983">
                  <c:v>98.017138021979235</c:v>
                </c:pt>
                <c:pt idx="984">
                  <c:v>98.017138021979164</c:v>
                </c:pt>
                <c:pt idx="985">
                  <c:v>98.017138021979093</c:v>
                </c:pt>
                <c:pt idx="986">
                  <c:v>98.017138021979051</c:v>
                </c:pt>
                <c:pt idx="987">
                  <c:v>98.017138021979036</c:v>
                </c:pt>
                <c:pt idx="988">
                  <c:v>98.017138021978951</c:v>
                </c:pt>
                <c:pt idx="989">
                  <c:v>98.017138021978951</c:v>
                </c:pt>
                <c:pt idx="990">
                  <c:v>98.017138021979193</c:v>
                </c:pt>
                <c:pt idx="991">
                  <c:v>98.017138021979335</c:v>
                </c:pt>
                <c:pt idx="992">
                  <c:v>98.017138021979292</c:v>
                </c:pt>
                <c:pt idx="993">
                  <c:v>98.017138021979378</c:v>
                </c:pt>
                <c:pt idx="994">
                  <c:v>98.017138021979349</c:v>
                </c:pt>
                <c:pt idx="995">
                  <c:v>98.01713802197925</c:v>
                </c:pt>
                <c:pt idx="996">
                  <c:v>98.017138021979193</c:v>
                </c:pt>
                <c:pt idx="997">
                  <c:v>98.017138021979207</c:v>
                </c:pt>
                <c:pt idx="998">
                  <c:v>98.017138021979392</c:v>
                </c:pt>
                <c:pt idx="999">
                  <c:v>98.017138021979349</c:v>
                </c:pt>
                <c:pt idx="1000">
                  <c:v>98.017138021979562</c:v>
                </c:pt>
                <c:pt idx="1001">
                  <c:v>98.017138021979662</c:v>
                </c:pt>
                <c:pt idx="1002">
                  <c:v>98.01713802197969</c:v>
                </c:pt>
                <c:pt idx="1003">
                  <c:v>98.017138021979576</c:v>
                </c:pt>
                <c:pt idx="1004">
                  <c:v>98.017138021979534</c:v>
                </c:pt>
                <c:pt idx="1005">
                  <c:v>98.017138021979576</c:v>
                </c:pt>
                <c:pt idx="1006">
                  <c:v>98.017138021979704</c:v>
                </c:pt>
                <c:pt idx="1007">
                  <c:v>98.017138021979648</c:v>
                </c:pt>
                <c:pt idx="1008">
                  <c:v>98.017138021979562</c:v>
                </c:pt>
                <c:pt idx="1009">
                  <c:v>98.01713802197942</c:v>
                </c:pt>
                <c:pt idx="1010">
                  <c:v>98.017138021979378</c:v>
                </c:pt>
                <c:pt idx="1011">
                  <c:v>98.017138021979321</c:v>
                </c:pt>
                <c:pt idx="1012">
                  <c:v>98.01713802197925</c:v>
                </c:pt>
                <c:pt idx="1013">
                  <c:v>98.017138021979179</c:v>
                </c:pt>
                <c:pt idx="1014">
                  <c:v>97.511620780584735</c:v>
                </c:pt>
                <c:pt idx="1015">
                  <c:v>96.561854624348214</c:v>
                </c:pt>
                <c:pt idx="1016">
                  <c:v>94.892038983852515</c:v>
                </c:pt>
                <c:pt idx="1017">
                  <c:v>92.202845683116365</c:v>
                </c:pt>
                <c:pt idx="1018">
                  <c:v>88.577992826664271</c:v>
                </c:pt>
                <c:pt idx="1019">
                  <c:v>84.362699766616871</c:v>
                </c:pt>
                <c:pt idx="1020">
                  <c:v>79.815347212048081</c:v>
                </c:pt>
                <c:pt idx="1021">
                  <c:v>75.126732963222949</c:v>
                </c:pt>
                <c:pt idx="1022">
                  <c:v>70.435636706666301</c:v>
                </c:pt>
                <c:pt idx="1023">
                  <c:v>65.840989059027422</c:v>
                </c:pt>
                <c:pt idx="1024">
                  <c:v>61.411312183783828</c:v>
                </c:pt>
                <c:pt idx="1025">
                  <c:v>57.19204570391296</c:v>
                </c:pt>
                <c:pt idx="1026">
                  <c:v>53.211233488281124</c:v>
                </c:pt>
                <c:pt idx="1027">
                  <c:v>49.483937019441605</c:v>
                </c:pt>
                <c:pt idx="1028">
                  <c:v>46.01564139568849</c:v>
                </c:pt>
                <c:pt idx="1029">
                  <c:v>42.804881794695412</c:v>
                </c:pt>
                <c:pt idx="1030">
                  <c:v>39.845260301877623</c:v>
                </c:pt>
                <c:pt idx="1031">
                  <c:v>37.126986612440497</c:v>
                </c:pt>
                <c:pt idx="1032">
                  <c:v>34.638047934450313</c:v>
                </c:pt>
                <c:pt idx="1033">
                  <c:v>32.365090544041465</c:v>
                </c:pt>
                <c:pt idx="1034">
                  <c:v>30.294077440657652</c:v>
                </c:pt>
                <c:pt idx="1035">
                  <c:v>28.410772635024674</c:v>
                </c:pt>
                <c:pt idx="1036">
                  <c:v>26.701091665318007</c:v>
                </c:pt>
                <c:pt idx="1037">
                  <c:v>25.151349311296634</c:v>
                </c:pt>
                <c:pt idx="1038">
                  <c:v>23.748428711580388</c:v>
                </c:pt>
                <c:pt idx="1039">
                  <c:v>22.47989078492607</c:v>
                </c:pt>
                <c:pt idx="1040">
                  <c:v>21.334038682240863</c:v>
                </c:pt>
                <c:pt idx="1041">
                  <c:v>20.299948718287123</c:v>
                </c:pt>
                <c:pt idx="1042">
                  <c:v>19.367476659475138</c:v>
                </c:pt>
                <c:pt idx="1043">
                  <c:v>18.527246224389064</c:v>
                </c:pt>
                <c:pt idx="1044">
                  <c:v>17.793112264893139</c:v>
                </c:pt>
                <c:pt idx="1045">
                  <c:v>17.188797034021672</c:v>
                </c:pt>
                <c:pt idx="1046">
                  <c:v>16.692054610297241</c:v>
                </c:pt>
                <c:pt idx="1047">
                  <c:v>16.283492160478581</c:v>
                </c:pt>
                <c:pt idx="1048">
                  <c:v>15.947242995825798</c:v>
                </c:pt>
                <c:pt idx="1049">
                  <c:v>15.670321112395978</c:v>
                </c:pt>
                <c:pt idx="1050">
                  <c:v>15.442094650914781</c:v>
                </c:pt>
                <c:pt idx="1051">
                  <c:v>15.253856209549834</c:v>
                </c:pt>
                <c:pt idx="1052">
                  <c:v>15.098472061120093</c:v>
                </c:pt>
                <c:pt idx="1053">
                  <c:v>14.970095686171344</c:v>
                </c:pt>
                <c:pt idx="1054">
                  <c:v>14.863933755150747</c:v>
                </c:pt>
                <c:pt idx="1055">
                  <c:v>14.776054900306784</c:v>
                </c:pt>
                <c:pt idx="1056">
                  <c:v>14.703233409983849</c:v>
                </c:pt>
                <c:pt idx="1057">
                  <c:v>14.642821434125567</c:v>
                </c:pt>
                <c:pt idx="1058">
                  <c:v>14.592644473958275</c:v>
                </c:pt>
                <c:pt idx="1059">
                  <c:v>14.55091589247747</c:v>
                </c:pt>
                <c:pt idx="1060">
                  <c:v>14.516166967030255</c:v>
                </c:pt>
                <c:pt idx="1061">
                  <c:v>14.487189644599937</c:v>
                </c:pt>
                <c:pt idx="1062">
                  <c:v>14.462989681491999</c:v>
                </c:pt>
                <c:pt idx="1063">
                  <c:v>14.442748274082529</c:v>
                </c:pt>
                <c:pt idx="1064">
                  <c:v>14.425790633955259</c:v>
                </c:pt>
                <c:pt idx="1065">
                  <c:v>14.411560243652845</c:v>
                </c:pt>
                <c:pt idx="1066">
                  <c:v>14.399597760210769</c:v>
                </c:pt>
                <c:pt idx="1067">
                  <c:v>14.389523722205137</c:v>
                </c:pt>
                <c:pt idx="1068">
                  <c:v>14.381024370061501</c:v>
                </c:pt>
                <c:pt idx="1069">
                  <c:v>14.373840015181155</c:v>
                </c:pt>
                <c:pt idx="1070">
                  <c:v>14.367755496246053</c:v>
                </c:pt>
                <c:pt idx="1071">
                  <c:v>14.362592345073667</c:v>
                </c:pt>
                <c:pt idx="1072">
                  <c:v>14.358202353064</c:v>
                </c:pt>
                <c:pt idx="1073">
                  <c:v>14.354462285420936</c:v>
                </c:pt>
                <c:pt idx="1074">
                  <c:v>14.351269536228751</c:v>
                </c:pt>
                <c:pt idx="1075">
                  <c:v>14.34853855500282</c:v>
                </c:pt>
                <c:pt idx="1076">
                  <c:v>14.346197906034506</c:v>
                </c:pt>
                <c:pt idx="1077">
                  <c:v>14.344187846958562</c:v>
                </c:pt>
                <c:pt idx="1078">
                  <c:v>14.342458333522615</c:v>
                </c:pt>
                <c:pt idx="1079">
                  <c:v>14.340967374341439</c:v>
                </c:pt>
                <c:pt idx="1080">
                  <c:v>14.339679673184172</c:v>
                </c:pt>
                <c:pt idx="1081">
                  <c:v>14.338565507596229</c:v>
                </c:pt>
                <c:pt idx="1082">
                  <c:v>14.337599801878056</c:v>
                </c:pt>
                <c:pt idx="1083">
                  <c:v>14.336761359988904</c:v>
                </c:pt>
                <c:pt idx="1084">
                  <c:v>14.336032230134085</c:v>
                </c:pt>
                <c:pt idx="1085">
                  <c:v>14.335397177827371</c:v>
                </c:pt>
                <c:pt idx="1086">
                  <c:v>14.334843248414359</c:v>
                </c:pt>
                <c:pt idx="1087">
                  <c:v>14.334359403399416</c:v>
                </c:pt>
                <c:pt idx="1088">
                  <c:v>14.33393621772518</c:v>
                </c:pt>
                <c:pt idx="1089">
                  <c:v>14.333565627434599</c:v>
                </c:pt>
                <c:pt idx="1090">
                  <c:v>14.333240719017871</c:v>
                </c:pt>
                <c:pt idx="1091">
                  <c:v>14.33295555328387</c:v>
                </c:pt>
                <c:pt idx="1092">
                  <c:v>14.332705017857656</c:v>
                </c:pt>
                <c:pt idx="1093">
                  <c:v>14.33248470344097</c:v>
                </c:pt>
                <c:pt idx="1094">
                  <c:v>14.332290799824982</c:v>
                </c:pt>
                <c:pt idx="1095">
                  <c:v>14.332120008340066</c:v>
                </c:pt>
                <c:pt idx="1096">
                  <c:v>14.331969467994339</c:v>
                </c:pt>
                <c:pt idx="1097">
                  <c:v>14.331836693079277</c:v>
                </c:pt>
                <c:pt idx="1098">
                  <c:v>14.331719520302766</c:v>
                </c:pt>
                <c:pt idx="1099">
                  <c:v>14.331616063939448</c:v>
                </c:pt>
                <c:pt idx="1100">
                  <c:v>14.331524677694961</c:v>
                </c:pt>
                <c:pt idx="1101">
                  <c:v>14.331443922212111</c:v>
                </c:pt>
                <c:pt idx="1102">
                  <c:v>14.331372537322943</c:v>
                </c:pt>
                <c:pt idx="1103">
                  <c:v>14.331309418311942</c:v>
                </c:pt>
                <c:pt idx="1104">
                  <c:v>14.331253595557078</c:v>
                </c:pt>
                <c:pt idx="1105">
                  <c:v>14.331204217042416</c:v>
                </c:pt>
                <c:pt idx="1106">
                  <c:v>14.331160533300542</c:v>
                </c:pt>
                <c:pt idx="1107">
                  <c:v>14.33112188442424</c:v>
                </c:pt>
                <c:pt idx="1108">
                  <c:v>14.331087688834078</c:v>
                </c:pt>
                <c:pt idx="1109">
                  <c:v>14.331057433553278</c:v>
                </c:pt>
                <c:pt idx="1110">
                  <c:v>14.331030665777071</c:v>
                </c:pt>
                <c:pt idx="1111">
                  <c:v>14.331006985524519</c:v>
                </c:pt>
                <c:pt idx="1112">
                  <c:v>14.330986039283831</c:v>
                </c:pt>
                <c:pt idx="1113">
                  <c:v>14.330967514397951</c:v>
                </c:pt>
                <c:pt idx="1114">
                  <c:v>14.330951134234317</c:v>
                </c:pt>
                <c:pt idx="1115">
                  <c:v>14.33093665390949</c:v>
                </c:pt>
                <c:pt idx="1116">
                  <c:v>14.330923856566594</c:v>
                </c:pt>
                <c:pt idx="1117">
                  <c:v>14.330912550099793</c:v>
                </c:pt>
                <c:pt idx="1118">
                  <c:v>14.330902564281566</c:v>
                </c:pt>
                <c:pt idx="1119">
                  <c:v>14.330893748238006</c:v>
                </c:pt>
                <c:pt idx="1120">
                  <c:v>14.330885968214988</c:v>
                </c:pt>
                <c:pt idx="1121">
                  <c:v>14.33087910562344</c:v>
                </c:pt>
                <c:pt idx="1122">
                  <c:v>14.330873055303146</c:v>
                </c:pt>
                <c:pt idx="1123">
                  <c:v>14.33086772399975</c:v>
                </c:pt>
                <c:pt idx="1124">
                  <c:v>14.330863029010887</c:v>
                </c:pt>
                <c:pt idx="1125">
                  <c:v>14.330858896991254</c:v>
                </c:pt>
                <c:pt idx="1126">
                  <c:v>14.330855262898471</c:v>
                </c:pt>
                <c:pt idx="1127">
                  <c:v>14.330852069056967</c:v>
                </c:pt>
                <c:pt idx="1128">
                  <c:v>14.330849264325305</c:v>
                </c:pt>
                <c:pt idx="1129">
                  <c:v>14.330846803365525</c:v>
                </c:pt>
                <c:pt idx="1130">
                  <c:v>14.330844645988929</c:v>
                </c:pt>
                <c:pt idx="1131">
                  <c:v>14.330842756577747</c:v>
                </c:pt>
                <c:pt idx="1132">
                  <c:v>14.330841103572105</c:v>
                </c:pt>
                <c:pt idx="1133">
                  <c:v>14.330839659015684</c:v>
                </c:pt>
                <c:pt idx="1134">
                  <c:v>14.330838398149814</c:v>
                </c:pt>
                <c:pt idx="1135">
                  <c:v>14.330837299054764</c:v>
                </c:pt>
                <c:pt idx="1136">
                  <c:v>14.330836342330702</c:v>
                </c:pt>
                <c:pt idx="1137">
                  <c:v>14.330835510813895</c:v>
                </c:pt>
                <c:pt idx="1138">
                  <c:v>14.330834789324957</c:v>
                </c:pt>
                <c:pt idx="1139">
                  <c:v>14.330834164444521</c:v>
                </c:pt>
                <c:pt idx="1140">
                  <c:v>14.33083362431706</c:v>
                </c:pt>
                <c:pt idx="1141">
                  <c:v>14.330833158469577</c:v>
                </c:pt>
                <c:pt idx="1142">
                  <c:v>14.33083275765792</c:v>
                </c:pt>
                <c:pt idx="1143">
                  <c:v>14.330832413726476</c:v>
                </c:pt>
                <c:pt idx="1144">
                  <c:v>14.330832119483986</c:v>
                </c:pt>
                <c:pt idx="1145">
                  <c:v>14.330831868593741</c:v>
                </c:pt>
                <c:pt idx="1146">
                  <c:v>14.330831655475498</c:v>
                </c:pt>
                <c:pt idx="1147">
                  <c:v>14.330831475218771</c:v>
                </c:pt>
                <c:pt idx="1148">
                  <c:v>14.330831323505922</c:v>
                </c:pt>
                <c:pt idx="1149">
                  <c:v>14.330831196543294</c:v>
                </c:pt>
                <c:pt idx="1150">
                  <c:v>14.330831091000682</c:v>
                </c:pt>
                <c:pt idx="1151">
                  <c:v>14.330831003957396</c:v>
                </c:pt>
                <c:pt idx="1152">
                  <c:v>14.330830932854475</c:v>
                </c:pt>
                <c:pt idx="1153">
                  <c:v>14.33083087545204</c:v>
                </c:pt>
                <c:pt idx="1154">
                  <c:v>14.330830829792022</c:v>
                </c:pt>
                <c:pt idx="1155">
                  <c:v>14.330830794164541</c:v>
                </c:pt>
                <c:pt idx="1156">
                  <c:v>14.330830767078494</c:v>
                </c:pt>
                <c:pt idx="1157">
                  <c:v>14.330830747235527</c:v>
                </c:pt>
                <c:pt idx="1158">
                  <c:v>14.330830733506707</c:v>
                </c:pt>
                <c:pt idx="1159">
                  <c:v>14.330830724912024</c:v>
                </c:pt>
                <c:pt idx="1160">
                  <c:v>14.33083072060233</c:v>
                </c:pt>
                <c:pt idx="1161">
                  <c:v>14.330830719843469</c:v>
                </c:pt>
                <c:pt idx="1162">
                  <c:v>14.330830722001819</c:v>
                </c:pt>
                <c:pt idx="1163">
                  <c:v>14.330830726531982</c:v>
                </c:pt>
                <c:pt idx="1164">
                  <c:v>14.33083073296576</c:v>
                </c:pt>
                <c:pt idx="1165">
                  <c:v>14.33083074090238</c:v>
                </c:pt>
                <c:pt idx="1166">
                  <c:v>14.330830749999894</c:v>
                </c:pt>
                <c:pt idx="1167">
                  <c:v>14.330830759967659</c:v>
                </c:pt>
                <c:pt idx="1168">
                  <c:v>14.330830770559713</c:v>
                </c:pt>
                <c:pt idx="1169">
                  <c:v>14.330830781568823</c:v>
                </c:pt>
                <c:pt idx="1170">
                  <c:v>14.330830792821361</c:v>
                </c:pt>
                <c:pt idx="1171">
                  <c:v>14.330830804172958</c:v>
                </c:pt>
                <c:pt idx="1172">
                  <c:v>14.330830815504223</c:v>
                </c:pt>
                <c:pt idx="1173">
                  <c:v>14.330830826717662</c:v>
                </c:pt>
                <c:pt idx="1174">
                  <c:v>14.33083083773429</c:v>
                </c:pt>
                <c:pt idx="1175">
                  <c:v>14.330830848491148</c:v>
                </c:pt>
                <c:pt idx="1176">
                  <c:v>14.330830858938983</c:v>
                </c:pt>
                <c:pt idx="1177">
                  <c:v>14.330830869040209</c:v>
                </c:pt>
                <c:pt idx="1178">
                  <c:v>14.330830878767008</c:v>
                </c:pt>
                <c:pt idx="1179">
                  <c:v>14.330830888100106</c:v>
                </c:pt>
                <c:pt idx="1180">
                  <c:v>14.330830897027045</c:v>
                </c:pt>
                <c:pt idx="1181">
                  <c:v>14.330830905541326</c:v>
                </c:pt>
                <c:pt idx="1182">
                  <c:v>14.330830913641352</c:v>
                </c:pt>
                <c:pt idx="1183">
                  <c:v>14.330830921329458</c:v>
                </c:pt>
                <c:pt idx="1184">
                  <c:v>14.330830928611233</c:v>
                </c:pt>
                <c:pt idx="1185">
                  <c:v>14.330830935494939</c:v>
                </c:pt>
                <c:pt idx="1186">
                  <c:v>14.330830941990898</c:v>
                </c:pt>
                <c:pt idx="1187">
                  <c:v>14.330830948110966</c:v>
                </c:pt>
                <c:pt idx="1188">
                  <c:v>14.330830953868315</c:v>
                </c:pt>
                <c:pt idx="1189">
                  <c:v>14.330830959276929</c:v>
                </c:pt>
                <c:pt idx="1190">
                  <c:v>14.330830964351417</c:v>
                </c:pt>
                <c:pt idx="1191">
                  <c:v>14.330830969106733</c:v>
                </c:pt>
                <c:pt idx="1192">
                  <c:v>14.330830973557987</c:v>
                </c:pt>
                <c:pt idx="1193">
                  <c:v>14.330830977720236</c:v>
                </c:pt>
                <c:pt idx="1194">
                  <c:v>14.330830981608493</c:v>
                </c:pt>
                <c:pt idx="1195">
                  <c:v>14.330830985237414</c:v>
                </c:pt>
                <c:pt idx="1196">
                  <c:v>14.330830988621418</c:v>
                </c:pt>
                <c:pt idx="1197">
                  <c:v>14.330830991774464</c:v>
                </c:pt>
                <c:pt idx="1198">
                  <c:v>14.330830994710029</c:v>
                </c:pt>
                <c:pt idx="1199">
                  <c:v>14.330830997441204</c:v>
                </c:pt>
                <c:pt idx="1200">
                  <c:v>14.330830999980437</c:v>
                </c:pt>
                <c:pt idx="1201">
                  <c:v>14.330831002339725</c:v>
                </c:pt>
                <c:pt idx="1202">
                  <c:v>14.330831004530467</c:v>
                </c:pt>
                <c:pt idx="1203">
                  <c:v>14.330831006563484</c:v>
                </c:pt>
                <c:pt idx="1204">
                  <c:v>14.330831008449147</c:v>
                </c:pt>
                <c:pt idx="1205">
                  <c:v>14.330831010197214</c:v>
                </c:pt>
                <c:pt idx="1206">
                  <c:v>14.330831011816835</c:v>
                </c:pt>
                <c:pt idx="1207">
                  <c:v>14.330831013316766</c:v>
                </c:pt>
                <c:pt idx="1208">
                  <c:v>14.330831014705236</c:v>
                </c:pt>
                <c:pt idx="1209">
                  <c:v>14.330831015990025</c:v>
                </c:pt>
                <c:pt idx="1210">
                  <c:v>14.33083101717831</c:v>
                </c:pt>
                <c:pt idx="1211">
                  <c:v>14.330831018276967</c:v>
                </c:pt>
                <c:pt idx="1212">
                  <c:v>14.330831019292338</c:v>
                </c:pt>
                <c:pt idx="1213">
                  <c:v>14.330831020225499</c:v>
                </c:pt>
                <c:pt idx="1214">
                  <c:v>14.330831021087095</c:v>
                </c:pt>
                <c:pt idx="1215">
                  <c:v>14.330831021883514</c:v>
                </c:pt>
                <c:pt idx="1216">
                  <c:v>14.330831022619337</c:v>
                </c:pt>
                <c:pt idx="1217">
                  <c:v>14.330831023298906</c:v>
                </c:pt>
                <c:pt idx="1218">
                  <c:v>14.330831023926299</c:v>
                </c:pt>
                <c:pt idx="1219">
                  <c:v>14.330831024505308</c:v>
                </c:pt>
                <c:pt idx="1220">
                  <c:v>14.330831025039469</c:v>
                </c:pt>
                <c:pt idx="1221">
                  <c:v>14.330831025529294</c:v>
                </c:pt>
                <c:pt idx="1222">
                  <c:v>14.330831025981373</c:v>
                </c:pt>
                <c:pt idx="1223">
                  <c:v>14.330831026398336</c:v>
                </c:pt>
                <c:pt idx="1224">
                  <c:v>14.33083102678251</c:v>
                </c:pt>
                <c:pt idx="1225">
                  <c:v>14.330831027137293</c:v>
                </c:pt>
                <c:pt idx="1226">
                  <c:v>14.33083102746224</c:v>
                </c:pt>
                <c:pt idx="1227">
                  <c:v>14.330831027761645</c:v>
                </c:pt>
                <c:pt idx="1228">
                  <c:v>14.330831028038084</c:v>
                </c:pt>
                <c:pt idx="1229">
                  <c:v>14.330831028291628</c:v>
                </c:pt>
                <c:pt idx="1230">
                  <c:v>14.330831028525139</c:v>
                </c:pt>
                <c:pt idx="1231">
                  <c:v>14.330831028740441</c:v>
                </c:pt>
                <c:pt idx="1232">
                  <c:v>14.330831028937601</c:v>
                </c:pt>
                <c:pt idx="1233">
                  <c:v>14.330831029119036</c:v>
                </c:pt>
                <c:pt idx="1234">
                  <c:v>14.330831029286909</c:v>
                </c:pt>
                <c:pt idx="1235">
                  <c:v>14.330831029440475</c:v>
                </c:pt>
                <c:pt idx="1236">
                  <c:v>14.330831029580665</c:v>
                </c:pt>
                <c:pt idx="1237">
                  <c:v>14.330831029710579</c:v>
                </c:pt>
                <c:pt idx="1238">
                  <c:v>14.330831029830685</c:v>
                </c:pt>
                <c:pt idx="1239">
                  <c:v>14.330831029940418</c:v>
                </c:pt>
                <c:pt idx="1240">
                  <c:v>14.330831030040688</c:v>
                </c:pt>
                <c:pt idx="1241">
                  <c:v>14.330831030133572</c:v>
                </c:pt>
                <c:pt idx="1242">
                  <c:v>14.330831030219922</c:v>
                </c:pt>
                <c:pt idx="1243">
                  <c:v>14.330831030297873</c:v>
                </c:pt>
                <c:pt idx="1244">
                  <c:v>14.330831030297873</c:v>
                </c:pt>
                <c:pt idx="1245">
                  <c:v>14.330831030297873</c:v>
                </c:pt>
                <c:pt idx="1246">
                  <c:v>14.330831030297873</c:v>
                </c:pt>
                <c:pt idx="1247">
                  <c:v>14.330831030297873</c:v>
                </c:pt>
                <c:pt idx="1248">
                  <c:v>14.330831030297873</c:v>
                </c:pt>
                <c:pt idx="1249">
                  <c:v>14.330831030297873</c:v>
                </c:pt>
                <c:pt idx="1250">
                  <c:v>14.0308310302979</c:v>
                </c:pt>
                <c:pt idx="1251">
                  <c:v>13.7308310302979</c:v>
                </c:pt>
                <c:pt idx="1252">
                  <c:v>13.330831030297899</c:v>
                </c:pt>
                <c:pt idx="1253">
                  <c:v>13.0308310302979</c:v>
                </c:pt>
                <c:pt idx="1254">
                  <c:v>12.330831030297899</c:v>
                </c:pt>
                <c:pt idx="1255">
                  <c:v>11.330831030297899</c:v>
                </c:pt>
                <c:pt idx="1256">
                  <c:v>10.080831030297899</c:v>
                </c:pt>
                <c:pt idx="1257">
                  <c:v>9.1681079421483496</c:v>
                </c:pt>
                <c:pt idx="1258">
                  <c:v>8.9725766587881495</c:v>
                </c:pt>
                <c:pt idx="1259">
                  <c:v>8.5918886219963007</c:v>
                </c:pt>
                <c:pt idx="1260">
                  <c:v>7.4918886219963001</c:v>
                </c:pt>
                <c:pt idx="1261">
                  <c:v>6.46381378406699</c:v>
                </c:pt>
                <c:pt idx="1262">
                  <c:v>5.3334517603481997</c:v>
                </c:pt>
                <c:pt idx="1263">
                  <c:v>5.3234517603481999</c:v>
                </c:pt>
                <c:pt idx="1264">
                  <c:v>5.2334517603482</c:v>
                </c:pt>
                <c:pt idx="1265">
                  <c:v>5.1334517603482004</c:v>
                </c:pt>
                <c:pt idx="1266">
                  <c:v>4.7518677628786898</c:v>
                </c:pt>
                <c:pt idx="1267">
                  <c:v>4.7518677628786898</c:v>
                </c:pt>
                <c:pt idx="1268">
                  <c:v>4.5518677628786897</c:v>
                </c:pt>
                <c:pt idx="1269">
                  <c:v>4.45186776287869</c:v>
                </c:pt>
                <c:pt idx="1270">
                  <c:v>4.3518677628786904</c:v>
                </c:pt>
                <c:pt idx="1271">
                  <c:v>4.2518677628786898</c:v>
                </c:pt>
                <c:pt idx="1272">
                  <c:v>4.1518677628786902</c:v>
                </c:pt>
                <c:pt idx="1273">
                  <c:v>4.1151867762878602</c:v>
                </c:pt>
                <c:pt idx="1274">
                  <c:v>4.0518677628786897</c:v>
                </c:pt>
                <c:pt idx="1275">
                  <c:v>4.0081760986237498</c:v>
                </c:pt>
                <c:pt idx="1276">
                  <c:v>3.9912985464382298</c:v>
                </c:pt>
                <c:pt idx="1277">
                  <c:v>3.5119491529526599</c:v>
                </c:pt>
                <c:pt idx="1278">
                  <c:v>3.4224896898846899</c:v>
                </c:pt>
                <c:pt idx="1279">
                  <c:v>3.3306029902410055</c:v>
                </c:pt>
                <c:pt idx="1280">
                  <c:v>3.3366513900209642</c:v>
                </c:pt>
                <c:pt idx="1281">
                  <c:v>3.3349378466523198</c:v>
                </c:pt>
                <c:pt idx="1282">
                  <c:v>3.3437168313438241</c:v>
                </c:pt>
                <c:pt idx="1283">
                  <c:v>3.3462539779154352</c:v>
                </c:pt>
                <c:pt idx="1284">
                  <c:v>3.3490736815416264</c:v>
                </c:pt>
                <c:pt idx="1285">
                  <c:v>3.3510157507115004</c:v>
                </c:pt>
                <c:pt idx="1286">
                  <c:v>3.3501842058341995</c:v>
                </c:pt>
                <c:pt idx="1287">
                  <c:v>3.3475069053238937</c:v>
                </c:pt>
                <c:pt idx="1288">
                  <c:v>3.3436975226330632</c:v>
                </c:pt>
                <c:pt idx="1289">
                  <c:v>3.3391949864701607</c:v>
                </c:pt>
                <c:pt idx="1290">
                  <c:v>3.334256790841597</c:v>
                </c:pt>
                <c:pt idx="1291">
                  <c:v>3.3290341884798176</c:v>
                </c:pt>
                <c:pt idx="1292">
                  <c:v>3.3236181705379764</c:v>
                </c:pt>
                <c:pt idx="1293">
                  <c:v>3.3181584701744868</c:v>
                </c:pt>
                <c:pt idx="1294">
                  <c:v>3.3127362272857233</c:v>
                </c:pt>
                <c:pt idx="1295">
                  <c:v>3.3073072661506271</c:v>
                </c:pt>
                <c:pt idx="1296">
                  <c:v>3.3018406652846859</c:v>
                </c:pt>
                <c:pt idx="1297">
                  <c:v>3.2963191545285175</c:v>
                </c:pt>
                <c:pt idx="1298">
                  <c:v>3.2907363394163824</c:v>
                </c:pt>
                <c:pt idx="1299">
                  <c:v>3.2850937382263652</c:v>
                </c:pt>
                <c:pt idx="1300">
                  <c:v>3.2793982008609182</c:v>
                </c:pt>
                <c:pt idx="1301">
                  <c:v>3.2736598518920146</c:v>
                </c:pt>
                <c:pt idx="1302">
                  <c:v>3.2678905409238932</c:v>
                </c:pt>
                <c:pt idx="1303">
                  <c:v>3.2621027280190065</c:v>
                </c:pt>
                <c:pt idx="1304">
                  <c:v>3.2563087189334765</c:v>
                </c:pt>
                <c:pt idx="1305">
                  <c:v>3.2505201695816588</c:v>
                </c:pt>
                <c:pt idx="1306">
                  <c:v>3.2447477916241145</c:v>
                </c:pt>
                <c:pt idx="1307">
                  <c:v>3.2390012031866773</c:v>
                </c:pt>
                <c:pt idx="1308">
                  <c:v>3.2332888808655977</c:v>
                </c:pt>
                <c:pt idx="1309">
                  <c:v>3.227618179416389</c:v>
                </c:pt>
                <c:pt idx="1310">
                  <c:v>3.221995393989519</c:v>
                </c:pt>
                <c:pt idx="1311">
                  <c:v>3.2164258469348801</c:v>
                </c:pt>
                <c:pt idx="1312">
                  <c:v>3.2109139863496559</c:v>
                </c:pt>
                <c:pt idx="1313">
                  <c:v>3.2055734426974367</c:v>
                </c:pt>
                <c:pt idx="1314">
                  <c:v>3.2016070838983937</c:v>
                </c:pt>
                <c:pt idx="1315">
                  <c:v>3.1973152703758267</c:v>
                </c:pt>
                <c:pt idx="1316">
                  <c:v>3.1928104366360941</c:v>
                </c:pt>
                <c:pt idx="1317">
                  <c:v>3.1881441564678514</c:v>
                </c:pt>
                <c:pt idx="1318">
                  <c:v>3.1833600655094925</c:v>
                </c:pt>
                <c:pt idx="1319">
                  <c:v>3.1784960989705144</c:v>
                </c:pt>
                <c:pt idx="1320">
                  <c:v>3.1735848781737501</c:v>
                </c:pt>
                <c:pt idx="1321">
                  <c:v>3.1686541065964264</c:v>
                </c:pt>
                <c:pt idx="1322">
                  <c:v>3.1637270086835234</c:v>
                </c:pt>
                <c:pt idx="1323">
                  <c:v>3.1588227878188828</c:v>
                </c:pt>
                <c:pt idx="1324">
                  <c:v>3.1539570843604334</c:v>
                </c:pt>
                <c:pt idx="1325">
                  <c:v>3.1491424199622151</c:v>
                </c:pt>
                <c:pt idx="1326">
                  <c:v>3.1443886183016212</c:v>
                </c:pt>
                <c:pt idx="1327">
                  <c:v>3.139703195946316</c:v>
                </c:pt>
                <c:pt idx="1328">
                  <c:v>3.1350917191695395</c:v>
                </c:pt>
                <c:pt idx="1329">
                  <c:v>3.1305581251073984</c:v>
                </c:pt>
                <c:pt idx="1330">
                  <c:v>3.1261050068110192</c:v>
                </c:pt>
                <c:pt idx="1331">
                  <c:v>3.1217338631627918</c:v>
                </c:pt>
                <c:pt idx="1332">
                  <c:v>3.1174453153207629</c:v>
                </c:pt>
                <c:pt idx="1333">
                  <c:v>3.1132392920533447</c:v>
                </c:pt>
                <c:pt idx="1334">
                  <c:v>3.1091151864926556</c:v>
                </c:pt>
                <c:pt idx="1335">
                  <c:v>3.1050719874106028</c:v>
                </c:pt>
                <c:pt idx="1336">
                  <c:v>3.1011083874814132</c:v>
                </c:pt>
                <c:pt idx="1337">
                  <c:v>3.0972228718129031</c:v>
                </c:pt>
                <c:pt idx="1338">
                  <c:v>3.0934137889801376</c:v>
                </c:pt>
                <c:pt idx="1339">
                  <c:v>3.089679407393124</c:v>
                </c:pt>
                <c:pt idx="1340">
                  <c:v>3.086017959093867</c:v>
                </c:pt>
                <c:pt idx="1341">
                  <c:v>3.0824276730978695</c:v>
                </c:pt>
                <c:pt idx="1342">
                  <c:v>3.0789068001305413</c:v>
                </c:pt>
                <c:pt idx="1343">
                  <c:v>3.0754536302977025</c:v>
                </c:pt>
                <c:pt idx="1344">
                  <c:v>3.0720665051189018</c:v>
                </c:pt>
                <c:pt idx="1345">
                  <c:v>3.0687438250868242</c:v>
                </c:pt>
                <c:pt idx="1346">
                  <c:v>3.065484053692122</c:v>
                </c:pt>
                <c:pt idx="1347">
                  <c:v>3.0622857189492874</c:v>
                </c:pt>
                <c:pt idx="1348">
                  <c:v>3.0591474127357325</c:v>
                </c:pt>
                <c:pt idx="1349">
                  <c:v>3.056067788946276</c:v>
                </c:pt>
                <c:pt idx="1350">
                  <c:v>3.0530455605525968</c:v>
                </c:pt>
                <c:pt idx="1351">
                  <c:v>3.0500794961537419</c:v>
                </c:pt>
                <c:pt idx="1352">
                  <c:v>3.0471684160929406</c:v>
                </c:pt>
                <c:pt idx="1353">
                  <c:v>3.0443111885591274</c:v>
                </c:pt>
                <c:pt idx="1354">
                  <c:v>3.0415067256329826</c:v>
                </c:pt>
                <c:pt idx="1355">
                  <c:v>3.0387539795886016</c:v>
                </c:pt>
                <c:pt idx="1356">
                  <c:v>3.0360519392812506</c:v>
                </c:pt>
                <c:pt idx="1357">
                  <c:v>3.0333996269051888</c:v>
                </c:pt>
                <c:pt idx="1358">
                  <c:v>3.0307960949814334</c:v>
                </c:pt>
                <c:pt idx="1359">
                  <c:v>3.0282404236741045</c:v>
                </c:pt>
                <c:pt idx="1360">
                  <c:v>3.0257317184094643</c:v>
                </c:pt>
                <c:pt idx="1361">
                  <c:v>3.0232691077131051</c:v>
                </c:pt>
                <c:pt idx="1362">
                  <c:v>3.0208517414310103</c:v>
                </c:pt>
                <c:pt idx="1363">
                  <c:v>3.0184787890875104</c:v>
                </c:pt>
                <c:pt idx="1364">
                  <c:v>3.0161494385158192</c:v>
                </c:pt>
                <c:pt idx="1365">
                  <c:v>3.0138628946431418</c:v>
                </c:pt>
                <c:pt idx="1366">
                  <c:v>3.0116183785467499</c:v>
                </c:pt>
                <c:pt idx="1367">
                  <c:v>3.0094151265418119</c:v>
                </c:pt>
                <c:pt idx="1368">
                  <c:v>3.0072523894656591</c:v>
                </c:pt>
                <c:pt idx="1369">
                  <c:v>3.0051294321056772</c:v>
                </c:pt>
                <c:pt idx="1370">
                  <c:v>3.0030455325728438</c:v>
                </c:pt>
                <c:pt idx="1371">
                  <c:v>3.0009999820143602</c:v>
                </c:pt>
                <c:pt idx="1372">
                  <c:v>2.998992084103361</c:v>
                </c:pt>
                <c:pt idx="1373">
                  <c:v>2.9970211547625532</c:v>
                </c:pt>
                <c:pt idx="1374">
                  <c:v>2.9950865219012353</c:v>
                </c:pt>
                <c:pt idx="1375">
                  <c:v>2.9931875251187763</c:v>
                </c:pt>
                <c:pt idx="1376">
                  <c:v>2.9913235155471138</c:v>
                </c:pt>
                <c:pt idx="1377">
                  <c:v>2.989493855595116</c:v>
                </c:pt>
                <c:pt idx="1378">
                  <c:v>2.9876979187599142</c:v>
                </c:pt>
                <c:pt idx="1379">
                  <c:v>2.9859350895143946</c:v>
                </c:pt>
                <c:pt idx="1380">
                  <c:v>2.9842047631070896</c:v>
                </c:pt>
                <c:pt idx="1381">
                  <c:v>2.9825063453778133</c:v>
                </c:pt>
                <c:pt idx="1382">
                  <c:v>2.9808392525879137</c:v>
                </c:pt>
                <c:pt idx="1383">
                  <c:v>2.9792029114142569</c:v>
                </c:pt>
                <c:pt idx="1384">
                  <c:v>2.9775967586138465</c:v>
                </c:pt>
                <c:pt idx="1385">
                  <c:v>2.9760202409163932</c:v>
                </c:pt>
                <c:pt idx="1386">
                  <c:v>2.9744728150321769</c:v>
                </c:pt>
                <c:pt idx="1387">
                  <c:v>2.9729539472962982</c:v>
                </c:pt>
                <c:pt idx="1388">
                  <c:v>2.9714631136024829</c:v>
                </c:pt>
                <c:pt idx="1389">
                  <c:v>2.9699997993100422</c:v>
                </c:pt>
                <c:pt idx="1390">
                  <c:v>2.9685634990235892</c:v>
                </c:pt>
                <c:pt idx="1391">
                  <c:v>2.9671537164394031</c:v>
                </c:pt>
                <c:pt idx="1392">
                  <c:v>2.9657699642615407</c:v>
                </c:pt>
                <c:pt idx="1393">
                  <c:v>2.9644117640282204</c:v>
                </c:pt>
                <c:pt idx="1394">
                  <c:v>2.9630786458442824</c:v>
                </c:pt>
                <c:pt idx="1395">
                  <c:v>2.9617701485000345</c:v>
                </c:pt>
                <c:pt idx="1396">
                  <c:v>2.9604858190536421</c:v>
                </c:pt>
                <c:pt idx="1397">
                  <c:v>2.9592252128792227</c:v>
                </c:pt>
                <c:pt idx="1398">
                  <c:v>2.95798789340577</c:v>
                </c:pt>
                <c:pt idx="1399">
                  <c:v>2.9567734320367518</c:v>
                </c:pt>
                <c:pt idx="1400">
                  <c:v>2.9555814079645537</c:v>
                </c:pt>
                <c:pt idx="1401">
                  <c:v>2.9544114081153157</c:v>
                </c:pt>
                <c:pt idx="1402">
                  <c:v>2.9532630268939899</c:v>
                </c:pt>
                <c:pt idx="1403">
                  <c:v>2.9521358661415724</c:v>
                </c:pt>
                <c:pt idx="1404">
                  <c:v>2.9510295350537357</c:v>
                </c:pt>
                <c:pt idx="1405">
                  <c:v>2.9499436498820795</c:v>
                </c:pt>
                <c:pt idx="1406">
                  <c:v>2.9488778339050263</c:v>
                </c:pt>
                <c:pt idx="1407">
                  <c:v>2.9478317173361859</c:v>
                </c:pt>
                <c:pt idx="1408">
                  <c:v>2.9468049370940101</c:v>
                </c:pt>
                <c:pt idx="1409">
                  <c:v>2.9457971368265383</c:v>
                </c:pt>
                <c:pt idx="1410">
                  <c:v>2.9448079666820957</c:v>
                </c:pt>
                <c:pt idx="1411">
                  <c:v>2.9438370832146976</c:v>
                </c:pt>
                <c:pt idx="1412">
                  <c:v>2.9428841492545068</c:v>
                </c:pt>
                <c:pt idx="1413">
                  <c:v>2.9419488338444508</c:v>
                </c:pt>
                <c:pt idx="1414">
                  <c:v>2.9410308120250104</c:v>
                </c:pt>
                <c:pt idx="1415">
                  <c:v>2.9401297649150351</c:v>
                </c:pt>
                <c:pt idx="1416">
                  <c:v>2.9392453793819238</c:v>
                </c:pt>
                <c:pt idx="1417">
                  <c:v>2.9383773480997344</c:v>
                </c:pt>
                <c:pt idx="1418">
                  <c:v>2.937525369337552</c:v>
                </c:pt>
                <c:pt idx="1419">
                  <c:v>2.9366891468921978</c:v>
                </c:pt>
                <c:pt idx="1420">
                  <c:v>2.9358683900860845</c:v>
                </c:pt>
                <c:pt idx="1421">
                  <c:v>2.9350628135002861</c:v>
                </c:pt>
                <c:pt idx="1422">
                  <c:v>2.9342721369913414</c:v>
                </c:pt>
                <c:pt idx="1423">
                  <c:v>2.9334960855026746</c:v>
                </c:pt>
                <c:pt idx="1424">
                  <c:v>2.9327343891270976</c:v>
                </c:pt>
                <c:pt idx="1425">
                  <c:v>2.9319867828441799</c:v>
                </c:pt>
                <c:pt idx="1426">
                  <c:v>2.9312530065216906</c:v>
                </c:pt>
                <c:pt idx="1427">
                  <c:v>2.9305328048291921</c:v>
                </c:pt>
                <c:pt idx="1428">
                  <c:v>2.9298259271211275</c:v>
                </c:pt>
                <c:pt idx="1429">
                  <c:v>2.9291321273563904</c:v>
                </c:pt>
                <c:pt idx="1430">
                  <c:v>2.9284511639987025</c:v>
                </c:pt>
                <c:pt idx="1431">
                  <c:v>2.9277827999644783</c:v>
                </c:pt>
                <c:pt idx="1432">
                  <c:v>2.9271268025915935</c:v>
                </c:pt>
                <c:pt idx="1433">
                  <c:v>2.9264829434063167</c:v>
                </c:pt>
                <c:pt idx="1434">
                  <c:v>2.9258509982081145</c:v>
                </c:pt>
                <c:pt idx="1435">
                  <c:v>2.9252307468817573</c:v>
                </c:pt>
                <c:pt idx="1436">
                  <c:v>2.924621973396238</c:v>
                </c:pt>
                <c:pt idx="1437">
                  <c:v>2.9240244656561538</c:v>
                </c:pt>
                <c:pt idx="1438">
                  <c:v>2.9234380155560808</c:v>
                </c:pt>
                <c:pt idx="1439">
                  <c:v>2.9228624186893235</c:v>
                </c:pt>
                <c:pt idx="1440">
                  <c:v>2.9222974744406338</c:v>
                </c:pt>
                <c:pt idx="1441">
                  <c:v>2.9217429860591397</c:v>
                </c:pt>
                <c:pt idx="1442">
                  <c:v>2.9211987602456624</c:v>
                </c:pt>
                <c:pt idx="1443">
                  <c:v>2.9206646073130855</c:v>
                </c:pt>
                <c:pt idx="1444">
                  <c:v>2.9201403410875946</c:v>
                </c:pt>
                <c:pt idx="1445">
                  <c:v>2.9196257788012741</c:v>
                </c:pt>
                <c:pt idx="1446">
                  <c:v>2.919120741068816</c:v>
                </c:pt>
                <c:pt idx="1447">
                  <c:v>2.9186250518153378</c:v>
                </c:pt>
                <c:pt idx="1448">
                  <c:v>2.9181385381890577</c:v>
                </c:pt>
                <c:pt idx="1449">
                  <c:v>2.9176610305749624</c:v>
                </c:pt>
                <c:pt idx="1450">
                  <c:v>2.9171923623691947</c:v>
                </c:pt>
                <c:pt idx="1451">
                  <c:v>2.9167323702056778</c:v>
                </c:pt>
                <c:pt idx="1452">
                  <c:v>2.9162808935658702</c:v>
                </c:pt>
                <c:pt idx="1453">
                  <c:v>2.9158377750515276</c:v>
                </c:pt>
                <c:pt idx="1454">
                  <c:v>2.9154028600675375</c:v>
                </c:pt>
                <c:pt idx="1455">
                  <c:v>2.9149759968741025</c:v>
                </c:pt>
                <c:pt idx="1456">
                  <c:v>2.9145570365968698</c:v>
                </c:pt>
                <c:pt idx="1457">
                  <c:v>2.9141458330395276</c:v>
                </c:pt>
                <c:pt idx="1458">
                  <c:v>2.9137422427325697</c:v>
                </c:pt>
                <c:pt idx="1459">
                  <c:v>2.9133461248489345</c:v>
                </c:pt>
                <c:pt idx="1460">
                  <c:v>2.9129573411978575</c:v>
                </c:pt>
                <c:pt idx="1461">
                  <c:v>2.9125757560140335</c:v>
                </c:pt>
                <c:pt idx="1462">
                  <c:v>2.9122012362143166</c:v>
                </c:pt>
                <c:pt idx="1463">
                  <c:v>2.9118336510658223</c:v>
                </c:pt>
                <c:pt idx="1464">
                  <c:v>2.9114728722787495</c:v>
                </c:pt>
                <c:pt idx="1465">
                  <c:v>2.9111187739124311</c:v>
                </c:pt>
                <c:pt idx="1466">
                  <c:v>2.9107712323688535</c:v>
                </c:pt>
                <c:pt idx="1467">
                  <c:v>2.9104301263156556</c:v>
                </c:pt>
                <c:pt idx="1468">
                  <c:v>2.9100953367323781</c:v>
                </c:pt>
                <c:pt idx="1469">
                  <c:v>2.9097667466960435</c:v>
                </c:pt>
                <c:pt idx="1470">
                  <c:v>2.9094442415203097</c:v>
                </c:pt>
                <c:pt idx="1471">
                  <c:v>2.9091277085188523</c:v>
                </c:pt>
                <c:pt idx="1472">
                  <c:v>2.9088170372755791</c:v>
                </c:pt>
                <c:pt idx="1473">
                  <c:v>2.9085121192781096</c:v>
                </c:pt>
                <c:pt idx="1474">
                  <c:v>2.9082128480468534</c:v>
                </c:pt>
                <c:pt idx="1475">
                  <c:v>2.9079191191030018</c:v>
                </c:pt>
                <c:pt idx="1476">
                  <c:v>2.9076308298358011</c:v>
                </c:pt>
                <c:pt idx="1477">
                  <c:v>2.9073478795771805</c:v>
                </c:pt>
                <c:pt idx="1478">
                  <c:v>2.9070701695398435</c:v>
                </c:pt>
                <c:pt idx="1479">
                  <c:v>2.9067976027041231</c:v>
                </c:pt>
                <c:pt idx="1480">
                  <c:v>2.9065300838831796</c:v>
                </c:pt>
                <c:pt idx="1481">
                  <c:v>2.9062675196475207</c:v>
                </c:pt>
                <c:pt idx="1482">
                  <c:v>2.906009818299208</c:v>
                </c:pt>
                <c:pt idx="1483">
                  <c:v>2.9057568898173209</c:v>
                </c:pt>
                <c:pt idx="1484">
                  <c:v>2.9055086457900243</c:v>
                </c:pt>
                <c:pt idx="1485">
                  <c:v>2.9052649995686046</c:v>
                </c:pt>
                <c:pt idx="1486">
                  <c:v>2.9050258660605017</c:v>
                </c:pt>
                <c:pt idx="1487">
                  <c:v>2.904791161676564</c:v>
                </c:pt>
                <c:pt idx="1488">
                  <c:v>2.9045608044476312</c:v>
                </c:pt>
                <c:pt idx="1489">
                  <c:v>2.9043347138754005</c:v>
                </c:pt>
                <c:pt idx="1490">
                  <c:v>2.9041128110422556</c:v>
                </c:pt>
                <c:pt idx="1491">
                  <c:v>2.9038950182736052</c:v>
                </c:pt>
                <c:pt idx="1492">
                  <c:v>2.9036812595922119</c:v>
                </c:pt>
                <c:pt idx="1493">
                  <c:v>2.9034714603068279</c:v>
                </c:pt>
                <c:pt idx="1494">
                  <c:v>2.9032655471009785</c:v>
                </c:pt>
                <c:pt idx="1495">
                  <c:v>2.9030634480319639</c:v>
                </c:pt>
                <c:pt idx="1496">
                  <c:v>2.902865092465182</c:v>
                </c:pt>
                <c:pt idx="1497">
                  <c:v>2.902670411063959</c:v>
                </c:pt>
                <c:pt idx="1498">
                  <c:v>2.9024793358595846</c:v>
                </c:pt>
                <c:pt idx="1499">
                  <c:v>2.9022918000216329</c:v>
                </c:pt>
                <c:pt idx="1500">
                  <c:v>2.9021077380580658</c:v>
                </c:pt>
                <c:pt idx="1501">
                  <c:v>2.9019270856404247</c:v>
                </c:pt>
                <c:pt idx="1502">
                  <c:v>2.9017497796432772</c:v>
                </c:pt>
                <c:pt idx="1503">
                  <c:v>2.9015757580921</c:v>
                </c:pt>
                <c:pt idx="1504">
                  <c:v>2.9014049601743301</c:v>
                </c:pt>
                <c:pt idx="1505">
                  <c:v>2.9012373261796451</c:v>
                </c:pt>
                <c:pt idx="1506">
                  <c:v>2.9010727975542281</c:v>
                </c:pt>
                <c:pt idx="1507">
                  <c:v>2.9009113167668263</c:v>
                </c:pt>
                <c:pt idx="1508">
                  <c:v>2.9007528273861438</c:v>
                </c:pt>
                <c:pt idx="1509">
                  <c:v>2.9005972740285535</c:v>
                </c:pt>
                <c:pt idx="1510">
                  <c:v>2.9004446023223065</c:v>
                </c:pt>
                <c:pt idx="1511">
                  <c:v>2.9002947588757513</c:v>
                </c:pt>
                <c:pt idx="1512">
                  <c:v>2.9001476913558464</c:v>
                </c:pt>
                <c:pt idx="1513">
                  <c:v>2.90000334836702</c:v>
                </c:pt>
                <c:pt idx="1514">
                  <c:v>2.8998616793894212</c:v>
                </c:pt>
                <c:pt idx="1515">
                  <c:v>2.8997226349582528</c:v>
                </c:pt>
                <c:pt idx="1516">
                  <c:v>2.8995861664592688</c:v>
                </c:pt>
                <c:pt idx="1517">
                  <c:v>2.8994522261606774</c:v>
                </c:pt>
                <c:pt idx="1518">
                  <c:v>2.899320767259626</c:v>
                </c:pt>
                <c:pt idx="1519">
                  <c:v>2.8991917437768069</c:v>
                </c:pt>
                <c:pt idx="1520">
                  <c:v>2.8996427139189542</c:v>
                </c:pt>
                <c:pt idx="1521">
                  <c:v>2.8799595471738964</c:v>
                </c:pt>
                <c:pt idx="1522">
                  <c:v>2.8486109126325996</c:v>
                </c:pt>
                <c:pt idx="1523">
                  <c:v>2.8092139914540737</c:v>
                </c:pt>
                <c:pt idx="1524">
                  <c:v>2.7674902091267146</c:v>
                </c:pt>
                <c:pt idx="1525">
                  <c:v>2.7265341341817986</c:v>
                </c:pt>
                <c:pt idx="1526">
                  <c:v>2.6876967215696612</c:v>
                </c:pt>
                <c:pt idx="1527">
                  <c:v>2.651404456251123</c:v>
                </c:pt>
                <c:pt idx="1528">
                  <c:v>2.6176658099841181</c:v>
                </c:pt>
                <c:pt idx="1529">
                  <c:v>2.5863414360409962</c:v>
                </c:pt>
                <c:pt idx="1530">
                  <c:v>2.5572701038585874</c:v>
                </c:pt>
                <c:pt idx="1531">
                  <c:v>2.5303168051272942</c:v>
                </c:pt>
                <c:pt idx="1532">
                  <c:v>2.5053816248925038</c:v>
                </c:pt>
                <c:pt idx="1533">
                  <c:v>2.4823915653559729</c:v>
                </c:pt>
                <c:pt idx="1534">
                  <c:v>2.4612878647818093</c:v>
                </c:pt>
                <c:pt idx="1535">
                  <c:v>2.444222521503137</c:v>
                </c:pt>
                <c:pt idx="1536">
                  <c:v>2.429756640300988</c:v>
                </c:pt>
                <c:pt idx="1537">
                  <c:v>2.4165390306684413</c:v>
                </c:pt>
                <c:pt idx="1538">
                  <c:v>2.4024550035125025</c:v>
                </c:pt>
                <c:pt idx="1539">
                  <c:v>2.3884523824959989</c:v>
                </c:pt>
                <c:pt idx="1540">
                  <c:v>2.375388712759078</c:v>
                </c:pt>
                <c:pt idx="1541">
                  <c:v>2.3636894763514591</c:v>
                </c:pt>
                <c:pt idx="1542">
                  <c:v>2.353542868972228</c:v>
                </c:pt>
                <c:pt idx="1543">
                  <c:v>2.3449244922478161</c:v>
                </c:pt>
                <c:pt idx="1544">
                  <c:v>2.3376131567677754</c:v>
                </c:pt>
                <c:pt idx="1545">
                  <c:v>2.331414202386179</c:v>
                </c:pt>
                <c:pt idx="1546">
                  <c:v>2.3261628923916984</c:v>
                </c:pt>
                <c:pt idx="1547">
                  <c:v>2.3217198327285273</c:v>
                </c:pt>
                <c:pt idx="1548">
                  <c:v>2.3179666027981143</c:v>
                </c:pt>
                <c:pt idx="1549">
                  <c:v>2.3148021850770801</c:v>
                </c:pt>
                <c:pt idx="1550">
                  <c:v>2.3121401083626876</c:v>
                </c:pt>
                <c:pt idx="1551">
                  <c:v>2.3099061618821186</c:v>
                </c:pt>
                <c:pt idx="1552">
                  <c:v>2.3080365535713812</c:v>
                </c:pt>
                <c:pt idx="1553">
                  <c:v>2.30647640906701</c:v>
                </c:pt>
                <c:pt idx="1554">
                  <c:v>2.3051785316650144</c:v>
                </c:pt>
                <c:pt idx="1555">
                  <c:v>2.3041023632913742</c:v>
                </c:pt>
                <c:pt idx="1556">
                  <c:v>2.3032131019761239</c:v>
                </c:pt>
                <c:pt idx="1557">
                  <c:v>2.3025882471904842</c:v>
                </c:pt>
                <c:pt idx="1558">
                  <c:v>2.3021211634466483</c:v>
                </c:pt>
                <c:pt idx="1559">
                  <c:v>2.3017151183788842</c:v>
                </c:pt>
                <c:pt idx="1560">
                  <c:v>2.3013632094175955</c:v>
                </c:pt>
                <c:pt idx="1561">
                  <c:v>2.3010586009800842</c:v>
                </c:pt>
                <c:pt idx="1562">
                  <c:v>2.3007954106326736</c:v>
                </c:pt>
                <c:pt idx="1563">
                  <c:v>2.3005685562335683</c:v>
                </c:pt>
                <c:pt idx="1564">
                  <c:v>2.3003736065343681</c:v>
                </c:pt>
                <c:pt idx="1565">
                  <c:v>2.3002066670652477</c:v>
                </c:pt>
                <c:pt idx="1566">
                  <c:v>2.3000642935483193</c:v>
                </c:pt>
                <c:pt idx="1567">
                  <c:v>2.2999434262959535</c:v>
                </c:pt>
                <c:pt idx="1568">
                  <c:v>2.2998413392860386</c:v>
                </c:pt>
                <c:pt idx="1569">
                  <c:v>2.2997556005605162</c:v>
                </c:pt>
                <c:pt idx="1570">
                  <c:v>2.2996840403572181</c:v>
                </c:pt>
                <c:pt idx="1571">
                  <c:v>2.2996247250096462</c:v>
                </c:pt>
                <c:pt idx="1572">
                  <c:v>2.299575934558296</c:v>
                </c:pt>
                <c:pt idx="1573">
                  <c:v>2.2995343778700499</c:v>
                </c:pt>
                <c:pt idx="1574">
                  <c:v>2.2995010520056933</c:v>
                </c:pt>
                <c:pt idx="1575">
                  <c:v>2.2994754229730301</c:v>
                </c:pt>
                <c:pt idx="1576">
                  <c:v>2.299455980626818</c:v>
                </c:pt>
                <c:pt idx="1577">
                  <c:v>2.2994415162340709</c:v>
                </c:pt>
                <c:pt idx="1578">
                  <c:v>2.2994310134386948</c:v>
                </c:pt>
                <c:pt idx="1579">
                  <c:v>2.2994236253351894</c:v>
                </c:pt>
                <c:pt idx="1580">
                  <c:v>2.2994186507035987</c:v>
                </c:pt>
                <c:pt idx="1581">
                  <c:v>2.2994155128460751</c:v>
                </c:pt>
                <c:pt idx="1582">
                  <c:v>2.2994137411527107</c:v>
                </c:pt>
                <c:pt idx="1583">
                  <c:v>2.2994129547895761</c:v>
                </c:pt>
                <c:pt idx="1584">
                  <c:v>2.2994128486793417</c:v>
                </c:pt>
                <c:pt idx="1585">
                  <c:v>2.2994131809321172</c:v>
                </c:pt>
                <c:pt idx="1586">
                  <c:v>2.2994137622266044</c:v>
                </c:pt>
                <c:pt idx="1587">
                  <c:v>2.2994144465297448</c:v>
                </c:pt>
                <c:pt idx="1588">
                  <c:v>2.2994151233023352</c:v>
                </c:pt>
                <c:pt idx="1589">
                  <c:v>2.2994157107783026</c:v>
                </c:pt>
                <c:pt idx="1590">
                  <c:v>2.2994161503404005</c:v>
                </c:pt>
                <c:pt idx="1591">
                  <c:v>2.2994164019281946</c:v>
                </c:pt>
                <c:pt idx="1592">
                  <c:v>2.2994164400320201</c:v>
                </c:pt>
                <c:pt idx="1593">
                  <c:v>2.2994162504681346</c:v>
                </c:pt>
                <c:pt idx="1594">
                  <c:v>2.299415827754431</c:v>
                </c:pt>
                <c:pt idx="1595">
                  <c:v>2.2994151731160537</c:v>
                </c:pt>
                <c:pt idx="1596">
                  <c:v>2.2994142926126724</c:v>
                </c:pt>
                <c:pt idx="1597">
                  <c:v>2.2994131957183419</c:v>
                </c:pt>
                <c:pt idx="1598">
                  <c:v>2.2994118944294297</c:v>
                </c:pt>
                <c:pt idx="1599">
                  <c:v>2.2994104021655026</c:v>
                </c:pt>
                <c:pt idx="1600">
                  <c:v>2.2994087332568385</c:v>
                </c:pt>
                <c:pt idx="1601">
                  <c:v>2.2994069024335895</c:v>
                </c:pt>
                <c:pt idx="1602">
                  <c:v>2.2994049244012058</c:v>
                </c:pt>
                <c:pt idx="1603">
                  <c:v>2.2994028135300253</c:v>
                </c:pt>
                <c:pt idx="1604">
                  <c:v>2.2994005837234393</c:v>
                </c:pt>
                <c:pt idx="1605">
                  <c:v>2.2993982482759723</c:v>
                </c:pt>
                <c:pt idx="1606">
                  <c:v>2.2993958197019664</c:v>
                </c:pt>
                <c:pt idx="1607">
                  <c:v>2.2993933097882375</c:v>
                </c:pt>
                <c:pt idx="1608">
                  <c:v>2.2993907294849194</c:v>
                </c:pt>
                <c:pt idx="1609">
                  <c:v>2.299388089002536</c:v>
                </c:pt>
                <c:pt idx="1610">
                  <c:v>2.2993853977082099</c:v>
                </c:pt>
                <c:pt idx="1611">
                  <c:v>2.2993826642822119</c:v>
                </c:pt>
                <c:pt idx="1612">
                  <c:v>2.2993798966343073</c:v>
                </c:pt>
                <c:pt idx="1613">
                  <c:v>2.2993771020085574</c:v>
                </c:pt>
                <c:pt idx="1614">
                  <c:v>2.2993742870068452</c:v>
                </c:pt>
                <c:pt idx="1615">
                  <c:v>2.299371457687867</c:v>
                </c:pt>
                <c:pt idx="1616">
                  <c:v>2.2993686194429284</c:v>
                </c:pt>
                <c:pt idx="1617">
                  <c:v>2.299365777307838</c:v>
                </c:pt>
                <c:pt idx="1618">
                  <c:v>2.2993629356473972</c:v>
                </c:pt>
                <c:pt idx="1619">
                  <c:v>2.2993600986008658</c:v>
                </c:pt>
                <c:pt idx="1620">
                  <c:v>2.2993572697925084</c:v>
                </c:pt>
                <c:pt idx="1621">
                  <c:v>2.2993544524663827</c:v>
                </c:pt>
                <c:pt idx="1622">
                  <c:v>2.2993516495896102</c:v>
                </c:pt>
                <c:pt idx="1623">
                  <c:v>2.2993488637964687</c:v>
                </c:pt>
                <c:pt idx="1624">
                  <c:v>2.2993460974647015</c:v>
                </c:pt>
                <c:pt idx="1625">
                  <c:v>2.2993433526304461</c:v>
                </c:pt>
                <c:pt idx="1626">
                  <c:v>2.299340631252424</c:v>
                </c:pt>
                <c:pt idx="1627">
                  <c:v>2.2993379349273284</c:v>
                </c:pt>
                <c:pt idx="1628">
                  <c:v>2.2993352651711016</c:v>
                </c:pt>
                <c:pt idx="1629">
                  <c:v>2.29933262319138</c:v>
                </c:pt>
                <c:pt idx="1630">
                  <c:v>2.2993300102221581</c:v>
                </c:pt>
                <c:pt idx="1631">
                  <c:v>2.2993274271554967</c:v>
                </c:pt>
                <c:pt idx="1632">
                  <c:v>2.2993248748736277</c:v>
                </c:pt>
                <c:pt idx="1633">
                  <c:v>2.2993223541023196</c:v>
                </c:pt>
                <c:pt idx="1634">
                  <c:v>2.2993198654230342</c:v>
                </c:pt>
                <c:pt idx="1635">
                  <c:v>2.299317409382132</c:v>
                </c:pt>
                <c:pt idx="1636">
                  <c:v>2.2993149863861317</c:v>
                </c:pt>
                <c:pt idx="1637">
                  <c:v>2.2993125967800139</c:v>
                </c:pt>
                <c:pt idx="1638">
                  <c:v>2.2993102407946586</c:v>
                </c:pt>
                <c:pt idx="1639">
                  <c:v>2.2993079186145131</c:v>
                </c:pt>
                <c:pt idx="1640">
                  <c:v>2.2993056303661366</c:v>
                </c:pt>
                <c:pt idx="1641">
                  <c:v>2.299303376130807</c:v>
                </c:pt>
                <c:pt idx="1642">
                  <c:v>2.2993011559217886</c:v>
                </c:pt>
                <c:pt idx="1643">
                  <c:v>2.2992989696514372</c:v>
                </c:pt>
                <c:pt idx="1644">
                  <c:v>2.2992968172340231</c:v>
                </c:pt>
                <c:pt idx="1645">
                  <c:v>2.2992946985676501</c:v>
                </c:pt>
                <c:pt idx="1646">
                  <c:v>2.2992926135574798</c:v>
                </c:pt>
                <c:pt idx="1647">
                  <c:v>2.2992905619507606</c:v>
                </c:pt>
                <c:pt idx="1648">
                  <c:v>2.2992885435355137</c:v>
                </c:pt>
                <c:pt idx="1649">
                  <c:v>2.2992865580500892</c:v>
                </c:pt>
                <c:pt idx="1650">
                  <c:v>2.2992846052522711</c:v>
                </c:pt>
                <c:pt idx="1651">
                  <c:v>2.2992826848441212</c:v>
                </c:pt>
                <c:pt idx="1652">
                  <c:v>2.2992807965465847</c:v>
                </c:pt>
                <c:pt idx="1653">
                  <c:v>2.2992789399536657</c:v>
                </c:pt>
                <c:pt idx="1654">
                  <c:v>2.299277114789628</c:v>
                </c:pt>
                <c:pt idx="1655">
                  <c:v>2.2992753206903367</c:v>
                </c:pt>
                <c:pt idx="1656">
                  <c:v>2.2992735573378416</c:v>
                </c:pt>
                <c:pt idx="1657">
                  <c:v>2.2992718242407797</c:v>
                </c:pt>
                <c:pt idx="1658">
                  <c:v>2.2992701210913493</c:v>
                </c:pt>
                <c:pt idx="1659">
                  <c:v>2.2992684474889913</c:v>
                </c:pt>
                <c:pt idx="1660">
                  <c:v>2.2992668030517738</c:v>
                </c:pt>
                <c:pt idx="1661">
                  <c:v>2.2992651873992376</c:v>
                </c:pt>
                <c:pt idx="1662">
                  <c:v>2.2992636001168854</c:v>
                </c:pt>
                <c:pt idx="1663">
                  <c:v>2.2992620407654099</c:v>
                </c:pt>
                <c:pt idx="1664">
                  <c:v>2.2992605089640552</c:v>
                </c:pt>
                <c:pt idx="1665">
                  <c:v>2.2992590042771317</c:v>
                </c:pt>
                <c:pt idx="1666">
                  <c:v>2.2992575263787658</c:v>
                </c:pt>
                <c:pt idx="1667">
                  <c:v>2.2992560747268502</c:v>
                </c:pt>
                <c:pt idx="1668">
                  <c:v>2.2992546490096935</c:v>
                </c:pt>
                <c:pt idx="1669">
                  <c:v>2.2992532488128639</c:v>
                </c:pt>
                <c:pt idx="1670">
                  <c:v>2.2992518737293794</c:v>
                </c:pt>
                <c:pt idx="1671">
                  <c:v>2.2992505233185656</c:v>
                </c:pt>
                <c:pt idx="1672">
                  <c:v>2.2992491971981304</c:v>
                </c:pt>
                <c:pt idx="1673">
                  <c:v>2.2992478949732496</c:v>
                </c:pt>
                <c:pt idx="1674">
                  <c:v>2.2992466162596736</c:v>
                </c:pt>
                <c:pt idx="1675">
                  <c:v>2.2992453606580567</c:v>
                </c:pt>
                <c:pt idx="1676">
                  <c:v>2.2992441277817419</c:v>
                </c:pt>
                <c:pt idx="1677">
                  <c:v>2.2992429172766053</c:v>
                </c:pt>
                <c:pt idx="1678">
                  <c:v>2.2992417286930618</c:v>
                </c:pt>
                <c:pt idx="1679">
                  <c:v>2.2992405617339182</c:v>
                </c:pt>
                <c:pt idx="1680">
                  <c:v>2.2992394159604959</c:v>
                </c:pt>
                <c:pt idx="1681">
                  <c:v>2.2992382910570246</c:v>
                </c:pt>
                <c:pt idx="1682">
                  <c:v>2.2992371866473227</c:v>
                </c:pt>
                <c:pt idx="1683">
                  <c:v>2.2992361023506365</c:v>
                </c:pt>
                <c:pt idx="1684">
                  <c:v>2.2992350378990385</c:v>
                </c:pt>
                <c:pt idx="1685">
                  <c:v>2.29923399284595</c:v>
                </c:pt>
                <c:pt idx="1686">
                  <c:v>2.2992329668835079</c:v>
                </c:pt>
                <c:pt idx="1687">
                  <c:v>2.2992319596473885</c:v>
                </c:pt>
                <c:pt idx="1688">
                  <c:v>2.2992309708518799</c:v>
                </c:pt>
                <c:pt idx="1689">
                  <c:v>2.2992300001802048</c:v>
                </c:pt>
                <c:pt idx="1690">
                  <c:v>2.2992290472628256</c:v>
                </c:pt>
                <c:pt idx="1691">
                  <c:v>2.2992281118137936</c:v>
                </c:pt>
                <c:pt idx="1692">
                  <c:v>2.2992271935122077</c:v>
                </c:pt>
                <c:pt idx="1693">
                  <c:v>2.2992262920391364</c:v>
                </c:pt>
                <c:pt idx="1694">
                  <c:v>2.2992254071096654</c:v>
                </c:pt>
                <c:pt idx="1695">
                  <c:v>2.2992245383925209</c:v>
                </c:pt>
                <c:pt idx="1696">
                  <c:v>2.2992236856470716</c:v>
                </c:pt>
                <c:pt idx="1697">
                  <c:v>2.2992228485454524</c:v>
                </c:pt>
                <c:pt idx="1698">
                  <c:v>2.2992220268326387</c:v>
                </c:pt>
                <c:pt idx="1699">
                  <c:v>2.299221220222337</c:v>
                </c:pt>
                <c:pt idx="1700">
                  <c:v>2.2992204283992743</c:v>
                </c:pt>
                <c:pt idx="1701">
                  <c:v>2.2992196511498042</c:v>
                </c:pt>
                <c:pt idx="1702">
                  <c:v>2.2992188882053259</c:v>
                </c:pt>
                <c:pt idx="1703">
                  <c:v>2.2992181392612419</c:v>
                </c:pt>
                <c:pt idx="1704">
                  <c:v>2.2992174041002751</c:v>
                </c:pt>
                <c:pt idx="1705">
                  <c:v>2.2992166824602664</c:v>
                </c:pt>
                <c:pt idx="1706">
                  <c:v>2.2992159740935469</c:v>
                </c:pt>
                <c:pt idx="1707">
                  <c:v>2.2992152787852489</c:v>
                </c:pt>
                <c:pt idx="1708">
                  <c:v>2.2992145962772508</c:v>
                </c:pt>
                <c:pt idx="1709">
                  <c:v>2.2992139263174662</c:v>
                </c:pt>
                <c:pt idx="1710">
                  <c:v>2.2992132687214322</c:v>
                </c:pt>
                <c:pt idx="1711">
                  <c:v>2.2992126231826933</c:v>
                </c:pt>
                <c:pt idx="1712">
                  <c:v>2.2992119895558201</c:v>
                </c:pt>
                <c:pt idx="1713">
                  <c:v>2.2992113675757473</c:v>
                </c:pt>
                <c:pt idx="1714">
                  <c:v>2.2992107570394658</c:v>
                </c:pt>
                <c:pt idx="1715">
                  <c:v>2.2992101577653021</c:v>
                </c:pt>
                <c:pt idx="1716">
                  <c:v>2.2992095695175108</c:v>
                </c:pt>
                <c:pt idx="1717">
                  <c:v>2.2992089920950347</c:v>
                </c:pt>
                <c:pt idx="1718">
                  <c:v>2.2992084253460643</c:v>
                </c:pt>
                <c:pt idx="1719">
                  <c:v>2.2992078690104734</c:v>
                </c:pt>
                <c:pt idx="1720">
                  <c:v>2.2992073228901271</c:v>
                </c:pt>
                <c:pt idx="1721">
                  <c:v>2.2992067868377064</c:v>
                </c:pt>
                <c:pt idx="1722">
                  <c:v>2.299206260708488</c:v>
                </c:pt>
                <c:pt idx="1723">
                  <c:v>2.2992057442845786</c:v>
                </c:pt>
                <c:pt idx="1724">
                  <c:v>2.2992052373712566</c:v>
                </c:pt>
                <c:pt idx="1725">
                  <c:v>2.2992047397806923</c:v>
                </c:pt>
                <c:pt idx="1726">
                  <c:v>2.2992042513767466</c:v>
                </c:pt>
                <c:pt idx="1727">
                  <c:v>2.2992037719631369</c:v>
                </c:pt>
                <c:pt idx="1728">
                  <c:v>2.2992033013428843</c:v>
                </c:pt>
                <c:pt idx="1729">
                  <c:v>2.299202839408605</c:v>
                </c:pt>
                <c:pt idx="1730">
                  <c:v>2.2992023859820709</c:v>
                </c:pt>
                <c:pt idx="1731">
                  <c:v>2.2992019409578477</c:v>
                </c:pt>
                <c:pt idx="1732">
                  <c:v>2.2992015041140212</c:v>
                </c:pt>
                <c:pt idx="1733">
                  <c:v>2.2992010753165131</c:v>
                </c:pt>
                <c:pt idx="1734">
                  <c:v>2.2992006544232173</c:v>
                </c:pt>
                <c:pt idx="1735">
                  <c:v>2.2992002413057779</c:v>
                </c:pt>
                <c:pt idx="1736">
                  <c:v>2.2991998357849712</c:v>
                </c:pt>
                <c:pt idx="1737">
                  <c:v>2.299199437758034</c:v>
                </c:pt>
                <c:pt idx="1738">
                  <c:v>2.2991990470524755</c:v>
                </c:pt>
                <c:pt idx="1739">
                  <c:v>2.2991986635254191</c:v>
                </c:pt>
                <c:pt idx="1740">
                  <c:v>2.2991982871085157</c:v>
                </c:pt>
                <c:pt idx="1741">
                  <c:v>2.299197917590833</c:v>
                </c:pt>
                <c:pt idx="1742">
                  <c:v>2.2991975549063248</c:v>
                </c:pt>
                <c:pt idx="1743">
                  <c:v>2.2991971989242876</c:v>
                </c:pt>
                <c:pt idx="1744">
                  <c:v>2.2991968494812625</c:v>
                </c:pt>
                <c:pt idx="1745">
                  <c:v>2.2991965065044586</c:v>
                </c:pt>
                <c:pt idx="1746">
                  <c:v>2.2991961697987575</c:v>
                </c:pt>
                <c:pt idx="1747">
                  <c:v>2.2991958393397791</c:v>
                </c:pt>
                <c:pt idx="1748">
                  <c:v>2.2991955149712973</c:v>
                </c:pt>
                <c:pt idx="1749">
                  <c:v>2.2991951966145567</c:v>
                </c:pt>
                <c:pt idx="1750">
                  <c:v>2.2991948841153569</c:v>
                </c:pt>
                <c:pt idx="1751">
                  <c:v>2.299194577351658</c:v>
                </c:pt>
                <c:pt idx="1752">
                  <c:v>2.2991942762343096</c:v>
                </c:pt>
                <c:pt idx="1753">
                  <c:v>2.2991939806690573</c:v>
                </c:pt>
                <c:pt idx="1754">
                  <c:v>2.2991936905623951</c:v>
                </c:pt>
                <c:pt idx="1755">
                  <c:v>2.2991934058256511</c:v>
                </c:pt>
                <c:pt idx="1756">
                  <c:v>2.2991931263155201</c:v>
                </c:pt>
                <c:pt idx="1757">
                  <c:v>2.2991928519428697</c:v>
                </c:pt>
                <c:pt idx="1758">
                  <c:v>2.2991925826580597</c:v>
                </c:pt>
                <c:pt idx="1759">
                  <c:v>2.299192318341547</c:v>
                </c:pt>
                <c:pt idx="1760">
                  <c:v>2.2991920588629164</c:v>
                </c:pt>
                <c:pt idx="1761">
                  <c:v>2.2991918042106807</c:v>
                </c:pt>
                <c:pt idx="1762">
                  <c:v>2.2991915542011054</c:v>
                </c:pt>
                <c:pt idx="1763">
                  <c:v>2.2991913088269267</c:v>
                </c:pt>
                <c:pt idx="1764">
                  <c:v>2.2991910679982652</c:v>
                </c:pt>
                <c:pt idx="1765">
                  <c:v>2.2991908316050673</c:v>
                </c:pt>
                <c:pt idx="1766">
                  <c:v>2.2991905995483131</c:v>
                </c:pt>
                <c:pt idx="1767">
                  <c:v>2.2991903717959197</c:v>
                </c:pt>
                <c:pt idx="1768">
                  <c:v>2.2991901482257573</c:v>
                </c:pt>
                <c:pt idx="1769">
                  <c:v>2.2991899287597111</c:v>
                </c:pt>
                <c:pt idx="1770">
                  <c:v>2.2991897133551555</c:v>
                </c:pt>
                <c:pt idx="1771">
                  <c:v>2.2991895019231285</c:v>
                </c:pt>
                <c:pt idx="1772">
                  <c:v>2.2991892943781771</c:v>
                </c:pt>
                <c:pt idx="1773">
                  <c:v>2.299189090656768</c:v>
                </c:pt>
                <c:pt idx="1774">
                  <c:v>2.2991888907112878</c:v>
                </c:pt>
                <c:pt idx="1775">
                  <c:v>2.2991886944431639</c:v>
                </c:pt>
                <c:pt idx="1776">
                  <c:v>2.2991885017385512</c:v>
                </c:pt>
                <c:pt idx="1777">
                  <c:v>2.29918831264601</c:v>
                </c:pt>
                <c:pt idx="1778">
                  <c:v>2.2991881270675507</c:v>
                </c:pt>
                <c:pt idx="1779">
                  <c:v>2.2991879448577559</c:v>
                </c:pt>
                <c:pt idx="1780">
                  <c:v>2.2991877660497555</c:v>
                </c:pt>
                <c:pt idx="1781">
                  <c:v>2.2991875905049595</c:v>
                </c:pt>
                <c:pt idx="1782">
                  <c:v>2.2991874182270626</c:v>
                </c:pt>
                <c:pt idx="1783">
                  <c:v>2.2991872490928453</c:v>
                </c:pt>
                <c:pt idx="1784">
                  <c:v>2.2991870830962799</c:v>
                </c:pt>
                <c:pt idx="1785">
                  <c:v>2.2991869201555515</c:v>
                </c:pt>
                <c:pt idx="1786">
                  <c:v>2.2991867602151599</c:v>
                </c:pt>
                <c:pt idx="1787">
                  <c:v>2.2991866032352011</c:v>
                </c:pt>
                <c:pt idx="1788">
                  <c:v>2.2991864491360179</c:v>
                </c:pt>
                <c:pt idx="1789">
                  <c:v>2.2991862978894115</c:v>
                </c:pt>
                <c:pt idx="1790">
                  <c:v>2.2991861494249926</c:v>
                </c:pt>
                <c:pt idx="1791">
                  <c:v>2.2991860036860734</c:v>
                </c:pt>
                <c:pt idx="1792">
                  <c:v>2.299185860667305</c:v>
                </c:pt>
                <c:pt idx="1793">
                  <c:v>2.2991857202473645</c:v>
                </c:pt>
                <c:pt idx="1794">
                  <c:v>2.2991855824142577</c:v>
                </c:pt>
                <c:pt idx="1795">
                  <c:v>2.2991854471625439</c:v>
                </c:pt>
                <c:pt idx="1796">
                  <c:v>2.2991853143942311</c:v>
                </c:pt>
                <c:pt idx="1797">
                  <c:v>2.2991851840747173</c:v>
                </c:pt>
                <c:pt idx="1798">
                  <c:v>2.2991850561527638</c:v>
                </c:pt>
                <c:pt idx="1799">
                  <c:v>2.2991849305507301</c:v>
                </c:pt>
                <c:pt idx="1800">
                  <c:v>2.2991848072778707</c:v>
                </c:pt>
                <c:pt idx="1801">
                  <c:v>2.2991846862998835</c:v>
                </c:pt>
                <c:pt idx="1802">
                  <c:v>2.2991845675462614</c:v>
                </c:pt>
                <c:pt idx="1803">
                  <c:v>2.2991844509723363</c:v>
                </c:pt>
                <c:pt idx="1804">
                  <c:v>2.2991843365607676</c:v>
                </c:pt>
                <c:pt idx="1805">
                  <c:v>2.2991842242485858</c:v>
                </c:pt>
                <c:pt idx="1806">
                  <c:v>2.2991841140441731</c:v>
                </c:pt>
                <c:pt idx="1807">
                  <c:v>2.2991840058312722</c:v>
                </c:pt>
                <c:pt idx="1808">
                  <c:v>2.2991838996048721</c:v>
                </c:pt>
                <c:pt idx="1809">
                  <c:v>2.2991837953634193</c:v>
                </c:pt>
                <c:pt idx="1810">
                  <c:v>2.2991836930208258</c:v>
                </c:pt>
                <c:pt idx="1811">
                  <c:v>2.2991835925587667</c:v>
                </c:pt>
                <c:pt idx="1812">
                  <c:v>2.2991834939665994</c:v>
                </c:pt>
                <c:pt idx="1813">
                  <c:v>2.2991833972100815</c:v>
                </c:pt>
                <c:pt idx="1814">
                  <c:v>2.2991833022212314</c:v>
                </c:pt>
                <c:pt idx="1815">
                  <c:v>2.2991832089800566</c:v>
                </c:pt>
                <c:pt idx="1816">
                  <c:v>2.2991831174661983</c:v>
                </c:pt>
                <c:pt idx="1817">
                  <c:v>2.2991830276580094</c:v>
                </c:pt>
                <c:pt idx="1818">
                  <c:v>2.299182939475529</c:v>
                </c:pt>
                <c:pt idx="1819">
                  <c:v>2.2991828529385105</c:v>
                </c:pt>
                <c:pt idx="1820">
                  <c:v>2.299182767977674</c:v>
                </c:pt>
                <c:pt idx="1821">
                  <c:v>2.2991826845895504</c:v>
                </c:pt>
                <c:pt idx="1822">
                  <c:v>2.2991826027647324</c:v>
                </c:pt>
                <c:pt idx="1823">
                  <c:v>2.2991825224281119</c:v>
                </c:pt>
                <c:pt idx="1824">
                  <c:v>2.2991824435524744</c:v>
                </c:pt>
                <c:pt idx="1825">
                  <c:v>2.2991823661379978</c:v>
                </c:pt>
                <c:pt idx="1826">
                  <c:v>2.29918229017041</c:v>
                </c:pt>
                <c:pt idx="1827">
                  <c:v>2.2991822155884964</c:v>
                </c:pt>
                <c:pt idx="1828">
                  <c:v>2.2991821423753636</c:v>
                </c:pt>
                <c:pt idx="1829">
                  <c:v>2.2991820705345614</c:v>
                </c:pt>
                <c:pt idx="1830">
                  <c:v>2.299182000023309</c:v>
                </c:pt>
                <c:pt idx="1831">
                  <c:v>2.2991819307949628</c:v>
                </c:pt>
                <c:pt idx="1832">
                  <c:v>2.2991818628495149</c:v>
                </c:pt>
                <c:pt idx="1833">
                  <c:v>2.2991817961568524</c:v>
                </c:pt>
                <c:pt idx="1834">
                  <c:v>2.2991817307018931</c:v>
                </c:pt>
                <c:pt idx="1835">
                  <c:v>2.2991816664186486</c:v>
                </c:pt>
                <c:pt idx="1836">
                  <c:v>2.2991816033555321</c:v>
                </c:pt>
                <c:pt idx="1837">
                  <c:v>2.2991815414399266</c:v>
                </c:pt>
                <c:pt idx="1838">
                  <c:v>2.2991814806498931</c:v>
                </c:pt>
                <c:pt idx="1839">
                  <c:v>2.2991814209951098</c:v>
                </c:pt>
                <c:pt idx="1840">
                  <c:v>2.2991813624603759</c:v>
                </c:pt>
                <c:pt idx="1841">
                  <c:v>2.2991813049767491</c:v>
                </c:pt>
                <c:pt idx="1842">
                  <c:v>2.2991812485765992</c:v>
                </c:pt>
                <c:pt idx="1843">
                  <c:v>2.2991811932274744</c:v>
                </c:pt>
                <c:pt idx="1844">
                  <c:v>2.2991811388766878</c:v>
                </c:pt>
                <c:pt idx="1845">
                  <c:v>2.2991810855121146</c:v>
                </c:pt>
                <c:pt idx="1846">
                  <c:v>2.2991810331685274</c:v>
                </c:pt>
                <c:pt idx="1847">
                  <c:v>2.2991809817829285</c:v>
                </c:pt>
                <c:pt idx="1848">
                  <c:v>2.2991809313333142</c:v>
                </c:pt>
                <c:pt idx="1849">
                  <c:v>2.2991808817980468</c:v>
                </c:pt>
                <c:pt idx="1850">
                  <c:v>2.2991808331667349</c:v>
                </c:pt>
                <c:pt idx="1851">
                  <c:v>2.2991807854542743</c:v>
                </c:pt>
                <c:pt idx="1852">
                  <c:v>2.2991807385892811</c:v>
                </c:pt>
                <c:pt idx="1853">
                  <c:v>2.2991806926137315</c:v>
                </c:pt>
                <c:pt idx="1854">
                  <c:v>2.2991806474855006</c:v>
                </c:pt>
                <c:pt idx="1855">
                  <c:v>2.299180603193193</c:v>
                </c:pt>
                <c:pt idx="1856">
                  <c:v>2.2991805596933719</c:v>
                </c:pt>
                <c:pt idx="1857">
                  <c:v>2.2991805170279145</c:v>
                </c:pt>
                <c:pt idx="1858">
                  <c:v>2.2991804751414677</c:v>
                </c:pt>
                <c:pt idx="1859">
                  <c:v>2.2991804340281683</c:v>
                </c:pt>
                <c:pt idx="1860">
                  <c:v>2.2991803936278781</c:v>
                </c:pt>
                <c:pt idx="1861">
                  <c:v>2.2991803540412539</c:v>
                </c:pt>
                <c:pt idx="1862">
                  <c:v>2.29918031516626</c:v>
                </c:pt>
                <c:pt idx="1863">
                  <c:v>2.2991802770121805</c:v>
                </c:pt>
                <c:pt idx="1864">
                  <c:v>2.2991802395423599</c:v>
                </c:pt>
                <c:pt idx="1865">
                  <c:v>2.2991802027804296</c:v>
                </c:pt>
                <c:pt idx="1866">
                  <c:v>2.2991801667087497</c:v>
                </c:pt>
                <c:pt idx="1867">
                  <c:v>2.2991801313125992</c:v>
                </c:pt>
                <c:pt idx="1868">
                  <c:v>2.2991800965414946</c:v>
                </c:pt>
                <c:pt idx="1869">
                  <c:v>2.2991800623967027</c:v>
                </c:pt>
                <c:pt idx="1870">
                  <c:v>2.2991800288463753</c:v>
                </c:pt>
                <c:pt idx="1871">
                  <c:v>2.2991799959734407</c:v>
                </c:pt>
                <c:pt idx="1872">
                  <c:v>2.2991799637060888</c:v>
                </c:pt>
                <c:pt idx="1873">
                  <c:v>2.299179931984586</c:v>
                </c:pt>
                <c:pt idx="1874">
                  <c:v>2.2991799008805436</c:v>
                </c:pt>
                <c:pt idx="1875">
                  <c:v>2.2991798703702253</c:v>
                </c:pt>
                <c:pt idx="1876">
                  <c:v>2.2991798403980823</c:v>
                </c:pt>
                <c:pt idx="1877">
                  <c:v>2.2991798109968249</c:v>
                </c:pt>
                <c:pt idx="1878">
                  <c:v>2.2991797821125175</c:v>
                </c:pt>
                <c:pt idx="1879">
                  <c:v>2.299179753765475</c:v>
                </c:pt>
                <c:pt idx="1880">
                  <c:v>2.2991797259779072</c:v>
                </c:pt>
                <c:pt idx="1881">
                  <c:v>2.2991796986697994</c:v>
                </c:pt>
                <c:pt idx="1882">
                  <c:v>2.299179671853933</c:v>
                </c:pt>
                <c:pt idx="1883">
                  <c:v>2.2991796455658968</c:v>
                </c:pt>
                <c:pt idx="1884">
                  <c:v>2.299179619785007</c:v>
                </c:pt>
                <c:pt idx="1885">
                  <c:v>2.2991795944511519</c:v>
                </c:pt>
                <c:pt idx="1886">
                  <c:v>2.2991795695559971</c:v>
                </c:pt>
                <c:pt idx="1887">
                  <c:v>2.2991795451388541</c:v>
                </c:pt>
                <c:pt idx="1888">
                  <c:v>2.2991795211913497</c:v>
                </c:pt>
                <c:pt idx="1889">
                  <c:v>2.2991794976735491</c:v>
                </c:pt>
                <c:pt idx="1890">
                  <c:v>2.2991794976735491</c:v>
                </c:pt>
              </c:numCache>
            </c:numRef>
          </c:val>
          <c:smooth val="0"/>
          <c:extLst>
            <c:ext xmlns:c16="http://schemas.microsoft.com/office/drawing/2014/chart" uri="{C3380CC4-5D6E-409C-BE32-E72D297353CC}">
              <c16:uniqueId val="{00000001-AA8C-4EB0-9E46-3A34EE1B9D83}"/>
            </c:ext>
          </c:extLst>
        </c:ser>
        <c:dLbls>
          <c:showLegendKey val="0"/>
          <c:showVal val="0"/>
          <c:showCatName val="0"/>
          <c:showSerName val="0"/>
          <c:showPercent val="0"/>
          <c:showBubbleSize val="0"/>
        </c:dLbls>
        <c:smooth val="0"/>
        <c:axId val="-94741616"/>
        <c:axId val="-94739440"/>
      </c:lineChart>
      <c:catAx>
        <c:axId val="-94741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9440"/>
        <c:crosses val="autoZero"/>
        <c:auto val="1"/>
        <c:lblAlgn val="ctr"/>
        <c:lblOffset val="100"/>
        <c:noMultiLvlLbl val="0"/>
      </c:catAx>
      <c:valAx>
        <c:axId val="-94739440"/>
        <c:scaling>
          <c:orientation val="minMax"/>
          <c:max val="13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Emissions</a:t>
                </a:r>
                <a:r>
                  <a:rPr lang="en-US" baseline="0"/>
                  <a:t> [ppm]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41616"/>
        <c:crosses val="autoZero"/>
        <c:crossBetween val="between"/>
        <c:majorUnit val="10"/>
      </c:valAx>
      <c:spPr>
        <a:noFill/>
        <a:ln>
          <a:noFill/>
        </a:ln>
        <a:effectLst/>
      </c:spPr>
    </c:plotArea>
    <c:legend>
      <c:legendPos val="tr"/>
      <c:layout>
        <c:manualLayout>
          <c:xMode val="edge"/>
          <c:yMode val="edge"/>
          <c:x val="0.72834813917491081"/>
          <c:y val="0.14707610174382652"/>
          <c:w val="0.2512886129618413"/>
          <c:h val="0.1178474254854269"/>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Sheet1!$L$1</c:f>
              <c:strCache>
                <c:ptCount val="1"/>
                <c:pt idx="0">
                  <c:v>Omega - Long Beach</c:v>
                </c:pt>
              </c:strCache>
            </c:strRef>
          </c:tx>
          <c:spPr>
            <a:ln w="28575" cap="rnd">
              <a:solidFill>
                <a:schemeClr val="accent1"/>
              </a:solidFill>
              <a:round/>
            </a:ln>
            <a:effectLst/>
          </c:spPr>
          <c:marker>
            <c:symbol val="none"/>
          </c:marker>
          <c:cat>
            <c:numRef>
              <c:f>Sheet1!$B$3:$B$1893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Sheet1!$L$3:$L$1893</c:f>
              <c:numCache>
                <c:formatCode>General</c:formatCode>
                <c:ptCount val="189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3.4259458048700436E-3</c:v>
                </c:pt>
                <c:pt idx="1014">
                  <c:v>2.7802430871075229E-2</c:v>
                </c:pt>
                <c:pt idx="1015">
                  <c:v>8.7346562114023557E-2</c:v>
                </c:pt>
                <c:pt idx="1016">
                  <c:v>0.19019284930637281</c:v>
                </c:pt>
                <c:pt idx="1017">
                  <c:v>0.33467159418181919</c:v>
                </c:pt>
                <c:pt idx="1018">
                  <c:v>0.51520322317679423</c:v>
                </c:pt>
                <c:pt idx="1019">
                  <c:v>0.72195554272334095</c:v>
                </c:pt>
                <c:pt idx="1020">
                  <c:v>0.94572662236713367</c:v>
                </c:pt>
                <c:pt idx="1021">
                  <c:v>1.1748147090302705</c:v>
                </c:pt>
                <c:pt idx="1022">
                  <c:v>1.4027506769931366</c:v>
                </c:pt>
                <c:pt idx="1023">
                  <c:v>1.6222475861469903</c:v>
                </c:pt>
                <c:pt idx="1024">
                  <c:v>1.8251828185939376</c:v>
                </c:pt>
                <c:pt idx="1025">
                  <c:v>2.0058703170511669</c:v>
                </c:pt>
                <c:pt idx="1026">
                  <c:v>2.1641066009654879</c:v>
                </c:pt>
                <c:pt idx="1027">
                  <c:v>2.2921359810086575</c:v>
                </c:pt>
                <c:pt idx="1028">
                  <c:v>2.3850549325952515</c:v>
                </c:pt>
                <c:pt idx="1029">
                  <c:v>2.4448858969825498</c:v>
                </c:pt>
                <c:pt idx="1030">
                  <c:v>2.4679227505642816</c:v>
                </c:pt>
                <c:pt idx="1031">
                  <c:v>2.4586324071410428</c:v>
                </c:pt>
                <c:pt idx="1032">
                  <c:v>2.4180340688424602</c:v>
                </c:pt>
                <c:pt idx="1033">
                  <c:v>2.3501201015812274</c:v>
                </c:pt>
                <c:pt idx="1034">
                  <c:v>2.2659757398856519</c:v>
                </c:pt>
                <c:pt idx="1035">
                  <c:v>2.1708819836398372</c:v>
                </c:pt>
                <c:pt idx="1036">
                  <c:v>2.0742910732877666</c:v>
                </c:pt>
                <c:pt idx="1037">
                  <c:v>1.9785651436341303</c:v>
                </c:pt>
                <c:pt idx="1038">
                  <c:v>1.888883347185651</c:v>
                </c:pt>
                <c:pt idx="1039">
                  <c:v>1.8073651985138339</c:v>
                </c:pt>
                <c:pt idx="1040">
                  <c:v>1.734201789731824</c:v>
                </c:pt>
                <c:pt idx="1041">
                  <c:v>1.6704469940883491</c:v>
                </c:pt>
                <c:pt idx="1042">
                  <c:v>1.618252108087274</c:v>
                </c:pt>
                <c:pt idx="1043">
                  <c:v>1.5798469378489246</c:v>
                </c:pt>
                <c:pt idx="1044">
                  <c:v>1.5542489903200207</c:v>
                </c:pt>
                <c:pt idx="1045">
                  <c:v>1.533251352124525</c:v>
                </c:pt>
                <c:pt idx="1046">
                  <c:v>1.524325552697706</c:v>
                </c:pt>
                <c:pt idx="1047">
                  <c:v>1.5188340009453993</c:v>
                </c:pt>
                <c:pt idx="1048">
                  <c:v>1.5206205053897746</c:v>
                </c:pt>
                <c:pt idx="1049">
                  <c:v>1.5258281035722865</c:v>
                </c:pt>
                <c:pt idx="1050">
                  <c:v>1.5300123747421801</c:v>
                </c:pt>
                <c:pt idx="1051">
                  <c:v>1.5425665525133343</c:v>
                </c:pt>
                <c:pt idx="1052">
                  <c:v>1.5536480892697098</c:v>
                </c:pt>
                <c:pt idx="1053">
                  <c:v>1.562586236677832</c:v>
                </c:pt>
                <c:pt idx="1054">
                  <c:v>1.5697533265757211</c:v>
                </c:pt>
                <c:pt idx="1055">
                  <c:v>1.5754505053307297</c:v>
                </c:pt>
                <c:pt idx="1056">
                  <c:v>1.5799205625107442</c:v>
                </c:pt>
                <c:pt idx="1057">
                  <c:v>1.5833605029240543</c:v>
                </c:pt>
                <c:pt idx="1058">
                  <c:v>1.5859303464152776</c:v>
                </c:pt>
                <c:pt idx="1059">
                  <c:v>1.587759773173405</c:v>
                </c:pt>
                <c:pt idx="1060">
                  <c:v>1.5889549727357335</c:v>
                </c:pt>
                <c:pt idx="1061">
                  <c:v>1.5896032076450433</c:v>
                </c:pt>
                <c:pt idx="1062">
                  <c:v>1.5897766001236779</c:v>
                </c:pt>
                <c:pt idx="1063">
                  <c:v>1.589535380721961</c:v>
                </c:pt>
                <c:pt idx="1064">
                  <c:v>1.5889294335746436</c:v>
                </c:pt>
                <c:pt idx="1065">
                  <c:v>1.5880015975879833</c:v>
                </c:pt>
                <c:pt idx="1066">
                  <c:v>1.5867894961555542</c:v>
                </c:pt>
                <c:pt idx="1067">
                  <c:v>1.585326850474329</c:v>
                </c:pt>
                <c:pt idx="1068">
                  <c:v>1.5836422396809364</c:v>
                </c:pt>
                <c:pt idx="1069">
                  <c:v>1.5817601163581596</c:v>
                </c:pt>
                <c:pt idx="1070">
                  <c:v>1.5797022756128007</c:v>
                </c:pt>
                <c:pt idx="1071">
                  <c:v>1.5774886290331387</c:v>
                </c:pt>
                <c:pt idx="1072">
                  <c:v>1.5751377174699051</c:v>
                </c:pt>
                <c:pt idx="1073">
                  <c:v>1.5726669470935775</c:v>
                </c:pt>
                <c:pt idx="1074">
                  <c:v>1.5700929228831959</c:v>
                </c:pt>
                <c:pt idx="1075">
                  <c:v>1.567431759281791</c:v>
                </c:pt>
                <c:pt idx="1076">
                  <c:v>1.5646984510172404</c:v>
                </c:pt>
                <c:pt idx="1077">
                  <c:v>1.5619075088287029</c:v>
                </c:pt>
                <c:pt idx="1078">
                  <c:v>1.5590727302514598</c:v>
                </c:pt>
                <c:pt idx="1079">
                  <c:v>1.5562074717507552</c:v>
                </c:pt>
                <c:pt idx="1080">
                  <c:v>1.5533239485756214</c:v>
                </c:pt>
                <c:pt idx="1081">
                  <c:v>1.5504337542337168</c:v>
                </c:pt>
                <c:pt idx="1082">
                  <c:v>1.5475480249568561</c:v>
                </c:pt>
                <c:pt idx="1083">
                  <c:v>1.5467865885102434</c:v>
                </c:pt>
                <c:pt idx="1084">
                  <c:v>1.5532766433628578</c:v>
                </c:pt>
                <c:pt idx="1085">
                  <c:v>1.5580594462531918</c:v>
                </c:pt>
                <c:pt idx="1086">
                  <c:v>1.5614700226161125</c:v>
                </c:pt>
                <c:pt idx="1087">
                  <c:v>1.5637846688274779</c:v>
                </c:pt>
                <c:pt idx="1088">
                  <c:v>1.5652275469544197</c:v>
                </c:pt>
                <c:pt idx="1089">
                  <c:v>1.5659801264774753</c:v>
                </c:pt>
                <c:pt idx="1090">
                  <c:v>1.5661891403374613</c:v>
                </c:pt>
                <c:pt idx="1091">
                  <c:v>1.5659729583802546</c:v>
                </c:pt>
                <c:pt idx="1092">
                  <c:v>1.5654266987268401</c:v>
                </c:pt>
                <c:pt idx="1093">
                  <c:v>1.5646264190832992</c:v>
                </c:pt>
                <c:pt idx="1094">
                  <c:v>1.5636328755384679</c:v>
                </c:pt>
                <c:pt idx="1095">
                  <c:v>1.5624938354681435</c:v>
                </c:pt>
                <c:pt idx="1096">
                  <c:v>1.5612466823418485</c:v>
                </c:pt>
                <c:pt idx="1097">
                  <c:v>1.5599204706091854</c:v>
                </c:pt>
                <c:pt idx="1098">
                  <c:v>1.5585373651349479</c:v>
                </c:pt>
                <c:pt idx="1099">
                  <c:v>1.5571138262132935</c:v>
                </c:pt>
                <c:pt idx="1100">
                  <c:v>1.5556617378504387</c:v>
                </c:pt>
                <c:pt idx="1101">
                  <c:v>1.5541895474926948</c:v>
                </c:pt>
                <c:pt idx="1102">
                  <c:v>1.5527027441089114</c:v>
                </c:pt>
                <c:pt idx="1103">
                  <c:v>1.5512042796530856</c:v>
                </c:pt>
                <c:pt idx="1104">
                  <c:v>1.549695305606313</c:v>
                </c:pt>
                <c:pt idx="1105">
                  <c:v>1.5481757292295835</c:v>
                </c:pt>
                <c:pt idx="1106">
                  <c:v>1.5486867083964544</c:v>
                </c:pt>
                <c:pt idx="1107">
                  <c:v>1.5561902954633275</c:v>
                </c:pt>
                <c:pt idx="1108">
                  <c:v>1.5620048088740608</c:v>
                </c:pt>
                <c:pt idx="1109">
                  <c:v>1.5664316310524526</c:v>
                </c:pt>
                <c:pt idx="1110">
                  <c:v>1.5697120742728086</c:v>
                </c:pt>
                <c:pt idx="1111">
                  <c:v>1.5720422367110718</c:v>
                </c:pt>
                <c:pt idx="1112">
                  <c:v>1.5735819019066168</c:v>
                </c:pt>
                <c:pt idx="1113">
                  <c:v>1.5744616389007056</c:v>
                </c:pt>
                <c:pt idx="1114">
                  <c:v>1.5747889125280774</c:v>
                </c:pt>
                <c:pt idx="1115">
                  <c:v>1.5746518788208577</c:v>
                </c:pt>
                <c:pt idx="1116">
                  <c:v>1.5741233029798323</c:v>
                </c:pt>
                <c:pt idx="1117">
                  <c:v>1.5732635259627283</c:v>
                </c:pt>
                <c:pt idx="1118">
                  <c:v>1.5721231059788963</c:v>
                </c:pt>
                <c:pt idx="1119">
                  <c:v>1.570744317791319</c:v>
                </c:pt>
                <c:pt idx="1120">
                  <c:v>1.5691630788668023</c:v>
                </c:pt>
                <c:pt idx="1121">
                  <c:v>1.567410007369852</c:v>
                </c:pt>
                <c:pt idx="1122">
                  <c:v>1.5655112301467233</c:v>
                </c:pt>
                <c:pt idx="1123">
                  <c:v>1.5634894390122711</c:v>
                </c:pt>
                <c:pt idx="1124">
                  <c:v>1.5613640933405777</c:v>
                </c:pt>
                <c:pt idx="1125">
                  <c:v>1.5591526523724153</c:v>
                </c:pt>
                <c:pt idx="1126">
                  <c:v>1.5568706281999822</c:v>
                </c:pt>
                <c:pt idx="1127">
                  <c:v>1.554531361403241</c:v>
                </c:pt>
                <c:pt idx="1128">
                  <c:v>1.5521471334719652</c:v>
                </c:pt>
                <c:pt idx="1129">
                  <c:v>1.5497287404683591</c:v>
                </c:pt>
                <c:pt idx="1130">
                  <c:v>1.5538699157120346</c:v>
                </c:pt>
                <c:pt idx="1131">
                  <c:v>1.5593159108856238</c:v>
                </c:pt>
                <c:pt idx="1132">
                  <c:v>1.5632822249261329</c:v>
                </c:pt>
                <c:pt idx="1133">
                  <c:v>1.5660475780793457</c:v>
                </c:pt>
                <c:pt idx="1134">
                  <c:v>1.5678391939872944</c:v>
                </c:pt>
                <c:pt idx="1135">
                  <c:v>1.5688430289163684</c:v>
                </c:pt>
                <c:pt idx="1136">
                  <c:v>1.5692111461521516</c:v>
                </c:pt>
                <c:pt idx="1137">
                  <c:v>1.5690677349897248</c:v>
                </c:pt>
                <c:pt idx="1138">
                  <c:v>1.5685144758814804</c:v>
                </c:pt>
                <c:pt idx="1139">
                  <c:v>1.5676345963226161</c:v>
                </c:pt>
                <c:pt idx="1140">
                  <c:v>1.5664958426347506</c:v>
                </c:pt>
                <c:pt idx="1141">
                  <c:v>1.5651537858201838</c:v>
                </c:pt>
                <c:pt idx="1142">
                  <c:v>1.5636536009794111</c:v>
                </c:pt>
                <c:pt idx="1143">
                  <c:v>1.5620319199430579</c:v>
                </c:pt>
                <c:pt idx="1144">
                  <c:v>1.5603184681297908</c:v>
                </c:pt>
                <c:pt idx="1145">
                  <c:v>1.5585373390731974</c:v>
                </c:pt>
                <c:pt idx="1146">
                  <c:v>1.5567077322427849</c:v>
                </c:pt>
                <c:pt idx="1147">
                  <c:v>1.5548448129028056</c:v>
                </c:pt>
                <c:pt idx="1148">
                  <c:v>1.5529607177349287</c:v>
                </c:pt>
                <c:pt idx="1149">
                  <c:v>1.5591278747648731</c:v>
                </c:pt>
                <c:pt idx="1150">
                  <c:v>1.5646030510875844</c:v>
                </c:pt>
                <c:pt idx="1151">
                  <c:v>1.5687092845005925</c:v>
                </c:pt>
                <c:pt idx="1152">
                  <c:v>1.5717021444943209</c:v>
                </c:pt>
                <c:pt idx="1153">
                  <c:v>1.5737897804164107</c:v>
                </c:pt>
                <c:pt idx="1154">
                  <c:v>1.5751414117647693</c:v>
                </c:pt>
                <c:pt idx="1155">
                  <c:v>1.5758943294387979</c:v>
                </c:pt>
                <c:pt idx="1156">
                  <c:v>1.5761601508949958</c:v>
                </c:pt>
                <c:pt idx="1157">
                  <c:v>1.5760297628789353</c:v>
                </c:pt>
                <c:pt idx="1158">
                  <c:v>1.5755766182837245</c:v>
                </c:pt>
                <c:pt idx="1159">
                  <c:v>1.5748604664918939</c:v>
                </c:pt>
                <c:pt idx="1160">
                  <c:v>1.5739296157370046</c:v>
                </c:pt>
                <c:pt idx="1161">
                  <c:v>1.5728231619648001</c:v>
                </c:pt>
                <c:pt idx="1162">
                  <c:v>1.5715726451066878</c:v>
                </c:pt>
                <c:pt idx="1163">
                  <c:v>1.5702036877612666</c:v>
                </c:pt>
                <c:pt idx="1164">
                  <c:v>1.5687370691257705</c:v>
                </c:pt>
                <c:pt idx="1165">
                  <c:v>1.5671895979442949</c:v>
                </c:pt>
                <c:pt idx="1166">
                  <c:v>1.5655747666941613</c:v>
                </c:pt>
                <c:pt idx="1167">
                  <c:v>1.56390335482347</c:v>
                </c:pt>
                <c:pt idx="1168">
                  <c:v>1.5700589533475446</c:v>
                </c:pt>
                <c:pt idx="1169">
                  <c:v>1.5755042049100072</c:v>
                </c:pt>
                <c:pt idx="1170">
                  <c:v>1.5795777364440009</c:v>
                </c:pt>
                <c:pt idx="1171">
                  <c:v>1.5825298526408584</c:v>
                </c:pt>
                <c:pt idx="1172">
                  <c:v>1.584565100615873</c:v>
                </c:pt>
                <c:pt idx="1173">
                  <c:v>1.5858506943854271</c:v>
                </c:pt>
                <c:pt idx="1174">
                  <c:v>1.5865224788529351</c:v>
                </c:pt>
                <c:pt idx="1175">
                  <c:v>1.5866913947045842</c:v>
                </c:pt>
                <c:pt idx="1176">
                  <c:v>1.5864481052949975</c:v>
                </c:pt>
                <c:pt idx="1177">
                  <c:v>1.5858669318794454</c:v>
                </c:pt>
                <c:pt idx="1178">
                  <c:v>1.5850091623643556</c:v>
                </c:pt>
                <c:pt idx="1179">
                  <c:v>1.5839247325908672</c:v>
                </c:pt>
                <c:pt idx="1180">
                  <c:v>1.5826546114931619</c:v>
                </c:pt>
                <c:pt idx="1181">
                  <c:v>1.5812325245051784</c:v>
                </c:pt>
                <c:pt idx="1182">
                  <c:v>1.5796862988225584</c:v>
                </c:pt>
                <c:pt idx="1183">
                  <c:v>1.5780392208612564</c:v>
                </c:pt>
                <c:pt idx="1184">
                  <c:v>1.5763102018824453</c:v>
                </c:pt>
                <c:pt idx="1185">
                  <c:v>1.5745148602439258</c:v>
                </c:pt>
                <c:pt idx="1186">
                  <c:v>1.5726664043336958</c:v>
                </c:pt>
                <c:pt idx="1187">
                  <c:v>1.5752169337429096</c:v>
                </c:pt>
                <c:pt idx="1188">
                  <c:v>1.5809200741899478</c:v>
                </c:pt>
                <c:pt idx="1189">
                  <c:v>1.5851827989229665</c:v>
                </c:pt>
                <c:pt idx="1190">
                  <c:v>1.5882716090684141</c:v>
                </c:pt>
                <c:pt idx="1191">
                  <c:v>1.590403241629307</c:v>
                </c:pt>
                <c:pt idx="1192">
                  <c:v>1.5917557339170094</c:v>
                </c:pt>
                <c:pt idx="1193">
                  <c:v>1.5924743420683705</c:v>
                </c:pt>
                <c:pt idx="1194">
                  <c:v>1.5926765246140953</c:v>
                </c:pt>
                <c:pt idx="1195">
                  <c:v>1.592458493985101</c:v>
                </c:pt>
                <c:pt idx="1196">
                  <c:v>1.5918995508791334</c:v>
                </c:pt>
                <c:pt idx="1197">
                  <c:v>1.5910643853526198</c:v>
                </c:pt>
                <c:pt idx="1198">
                  <c:v>1.5900057737410656</c:v>
                </c:pt>
                <c:pt idx="1199">
                  <c:v>1.5887667729937951</c:v>
                </c:pt>
                <c:pt idx="1200">
                  <c:v>1.587383035869339</c:v>
                </c:pt>
                <c:pt idx="1201">
                  <c:v>1.5858842202296097</c:v>
                </c:pt>
                <c:pt idx="1202">
                  <c:v>1.5842932796131544</c:v>
                </c:pt>
                <c:pt idx="1203">
                  <c:v>1.5826288975417948</c:v>
                </c:pt>
                <c:pt idx="1204">
                  <c:v>1.580906834881898</c:v>
                </c:pt>
                <c:pt idx="1205">
                  <c:v>1.5791405036371664</c:v>
                </c:pt>
                <c:pt idx="1206">
                  <c:v>1.5848363367790737</c:v>
                </c:pt>
                <c:pt idx="1207">
                  <c:v>1.5898680202964441</c:v>
                </c:pt>
                <c:pt idx="1208">
                  <c:v>1.5936085565271472</c:v>
                </c:pt>
                <c:pt idx="1209">
                  <c:v>1.5962969681044146</c:v>
                </c:pt>
                <c:pt idx="1210">
                  <c:v>1.5981278927942189</c:v>
                </c:pt>
                <c:pt idx="1211">
                  <c:v>1.5992601317702158</c:v>
                </c:pt>
                <c:pt idx="1212">
                  <c:v>1.5998232724886585</c:v>
                </c:pt>
                <c:pt idx="1213">
                  <c:v>1.5999230856609812</c:v>
                </c:pt>
                <c:pt idx="1214">
                  <c:v>1.5996459200205528</c:v>
                </c:pt>
                <c:pt idx="1215">
                  <c:v>1.5990622823885126</c:v>
                </c:pt>
                <c:pt idx="1216">
                  <c:v>1.5982297542230515</c:v>
                </c:pt>
                <c:pt idx="1217">
                  <c:v>1.5971953725696415</c:v>
                </c:pt>
                <c:pt idx="1218">
                  <c:v>1.5959975060922817</c:v>
                </c:pt>
                <c:pt idx="1219">
                  <c:v>1.5946663826205187</c:v>
                </c:pt>
                <c:pt idx="1220">
                  <c:v>1.5932275833922533</c:v>
                </c:pt>
                <c:pt idx="1221">
                  <c:v>1.5917019480798604</c:v>
                </c:pt>
                <c:pt idx="1222">
                  <c:v>1.5901059397953734</c:v>
                </c:pt>
                <c:pt idx="1223">
                  <c:v>1.5884536578148623</c:v>
                </c:pt>
                <c:pt idx="1224">
                  <c:v>1.5893497615792982</c:v>
                </c:pt>
                <c:pt idx="1225">
                  <c:v>1.5951973147495855</c:v>
                </c:pt>
                <c:pt idx="1226">
                  <c:v>1.5996121355832793</c:v>
                </c:pt>
                <c:pt idx="1227">
                  <c:v>1.6028581308180092</c:v>
                </c:pt>
                <c:pt idx="1228">
                  <c:v>1.6051505044817289</c:v>
                </c:pt>
                <c:pt idx="1229">
                  <c:v>1.6066647073725624</c:v>
                </c:pt>
                <c:pt idx="1230">
                  <c:v>1.607544024321971</c:v>
                </c:pt>
                <c:pt idx="1231">
                  <c:v>1.6079055650984022</c:v>
                </c:pt>
                <c:pt idx="1232">
                  <c:v>1.6078448990075125</c:v>
                </c:pt>
                <c:pt idx="1233">
                  <c:v>1.6074399291583354</c:v>
                </c:pt>
                <c:pt idx="1234">
                  <c:v>1.6067541850573135</c:v>
                </c:pt>
                <c:pt idx="1235">
                  <c:v>1.6058394981426882</c:v>
                </c:pt>
                <c:pt idx="1236">
                  <c:v>1.6047384737516674</c:v>
                </c:pt>
                <c:pt idx="1237">
                  <c:v>1.6034858074033065</c:v>
                </c:pt>
                <c:pt idx="1238">
                  <c:v>1.602109982188427</c:v>
                </c:pt>
                <c:pt idx="1239">
                  <c:v>1.6006343230377786</c:v>
                </c:pt>
                <c:pt idx="1240">
                  <c:v>1.5990780062283965</c:v>
                </c:pt>
                <c:pt idx="1241">
                  <c:v>1.5974565514913008</c:v>
                </c:pt>
                <c:pt idx="1242">
                  <c:v>1.595782667191415</c:v>
                </c:pt>
                <c:pt idx="1243">
                  <c:v>1.5997516691424045</c:v>
                </c:pt>
                <c:pt idx="1244">
                  <c:v>1.6048331946298693</c:v>
                </c:pt>
                <c:pt idx="1245">
                  <c:v>1.6086226695495063</c:v>
                </c:pt>
                <c:pt idx="1246">
                  <c:v>1.6113583352707481</c:v>
                </c:pt>
                <c:pt idx="1247">
                  <c:v>1.6132347130598268</c:v>
                </c:pt>
                <c:pt idx="1248">
                  <c:v>1.6144102223642065</c:v>
                </c:pt>
                <c:pt idx="1249">
                  <c:v>1.6150143600745361</c:v>
                </c:pt>
                <c:pt idx="1250">
                  <c:v>1.6151527461649868</c:v>
                </c:pt>
                <c:pt idx="1251">
                  <c:v>1.6149115750880778</c:v>
                </c:pt>
                <c:pt idx="1252">
                  <c:v>1.6143612320740419</c:v>
                </c:pt>
                <c:pt idx="1253">
                  <c:v>1.6135574659893517</c:v>
                </c:pt>
                <c:pt idx="1254">
                  <c:v>1.6125445268349741</c:v>
                </c:pt>
                <c:pt idx="1255">
                  <c:v>1.6113588990042631</c:v>
                </c:pt>
                <c:pt idx="1256">
                  <c:v>1.6100308243467649</c:v>
                </c:pt>
                <c:pt idx="1257">
                  <c:v>1.6085852143766779</c:v>
                </c:pt>
                <c:pt idx="1258">
                  <c:v>1.607042853383192</c:v>
                </c:pt>
                <c:pt idx="1259">
                  <c:v>1.6054209446273875</c:v>
                </c:pt>
                <c:pt idx="1260">
                  <c:v>1.6037340419699775</c:v>
                </c:pt>
                <c:pt idx="1261">
                  <c:v>1.6028378831515622</c:v>
                </c:pt>
                <c:pt idx="1262">
                  <c:v>1.608607033437649</c:v>
                </c:pt>
                <c:pt idx="1263">
                  <c:v>1.6129433398032911</c:v>
                </c:pt>
                <c:pt idx="1264">
                  <c:v>1.6161108748269819</c:v>
                </c:pt>
                <c:pt idx="1265">
                  <c:v>1.6183253813068066</c:v>
                </c:pt>
                <c:pt idx="1266">
                  <c:v>1.6197579403519331</c:v>
                </c:pt>
                <c:pt idx="1267">
                  <c:v>1.6205364509720814</c:v>
                </c:pt>
                <c:pt idx="1268">
                  <c:v>1.6207653896549972</c:v>
                </c:pt>
                <c:pt idx="1269">
                  <c:v>1.6205322296153359</c:v>
                </c:pt>
                <c:pt idx="1270">
                  <c:v>1.6199103986790377</c:v>
                </c:pt>
                <c:pt idx="1271">
                  <c:v>1.6189620675509757</c:v>
                </c:pt>
                <c:pt idx="1272">
                  <c:v>1.6177398364847673</c:v>
                </c:pt>
                <c:pt idx="1273">
                  <c:v>1.6162888987412853</c:v>
                </c:pt>
                <c:pt idx="1274">
                  <c:v>1.6146486727702036</c:v>
                </c:pt>
                <c:pt idx="1275">
                  <c:v>1.6128525929116959</c:v>
                </c:pt>
                <c:pt idx="1276">
                  <c:v>1.610930714289442</c:v>
                </c:pt>
                <c:pt idx="1277">
                  <c:v>1.6089088647775047</c:v>
                </c:pt>
                <c:pt idx="1278">
                  <c:v>1.6068102492369334</c:v>
                </c:pt>
                <c:pt idx="1279">
                  <c:v>1.6046509767385935</c:v>
                </c:pt>
                <c:pt idx="1280">
                  <c:v>1.6099675096940509</c:v>
                </c:pt>
                <c:pt idx="1281">
                  <c:v>1.6138723490291111</c:v>
                </c:pt>
                <c:pt idx="1282">
                  <c:v>1.61662886116963</c:v>
                </c:pt>
                <c:pt idx="1283">
                  <c:v>1.6184482978131438</c:v>
                </c:pt>
                <c:pt idx="1284">
                  <c:v>1.6195008249054748</c:v>
                </c:pt>
                <c:pt idx="1285">
                  <c:v>1.619925297006982</c:v>
                </c:pt>
                <c:pt idx="1286">
                  <c:v>1.6198237520293586</c:v>
                </c:pt>
                <c:pt idx="1287">
                  <c:v>1.6193053796104686</c:v>
                </c:pt>
                <c:pt idx="1288">
                  <c:v>1.6184476261493668</c:v>
                </c:pt>
                <c:pt idx="1289">
                  <c:v>1.6173051279948978</c:v>
                </c:pt>
                <c:pt idx="1290">
                  <c:v>1.6159214442801269</c:v>
                </c:pt>
                <c:pt idx="1291">
                  <c:v>1.6143322229385388</c:v>
                </c:pt>
                <c:pt idx="1292">
                  <c:v>1.6125676524646313</c:v>
                </c:pt>
                <c:pt idx="1293">
                  <c:v>1.6106538974022109</c:v>
                </c:pt>
                <c:pt idx="1294">
                  <c:v>1.6086148168711827</c:v>
                </c:pt>
                <c:pt idx="1295">
                  <c:v>1.6064716129218568</c:v>
                </c:pt>
                <c:pt idx="1296">
                  <c:v>1.6042444520352039</c:v>
                </c:pt>
                <c:pt idx="1297">
                  <c:v>1.6035386874668041</c:v>
                </c:pt>
                <c:pt idx="1298">
                  <c:v>1.6082247459320693</c:v>
                </c:pt>
                <c:pt idx="1299">
                  <c:v>1.6115729776337133</c:v>
                </c:pt>
                <c:pt idx="1300">
                  <c:v>1.613838962150175</c:v>
                </c:pt>
                <c:pt idx="1301">
                  <c:v>1.6152329042192592</c:v>
                </c:pt>
                <c:pt idx="1302">
                  <c:v>1.6159276028543825</c:v>
                </c:pt>
                <c:pt idx="1303">
                  <c:v>1.6160653301163839</c:v>
                </c:pt>
                <c:pt idx="1304">
                  <c:v>1.6157628869369125</c:v>
                </c:pt>
                <c:pt idx="1305">
                  <c:v>1.6151160023384976</c:v>
                </c:pt>
                <c:pt idx="1306">
                  <c:v>1.6142033096986497</c:v>
                </c:pt>
                <c:pt idx="1307">
                  <c:v>1.6130892073804368</c:v>
                </c:pt>
                <c:pt idx="1308">
                  <c:v>1.6118265443630579</c:v>
                </c:pt>
                <c:pt idx="1309">
                  <c:v>1.6104574177613769</c:v>
                </c:pt>
                <c:pt idx="1310">
                  <c:v>1.609016318589138</c:v>
                </c:pt>
                <c:pt idx="1311">
                  <c:v>1.6075306410545518</c:v>
                </c:pt>
                <c:pt idx="1312">
                  <c:v>1.6060219883785356</c:v>
                </c:pt>
                <c:pt idx="1313">
                  <c:v>1.6045069748210632</c:v>
                </c:pt>
                <c:pt idx="1314">
                  <c:v>1.6037806305943101</c:v>
                </c:pt>
                <c:pt idx="1315">
                  <c:v>1.6092930275951052</c:v>
                </c:pt>
                <c:pt idx="1316">
                  <c:v>1.6135317418024804</c:v>
                </c:pt>
                <c:pt idx="1317">
                  <c:v>1.6167387750395004</c:v>
                </c:pt>
                <c:pt idx="1318">
                  <c:v>1.6191096822682221</c:v>
                </c:pt>
                <c:pt idx="1319">
                  <c:v>1.6208021587336456</c:v>
                </c:pt>
                <c:pt idx="1320">
                  <c:v>1.6219444546442752</c:v>
                </c:pt>
                <c:pt idx="1321">
                  <c:v>1.6226395781424774</c:v>
                </c:pt>
                <c:pt idx="1322">
                  <c:v>1.6229697235596148</c:v>
                </c:pt>
                <c:pt idx="1323">
                  <c:v>1.6230008514315473</c:v>
                </c:pt>
                <c:pt idx="1324">
                  <c:v>1.6227853564588939</c:v>
                </c:pt>
                <c:pt idx="1325">
                  <c:v>1.622365167155184</c:v>
                </c:pt>
                <c:pt idx="1326">
                  <c:v>1.6217732017706596</c:v>
                </c:pt>
                <c:pt idx="1327">
                  <c:v>1.6210357071911456</c:v>
                </c:pt>
                <c:pt idx="1328">
                  <c:v>1.6201734643471606</c:v>
                </c:pt>
                <c:pt idx="1329">
                  <c:v>1.6192028961131661</c:v>
                </c:pt>
                <c:pt idx="1330">
                  <c:v>1.6181367274763008</c:v>
                </c:pt>
                <c:pt idx="1331">
                  <c:v>1.6169851986367141</c:v>
                </c:pt>
                <c:pt idx="1332">
                  <c:v>1.6227981335100519</c:v>
                </c:pt>
                <c:pt idx="1333">
                  <c:v>1.6272403128233055</c:v>
                </c:pt>
                <c:pt idx="1334">
                  <c:v>1.6305554212147495</c:v>
                </c:pt>
                <c:pt idx="1335">
                  <c:v>1.6329428158223664</c:v>
                </c:pt>
                <c:pt idx="1336">
                  <c:v>1.6345647351268882</c:v>
                </c:pt>
                <c:pt idx="1337">
                  <c:v>1.6355541769563469</c:v>
                </c:pt>
                <c:pt idx="1338">
                  <c:v>1.6360205988388117</c:v>
                </c:pt>
                <c:pt idx="1339">
                  <c:v>1.6360541757891522</c:v>
                </c:pt>
                <c:pt idx="1340">
                  <c:v>1.6357292757428696</c:v>
                </c:pt>
                <c:pt idx="1341">
                  <c:v>1.6351072994627964</c:v>
                </c:pt>
                <c:pt idx="1342">
                  <c:v>1.6342390011577745</c:v>
                </c:pt>
                <c:pt idx="1343">
                  <c:v>1.6331663830268277</c:v>
                </c:pt>
                <c:pt idx="1344">
                  <c:v>1.6319242688727371</c:v>
                </c:pt>
                <c:pt idx="1345">
                  <c:v>1.6305427785153901</c:v>
                </c:pt>
                <c:pt idx="1346">
                  <c:v>1.6290470791206544</c:v>
                </c:pt>
                <c:pt idx="1347">
                  <c:v>1.6274586227681218</c:v>
                </c:pt>
                <c:pt idx="1348">
                  <c:v>1.6257956357280057</c:v>
                </c:pt>
                <c:pt idx="1349">
                  <c:v>1.6240736152111461</c:v>
                </c:pt>
                <c:pt idx="1350">
                  <c:v>1.6223061408723853</c:v>
                </c:pt>
                <c:pt idx="1351">
                  <c:v>1.6234316807484277</c:v>
                </c:pt>
                <c:pt idx="1352">
                  <c:v>1.6279565869238466</c:v>
                </c:pt>
                <c:pt idx="1353">
                  <c:v>1.6312899992299452</c:v>
                </c:pt>
                <c:pt idx="1354">
                  <c:v>1.6336554541710422</c:v>
                </c:pt>
                <c:pt idx="1355">
                  <c:v>1.6352356944495683</c:v>
                </c:pt>
                <c:pt idx="1356">
                  <c:v>1.6361799414140874</c:v>
                </c:pt>
                <c:pt idx="1357">
                  <c:v>1.6366104100713117</c:v>
                </c:pt>
                <c:pt idx="1358">
                  <c:v>1.6366268761145157</c:v>
                </c:pt>
                <c:pt idx="1359">
                  <c:v>1.636310364469987</c:v>
                </c:pt>
                <c:pt idx="1360">
                  <c:v>1.6357272311221394</c:v>
                </c:pt>
                <c:pt idx="1361">
                  <c:v>1.6349315293193771</c:v>
                </c:pt>
                <c:pt idx="1362">
                  <c:v>1.6339673262336385</c:v>
                </c:pt>
                <c:pt idx="1363">
                  <c:v>1.6328703389803183</c:v>
                </c:pt>
                <c:pt idx="1364">
                  <c:v>1.6316696445731722</c:v>
                </c:pt>
                <c:pt idx="1365">
                  <c:v>1.6303885016675097</c:v>
                </c:pt>
                <c:pt idx="1366">
                  <c:v>1.6290458381275401</c:v>
                </c:pt>
                <c:pt idx="1367">
                  <c:v>1.6276567716138852</c:v>
                </c:pt>
                <c:pt idx="1368">
                  <c:v>1.6262331391590972</c:v>
                </c:pt>
                <c:pt idx="1369">
                  <c:v>1.6315429835759665</c:v>
                </c:pt>
                <c:pt idx="1370">
                  <c:v>1.6355859381024254</c:v>
                </c:pt>
                <c:pt idx="1371">
                  <c:v>1.6385971481505681</c:v>
                </c:pt>
                <c:pt idx="1372">
                  <c:v>1.6407673756669743</c:v>
                </c:pt>
                <c:pt idx="1373">
                  <c:v>1.6422520222245158</c:v>
                </c:pt>
                <c:pt idx="1374">
                  <c:v>1.6431778749948303</c:v>
                </c:pt>
                <c:pt idx="1375">
                  <c:v>1.6436480069630357</c:v>
                </c:pt>
                <c:pt idx="1376">
                  <c:v>1.6437458552069835</c:v>
                </c:pt>
                <c:pt idx="1377">
                  <c:v>1.6435390495784989</c:v>
                </c:pt>
                <c:pt idx="1378">
                  <c:v>1.6430827321899864</c:v>
                </c:pt>
                <c:pt idx="1379">
                  <c:v>1.6424216645753842</c:v>
                </c:pt>
                <c:pt idx="1380">
                  <c:v>1.6415920554076489</c:v>
                </c:pt>
                <c:pt idx="1381">
                  <c:v>1.6406234626171852</c:v>
                </c:pt>
                <c:pt idx="1382">
                  <c:v>1.639539877153553</c:v>
                </c:pt>
                <c:pt idx="1383">
                  <c:v>1.6383608240688408</c:v>
                </c:pt>
                <c:pt idx="1384">
                  <c:v>1.6371020403248364</c:v>
                </c:pt>
                <c:pt idx="1385">
                  <c:v>1.6357765784807523</c:v>
                </c:pt>
                <c:pt idx="1386">
                  <c:v>1.6343950653930355</c:v>
                </c:pt>
                <c:pt idx="1387">
                  <c:v>1.6383843900889108</c:v>
                </c:pt>
                <c:pt idx="1388">
                  <c:v>1.6425546298670057</c:v>
                </c:pt>
                <c:pt idx="1389">
                  <c:v>1.6456478391440963</c:v>
                </c:pt>
                <c:pt idx="1390">
                  <c:v>1.6478604006647228</c:v>
                </c:pt>
                <c:pt idx="1391">
                  <c:v>1.6493524060299092</c:v>
                </c:pt>
                <c:pt idx="1392">
                  <c:v>1.6502547632962608</c:v>
                </c:pt>
                <c:pt idx="1393">
                  <c:v>1.6506744842965593</c:v>
                </c:pt>
                <c:pt idx="1394">
                  <c:v>1.6506989883861714</c:v>
                </c:pt>
                <c:pt idx="1395">
                  <c:v>1.6504000405373498</c:v>
                </c:pt>
                <c:pt idx="1396">
                  <c:v>1.6498362633767392</c:v>
                </c:pt>
                <c:pt idx="1397">
                  <c:v>1.6490559701001026</c:v>
                </c:pt>
                <c:pt idx="1398">
                  <c:v>1.6480987507102305</c:v>
                </c:pt>
                <c:pt idx="1399">
                  <c:v>1.6469972506201593</c:v>
                </c:pt>
                <c:pt idx="1400">
                  <c:v>1.6457783743426917</c:v>
                </c:pt>
                <c:pt idx="1401">
                  <c:v>1.6444644152719332</c:v>
                </c:pt>
                <c:pt idx="1402">
                  <c:v>1.6430736490343336</c:v>
                </c:pt>
                <c:pt idx="1403">
                  <c:v>1.6416212791322389</c:v>
                </c:pt>
                <c:pt idx="1404">
                  <c:v>1.6401198949586218</c:v>
                </c:pt>
                <c:pt idx="1405">
                  <c:v>1.6392927191801494</c:v>
                </c:pt>
                <c:pt idx="1406">
                  <c:v>1.6441044863644427</c:v>
                </c:pt>
                <c:pt idx="1407">
                  <c:v>1.647713949327291</c:v>
                </c:pt>
                <c:pt idx="1408">
                  <c:v>1.6503437279716429</c:v>
                </c:pt>
                <c:pt idx="1409">
                  <c:v>1.6521756334819813</c:v>
                </c:pt>
                <c:pt idx="1410">
                  <c:v>1.6533580783253667</c:v>
                </c:pt>
                <c:pt idx="1411">
                  <c:v>1.6540120378095795</c:v>
                </c:pt>
                <c:pt idx="1412">
                  <c:v>1.654236430564562</c:v>
                </c:pt>
                <c:pt idx="1413">
                  <c:v>1.6541119110332265</c:v>
                </c:pt>
                <c:pt idx="1414">
                  <c:v>1.6537042067820629</c:v>
                </c:pt>
                <c:pt idx="1415">
                  <c:v>1.6530671099668557</c:v>
                </c:pt>
                <c:pt idx="1416">
                  <c:v>1.6522444189756227</c:v>
                </c:pt>
                <c:pt idx="1417">
                  <c:v>1.6512718406797697</c:v>
                </c:pt>
                <c:pt idx="1418">
                  <c:v>1.6501785286023725</c:v>
                </c:pt>
                <c:pt idx="1419">
                  <c:v>1.6489884089019042</c:v>
                </c:pt>
                <c:pt idx="1420">
                  <c:v>1.6477208267231673</c:v>
                </c:pt>
                <c:pt idx="1421">
                  <c:v>1.6463915780235499</c:v>
                </c:pt>
                <c:pt idx="1422">
                  <c:v>1.6450134651054298</c:v>
                </c:pt>
                <c:pt idx="1423">
                  <c:v>1.643596767465533</c:v>
                </c:pt>
                <c:pt idx="1424">
                  <c:v>1.6485442979314926</c:v>
                </c:pt>
                <c:pt idx="1425">
                  <c:v>1.6522875477216279</c:v>
                </c:pt>
                <c:pt idx="1426">
                  <c:v>1.6550487288264208</c:v>
                </c:pt>
                <c:pt idx="1427">
                  <c:v>1.6570090871261858</c:v>
                </c:pt>
                <c:pt idx="1428">
                  <c:v>1.6583163107315313</c:v>
                </c:pt>
                <c:pt idx="1429">
                  <c:v>1.6590906237993397</c:v>
                </c:pt>
                <c:pt idx="1430">
                  <c:v>1.6594304937671418</c:v>
                </c:pt>
                <c:pt idx="1431">
                  <c:v>1.6594163594104492</c:v>
                </c:pt>
                <c:pt idx="1432">
                  <c:v>1.6591135868723477</c:v>
                </c:pt>
                <c:pt idx="1433">
                  <c:v>1.6585752664451525</c:v>
                </c:pt>
                <c:pt idx="1434">
                  <c:v>1.6578448026027477</c:v>
                </c:pt>
                <c:pt idx="1435">
                  <c:v>1.6569575753469765</c:v>
                </c:pt>
                <c:pt idx="1436">
                  <c:v>1.655942478312487</c:v>
                </c:pt>
                <c:pt idx="1437">
                  <c:v>1.6548228820638924</c:v>
                </c:pt>
                <c:pt idx="1438">
                  <c:v>1.6536180298250804</c:v>
                </c:pt>
                <c:pt idx="1439">
                  <c:v>1.6523437718748399</c:v>
                </c:pt>
                <c:pt idx="1440">
                  <c:v>1.6510128959277277</c:v>
                </c:pt>
                <c:pt idx="1441">
                  <c:v>1.6496359494899249</c:v>
                </c:pt>
                <c:pt idx="1442">
                  <c:v>1.652143129442402</c:v>
                </c:pt>
                <c:pt idx="1443">
                  <c:v>1.6562556235729167</c:v>
                </c:pt>
                <c:pt idx="1444">
                  <c:v>1.6593161366563214</c:v>
                </c:pt>
                <c:pt idx="1445">
                  <c:v>1.6615179593490779</c:v>
                </c:pt>
                <c:pt idx="1446">
                  <c:v>1.6630187191000514</c:v>
                </c:pt>
                <c:pt idx="1447">
                  <c:v>1.6639471449969725</c:v>
                </c:pt>
                <c:pt idx="1448">
                  <c:v>1.6644082385043091</c:v>
                </c:pt>
                <c:pt idx="1449">
                  <c:v>1.6644879872186067</c:v>
                </c:pt>
                <c:pt idx="1450">
                  <c:v>1.6642562514517811</c:v>
                </c:pt>
                <c:pt idx="1451">
                  <c:v>1.6637704188021287</c:v>
                </c:pt>
                <c:pt idx="1452">
                  <c:v>1.6630773461537234</c:v>
                </c:pt>
                <c:pt idx="1453">
                  <c:v>1.662215133015345</c:v>
                </c:pt>
                <c:pt idx="1454">
                  <c:v>1.6612133585832063</c:v>
                </c:pt>
                <c:pt idx="1455">
                  <c:v>1.6600956852460693</c:v>
                </c:pt>
                <c:pt idx="1456">
                  <c:v>1.6588817726841738</c:v>
                </c:pt>
                <c:pt idx="1457">
                  <c:v>1.6575879889327769</c:v>
                </c:pt>
                <c:pt idx="1458">
                  <c:v>1.6562280792709272</c:v>
                </c:pt>
                <c:pt idx="1459">
                  <c:v>1.6548136085023852</c:v>
                </c:pt>
                <c:pt idx="1460">
                  <c:v>1.6546908049033935</c:v>
                </c:pt>
                <c:pt idx="1461">
                  <c:v>1.6591178236445847</c:v>
                </c:pt>
                <c:pt idx="1462">
                  <c:v>1.6624203988690422</c:v>
                </c:pt>
                <c:pt idx="1463">
                  <c:v>1.6648055818022423</c:v>
                </c:pt>
                <c:pt idx="1464">
                  <c:v>1.666442331479157</c:v>
                </c:pt>
                <c:pt idx="1465">
                  <c:v>1.6674689631038242</c:v>
                </c:pt>
                <c:pt idx="1466">
                  <c:v>1.6679985835267264</c:v>
                </c:pt>
                <c:pt idx="1467">
                  <c:v>1.6681235922244262</c:v>
                </c:pt>
                <c:pt idx="1468">
                  <c:v>1.6679196604812487</c:v>
                </c:pt>
                <c:pt idx="1469">
                  <c:v>1.6674485716989211</c:v>
                </c:pt>
                <c:pt idx="1470">
                  <c:v>1.666761067021548</c:v>
                </c:pt>
                <c:pt idx="1471">
                  <c:v>1.6658987386070503</c:v>
                </c:pt>
                <c:pt idx="1472">
                  <c:v>1.6648956753271089</c:v>
                </c:pt>
                <c:pt idx="1473">
                  <c:v>1.6637798418611256</c:v>
                </c:pt>
                <c:pt idx="1474">
                  <c:v>1.6625739052375614</c:v>
                </c:pt>
                <c:pt idx="1475">
                  <c:v>1.6612967576263005</c:v>
                </c:pt>
                <c:pt idx="1476">
                  <c:v>1.6599638862518837</c:v>
                </c:pt>
                <c:pt idx="1477">
                  <c:v>1.6585878030241186</c:v>
                </c:pt>
                <c:pt idx="1478">
                  <c:v>1.657178601527227</c:v>
                </c:pt>
                <c:pt idx="1479">
                  <c:v>1.6618045928829874</c:v>
                </c:pt>
                <c:pt idx="1480">
                  <c:v>1.6652930354973501</c:v>
                </c:pt>
                <c:pt idx="1481">
                  <c:v>1.6678547828512102</c:v>
                </c:pt>
                <c:pt idx="1482">
                  <c:v>1.6696623599386706</c:v>
                </c:pt>
                <c:pt idx="1483">
                  <c:v>1.6708559418314224</c:v>
                </c:pt>
                <c:pt idx="1484">
                  <c:v>1.6715496519171067</c:v>
                </c:pt>
                <c:pt idx="1485">
                  <c:v>1.6718365668540729</c:v>
                </c:pt>
                <c:pt idx="1486">
                  <c:v>1.6717926046895535</c:v>
                </c:pt>
                <c:pt idx="1487">
                  <c:v>1.6714794643534101</c:v>
                </c:pt>
                <c:pt idx="1488">
                  <c:v>1.6709471234493396</c:v>
                </c:pt>
                <c:pt idx="1489">
                  <c:v>1.6702365303782538</c:v>
                </c:pt>
                <c:pt idx="1490">
                  <c:v>1.6693811005451917</c:v>
                </c:pt>
                <c:pt idx="1491">
                  <c:v>1.6684080073840297</c:v>
                </c:pt>
                <c:pt idx="1492">
                  <c:v>1.6673395796598767</c:v>
                </c:pt>
                <c:pt idx="1493">
                  <c:v>1.6661936603242475</c:v>
                </c:pt>
                <c:pt idx="1494">
                  <c:v>1.6649848276537313</c:v>
                </c:pt>
                <c:pt idx="1495">
                  <c:v>1.6637248690693913</c:v>
                </c:pt>
                <c:pt idx="1496">
                  <c:v>1.6624233397946222</c:v>
                </c:pt>
                <c:pt idx="1497">
                  <c:v>1.6670483917876247</c:v>
                </c:pt>
                <c:pt idx="1498">
                  <c:v>1.6705455719381188</c:v>
                </c:pt>
                <c:pt idx="1499">
                  <c:v>1.6731219933158989</c:v>
                </c:pt>
                <c:pt idx="1500">
                  <c:v>1.6749464387641431</c:v>
                </c:pt>
                <c:pt idx="1501">
                  <c:v>1.6761566082130432</c:v>
                </c:pt>
                <c:pt idx="1502">
                  <c:v>1.6768647041742901</c:v>
                </c:pt>
                <c:pt idx="1503">
                  <c:v>1.6771624433023813</c:v>
                </c:pt>
                <c:pt idx="1504">
                  <c:v>1.6771244640929783</c:v>
                </c:pt>
                <c:pt idx="1505">
                  <c:v>1.676812135571899</c:v>
                </c:pt>
                <c:pt idx="1506">
                  <c:v>1.6762756680438267</c:v>
                </c:pt>
                <c:pt idx="1507">
                  <c:v>1.6755558996035647</c:v>
                </c:pt>
                <c:pt idx="1508">
                  <c:v>1.6746860176862239</c:v>
                </c:pt>
                <c:pt idx="1509">
                  <c:v>1.6736932499892108</c:v>
                </c:pt>
                <c:pt idx="1510">
                  <c:v>1.6726002417265304</c:v>
                </c:pt>
                <c:pt idx="1511">
                  <c:v>1.6714255940339471</c:v>
                </c:pt>
                <c:pt idx="1512">
                  <c:v>1.6701844367698759</c:v>
                </c:pt>
                <c:pt idx="1513">
                  <c:v>1.6688889586947186</c:v>
                </c:pt>
                <c:pt idx="1514">
                  <c:v>1.6675495758718051</c:v>
                </c:pt>
                <c:pt idx="1515">
                  <c:v>1.6686633271598135</c:v>
                </c:pt>
                <c:pt idx="1516">
                  <c:v>1.6726613152353402</c:v>
                </c:pt>
                <c:pt idx="1517">
                  <c:v>1.6756389574571149</c:v>
                </c:pt>
                <c:pt idx="1518">
                  <c:v>1.6777842209265399</c:v>
                </c:pt>
                <c:pt idx="1519">
                  <c:v>1.679250560761135</c:v>
                </c:pt>
                <c:pt idx="1520">
                  <c:v>1.6801632208270616</c:v>
                </c:pt>
                <c:pt idx="1521">
                  <c:v>1.6806244439598717</c:v>
                </c:pt>
                <c:pt idx="1522">
                  <c:v>1.6807177253434502</c:v>
                </c:pt>
                <c:pt idx="1523">
                  <c:v>1.6805112244536233</c:v>
                </c:pt>
                <c:pt idx="1524">
                  <c:v>1.6800606067646733</c:v>
                </c:pt>
                <c:pt idx="1525">
                  <c:v>1.6794113592529778</c:v>
                </c:pt>
                <c:pt idx="1526">
                  <c:v>1.678600626550911</c:v>
                </c:pt>
                <c:pt idx="1527">
                  <c:v>1.6776589678751226</c:v>
                </c:pt>
                <c:pt idx="1528">
                  <c:v>1.6766114697083003</c:v>
                </c:pt>
                <c:pt idx="1529">
                  <c:v>1.6754782715461842</c:v>
                </c:pt>
                <c:pt idx="1530">
                  <c:v>1.6742759877227842</c:v>
                </c:pt>
                <c:pt idx="1531">
                  <c:v>1.6730184290196266</c:v>
                </c:pt>
                <c:pt idx="1532">
                  <c:v>1.6717165673393319</c:v>
                </c:pt>
                <c:pt idx="1533">
                  <c:v>1.6716283159456382</c:v>
                </c:pt>
                <c:pt idx="1534">
                  <c:v>1.6757971701943539</c:v>
                </c:pt>
                <c:pt idx="1535">
                  <c:v>1.6789230427088873</c:v>
                </c:pt>
                <c:pt idx="1536">
                  <c:v>1.6811981786254329</c:v>
                </c:pt>
                <c:pt idx="1537">
                  <c:v>1.6827797170805072</c:v>
                </c:pt>
                <c:pt idx="1538">
                  <c:v>1.6837958206623744</c:v>
                </c:pt>
                <c:pt idx="1539">
                  <c:v>1.6843508553277968</c:v>
                </c:pt>
                <c:pt idx="1540">
                  <c:v>1.6845300253806927</c:v>
                </c:pt>
                <c:pt idx="1541">
                  <c:v>1.6844029172850379</c:v>
                </c:pt>
                <c:pt idx="1542">
                  <c:v>1.6840263409272986</c:v>
                </c:pt>
                <c:pt idx="1543">
                  <c:v>1.6834466976342832</c:v>
                </c:pt>
                <c:pt idx="1544">
                  <c:v>1.6827018228775488</c:v>
                </c:pt>
                <c:pt idx="1545">
                  <c:v>1.6818223264604089</c:v>
                </c:pt>
                <c:pt idx="1546">
                  <c:v>1.680833606710832</c:v>
                </c:pt>
                <c:pt idx="1547">
                  <c:v>1.6797561679530926</c:v>
                </c:pt>
                <c:pt idx="1548">
                  <c:v>1.6786067305289114</c:v>
                </c:pt>
                <c:pt idx="1549">
                  <c:v>1.6773990184142691</c:v>
                </c:pt>
                <c:pt idx="1550">
                  <c:v>1.6761444285765303</c:v>
                </c:pt>
                <c:pt idx="1551">
                  <c:v>1.6748519844799583</c:v>
                </c:pt>
                <c:pt idx="1552">
                  <c:v>1.6770682355571185</c:v>
                </c:pt>
                <c:pt idx="1553">
                  <c:v>1.6807373573898055</c:v>
                </c:pt>
                <c:pt idx="1554">
                  <c:v>1.6834607717779457</c:v>
                </c:pt>
                <c:pt idx="1555">
                  <c:v>1.6854124531960986</c:v>
                </c:pt>
                <c:pt idx="1556">
                  <c:v>1.6867343881356831</c:v>
                </c:pt>
                <c:pt idx="1557">
                  <c:v>1.6875425195850762</c:v>
                </c:pt>
                <c:pt idx="1558">
                  <c:v>1.6879314542519461</c:v>
                </c:pt>
                <c:pt idx="1559">
                  <c:v>1.687978180741518</c:v>
                </c:pt>
                <c:pt idx="1560">
                  <c:v>1.6877456646968758</c:v>
                </c:pt>
                <c:pt idx="1561">
                  <c:v>1.687285301812194</c:v>
                </c:pt>
                <c:pt idx="1562">
                  <c:v>1.686639139262635</c:v>
                </c:pt>
                <c:pt idx="1563">
                  <c:v>1.6858413851258156</c:v>
                </c:pt>
                <c:pt idx="1564">
                  <c:v>1.6849202959870411</c:v>
                </c:pt>
                <c:pt idx="1565">
                  <c:v>1.683898815854028</c:v>
                </c:pt>
                <c:pt idx="1566">
                  <c:v>1.6827956646270272</c:v>
                </c:pt>
                <c:pt idx="1567">
                  <c:v>1.6816261585215586</c:v>
                </c:pt>
                <c:pt idx="1568">
                  <c:v>1.6804028984569594</c:v>
                </c:pt>
                <c:pt idx="1569">
                  <c:v>1.6791361946914325</c:v>
                </c:pt>
                <c:pt idx="1570">
                  <c:v>1.6796293277808314</c:v>
                </c:pt>
                <c:pt idx="1571">
                  <c:v>1.6835480444428867</c:v>
                </c:pt>
                <c:pt idx="1572">
                  <c:v>1.6864758318759869</c:v>
                </c:pt>
                <c:pt idx="1573">
                  <c:v>1.6885951814155991</c:v>
                </c:pt>
                <c:pt idx="1574">
                  <c:v>1.6900547928789005</c:v>
                </c:pt>
                <c:pt idx="1575">
                  <c:v>1.6909762446108398</c:v>
                </c:pt>
                <c:pt idx="1576">
                  <c:v>1.691458852402419</c:v>
                </c:pt>
                <c:pt idx="1577">
                  <c:v>1.6915834823752249</c:v>
                </c:pt>
                <c:pt idx="1578">
                  <c:v>1.6914163502464348</c:v>
                </c:pt>
                <c:pt idx="1579">
                  <c:v>1.6910113518306165</c:v>
                </c:pt>
                <c:pt idx="1580">
                  <c:v>1.6904124501225177</c:v>
                </c:pt>
                <c:pt idx="1581">
                  <c:v>1.6896558521669496</c:v>
                </c:pt>
                <c:pt idx="1582">
                  <c:v>1.6887709600247713</c:v>
                </c:pt>
                <c:pt idx="1583">
                  <c:v>1.6877817395206733</c:v>
                </c:pt>
                <c:pt idx="1584">
                  <c:v>1.6867080044795708</c:v>
                </c:pt>
                <c:pt idx="1585">
                  <c:v>1.6855658421900488</c:v>
                </c:pt>
                <c:pt idx="1586">
                  <c:v>1.6843685279225795</c:v>
                </c:pt>
                <c:pt idx="1587">
                  <c:v>1.6831266859076823</c:v>
                </c:pt>
                <c:pt idx="1588">
                  <c:v>1.6818492414433139</c:v>
                </c:pt>
                <c:pt idx="1589">
                  <c:v>1.6855344401126904</c:v>
                </c:pt>
                <c:pt idx="1590">
                  <c:v>1.6887764304987811</c:v>
                </c:pt>
                <c:pt idx="1591">
                  <c:v>1.6911566360515087</c:v>
                </c:pt>
                <c:pt idx="1592">
                  <c:v>1.6928339089408126</c:v>
                </c:pt>
                <c:pt idx="1593">
                  <c:v>1.6939377342422068</c:v>
                </c:pt>
                <c:pt idx="1594">
                  <c:v>1.6945739421238715</c:v>
                </c:pt>
                <c:pt idx="1595">
                  <c:v>1.6948289363197069</c:v>
                </c:pt>
                <c:pt idx="1596">
                  <c:v>1.6947730162599477</c:v>
                </c:pt>
                <c:pt idx="1597">
                  <c:v>1.6944636850584516</c:v>
                </c:pt>
                <c:pt idx="1598">
                  <c:v>1.6939478905872289</c:v>
                </c:pt>
                <c:pt idx="1599">
                  <c:v>1.6932640344720495</c:v>
                </c:pt>
                <c:pt idx="1600">
                  <c:v>1.6924433990550507</c:v>
                </c:pt>
                <c:pt idx="1601">
                  <c:v>1.6915116338067036</c:v>
                </c:pt>
                <c:pt idx="1602">
                  <c:v>1.6904895368567272</c:v>
                </c:pt>
                <c:pt idx="1603">
                  <c:v>1.689394137636528</c:v>
                </c:pt>
                <c:pt idx="1604">
                  <c:v>1.6882393831845053</c:v>
                </c:pt>
                <c:pt idx="1605">
                  <c:v>1.6870367016336298</c:v>
                </c:pt>
                <c:pt idx="1606">
                  <c:v>1.6857954598239597</c:v>
                </c:pt>
                <c:pt idx="1607">
                  <c:v>1.687898359314985</c:v>
                </c:pt>
                <c:pt idx="1608">
                  <c:v>1.6913853466410793</c:v>
                </c:pt>
                <c:pt idx="1609">
                  <c:v>1.6939696605618351</c:v>
                </c:pt>
                <c:pt idx="1610">
                  <c:v>1.695817449828376</c:v>
                </c:pt>
                <c:pt idx="1611">
                  <c:v>1.6970643056638861</c:v>
                </c:pt>
                <c:pt idx="1612">
                  <c:v>1.6978207368759834</c:v>
                </c:pt>
                <c:pt idx="1613">
                  <c:v>1.6981772340011234</c:v>
                </c:pt>
                <c:pt idx="1614">
                  <c:v>1.6982075807688819</c:v>
                </c:pt>
                <c:pt idx="1615">
                  <c:v>1.6979718121936989</c:v>
                </c:pt>
                <c:pt idx="1616">
                  <c:v>1.6975189948173868</c:v>
                </c:pt>
                <c:pt idx="1617">
                  <c:v>1.6968894058023438</c:v>
                </c:pt>
                <c:pt idx="1618">
                  <c:v>1.6961156805403688</c:v>
                </c:pt>
                <c:pt idx="1619">
                  <c:v>1.695224641891206</c:v>
                </c:pt>
                <c:pt idx="1620">
                  <c:v>1.6942382196457968</c:v>
                </c:pt>
                <c:pt idx="1621">
                  <c:v>1.6931742763613282</c:v>
                </c:pt>
                <c:pt idx="1622">
                  <c:v>1.6920474033197346</c:v>
                </c:pt>
                <c:pt idx="1623">
                  <c:v>1.6908696036517989</c:v>
                </c:pt>
                <c:pt idx="1624">
                  <c:v>1.6896505514459701</c:v>
                </c:pt>
                <c:pt idx="1625">
                  <c:v>1.6895515721333882</c:v>
                </c:pt>
                <c:pt idx="1626">
                  <c:v>1.6933838575330036</c:v>
                </c:pt>
                <c:pt idx="1627">
                  <c:v>1.6962520697901633</c:v>
                </c:pt>
                <c:pt idx="1628">
                  <c:v>1.6983336413337622</c:v>
                </c:pt>
                <c:pt idx="1629">
                  <c:v>1.699773597449469</c:v>
                </c:pt>
                <c:pt idx="1630">
                  <c:v>1.7006899675264098</c:v>
                </c:pt>
                <c:pt idx="1631">
                  <c:v>1.7011792152351586</c:v>
                </c:pt>
                <c:pt idx="1632">
                  <c:v>1.701320045216919</c:v>
                </c:pt>
                <c:pt idx="1633">
                  <c:v>1.7011767168044083</c:v>
                </c:pt>
                <c:pt idx="1634">
                  <c:v>1.7008018164576697</c:v>
                </c:pt>
                <c:pt idx="1635">
                  <c:v>1.7002382388374737</c:v>
                </c:pt>
                <c:pt idx="1636">
                  <c:v>1.6995209183017481</c:v>
                </c:pt>
                <c:pt idx="1637">
                  <c:v>1.6986783894621602</c:v>
                </c:pt>
                <c:pt idx="1638">
                  <c:v>1.6977341842517955</c:v>
                </c:pt>
                <c:pt idx="1639">
                  <c:v>1.6967073023707941</c:v>
                </c:pt>
                <c:pt idx="1640">
                  <c:v>1.6956134067136275</c:v>
                </c:pt>
                <c:pt idx="1641">
                  <c:v>1.6944653212590879</c:v>
                </c:pt>
                <c:pt idx="1642">
                  <c:v>1.6932734507792262</c:v>
                </c:pt>
                <c:pt idx="1643">
                  <c:v>1.6920465679143855</c:v>
                </c:pt>
                <c:pt idx="1644">
                  <c:v>1.6950785485128186</c:v>
                </c:pt>
                <c:pt idx="1645">
                  <c:v>1.6982949765907494</c:v>
                </c:pt>
                <c:pt idx="1646">
                  <c:v>1.7007266570991009</c:v>
                </c:pt>
                <c:pt idx="1647">
                  <c:v>1.7025525281501532</c:v>
                </c:pt>
                <c:pt idx="1648">
                  <c:v>1.703922046233441</c:v>
                </c:pt>
                <c:pt idx="1649">
                  <c:v>1.7049598930776488</c:v>
                </c:pt>
                <c:pt idx="1650">
                  <c:v>1.7057676274785278</c:v>
                </c:pt>
                <c:pt idx="1651">
                  <c:v>1.706539971877826</c:v>
                </c:pt>
                <c:pt idx="1652">
                  <c:v>1.7075677806594256</c:v>
                </c:pt>
                <c:pt idx="1653">
                  <c:v>1.7087647962003203</c:v>
                </c:pt>
                <c:pt idx="1654">
                  <c:v>1.709949174321272</c:v>
                </c:pt>
                <c:pt idx="1655">
                  <c:v>1.7109857166652267</c:v>
                </c:pt>
                <c:pt idx="1656">
                  <c:v>1.7118430689718602</c:v>
                </c:pt>
                <c:pt idx="1657">
                  <c:v>1.7125446444271204</c:v>
                </c:pt>
                <c:pt idx="1658">
                  <c:v>1.7131112189930389</c:v>
                </c:pt>
                <c:pt idx="1659">
                  <c:v>1.7135618305100297</c:v>
                </c:pt>
                <c:pt idx="1660">
                  <c:v>1.7139119180269318</c:v>
                </c:pt>
                <c:pt idx="1661">
                  <c:v>1.7141740243059505</c:v>
                </c:pt>
                <c:pt idx="1662">
                  <c:v>1.714358772064636</c:v>
                </c:pt>
                <c:pt idx="1663">
                  <c:v>1.7166962874479543</c:v>
                </c:pt>
                <c:pt idx="1664">
                  <c:v>1.7215805776773474</c:v>
                </c:pt>
                <c:pt idx="1665">
                  <c:v>1.7255337030121654</c:v>
                </c:pt>
                <c:pt idx="1666">
                  <c:v>1.7287233421081654</c:v>
                </c:pt>
                <c:pt idx="1667">
                  <c:v>1.7312879250266</c:v>
                </c:pt>
                <c:pt idx="1668">
                  <c:v>1.7333427516608684</c:v>
                </c:pt>
                <c:pt idx="1669">
                  <c:v>1.7349814163149067</c:v>
                </c:pt>
                <c:pt idx="1670">
                  <c:v>1.7362812041196669</c:v>
                </c:pt>
                <c:pt idx="1671">
                  <c:v>1.73730737680201</c:v>
                </c:pt>
                <c:pt idx="1672">
                  <c:v>1.7381130877015576</c:v>
                </c:pt>
                <c:pt idx="1673">
                  <c:v>1.7387418240139239</c:v>
                </c:pt>
                <c:pt idx="1674">
                  <c:v>1.7392303481811746</c:v>
                </c:pt>
                <c:pt idx="1675">
                  <c:v>1.7396088461346531</c:v>
                </c:pt>
                <c:pt idx="1676">
                  <c:v>1.7399013376712447</c:v>
                </c:pt>
                <c:pt idx="1677">
                  <c:v>1.7401279231895634</c:v>
                </c:pt>
                <c:pt idx="1678">
                  <c:v>1.7403061588139463</c:v>
                </c:pt>
                <c:pt idx="1679">
                  <c:v>1.7404476603921433</c:v>
                </c:pt>
                <c:pt idx="1680">
                  <c:v>1.7405624915681108</c:v>
                </c:pt>
                <c:pt idx="1681">
                  <c:v>1.7406713835597227</c:v>
                </c:pt>
                <c:pt idx="1682">
                  <c:v>1.7407875054589497</c:v>
                </c:pt>
                <c:pt idx="1683">
                  <c:v>1.740914768920331</c:v>
                </c:pt>
                <c:pt idx="1684">
                  <c:v>1.7410196042609907</c:v>
                </c:pt>
                <c:pt idx="1685">
                  <c:v>1.7411033468475405</c:v>
                </c:pt>
                <c:pt idx="1686">
                  <c:v>1.7411664385740622</c:v>
                </c:pt>
                <c:pt idx="1687">
                  <c:v>1.7412103365049716</c:v>
                </c:pt>
                <c:pt idx="1688">
                  <c:v>1.7412360589719302</c:v>
                </c:pt>
                <c:pt idx="1689">
                  <c:v>1.741243202160567</c:v>
                </c:pt>
                <c:pt idx="1690">
                  <c:v>1.7412324332105489</c:v>
                </c:pt>
                <c:pt idx="1691">
                  <c:v>1.7412045779948859</c:v>
                </c:pt>
                <c:pt idx="1692">
                  <c:v>1.7411605315325285</c:v>
                </c:pt>
                <c:pt idx="1693">
                  <c:v>1.7410983334521419</c:v>
                </c:pt>
                <c:pt idx="1694">
                  <c:v>1.7410196418490007</c:v>
                </c:pt>
                <c:pt idx="1695">
                  <c:v>1.7409248980808425</c:v>
                </c:pt>
                <c:pt idx="1696">
                  <c:v>1.740815586732178</c:v>
                </c:pt>
                <c:pt idx="1697">
                  <c:v>1.740694177613316</c:v>
                </c:pt>
                <c:pt idx="1698">
                  <c:v>1.7405599347704868</c:v>
                </c:pt>
                <c:pt idx="1699">
                  <c:v>1.7404149703508844</c:v>
                </c:pt>
                <c:pt idx="1700">
                  <c:v>1.7402613678774288</c:v>
                </c:pt>
                <c:pt idx="1701">
                  <c:v>1.7401025074161738</c:v>
                </c:pt>
                <c:pt idx="1702">
                  <c:v>1.739938829307635</c:v>
                </c:pt>
                <c:pt idx="1703">
                  <c:v>1.7397721024774335</c:v>
                </c:pt>
                <c:pt idx="1704">
                  <c:v>1.7396040745439911</c:v>
                </c:pt>
                <c:pt idx="1705">
                  <c:v>1.7394377053939238</c:v>
                </c:pt>
                <c:pt idx="1706">
                  <c:v>1.7392740018724655</c:v>
                </c:pt>
                <c:pt idx="1707">
                  <c:v>1.7391132901690907</c:v>
                </c:pt>
                <c:pt idx="1708">
                  <c:v>1.7389565052193214</c:v>
                </c:pt>
                <c:pt idx="1709">
                  <c:v>1.7388050923065923</c:v>
                </c:pt>
                <c:pt idx="1710">
                  <c:v>1.7386612889820157</c:v>
                </c:pt>
                <c:pt idx="1711">
                  <c:v>1.7385240748265018</c:v>
                </c:pt>
                <c:pt idx="1712">
                  <c:v>1.7383927207385952</c:v>
                </c:pt>
                <c:pt idx="1713">
                  <c:v>1.7410039627235101</c:v>
                </c:pt>
                <c:pt idx="1714">
                  <c:v>1.7455934212928943</c:v>
                </c:pt>
                <c:pt idx="1715">
                  <c:v>1.7493259288049769</c:v>
                </c:pt>
                <c:pt idx="1716">
                  <c:v>1.7523585278226645</c:v>
                </c:pt>
                <c:pt idx="1717">
                  <c:v>1.7548182733624582</c:v>
                </c:pt>
                <c:pt idx="1718">
                  <c:v>1.7568089425587603</c:v>
                </c:pt>
                <c:pt idx="1719">
                  <c:v>1.7584135237219973</c:v>
                </c:pt>
                <c:pt idx="1720">
                  <c:v>1.7597022929297297</c:v>
                </c:pt>
                <c:pt idx="1721">
                  <c:v>1.7607328904962047</c:v>
                </c:pt>
                <c:pt idx="1722">
                  <c:v>1.7615529904174159</c:v>
                </c:pt>
                <c:pt idx="1723">
                  <c:v>1.7621996415875971</c:v>
                </c:pt>
                <c:pt idx="1724">
                  <c:v>1.7627032918496015</c:v>
                </c:pt>
                <c:pt idx="1725">
                  <c:v>1.7630882113388624</c:v>
                </c:pt>
                <c:pt idx="1726">
                  <c:v>1.7633766448800685</c:v>
                </c:pt>
                <c:pt idx="1727">
                  <c:v>1.7635879899121467</c:v>
                </c:pt>
                <c:pt idx="1728">
                  <c:v>1.7637367978452572</c:v>
                </c:pt>
                <c:pt idx="1729">
                  <c:v>1.7638342829983946</c:v>
                </c:pt>
                <c:pt idx="1730">
                  <c:v>1.7638892714602661</c:v>
                </c:pt>
                <c:pt idx="1731">
                  <c:v>1.7639121888829792</c:v>
                </c:pt>
                <c:pt idx="1732">
                  <c:v>1.7639110707261882</c:v>
                </c:pt>
                <c:pt idx="1733">
                  <c:v>1.7638907500732584</c:v>
                </c:pt>
                <c:pt idx="1734">
                  <c:v>1.7638549678892361</c:v>
                </c:pt>
                <c:pt idx="1735">
                  <c:v>1.7638064413811514</c:v>
                </c:pt>
                <c:pt idx="1736">
                  <c:v>1.7637502808483214</c:v>
                </c:pt>
                <c:pt idx="1737">
                  <c:v>1.7636904234829918</c:v>
                </c:pt>
                <c:pt idx="1738">
                  <c:v>1.7636285060697041</c:v>
                </c:pt>
                <c:pt idx="1739">
                  <c:v>1.7635644520718545</c:v>
                </c:pt>
                <c:pt idx="1740">
                  <c:v>1.7634984078425888</c:v>
                </c:pt>
                <c:pt idx="1741">
                  <c:v>1.7634287779641753</c:v>
                </c:pt>
                <c:pt idx="1742">
                  <c:v>1.7633580159746982</c:v>
                </c:pt>
                <c:pt idx="1743">
                  <c:v>1.7632874729749775</c:v>
                </c:pt>
                <c:pt idx="1744">
                  <c:v>1.7632168405196078</c:v>
                </c:pt>
                <c:pt idx="1745">
                  <c:v>1.7631441368880889</c:v>
                </c:pt>
                <c:pt idx="1746">
                  <c:v>1.7630679785058865</c:v>
                </c:pt>
                <c:pt idx="1747">
                  <c:v>1.7629872453296382</c:v>
                </c:pt>
                <c:pt idx="1748">
                  <c:v>1.7628990945248932</c:v>
                </c:pt>
                <c:pt idx="1749">
                  <c:v>1.7628056765862303</c:v>
                </c:pt>
                <c:pt idx="1750">
                  <c:v>1.7627085688111381</c:v>
                </c:pt>
                <c:pt idx="1751">
                  <c:v>1.7626069477697113</c:v>
                </c:pt>
                <c:pt idx="1752">
                  <c:v>1.762498995569046</c:v>
                </c:pt>
                <c:pt idx="1753">
                  <c:v>1.762384594624439</c:v>
                </c:pt>
                <c:pt idx="1754">
                  <c:v>1.7622622477036689</c:v>
                </c:pt>
                <c:pt idx="1755">
                  <c:v>1.7621326246734159</c:v>
                </c:pt>
                <c:pt idx="1756">
                  <c:v>1.761999693748312</c:v>
                </c:pt>
                <c:pt idx="1757">
                  <c:v>1.7618630913166746</c:v>
                </c:pt>
                <c:pt idx="1758">
                  <c:v>1.7617220376226319</c:v>
                </c:pt>
                <c:pt idx="1759">
                  <c:v>1.7615772857588468</c:v>
                </c:pt>
                <c:pt idx="1760">
                  <c:v>1.7614278753160675</c:v>
                </c:pt>
                <c:pt idx="1761">
                  <c:v>1.761277304289349</c:v>
                </c:pt>
                <c:pt idx="1762">
                  <c:v>1.7611280392214992</c:v>
                </c:pt>
                <c:pt idx="1763">
                  <c:v>1.7609786052877268</c:v>
                </c:pt>
                <c:pt idx="1764">
                  <c:v>1.7608296850659304</c:v>
                </c:pt>
                <c:pt idx="1765">
                  <c:v>1.7606812130675722</c:v>
                </c:pt>
                <c:pt idx="1766">
                  <c:v>1.7605336642599942</c:v>
                </c:pt>
                <c:pt idx="1767">
                  <c:v>1.7603911489861539</c:v>
                </c:pt>
                <c:pt idx="1768">
                  <c:v>1.7602530175110243</c:v>
                </c:pt>
                <c:pt idx="1769">
                  <c:v>1.7601175786466723</c:v>
                </c:pt>
                <c:pt idx="1770">
                  <c:v>1.7599856821447037</c:v>
                </c:pt>
                <c:pt idx="1771">
                  <c:v>1.7598561518803295</c:v>
                </c:pt>
                <c:pt idx="1772">
                  <c:v>1.7597291411172775</c:v>
                </c:pt>
                <c:pt idx="1773">
                  <c:v>1.7596067062674234</c:v>
                </c:pt>
                <c:pt idx="1774">
                  <c:v>1.759489435932807</c:v>
                </c:pt>
                <c:pt idx="1775">
                  <c:v>1.7593739603840435</c:v>
                </c:pt>
                <c:pt idx="1776">
                  <c:v>1.7592601306777251</c:v>
                </c:pt>
                <c:pt idx="1777">
                  <c:v>1.7591469603306076</c:v>
                </c:pt>
                <c:pt idx="1778">
                  <c:v>1.7590330512410741</c:v>
                </c:pt>
                <c:pt idx="1779">
                  <c:v>1.7589188567944893</c:v>
                </c:pt>
                <c:pt idx="1780">
                  <c:v>1.7588041711590399</c:v>
                </c:pt>
                <c:pt idx="1781">
                  <c:v>1.7586908385206486</c:v>
                </c:pt>
                <c:pt idx="1782">
                  <c:v>1.7585759597467014</c:v>
                </c:pt>
                <c:pt idx="1783">
                  <c:v>1.7584580164930212</c:v>
                </c:pt>
                <c:pt idx="1784">
                  <c:v>1.7583372707141591</c:v>
                </c:pt>
                <c:pt idx="1785">
                  <c:v>1.758212694191313</c:v>
                </c:pt>
                <c:pt idx="1786">
                  <c:v>1.7580850508108243</c:v>
                </c:pt>
                <c:pt idx="1787">
                  <c:v>1.7579545157516199</c:v>
                </c:pt>
                <c:pt idx="1788">
                  <c:v>1.7578232034624657</c:v>
                </c:pt>
                <c:pt idx="1789">
                  <c:v>1.757689173655516</c:v>
                </c:pt>
                <c:pt idx="1790">
                  <c:v>1.7575522298480566</c:v>
                </c:pt>
                <c:pt idx="1791">
                  <c:v>1.757412503460293</c:v>
                </c:pt>
                <c:pt idx="1792">
                  <c:v>1.7572702834979346</c:v>
                </c:pt>
                <c:pt idx="1793">
                  <c:v>1.7571270427236587</c:v>
                </c:pt>
                <c:pt idx="1794">
                  <c:v>1.7569833757196855</c:v>
                </c:pt>
                <c:pt idx="1795">
                  <c:v>1.7568401235021081</c:v>
                </c:pt>
                <c:pt idx="1796">
                  <c:v>1.756696083404806</c:v>
                </c:pt>
                <c:pt idx="1797">
                  <c:v>1.7565519375993168</c:v>
                </c:pt>
                <c:pt idx="1798">
                  <c:v>1.7564074960768012</c:v>
                </c:pt>
                <c:pt idx="1799">
                  <c:v>1.7562644997771901</c:v>
                </c:pt>
                <c:pt idx="1800">
                  <c:v>1.7561232143302812</c:v>
                </c:pt>
                <c:pt idx="1801">
                  <c:v>1.7559841507713556</c:v>
                </c:pt>
                <c:pt idx="1802">
                  <c:v>1.755846890222843</c:v>
                </c:pt>
                <c:pt idx="1803">
                  <c:v>1.755711217997777</c:v>
                </c:pt>
                <c:pt idx="1804">
                  <c:v>1.7555768614603786</c:v>
                </c:pt>
                <c:pt idx="1805">
                  <c:v>1.7554434461335693</c:v>
                </c:pt>
                <c:pt idx="1806">
                  <c:v>1.7553127868815608</c:v>
                </c:pt>
                <c:pt idx="1807">
                  <c:v>1.7551842879111614</c:v>
                </c:pt>
                <c:pt idx="1808">
                  <c:v>1.7550569763801878</c:v>
                </c:pt>
                <c:pt idx="1809">
                  <c:v>1.7549310355291481</c:v>
                </c:pt>
                <c:pt idx="1810">
                  <c:v>1.7548061108899908</c:v>
                </c:pt>
                <c:pt idx="1811">
                  <c:v>1.7546812745646299</c:v>
                </c:pt>
                <c:pt idx="1812">
                  <c:v>1.7545559319320911</c:v>
                </c:pt>
                <c:pt idx="1813">
                  <c:v>1.7544302582605233</c:v>
                </c:pt>
                <c:pt idx="1814">
                  <c:v>1.7543056185698309</c:v>
                </c:pt>
                <c:pt idx="1815">
                  <c:v>1.754180730791767</c:v>
                </c:pt>
                <c:pt idx="1816">
                  <c:v>1.7540540652846017</c:v>
                </c:pt>
                <c:pt idx="1817">
                  <c:v>1.7539260077673504</c:v>
                </c:pt>
                <c:pt idx="1818">
                  <c:v>1.7537968071549228</c:v>
                </c:pt>
                <c:pt idx="1819">
                  <c:v>1.7536661834210536</c:v>
                </c:pt>
                <c:pt idx="1820">
                  <c:v>1.753533346525425</c:v>
                </c:pt>
                <c:pt idx="1821">
                  <c:v>1.7533992135992977</c:v>
                </c:pt>
                <c:pt idx="1822">
                  <c:v>1.7532649798000681</c:v>
                </c:pt>
                <c:pt idx="1823">
                  <c:v>1.7531295600758221</c:v>
                </c:pt>
                <c:pt idx="1824">
                  <c:v>1.7529915068244839</c:v>
                </c:pt>
                <c:pt idx="1825">
                  <c:v>1.7528524852520959</c:v>
                </c:pt>
                <c:pt idx="1826">
                  <c:v>1.7527129436319338</c:v>
                </c:pt>
                <c:pt idx="1827">
                  <c:v>1.752572793458786</c:v>
                </c:pt>
                <c:pt idx="1828">
                  <c:v>1.7524316085344842</c:v>
                </c:pt>
                <c:pt idx="1829">
                  <c:v>1.7522916472756207</c:v>
                </c:pt>
                <c:pt idx="1830">
                  <c:v>1.7521525156981173</c:v>
                </c:pt>
                <c:pt idx="1831">
                  <c:v>1.7520128037799396</c:v>
                </c:pt>
                <c:pt idx="1832">
                  <c:v>1.7518718993584872</c:v>
                </c:pt>
                <c:pt idx="1833">
                  <c:v>1.7517319732005054</c:v>
                </c:pt>
                <c:pt idx="1834">
                  <c:v>1.7515939355373527</c:v>
                </c:pt>
                <c:pt idx="1835">
                  <c:v>1.7514564024575987</c:v>
                </c:pt>
                <c:pt idx="1836">
                  <c:v>1.7513200318418107</c:v>
                </c:pt>
                <c:pt idx="1837">
                  <c:v>1.7511861601782721</c:v>
                </c:pt>
                <c:pt idx="1838">
                  <c:v>1.7510537662352021</c:v>
                </c:pt>
                <c:pt idx="1839">
                  <c:v>1.750921187304662</c:v>
                </c:pt>
                <c:pt idx="1840">
                  <c:v>1.7507881578831204</c:v>
                </c:pt>
                <c:pt idx="1841">
                  <c:v>1.7506559658374203</c:v>
                </c:pt>
                <c:pt idx="1842">
                  <c:v>1.7505260383998287</c:v>
                </c:pt>
                <c:pt idx="1843">
                  <c:v>1.7503966920152489</c:v>
                </c:pt>
                <c:pt idx="1844">
                  <c:v>1.7502673927573638</c:v>
                </c:pt>
                <c:pt idx="1845">
                  <c:v>1.7501396757456305</c:v>
                </c:pt>
                <c:pt idx="1846">
                  <c:v>1.7500125801647948</c:v>
                </c:pt>
                <c:pt idx="1847">
                  <c:v>1.7498852589512772</c:v>
                </c:pt>
                <c:pt idx="1848">
                  <c:v>1.7497557204145484</c:v>
                </c:pt>
                <c:pt idx="1849">
                  <c:v>1.7496243967649947</c:v>
                </c:pt>
                <c:pt idx="1850">
                  <c:v>1.7494929337902461</c:v>
                </c:pt>
                <c:pt idx="1851">
                  <c:v>1.7493622886054498</c:v>
                </c:pt>
                <c:pt idx="1852">
                  <c:v>1.7492307411768397</c:v>
                </c:pt>
                <c:pt idx="1853">
                  <c:v>1.7490991498367414</c:v>
                </c:pt>
                <c:pt idx="1854">
                  <c:v>1.7489678062649874</c:v>
                </c:pt>
                <c:pt idx="1855">
                  <c:v>1.7488354867678542</c:v>
                </c:pt>
                <c:pt idx="1856">
                  <c:v>1.748701686641615</c:v>
                </c:pt>
                <c:pt idx="1857">
                  <c:v>1.7485656086329264</c:v>
                </c:pt>
                <c:pt idx="1858">
                  <c:v>1.7484278827857422</c:v>
                </c:pt>
                <c:pt idx="1859">
                  <c:v>1.7482908091004061</c:v>
                </c:pt>
                <c:pt idx="1860">
                  <c:v>1.7481542691411245</c:v>
                </c:pt>
                <c:pt idx="1861">
                  <c:v>1.7480177404102899</c:v>
                </c:pt>
                <c:pt idx="1862">
                  <c:v>1.747882184984471</c:v>
                </c:pt>
                <c:pt idx="1863">
                  <c:v>1.74774693176453</c:v>
                </c:pt>
                <c:pt idx="1864">
                  <c:v>1.7476114356064065</c:v>
                </c:pt>
                <c:pt idx="1865">
                  <c:v>1.7474752394352326</c:v>
                </c:pt>
                <c:pt idx="1866">
                  <c:v>1.7473382548178651</c:v>
                </c:pt>
                <c:pt idx="1867">
                  <c:v>1.7472016783583957</c:v>
                </c:pt>
                <c:pt idx="1868">
                  <c:v>1.7470666966452417</c:v>
                </c:pt>
                <c:pt idx="1869">
                  <c:v>1.7469329722443998</c:v>
                </c:pt>
                <c:pt idx="1870">
                  <c:v>1.74680103252425</c:v>
                </c:pt>
                <c:pt idx="1871">
                  <c:v>1.7466709459931524</c:v>
                </c:pt>
                <c:pt idx="1872">
                  <c:v>1.7465411702725406</c:v>
                </c:pt>
                <c:pt idx="1873">
                  <c:v>1.74962649087036</c:v>
                </c:pt>
                <c:pt idx="1874">
                  <c:v>1.7540595023004801</c:v>
                </c:pt>
                <c:pt idx="1875">
                  <c:v>1.7576564524740217</c:v>
                </c:pt>
                <c:pt idx="1876">
                  <c:v>1.7605707444736811</c:v>
                </c:pt>
                <c:pt idx="1877">
                  <c:v>1.7629271158894393</c:v>
                </c:pt>
                <c:pt idx="1878">
                  <c:v>1.7648283557298341</c:v>
                </c:pt>
                <c:pt idx="1879">
                  <c:v>1.7663582046937614</c:v>
                </c:pt>
                <c:pt idx="1880">
                  <c:v>1.7675854044969517</c:v>
                </c:pt>
                <c:pt idx="1881">
                  <c:v>1.7685642046402603</c:v>
                </c:pt>
                <c:pt idx="1882">
                  <c:v>1.7693388913587031</c:v>
                </c:pt>
                <c:pt idx="1883">
                  <c:v>1.7699473358990534</c:v>
                </c:pt>
                <c:pt idx="1884">
                  <c:v>1.7704214828219245</c:v>
                </c:pt>
                <c:pt idx="1885">
                  <c:v>1.7707868740448727</c:v>
                </c:pt>
                <c:pt idx="1886">
                  <c:v>1.7710642871455229</c:v>
                </c:pt>
                <c:pt idx="1887">
                  <c:v>1.7712727421140699</c:v>
                </c:pt>
                <c:pt idx="1888">
                  <c:v>1.7714261882370002</c:v>
                </c:pt>
                <c:pt idx="1889">
                  <c:v>1.7715333103974813</c:v>
                </c:pt>
                <c:pt idx="1890">
                  <c:v>1.7716031752432992</c:v>
                </c:pt>
              </c:numCache>
            </c:numRef>
          </c:val>
          <c:smooth val="0"/>
          <c:extLst>
            <c:ext xmlns:c16="http://schemas.microsoft.com/office/drawing/2014/chart" uri="{C3380CC4-5D6E-409C-BE32-E72D297353CC}">
              <c16:uniqueId val="{00000000-B989-4C6C-8502-568B132F2A45}"/>
            </c:ext>
          </c:extLst>
        </c:ser>
        <c:ser>
          <c:idx val="1"/>
          <c:order val="1"/>
          <c:tx>
            <c:strRef>
              <c:f>Sheet2!$L$1</c:f>
              <c:strCache>
                <c:ptCount val="1"/>
                <c:pt idx="0">
                  <c:v>Omega - New Method</c:v>
                </c:pt>
              </c:strCache>
            </c:strRef>
          </c:tx>
          <c:spPr>
            <a:ln w="28575" cap="rnd">
              <a:solidFill>
                <a:schemeClr val="accent2"/>
              </a:solidFill>
              <a:round/>
            </a:ln>
            <a:effectLst/>
          </c:spPr>
          <c:marker>
            <c:symbol val="none"/>
          </c:marker>
          <c:cat>
            <c:numRef>
              <c:f>Sheet1!$B$3:$B$1893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Sheet2!$L$3:$L$1893</c:f>
              <c:numCache>
                <c:formatCode>General</c:formatCode>
                <c:ptCount val="189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0.14587173485395727</c:v>
                </c:pt>
                <c:pt idx="1015">
                  <c:v>0.2941154091863129</c:v>
                </c:pt>
                <c:pt idx="1016">
                  <c:v>0.42912344465136409</c:v>
                </c:pt>
                <c:pt idx="1017">
                  <c:v>0.55196180493879565</c:v>
                </c:pt>
                <c:pt idx="1018">
                  <c:v>0.66362299169980066</c:v>
                </c:pt>
                <c:pt idx="1019">
                  <c:v>0.76503655314478636</c:v>
                </c:pt>
                <c:pt idx="1020">
                  <c:v>0.85707096377622105</c:v>
                </c:pt>
                <c:pt idx="1021">
                  <c:v>0.94053500313270777</c:v>
                </c:pt>
                <c:pt idx="1022">
                  <c:v>1.0161797794231153</c:v>
                </c:pt>
                <c:pt idx="1023">
                  <c:v>1.0847004540450031</c:v>
                </c:pt>
                <c:pt idx="1024">
                  <c:v>1.1467382688705927</c:v>
                </c:pt>
                <c:pt idx="1025">
                  <c:v>1.202883102536157</c:v>
                </c:pt>
                <c:pt idx="1026">
                  <c:v>1.2536762468885156</c:v>
                </c:pt>
                <c:pt idx="1027">
                  <c:v>1.2996132891005689</c:v>
                </c:pt>
                <c:pt idx="1028">
                  <c:v>1.3411470899757845</c:v>
                </c:pt>
                <c:pt idx="1029">
                  <c:v>1.3786907792417598</c:v>
                </c:pt>
                <c:pt idx="1030">
                  <c:v>1.4126206920077238</c:v>
                </c:pt>
                <c:pt idx="1031">
                  <c:v>1.4432792113507349</c:v>
                </c:pt>
                <c:pt idx="1032">
                  <c:v>1.470977491679371</c:v>
                </c:pt>
                <c:pt idx="1033">
                  <c:v>1.4959980404598527</c:v>
                </c:pt>
                <c:pt idx="1034">
                  <c:v>1.5185971458929965</c:v>
                </c:pt>
                <c:pt idx="1035">
                  <c:v>1.5390071459178396</c:v>
                </c:pt>
                <c:pt idx="1036">
                  <c:v>1.5574385377417006</c:v>
                </c:pt>
                <c:pt idx="1037">
                  <c:v>1.574081930222109</c:v>
                </c:pt>
                <c:pt idx="1038">
                  <c:v>1.5891098441438618</c:v>
                </c:pt>
                <c:pt idx="1039">
                  <c:v>1.6026783671227569</c:v>
                </c:pt>
                <c:pt idx="1040">
                  <c:v>1.614928670842791</c:v>
                </c:pt>
                <c:pt idx="1041">
                  <c:v>1.6259883989462136</c:v>
                </c:pt>
                <c:pt idx="1042">
                  <c:v>1.635972934180685</c:v>
                </c:pt>
                <c:pt idx="1043">
                  <c:v>1.6449865534178381</c:v>
                </c:pt>
                <c:pt idx="1044">
                  <c:v>1.6531234777548407</c:v>
                </c:pt>
                <c:pt idx="1045">
                  <c:v>1.6604688288694553</c:v>
                </c:pt>
                <c:pt idx="1046">
                  <c:v>1.66709950183349</c:v>
                </c:pt>
                <c:pt idx="1047">
                  <c:v>1.6730849479012768</c:v>
                </c:pt>
                <c:pt idx="1048">
                  <c:v>1.6784878887499706</c:v>
                </c:pt>
                <c:pt idx="1049">
                  <c:v>1.6833649639235824</c:v>
                </c:pt>
                <c:pt idx="1050">
                  <c:v>1.6877673170399226</c:v>
                </c:pt>
                <c:pt idx="1051">
                  <c:v>1.6917411263268949</c:v>
                </c:pt>
                <c:pt idx="1052">
                  <c:v>1.6953280845909058</c:v>
                </c:pt>
                <c:pt idx="1053">
                  <c:v>1.6985658332917701</c:v>
                </c:pt>
                <c:pt idx="1054">
                  <c:v>1.7014883549986133</c:v>
                </c:pt>
                <c:pt idx="1055">
                  <c:v>1.7041263281278116</c:v>
                </c:pt>
                <c:pt idx="1056">
                  <c:v>1.7065074475174198</c:v>
                </c:pt>
                <c:pt idx="1057">
                  <c:v>1.7086567140738795</c:v>
                </c:pt>
                <c:pt idx="1058">
                  <c:v>1.7105966964324084</c:v>
                </c:pt>
                <c:pt idx="1059">
                  <c:v>1.7123477673028231</c:v>
                </c:pt>
                <c:pt idx="1060">
                  <c:v>1.7139283169246029</c:v>
                </c:pt>
                <c:pt idx="1061">
                  <c:v>1.7153549458293305</c:v>
                </c:pt>
                <c:pt idx="1062">
                  <c:v>1.7166426389016431</c:v>
                </c:pt>
                <c:pt idx="1063">
                  <c:v>1.7178049225423362</c:v>
                </c:pt>
                <c:pt idx="1064">
                  <c:v>1.7188540065655133</c:v>
                </c:pt>
                <c:pt idx="1065">
                  <c:v>1.7198009123065858</c:v>
                </c:pt>
                <c:pt idx="1066">
                  <c:v>1.7206555882763754</c:v>
                </c:pt>
                <c:pt idx="1067">
                  <c:v>1.7214270145686887</c:v>
                </c:pt>
                <c:pt idx="1068">
                  <c:v>1.7221232971124443</c:v>
                </c:pt>
                <c:pt idx="1069">
                  <c:v>1.7227517527544123</c:v>
                </c:pt>
                <c:pt idx="1070">
                  <c:v>1.7233189860633018</c:v>
                </c:pt>
                <c:pt idx="1071">
                  <c:v>1.7238309586598319</c:v>
                </c:pt>
                <c:pt idx="1072">
                  <c:v>1.7242930517994957</c:v>
                </c:pt>
                <c:pt idx="1073">
                  <c:v>1.7247101228642592</c:v>
                </c:pt>
                <c:pt idx="1074">
                  <c:v>1.7250865563557758</c:v>
                </c:pt>
                <c:pt idx="1075">
                  <c:v>1.7254263099251297</c:v>
                </c:pt>
                <c:pt idx="1076">
                  <c:v>1.7257329559221593</c:v>
                </c:pt>
                <c:pt idx="1077">
                  <c:v>1.7260097189004362</c:v>
                </c:pt>
                <c:pt idx="1078">
                  <c:v>1.7262595094715731</c:v>
                </c:pt>
                <c:pt idx="1079">
                  <c:v>1.7264849548641859</c:v>
                </c:pt>
                <c:pt idx="1080">
                  <c:v>1.7266884265083808</c:v>
                </c:pt>
                <c:pt idx="1081">
                  <c:v>1.7268720649352414</c:v>
                </c:pt>
                <c:pt idx="1082">
                  <c:v>1.7270378022527835</c:v>
                </c:pt>
                <c:pt idx="1083">
                  <c:v>1.7271873824340369</c:v>
                </c:pt>
                <c:pt idx="1084">
                  <c:v>1.727322379630821</c:v>
                </c:pt>
                <c:pt idx="1085">
                  <c:v>1.7274442147046269</c:v>
                </c:pt>
                <c:pt idx="1086">
                  <c:v>1.727554170148875</c:v>
                </c:pt>
                <c:pt idx="1087">
                  <c:v>1.7276534035585578</c:v>
                </c:pt>
                <c:pt idx="1088">
                  <c:v>1.7277429597890273</c:v>
                </c:pt>
                <c:pt idx="1089">
                  <c:v>1.7278237819313418</c:v>
                </c:pt>
                <c:pt idx="1090">
                  <c:v>1.7278967212194312</c:v>
                </c:pt>
                <c:pt idx="1091">
                  <c:v>1.7279625459729948</c:v>
                </c:pt>
                <c:pt idx="1092">
                  <c:v>1.7280219496700058</c:v>
                </c:pt>
                <c:pt idx="1093">
                  <c:v>1.7280755582335128</c:v>
                </c:pt>
                <c:pt idx="1094">
                  <c:v>1.7281239366092727</c:v>
                </c:pt>
                <c:pt idx="1095">
                  <c:v>1.728167594702912</c:v>
                </c:pt>
                <c:pt idx="1096">
                  <c:v>1.7282069927397641</c:v>
                </c:pt>
                <c:pt idx="1097">
                  <c:v>1.7282425461023461</c:v>
                </c:pt>
                <c:pt idx="1098">
                  <c:v>1.7282746296973381</c:v>
                </c:pt>
                <c:pt idx="1099">
                  <c:v>1.7283035818974726</c:v>
                </c:pt>
                <c:pt idx="1100">
                  <c:v>1.7283297080995412</c:v>
                </c:pt>
                <c:pt idx="1101">
                  <c:v>1.728353283936243</c:v>
                </c:pt>
                <c:pt idx="1102">
                  <c:v>1.7283745581751511</c:v>
                </c:pt>
                <c:pt idx="1103">
                  <c:v>1.7283937553357034</c:v>
                </c:pt>
                <c:pt idx="1104">
                  <c:v>1.7284110780510862</c:v>
                </c:pt>
                <c:pt idx="1105">
                  <c:v>1.7284267092005519</c:v>
                </c:pt>
                <c:pt idx="1106">
                  <c:v>1.7284408138337553</c:v>
                </c:pt>
                <c:pt idx="1107">
                  <c:v>1.7284535409080484</c:v>
                </c:pt>
                <c:pt idx="1108">
                  <c:v>1.728465024856038</c:v>
                </c:pt>
                <c:pt idx="1109">
                  <c:v>1.7284753870015688</c:v>
                </c:pt>
                <c:pt idx="1110">
                  <c:v>1.7284847368366769</c:v>
                </c:pt>
                <c:pt idx="1111">
                  <c:v>1.7284931731746633</c:v>
                </c:pt>
                <c:pt idx="1112">
                  <c:v>1.7285007851909691</c:v>
                </c:pt>
                <c:pt idx="1113">
                  <c:v>1.7285076533626449</c:v>
                </c:pt>
                <c:pt idx="1114">
                  <c:v>1.7285138503157202</c:v>
                </c:pt>
                <c:pt idx="1115">
                  <c:v>1.7285194415914331</c:v>
                </c:pt>
                <c:pt idx="1116">
                  <c:v>1.7285244863360598</c:v>
                </c:pt>
                <c:pt idx="1117">
                  <c:v>1.7285290379247167</c:v>
                </c:pt>
                <c:pt idx="1118">
                  <c:v>1.7285331445241019</c:v>
                </c:pt>
                <c:pt idx="1119">
                  <c:v>1.7285368496003459</c:v>
                </c:pt>
                <c:pt idx="1120">
                  <c:v>1.7285401923773407</c:v>
                </c:pt>
                <c:pt idx="1121">
                  <c:v>1.7285432082503429</c:v>
                </c:pt>
                <c:pt idx="1122">
                  <c:v>1.7285459291597414</c:v>
                </c:pt>
                <c:pt idx="1123">
                  <c:v>1.7285483839276712</c:v>
                </c:pt>
                <c:pt idx="1124">
                  <c:v>1.7285505985623504</c:v>
                </c:pt>
                <c:pt idx="1125">
                  <c:v>1.7285525965325725</c:v>
                </c:pt>
                <c:pt idx="1126">
                  <c:v>1.7285543990154901</c:v>
                </c:pt>
                <c:pt idx="1127">
                  <c:v>1.7285560251201439</c:v>
                </c:pt>
                <c:pt idx="1128">
                  <c:v>1.7285574920892457</c:v>
                </c:pt>
                <c:pt idx="1129">
                  <c:v>1.7285588154814133</c:v>
                </c:pt>
                <c:pt idx="1130">
                  <c:v>1.7285600093354381</c:v>
                </c:pt>
                <c:pt idx="1131">
                  <c:v>1.7285610863186498</c:v>
                </c:pt>
                <c:pt idx="1132">
                  <c:v>1.7285620578607843</c:v>
                </c:pt>
                <c:pt idx="1133">
                  <c:v>1.7285629342747575</c:v>
                </c:pt>
                <c:pt idx="1134">
                  <c:v>1.7285637248657892</c:v>
                </c:pt>
                <c:pt idx="1135">
                  <c:v>1.7285644380296696</c:v>
                </c:pt>
                <c:pt idx="1136">
                  <c:v>1.7285650813416464</c:v>
                </c:pt>
                <c:pt idx="1137">
                  <c:v>1.7285656616365142</c:v>
                </c:pt>
                <c:pt idx="1138">
                  <c:v>1.7285661850809062</c:v>
                </c:pt>
                <c:pt idx="1139">
                  <c:v>1.7285666572386877</c:v>
                </c:pt>
                <c:pt idx="1140">
                  <c:v>1.7285670831295854</c:v>
                </c:pt>
                <c:pt idx="1141">
                  <c:v>1.7285674672825786</c:v>
                </c:pt>
                <c:pt idx="1142">
                  <c:v>1.7285678137836891</c:v>
                </c:pt>
                <c:pt idx="1143">
                  <c:v>1.7285681263194126</c:v>
                </c:pt>
                <c:pt idx="1144">
                  <c:v>1.7285684082155315</c:v>
                </c:pt>
                <c:pt idx="1145">
                  <c:v>1.7285686624726024</c:v>
                </c:pt>
                <c:pt idx="1146">
                  <c:v>1.7285688917975703</c:v>
                </c:pt>
                <c:pt idx="1147">
                  <c:v>1.728569098632537</c:v>
                </c:pt>
                <c:pt idx="1148">
                  <c:v>1.7285692851806955</c:v>
                </c:pt>
                <c:pt idx="1149">
                  <c:v>1.7285694534295801</c:v>
                </c:pt>
                <c:pt idx="1150">
                  <c:v>1.7285696051721988</c:v>
                </c:pt>
                <c:pt idx="1151">
                  <c:v>1.7285697420261013</c:v>
                </c:pt>
                <c:pt idx="1152">
                  <c:v>1.7285698654504671</c:v>
                </c:pt>
                <c:pt idx="1153">
                  <c:v>1.7285699767615865</c:v>
                </c:pt>
                <c:pt idx="1154">
                  <c:v>1.7285700771469437</c:v>
                </c:pt>
                <c:pt idx="1155">
                  <c:v>1.7285701676776772</c:v>
                </c:pt>
                <c:pt idx="1156">
                  <c:v>1.7285702493200363</c:v>
                </c:pt>
                <c:pt idx="1157">
                  <c:v>1.728570322945653</c:v>
                </c:pt>
                <c:pt idx="1158">
                  <c:v>1.7285703893407558</c:v>
                </c:pt>
                <c:pt idx="1159">
                  <c:v>1.7285704492145721</c:v>
                </c:pt>
                <c:pt idx="1160">
                  <c:v>1.7285705032068275</c:v>
                </c:pt>
                <c:pt idx="1161">
                  <c:v>1.7285705518945635</c:v>
                </c:pt>
                <c:pt idx="1162">
                  <c:v>1.7285705957982682</c:v>
                </c:pt>
                <c:pt idx="1163">
                  <c:v>1.7285706353874237</c:v>
                </c:pt>
                <c:pt idx="1164">
                  <c:v>1.7285706710854944</c:v>
                </c:pt>
                <c:pt idx="1165">
                  <c:v>1.7285707032744275</c:v>
                </c:pt>
                <c:pt idx="1166">
                  <c:v>1.7285707322987145</c:v>
                </c:pt>
                <c:pt idx="1167">
                  <c:v>1.7285707584690619</c:v>
                </c:pt>
                <c:pt idx="1168">
                  <c:v>1.7285707820657688</c:v>
                </c:pt>
                <c:pt idx="1169">
                  <c:v>1.7285708033415512</c:v>
                </c:pt>
                <c:pt idx="1170">
                  <c:v>1.7285708225243883</c:v>
                </c:pt>
                <c:pt idx="1171">
                  <c:v>1.7285708398199016</c:v>
                </c:pt>
                <c:pt idx="1172">
                  <c:v>1.728570855413488</c:v>
                </c:pt>
                <c:pt idx="1173">
                  <c:v>1.7285708694724236</c:v>
                </c:pt>
                <c:pt idx="1174">
                  <c:v>1.7285708821475105</c:v>
                </c:pt>
                <c:pt idx="1175">
                  <c:v>1.728570893574761</c:v>
                </c:pt>
                <c:pt idx="1176">
                  <c:v>1.7285709038768462</c:v>
                </c:pt>
                <c:pt idx="1177">
                  <c:v>1.7285709131644083</c:v>
                </c:pt>
                <c:pt idx="1178">
                  <c:v>1.7285709215371714</c:v>
                </c:pt>
                <c:pt idx="1179">
                  <c:v>1.7285709290851443</c:v>
                </c:pt>
                <c:pt idx="1180">
                  <c:v>1.7285709358894354</c:v>
                </c:pt>
                <c:pt idx="1181">
                  <c:v>1.728570942023187</c:v>
                </c:pt>
                <c:pt idx="1182">
                  <c:v>1.7285709475523947</c:v>
                </c:pt>
                <c:pt idx="1183">
                  <c:v>1.7285709525365502</c:v>
                </c:pt>
                <c:pt idx="1184">
                  <c:v>1.7285709570292871</c:v>
                </c:pt>
                <c:pt idx="1185">
                  <c:v>1.7285709610789908</c:v>
                </c:pt>
                <c:pt idx="1186">
                  <c:v>1.7285709647292691</c:v>
                </c:pt>
                <c:pt idx="1187">
                  <c:v>1.7285709680194485</c:v>
                </c:pt>
                <c:pt idx="1188">
                  <c:v>1.7285709709849972</c:v>
                </c:pt>
                <c:pt idx="1189">
                  <c:v>1.7285709736578805</c:v>
                </c:pt>
                <c:pt idx="1190">
                  <c:v>1.7285709760669441</c:v>
                </c:pt>
                <c:pt idx="1191">
                  <c:v>1.7285709782381815</c:v>
                </c:pt>
                <c:pt idx="1192">
                  <c:v>1.7285709801950282</c:v>
                </c:pt>
                <c:pt idx="1193">
                  <c:v>1.7285709819586053</c:v>
                </c:pt>
                <c:pt idx="1194">
                  <c:v>1.7285709835479839</c:v>
                </c:pt>
                <c:pt idx="1195">
                  <c:v>1.7285709849803117</c:v>
                </c:pt>
                <c:pt idx="1196">
                  <c:v>1.7285709862711116</c:v>
                </c:pt>
                <c:pt idx="1197">
                  <c:v>1.7285709874343111</c:v>
                </c:pt>
                <c:pt idx="1198">
                  <c:v>1.7285709884824954</c:v>
                </c:pt>
                <c:pt idx="1199">
                  <c:v>1.72857098942705</c:v>
                </c:pt>
                <c:pt idx="1200">
                  <c:v>1.7285709902781565</c:v>
                </c:pt>
                <c:pt idx="1201">
                  <c:v>1.7285709910450726</c:v>
                </c:pt>
                <c:pt idx="1202">
                  <c:v>1.7285709917361005</c:v>
                </c:pt>
                <c:pt idx="1203">
                  <c:v>1.7285709923587274</c:v>
                </c:pt>
                <c:pt idx="1204">
                  <c:v>1.7285709929197199</c:v>
                </c:pt>
                <c:pt idx="1205">
                  <c:v>1.7285709934251818</c:v>
                </c:pt>
                <c:pt idx="1206">
                  <c:v>1.7285709938805569</c:v>
                </c:pt>
                <c:pt idx="1207">
                  <c:v>1.7285709942908072</c:v>
                </c:pt>
                <c:pt idx="1208">
                  <c:v>1.7285709946603858</c:v>
                </c:pt>
                <c:pt idx="1209">
                  <c:v>1.7285709949933503</c:v>
                </c:pt>
                <c:pt idx="1210">
                  <c:v>1.7285709952932795</c:v>
                </c:pt>
                <c:pt idx="1211">
                  <c:v>1.7285709955634678</c:v>
                </c:pt>
                <c:pt idx="1212">
                  <c:v>1.7285709958068485</c:v>
                </c:pt>
                <c:pt idx="1213">
                  <c:v>1.7285709960260627</c:v>
                </c:pt>
                <c:pt idx="1214">
                  <c:v>1.7285709962235558</c:v>
                </c:pt>
                <c:pt idx="1215">
                  <c:v>1.7285709964014282</c:v>
                </c:pt>
                <c:pt idx="1216">
                  <c:v>1.7285709965616156</c:v>
                </c:pt>
                <c:pt idx="1217">
                  <c:v>1.728570996705886</c:v>
                </c:pt>
                <c:pt idx="1218">
                  <c:v>1.7285709968358158</c:v>
                </c:pt>
                <c:pt idx="1219">
                  <c:v>1.7285709969528322</c:v>
                </c:pt>
                <c:pt idx="1220">
                  <c:v>1.7285709970582022</c:v>
                </c:pt>
                <c:pt idx="1221">
                  <c:v>1.7285709971530769</c:v>
                </c:pt>
                <c:pt idx="1222">
                  <c:v>1.7285709972384853</c:v>
                </c:pt>
                <c:pt idx="1223">
                  <c:v>1.7285709973154717</c:v>
                </c:pt>
                <c:pt idx="1224">
                  <c:v>1.728570997384741</c:v>
                </c:pt>
                <c:pt idx="1225">
                  <c:v>1.7285709974470946</c:v>
                </c:pt>
                <c:pt idx="1226">
                  <c:v>1.7285709975032524</c:v>
                </c:pt>
                <c:pt idx="1227">
                  <c:v>1.7285709975537829</c:v>
                </c:pt>
                <c:pt idx="1228">
                  <c:v>1.7285709975992958</c:v>
                </c:pt>
                <c:pt idx="1229">
                  <c:v>1.7285709976402521</c:v>
                </c:pt>
                <c:pt idx="1230">
                  <c:v>1.7285709976771384</c:v>
                </c:pt>
                <c:pt idx="1231">
                  <c:v>1.7285709977102515</c:v>
                </c:pt>
                <c:pt idx="1232">
                  <c:v>1.7285709977401851</c:v>
                </c:pt>
                <c:pt idx="1233">
                  <c:v>1.7285709977670896</c:v>
                </c:pt>
                <c:pt idx="1234">
                  <c:v>1.7285709977912294</c:v>
                </c:pt>
                <c:pt idx="1235">
                  <c:v>1.7285709978129558</c:v>
                </c:pt>
                <c:pt idx="1236">
                  <c:v>1.7285709978326176</c:v>
                </c:pt>
                <c:pt idx="1237">
                  <c:v>1.7285709978502364</c:v>
                </c:pt>
                <c:pt idx="1238">
                  <c:v>1.7285709978660941</c:v>
                </c:pt>
                <c:pt idx="1239">
                  <c:v>1.7285709978803581</c:v>
                </c:pt>
                <c:pt idx="1240">
                  <c:v>1.7285709978932144</c:v>
                </c:pt>
                <c:pt idx="1241">
                  <c:v>1.7285709979047337</c:v>
                </c:pt>
                <c:pt idx="1242">
                  <c:v>1.7285709979150812</c:v>
                </c:pt>
                <c:pt idx="1243">
                  <c:v>1.7285709979244643</c:v>
                </c:pt>
                <c:pt idx="1244">
                  <c:v>1.7285764434296365</c:v>
                </c:pt>
                <c:pt idx="1245">
                  <c:v>1.7285752693874437</c:v>
                </c:pt>
                <c:pt idx="1246">
                  <c:v>1.7285748330603832</c:v>
                </c:pt>
                <c:pt idx="1247">
                  <c:v>1.7285743539542002</c:v>
                </c:pt>
                <c:pt idx="1248">
                  <c:v>1.7285738917470821</c:v>
                </c:pt>
                <c:pt idx="1249">
                  <c:v>1.7285734649296443</c:v>
                </c:pt>
                <c:pt idx="1250">
                  <c:v>1.7285731173151548</c:v>
                </c:pt>
                <c:pt idx="1251">
                  <c:v>1.7285728510904745</c:v>
                </c:pt>
                <c:pt idx="1252">
                  <c:v>1.728572646394547</c:v>
                </c:pt>
                <c:pt idx="1253">
                  <c:v>1.7285724847970305</c:v>
                </c:pt>
                <c:pt idx="1254">
                  <c:v>1.7285723544436977</c:v>
                </c:pt>
                <c:pt idx="1255">
                  <c:v>1.7285722452778387</c:v>
                </c:pt>
                <c:pt idx="1256">
                  <c:v>1.7285722155394139</c:v>
                </c:pt>
                <c:pt idx="1257">
                  <c:v>1.7285722243104829</c:v>
                </c:pt>
                <c:pt idx="1258">
                  <c:v>1.7285722088799425</c:v>
                </c:pt>
                <c:pt idx="1259">
                  <c:v>1.7285721844826372</c:v>
                </c:pt>
                <c:pt idx="1260">
                  <c:v>1.7285721306409925</c:v>
                </c:pt>
                <c:pt idx="1261">
                  <c:v>1.7285720405135785</c:v>
                </c:pt>
                <c:pt idx="1262">
                  <c:v>1.7285719659078838</c:v>
                </c:pt>
                <c:pt idx="1263">
                  <c:v>1.7285718991818506</c:v>
                </c:pt>
                <c:pt idx="1264">
                  <c:v>1.7285718390918143</c:v>
                </c:pt>
                <c:pt idx="1265">
                  <c:v>1.728571784899696</c:v>
                </c:pt>
                <c:pt idx="1266">
                  <c:v>1.728571735964425</c:v>
                </c:pt>
                <c:pt idx="1267">
                  <c:v>1.7285716917942939</c:v>
                </c:pt>
                <c:pt idx="1268">
                  <c:v>1.7285716519409535</c:v>
                </c:pt>
                <c:pt idx="1269">
                  <c:v>1.7285716159784663</c:v>
                </c:pt>
                <c:pt idx="1270">
                  <c:v>1.7285715835266509</c:v>
                </c:pt>
                <c:pt idx="1271">
                  <c:v>1.7285715542465787</c:v>
                </c:pt>
                <c:pt idx="1272">
                  <c:v>1.7285715278298857</c:v>
                </c:pt>
                <c:pt idx="1273">
                  <c:v>1.7285715039970393</c:v>
                </c:pt>
                <c:pt idx="1274">
                  <c:v>1.7285714828021366</c:v>
                </c:pt>
                <c:pt idx="1275">
                  <c:v>1.7285714637620055</c:v>
                </c:pt>
                <c:pt idx="1276">
                  <c:v>1.728571446180279</c:v>
                </c:pt>
                <c:pt idx="1277">
                  <c:v>1.7285714303432793</c:v>
                </c:pt>
                <c:pt idx="1278">
                  <c:v>1.7285714160553287</c:v>
                </c:pt>
                <c:pt idx="1279">
                  <c:v>1.7285714031658046</c:v>
                </c:pt>
                <c:pt idx="1280">
                  <c:v>1.7285713915417029</c:v>
                </c:pt>
                <c:pt idx="1281">
                  <c:v>1.7285713810585004</c:v>
                </c:pt>
                <c:pt idx="1282">
                  <c:v>1.7285713716041875</c:v>
                </c:pt>
                <c:pt idx="1283">
                  <c:v>1.7285713632194732</c:v>
                </c:pt>
                <c:pt idx="1284">
                  <c:v>1.7285713563318073</c:v>
                </c:pt>
                <c:pt idx="1285">
                  <c:v>1.7285713506009937</c:v>
                </c:pt>
                <c:pt idx="1286">
                  <c:v>1.7285713452519829</c:v>
                </c:pt>
                <c:pt idx="1287">
                  <c:v>1.7285713401182827</c:v>
                </c:pt>
                <c:pt idx="1288">
                  <c:v>1.728571335249014</c:v>
                </c:pt>
                <c:pt idx="1289">
                  <c:v>1.7285713306860935</c:v>
                </c:pt>
                <c:pt idx="1290">
                  <c:v>1.7285713264445437</c:v>
                </c:pt>
                <c:pt idx="1291">
                  <c:v>1.7285713225220398</c:v>
                </c:pt>
                <c:pt idx="1292">
                  <c:v>1.7285713189068597</c:v>
                </c:pt>
                <c:pt idx="1293">
                  <c:v>1.7285713156026081</c:v>
                </c:pt>
                <c:pt idx="1294">
                  <c:v>1.7285713126216753</c:v>
                </c:pt>
                <c:pt idx="1295">
                  <c:v>1.7285713099422328</c:v>
                </c:pt>
                <c:pt idx="1296">
                  <c:v>1.7285713075358233</c:v>
                </c:pt>
                <c:pt idx="1297">
                  <c:v>1.7285713053756335</c:v>
                </c:pt>
                <c:pt idx="1298">
                  <c:v>1.7285713034373209</c:v>
                </c:pt>
                <c:pt idx="1299">
                  <c:v>1.7285713016989335</c:v>
                </c:pt>
                <c:pt idx="1300">
                  <c:v>1.728571300140717</c:v>
                </c:pt>
                <c:pt idx="1301">
                  <c:v>1.7285712987449096</c:v>
                </c:pt>
                <c:pt idx="1302">
                  <c:v>1.7285712974955454</c:v>
                </c:pt>
                <c:pt idx="1303">
                  <c:v>1.7285712963782698</c:v>
                </c:pt>
                <c:pt idx="1304">
                  <c:v>1.7285712953801662</c:v>
                </c:pt>
                <c:pt idx="1305">
                  <c:v>1.7285712944896074</c:v>
                </c:pt>
                <c:pt idx="1306">
                  <c:v>1.7285712936961199</c:v>
                </c:pt>
                <c:pt idx="1307">
                  <c:v>1.7285712929902581</c:v>
                </c:pt>
                <c:pt idx="1308">
                  <c:v>1.7285712923635079</c:v>
                </c:pt>
                <c:pt idx="1309">
                  <c:v>1.7285712918081819</c:v>
                </c:pt>
                <c:pt idx="1310">
                  <c:v>1.7285712913173374</c:v>
                </c:pt>
                <c:pt idx="1311">
                  <c:v>1.7285712908847028</c:v>
                </c:pt>
                <c:pt idx="1312">
                  <c:v>1.7285712905046107</c:v>
                </c:pt>
                <c:pt idx="1313">
                  <c:v>1.7285712901679433</c:v>
                </c:pt>
                <c:pt idx="1314">
                  <c:v>1.7285712901008072</c:v>
                </c:pt>
                <c:pt idx="1315">
                  <c:v>1.728571290279632</c:v>
                </c:pt>
                <c:pt idx="1316">
                  <c:v>1.728571290496441</c:v>
                </c:pt>
                <c:pt idx="1317">
                  <c:v>1.7285712907294057</c:v>
                </c:pt>
                <c:pt idx="1318">
                  <c:v>1.7285712909687474</c:v>
                </c:pt>
                <c:pt idx="1319">
                  <c:v>1.7285712912072393</c:v>
                </c:pt>
                <c:pt idx="1320">
                  <c:v>1.7285712914398224</c:v>
                </c:pt>
                <c:pt idx="1321">
                  <c:v>1.7285712916627729</c:v>
                </c:pt>
                <c:pt idx="1322">
                  <c:v>1.728571291873386</c:v>
                </c:pt>
                <c:pt idx="1323">
                  <c:v>1.7285712920699856</c:v>
                </c:pt>
                <c:pt idx="1324">
                  <c:v>1.7285712922516414</c:v>
                </c:pt>
                <c:pt idx="1325">
                  <c:v>1.7285712924180257</c:v>
                </c:pt>
                <c:pt idx="1326">
                  <c:v>1.7285712925692189</c:v>
                </c:pt>
                <c:pt idx="1327">
                  <c:v>1.7285712927056911</c:v>
                </c:pt>
                <c:pt idx="1328">
                  <c:v>1.7285712928281431</c:v>
                </c:pt>
                <c:pt idx="1329">
                  <c:v>1.7285712929373498</c:v>
                </c:pt>
                <c:pt idx="1330">
                  <c:v>1.7285712930343589</c:v>
                </c:pt>
                <c:pt idx="1331">
                  <c:v>1.7285712931201604</c:v>
                </c:pt>
                <c:pt idx="1332">
                  <c:v>1.7285712931957513</c:v>
                </c:pt>
                <c:pt idx="1333">
                  <c:v>1.7285712932621784</c:v>
                </c:pt>
                <c:pt idx="1334">
                  <c:v>1.7285712933204176</c:v>
                </c:pt>
                <c:pt idx="1335">
                  <c:v>1.72857129337135</c:v>
                </c:pt>
                <c:pt idx="1336">
                  <c:v>1.7285712934158017</c:v>
                </c:pt>
                <c:pt idx="1337">
                  <c:v>1.7285712934546884</c:v>
                </c:pt>
                <c:pt idx="1338">
                  <c:v>1.7285712934886246</c:v>
                </c:pt>
                <c:pt idx="1339">
                  <c:v>1.7285712935183102</c:v>
                </c:pt>
                <c:pt idx="1340">
                  <c:v>1.7285712935443622</c:v>
                </c:pt>
                <c:pt idx="1341">
                  <c:v>1.7285712935671007</c:v>
                </c:pt>
                <c:pt idx="1342">
                  <c:v>1.7285712935871362</c:v>
                </c:pt>
                <c:pt idx="1343">
                  <c:v>1.7285712936048359</c:v>
                </c:pt>
                <c:pt idx="1344">
                  <c:v>1.7285712936205919</c:v>
                </c:pt>
                <c:pt idx="1345">
                  <c:v>1.7285712936346389</c:v>
                </c:pt>
                <c:pt idx="1346">
                  <c:v>1.7285712936472351</c:v>
                </c:pt>
                <c:pt idx="1347">
                  <c:v>1.7285712936585882</c:v>
                </c:pt>
                <c:pt idx="1348">
                  <c:v>1.7285712936689062</c:v>
                </c:pt>
                <c:pt idx="1349">
                  <c:v>1.7285712936784265</c:v>
                </c:pt>
                <c:pt idx="1350">
                  <c:v>1.7285712936870785</c:v>
                </c:pt>
                <c:pt idx="1351">
                  <c:v>1.7285712936950977</c:v>
                </c:pt>
                <c:pt idx="1352">
                  <c:v>1.7285712937026882</c:v>
                </c:pt>
                <c:pt idx="1353">
                  <c:v>1.7285712937096673</c:v>
                </c:pt>
                <c:pt idx="1354">
                  <c:v>1.7285712937163678</c:v>
                </c:pt>
                <c:pt idx="1355">
                  <c:v>1.7285712937225952</c:v>
                </c:pt>
                <c:pt idx="1356">
                  <c:v>1.7285712937286388</c:v>
                </c:pt>
                <c:pt idx="1357">
                  <c:v>1.7285712937342803</c:v>
                </c:pt>
                <c:pt idx="1358">
                  <c:v>1.7285712937397733</c:v>
                </c:pt>
                <c:pt idx="1359">
                  <c:v>1.7285712937449222</c:v>
                </c:pt>
                <c:pt idx="1360">
                  <c:v>1.7285712937499764</c:v>
                </c:pt>
                <c:pt idx="1361">
                  <c:v>1.7285712937548579</c:v>
                </c:pt>
                <c:pt idx="1362">
                  <c:v>1.7285712937594384</c:v>
                </c:pt>
                <c:pt idx="1363">
                  <c:v>1.7285712937640185</c:v>
                </c:pt>
                <c:pt idx="1364">
                  <c:v>1.7285712937684143</c:v>
                </c:pt>
                <c:pt idx="1365">
                  <c:v>1.7285712937725561</c:v>
                </c:pt>
                <c:pt idx="1366">
                  <c:v>1.7285712937767062</c:v>
                </c:pt>
                <c:pt idx="1367">
                  <c:v>1.7285712937807296</c:v>
                </c:pt>
                <c:pt idx="1368">
                  <c:v>1.7285712937845232</c:v>
                </c:pt>
                <c:pt idx="1369">
                  <c:v>1.7285712937883229</c:v>
                </c:pt>
                <c:pt idx="1370">
                  <c:v>1.7285712937919986</c:v>
                </c:pt>
                <c:pt idx="1371">
                  <c:v>1.7285712937954625</c:v>
                </c:pt>
                <c:pt idx="1372">
                  <c:v>1.7285712937990008</c:v>
                </c:pt>
                <c:pt idx="1373">
                  <c:v>1.7285712938024247</c:v>
                </c:pt>
                <c:pt idx="1374">
                  <c:v>1.7285712938057574</c:v>
                </c:pt>
                <c:pt idx="1375">
                  <c:v>1.7285712938088735</c:v>
                </c:pt>
                <c:pt idx="1376">
                  <c:v>1.7285712938120461</c:v>
                </c:pt>
                <c:pt idx="1377">
                  <c:v>1.7285712938150994</c:v>
                </c:pt>
                <c:pt idx="1378">
                  <c:v>1.7285712938180067</c:v>
                </c:pt>
                <c:pt idx="1379">
                  <c:v>1.7285712938208813</c:v>
                </c:pt>
                <c:pt idx="1380">
                  <c:v>1.7285712938237345</c:v>
                </c:pt>
                <c:pt idx="1381">
                  <c:v>1.7285712938264819</c:v>
                </c:pt>
                <c:pt idx="1382">
                  <c:v>1.7285712938291511</c:v>
                </c:pt>
                <c:pt idx="1383">
                  <c:v>1.728571293831648</c:v>
                </c:pt>
                <c:pt idx="1384">
                  <c:v>1.7285712938342268</c:v>
                </c:pt>
                <c:pt idx="1385">
                  <c:v>1.7285712938367161</c:v>
                </c:pt>
                <c:pt idx="1386">
                  <c:v>1.7285712938391393</c:v>
                </c:pt>
                <c:pt idx="1387">
                  <c:v>1.7285712938414941</c:v>
                </c:pt>
                <c:pt idx="1388">
                  <c:v>1.7285712938436908</c:v>
                </c:pt>
                <c:pt idx="1389">
                  <c:v>1.7285712938459827</c:v>
                </c:pt>
                <c:pt idx="1390">
                  <c:v>1.7285712938481932</c:v>
                </c:pt>
                <c:pt idx="1391">
                  <c:v>1.7285712938503559</c:v>
                </c:pt>
                <c:pt idx="1392">
                  <c:v>1.7285712938524715</c:v>
                </c:pt>
                <c:pt idx="1393">
                  <c:v>1.7285712938544255</c:v>
                </c:pt>
                <c:pt idx="1394">
                  <c:v>1.7285712938564366</c:v>
                </c:pt>
                <c:pt idx="1395">
                  <c:v>1.7285712938584346</c:v>
                </c:pt>
                <c:pt idx="1396">
                  <c:v>1.7285712938603666</c:v>
                </c:pt>
                <c:pt idx="1397">
                  <c:v>1.7285712938622542</c:v>
                </c:pt>
                <c:pt idx="1398">
                  <c:v>1.7285712938641125</c:v>
                </c:pt>
                <c:pt idx="1399">
                  <c:v>1.7285712938659068</c:v>
                </c:pt>
                <c:pt idx="1400">
                  <c:v>1.7285712938675615</c:v>
                </c:pt>
                <c:pt idx="1401">
                  <c:v>1.7285712938693099</c:v>
                </c:pt>
                <c:pt idx="1402">
                  <c:v>1.7285712938709996</c:v>
                </c:pt>
                <c:pt idx="1403">
                  <c:v>1.7285712938726441</c:v>
                </c:pt>
                <c:pt idx="1404">
                  <c:v>1.7285712938742523</c:v>
                </c:pt>
                <c:pt idx="1405">
                  <c:v>1.7285712938758235</c:v>
                </c:pt>
                <c:pt idx="1406">
                  <c:v>1.7285712938773723</c:v>
                </c:pt>
                <c:pt idx="1407">
                  <c:v>1.728571293878759</c:v>
                </c:pt>
                <c:pt idx="1408">
                  <c:v>1.7285712938802584</c:v>
                </c:pt>
                <c:pt idx="1409">
                  <c:v>1.7285712938817241</c:v>
                </c:pt>
                <c:pt idx="1410">
                  <c:v>1.7285712938831777</c:v>
                </c:pt>
                <c:pt idx="1411">
                  <c:v>1.7285712938845739</c:v>
                </c:pt>
                <c:pt idx="1412">
                  <c:v>1.728571293885931</c:v>
                </c:pt>
                <c:pt idx="1413">
                  <c:v>1.7285712938872533</c:v>
                </c:pt>
                <c:pt idx="1414">
                  <c:v>1.7285712938885451</c:v>
                </c:pt>
                <c:pt idx="1415">
                  <c:v>1.7285712938898123</c:v>
                </c:pt>
                <c:pt idx="1416">
                  <c:v>1.7285712938909594</c:v>
                </c:pt>
                <c:pt idx="1417">
                  <c:v>1.7285712938922264</c:v>
                </c:pt>
                <c:pt idx="1418">
                  <c:v>1.7285712938934432</c:v>
                </c:pt>
                <c:pt idx="1419">
                  <c:v>1.7285712938946243</c:v>
                </c:pt>
                <c:pt idx="1420">
                  <c:v>1.7285712938957773</c:v>
                </c:pt>
                <c:pt idx="1421">
                  <c:v>1.7285712938969056</c:v>
                </c:pt>
                <c:pt idx="1422">
                  <c:v>1.7285712938980067</c:v>
                </c:pt>
                <c:pt idx="1423">
                  <c:v>1.7285712938990809</c:v>
                </c:pt>
                <c:pt idx="1424">
                  <c:v>1.7285712939001359</c:v>
                </c:pt>
                <c:pt idx="1425">
                  <c:v>1.7285712939011684</c:v>
                </c:pt>
                <c:pt idx="1426">
                  <c:v>1.7285712939021785</c:v>
                </c:pt>
                <c:pt idx="1427">
                  <c:v>1.7285712939030722</c:v>
                </c:pt>
                <c:pt idx="1428">
                  <c:v>1.7285712939040885</c:v>
                </c:pt>
                <c:pt idx="1429">
                  <c:v>1.7285712939050737</c:v>
                </c:pt>
                <c:pt idx="1430">
                  <c:v>1.7285712939060209</c:v>
                </c:pt>
                <c:pt idx="1431">
                  <c:v>1.7285712939069413</c:v>
                </c:pt>
                <c:pt idx="1432">
                  <c:v>1.7285712939078433</c:v>
                </c:pt>
                <c:pt idx="1433">
                  <c:v>1.7285712939087257</c:v>
                </c:pt>
                <c:pt idx="1434">
                  <c:v>1.7285712939096092</c:v>
                </c:pt>
                <c:pt idx="1435">
                  <c:v>1.7285712939104596</c:v>
                </c:pt>
                <c:pt idx="1436">
                  <c:v>1.7285712939112821</c:v>
                </c:pt>
                <c:pt idx="1437">
                  <c:v>1.7285712939121074</c:v>
                </c:pt>
                <c:pt idx="1438">
                  <c:v>1.7285712939128992</c:v>
                </c:pt>
                <c:pt idx="1439">
                  <c:v>1.7285712939136733</c:v>
                </c:pt>
                <c:pt idx="1440">
                  <c:v>1.7285712939144324</c:v>
                </c:pt>
                <c:pt idx="1441">
                  <c:v>1.7285712939150788</c:v>
                </c:pt>
                <c:pt idx="1442">
                  <c:v>1.7285712939158477</c:v>
                </c:pt>
                <c:pt idx="1443">
                  <c:v>1.7285712939165878</c:v>
                </c:pt>
                <c:pt idx="1444">
                  <c:v>1.7285712939173079</c:v>
                </c:pt>
                <c:pt idx="1445">
                  <c:v>1.7285712939180216</c:v>
                </c:pt>
                <c:pt idx="1446">
                  <c:v>1.7285712939187177</c:v>
                </c:pt>
                <c:pt idx="1447">
                  <c:v>1.728571293919398</c:v>
                </c:pt>
                <c:pt idx="1448">
                  <c:v>1.7285712939200468</c:v>
                </c:pt>
                <c:pt idx="1449">
                  <c:v>1.728571293920681</c:v>
                </c:pt>
                <c:pt idx="1450">
                  <c:v>1.728571293921304</c:v>
                </c:pt>
                <c:pt idx="1451">
                  <c:v>1.7285712939219147</c:v>
                </c:pt>
                <c:pt idx="1452">
                  <c:v>1.7285712939225137</c:v>
                </c:pt>
                <c:pt idx="1453">
                  <c:v>1.7285712939231013</c:v>
                </c:pt>
                <c:pt idx="1454">
                  <c:v>1.7285712939236773</c:v>
                </c:pt>
                <c:pt idx="1455">
                  <c:v>1.7285712939242419</c:v>
                </c:pt>
                <c:pt idx="1456">
                  <c:v>1.7285712939247968</c:v>
                </c:pt>
                <c:pt idx="1457">
                  <c:v>1.7285712939253439</c:v>
                </c:pt>
                <c:pt idx="1458">
                  <c:v>1.7285712939258926</c:v>
                </c:pt>
                <c:pt idx="1459">
                  <c:v>1.7285712939264157</c:v>
                </c:pt>
                <c:pt idx="1460">
                  <c:v>1.7285712939268238</c:v>
                </c:pt>
                <c:pt idx="1461">
                  <c:v>1.7285712939273663</c:v>
                </c:pt>
                <c:pt idx="1462">
                  <c:v>1.7285712939278834</c:v>
                </c:pt>
                <c:pt idx="1463">
                  <c:v>1.7285712939283804</c:v>
                </c:pt>
                <c:pt idx="1464">
                  <c:v>1.7285712939288693</c:v>
                </c:pt>
                <c:pt idx="1465">
                  <c:v>1.7285712939293461</c:v>
                </c:pt>
                <c:pt idx="1466">
                  <c:v>1.7285712939298055</c:v>
                </c:pt>
                <c:pt idx="1467">
                  <c:v>1.7285712939302535</c:v>
                </c:pt>
                <c:pt idx="1468">
                  <c:v>1.7285712939306921</c:v>
                </c:pt>
                <c:pt idx="1469">
                  <c:v>1.728571293931124</c:v>
                </c:pt>
                <c:pt idx="1470">
                  <c:v>1.728571293931557</c:v>
                </c:pt>
                <c:pt idx="1471">
                  <c:v>1.7285712939319731</c:v>
                </c:pt>
                <c:pt idx="1472">
                  <c:v>1.7285712939323907</c:v>
                </c:pt>
                <c:pt idx="1473">
                  <c:v>1.7285712939327975</c:v>
                </c:pt>
                <c:pt idx="1474">
                  <c:v>1.7285712939331905</c:v>
                </c:pt>
                <c:pt idx="1475">
                  <c:v>1.7285712939335822</c:v>
                </c:pt>
                <c:pt idx="1476">
                  <c:v>1.7285712939339564</c:v>
                </c:pt>
                <c:pt idx="1477">
                  <c:v>1.7285712939343274</c:v>
                </c:pt>
                <c:pt idx="1478">
                  <c:v>1.7285712939346902</c:v>
                </c:pt>
                <c:pt idx="1479">
                  <c:v>1.7285712939350548</c:v>
                </c:pt>
                <c:pt idx="1480">
                  <c:v>1.7285712939354054</c:v>
                </c:pt>
                <c:pt idx="1481">
                  <c:v>1.728571293935758</c:v>
                </c:pt>
                <c:pt idx="1482">
                  <c:v>1.7285712939361002</c:v>
                </c:pt>
                <c:pt idx="1483">
                  <c:v>1.7285712939364237</c:v>
                </c:pt>
                <c:pt idx="1484">
                  <c:v>1.7285712939367399</c:v>
                </c:pt>
                <c:pt idx="1485">
                  <c:v>1.7285712939370586</c:v>
                </c:pt>
                <c:pt idx="1486">
                  <c:v>1.7285712939373923</c:v>
                </c:pt>
                <c:pt idx="1487">
                  <c:v>1.7285712939376905</c:v>
                </c:pt>
                <c:pt idx="1488">
                  <c:v>1.7285712939379829</c:v>
                </c:pt>
                <c:pt idx="1489">
                  <c:v>1.7285712939382698</c:v>
                </c:pt>
                <c:pt idx="1490">
                  <c:v>1.7285712939384679</c:v>
                </c:pt>
                <c:pt idx="1491">
                  <c:v>1.7285712939387592</c:v>
                </c:pt>
                <c:pt idx="1492">
                  <c:v>1.728571293939076</c:v>
                </c:pt>
                <c:pt idx="1493">
                  <c:v>1.7285712939393754</c:v>
                </c:pt>
                <c:pt idx="1494">
                  <c:v>1.7285712939396516</c:v>
                </c:pt>
                <c:pt idx="1495">
                  <c:v>1.7285712939399129</c:v>
                </c:pt>
                <c:pt idx="1496">
                  <c:v>1.7285712939401678</c:v>
                </c:pt>
                <c:pt idx="1497">
                  <c:v>1.7285712939404163</c:v>
                </c:pt>
                <c:pt idx="1498">
                  <c:v>1.7285712939406594</c:v>
                </c:pt>
                <c:pt idx="1499">
                  <c:v>1.7285712939408993</c:v>
                </c:pt>
                <c:pt idx="1500">
                  <c:v>1.7285712939411337</c:v>
                </c:pt>
                <c:pt idx="1501">
                  <c:v>1.7285712939413704</c:v>
                </c:pt>
                <c:pt idx="1502">
                  <c:v>1.7285712939416116</c:v>
                </c:pt>
                <c:pt idx="1503">
                  <c:v>1.7285712939418605</c:v>
                </c:pt>
                <c:pt idx="1504">
                  <c:v>1.7285712939420979</c:v>
                </c:pt>
                <c:pt idx="1505">
                  <c:v>1.7285712939423148</c:v>
                </c:pt>
                <c:pt idx="1506">
                  <c:v>1.7285712939425308</c:v>
                </c:pt>
                <c:pt idx="1507">
                  <c:v>1.7285712939427622</c:v>
                </c:pt>
                <c:pt idx="1508">
                  <c:v>1.728571293942966</c:v>
                </c:pt>
                <c:pt idx="1509">
                  <c:v>1.728571293943169</c:v>
                </c:pt>
                <c:pt idx="1510">
                  <c:v>1.7285712939433537</c:v>
                </c:pt>
                <c:pt idx="1511">
                  <c:v>1.7285712939435425</c:v>
                </c:pt>
                <c:pt idx="1512">
                  <c:v>1.7285712939437363</c:v>
                </c:pt>
                <c:pt idx="1513">
                  <c:v>1.7285712939439155</c:v>
                </c:pt>
                <c:pt idx="1514">
                  <c:v>1.7285712939440867</c:v>
                </c:pt>
                <c:pt idx="1515">
                  <c:v>1.7285712939442557</c:v>
                </c:pt>
                <c:pt idx="1516">
                  <c:v>1.7285712939444222</c:v>
                </c:pt>
                <c:pt idx="1517">
                  <c:v>1.7285712939445876</c:v>
                </c:pt>
                <c:pt idx="1518">
                  <c:v>1.7285712939447488</c:v>
                </c:pt>
                <c:pt idx="1519">
                  <c:v>1.728571293944908</c:v>
                </c:pt>
                <c:pt idx="1520">
                  <c:v>1.731153547851209</c:v>
                </c:pt>
                <c:pt idx="1521">
                  <c:v>1.736598094604872</c:v>
                </c:pt>
                <c:pt idx="1522">
                  <c:v>1.7406558237103398</c:v>
                </c:pt>
                <c:pt idx="1523">
                  <c:v>1.743701346522299</c:v>
                </c:pt>
                <c:pt idx="1524">
                  <c:v>1.746022930643444</c:v>
                </c:pt>
                <c:pt idx="1525">
                  <c:v>1.747810697730884</c:v>
                </c:pt>
                <c:pt idx="1526">
                  <c:v>1.749196856475608</c:v>
                </c:pt>
                <c:pt idx="1527">
                  <c:v>1.7502770186960963</c:v>
                </c:pt>
                <c:pt idx="1528">
                  <c:v>1.7511218607725005</c:v>
                </c:pt>
                <c:pt idx="1529">
                  <c:v>1.7517842695902763</c:v>
                </c:pt>
                <c:pt idx="1530">
                  <c:v>1.7523043767034419</c:v>
                </c:pt>
                <c:pt idx="1531">
                  <c:v>1.7527129983327252</c:v>
                </c:pt>
                <c:pt idx="1532">
                  <c:v>1.7530339690737029</c:v>
                </c:pt>
                <c:pt idx="1533">
                  <c:v>1.7532858369290412</c:v>
                </c:pt>
                <c:pt idx="1534">
                  <c:v>1.7534831235082955</c:v>
                </c:pt>
                <c:pt idx="1535">
                  <c:v>1.7536376295945559</c:v>
                </c:pt>
                <c:pt idx="1536">
                  <c:v>1.7537589062034207</c:v>
                </c:pt>
                <c:pt idx="1537">
                  <c:v>1.7538537377823418</c:v>
                </c:pt>
                <c:pt idx="1538">
                  <c:v>1.7539275105470118</c:v>
                </c:pt>
                <c:pt idx="1539">
                  <c:v>1.7539845234365232</c:v>
                </c:pt>
                <c:pt idx="1540">
                  <c:v>1.7540282137114818</c:v>
                </c:pt>
                <c:pt idx="1541">
                  <c:v>1.7540613327113876</c:v>
                </c:pt>
                <c:pt idx="1542">
                  <c:v>1.7540860841260115</c:v>
                </c:pt>
                <c:pt idx="1543">
                  <c:v>1.754104233323494</c:v>
                </c:pt>
                <c:pt idx="1544">
                  <c:v>1.7541171941476774</c:v>
                </c:pt>
                <c:pt idx="1545">
                  <c:v>1.7541260981156468</c:v>
                </c:pt>
                <c:pt idx="1546">
                  <c:v>1.7541318497859346</c:v>
                </c:pt>
                <c:pt idx="1547">
                  <c:v>1.7541351711398541</c:v>
                </c:pt>
                <c:pt idx="1548">
                  <c:v>1.7541366372445724</c:v>
                </c:pt>
                <c:pt idx="1549">
                  <c:v>1.7541367049586747</c:v>
                </c:pt>
                <c:pt idx="1550">
                  <c:v>1.7541357360664491</c:v>
                </c:pt>
                <c:pt idx="1551">
                  <c:v>1.7541340159396097</c:v>
                </c:pt>
                <c:pt idx="1552">
                  <c:v>1.7541317686002456</c:v>
                </c:pt>
                <c:pt idx="1553">
                  <c:v>1.7541291688825662</c:v>
                </c:pt>
                <c:pt idx="1554">
                  <c:v>1.754126352252499</c:v>
                </c:pt>
                <c:pt idx="1555">
                  <c:v>1.7541234227346694</c:v>
                </c:pt>
                <c:pt idx="1556">
                  <c:v>1.7541204593083242</c:v>
                </c:pt>
                <c:pt idx="1557">
                  <c:v>1.7541175210705455</c:v>
                </c:pt>
                <c:pt idx="1558">
                  <c:v>1.7541146514154602</c:v>
                </c:pt>
                <c:pt idx="1559">
                  <c:v>1.7541118812697967</c:v>
                </c:pt>
                <c:pt idx="1560">
                  <c:v>1.7541092318846203</c:v>
                </c:pt>
                <c:pt idx="1561">
                  <c:v>1.7541067169662121</c:v>
                </c:pt>
                <c:pt idx="1562">
                  <c:v>1.7541043443926509</c:v>
                </c:pt>
                <c:pt idx="1563">
                  <c:v>1.7541021175886189</c:v>
                </c:pt>
                <c:pt idx="1564">
                  <c:v>1.7541000366199637</c:v>
                </c:pt>
                <c:pt idx="1565">
                  <c:v>1.75409809906207</c:v>
                </c:pt>
                <c:pt idx="1566">
                  <c:v>1.7540963006853998</c:v>
                </c:pt>
                <c:pt idx="1567">
                  <c:v>1.754094635994315</c:v>
                </c:pt>
                <c:pt idx="1568">
                  <c:v>1.7540930986474861</c:v>
                </c:pt>
                <c:pt idx="1569">
                  <c:v>1.7540916817845522</c:v>
                </c:pt>
                <c:pt idx="1570">
                  <c:v>1.7540903782767292</c:v>
                </c:pt>
                <c:pt idx="1571">
                  <c:v>1.7540891809166477</c:v>
                </c:pt>
                <c:pt idx="1572">
                  <c:v>1.7540880825611784</c:v>
                </c:pt>
                <c:pt idx="1573">
                  <c:v>1.7540871157730278</c:v>
                </c:pt>
                <c:pt idx="1574">
                  <c:v>1.7540863753188263</c:v>
                </c:pt>
                <c:pt idx="1575">
                  <c:v>1.7540856869626493</c:v>
                </c:pt>
                <c:pt idx="1576">
                  <c:v>1.7540850411579016</c:v>
                </c:pt>
                <c:pt idx="1577">
                  <c:v>1.7540844361385459</c:v>
                </c:pt>
                <c:pt idx="1578">
                  <c:v>1.7540838701652837</c:v>
                </c:pt>
                <c:pt idx="1579">
                  <c:v>1.7540833414837798</c:v>
                </c:pt>
                <c:pt idx="1580">
                  <c:v>1.7540828482883724</c:v>
                </c:pt>
                <c:pt idx="1581">
                  <c:v>1.7540823887516335</c:v>
                </c:pt>
                <c:pt idx="1582">
                  <c:v>1.7540819610556939</c:v>
                </c:pt>
                <c:pt idx="1583">
                  <c:v>1.7540815634050797</c:v>
                </c:pt>
                <c:pt idx="1584">
                  <c:v>1.7540811940388517</c:v>
                </c:pt>
                <c:pt idx="1585">
                  <c:v>1.7540808512442625</c:v>
                </c:pt>
                <c:pt idx="1586">
                  <c:v>1.7540805333659755</c:v>
                </c:pt>
                <c:pt idx="1587">
                  <c:v>1.75408023881238</c:v>
                </c:pt>
                <c:pt idx="1588">
                  <c:v>1.7540799660603252</c:v>
                </c:pt>
                <c:pt idx="1589">
                  <c:v>1.7540797136580633</c:v>
                </c:pt>
                <c:pt idx="1590">
                  <c:v>1.7540794802267916</c:v>
                </c:pt>
                <c:pt idx="1591">
                  <c:v>1.7540792644610577</c:v>
                </c:pt>
                <c:pt idx="1592">
                  <c:v>1.754079065128028</c:v>
                </c:pt>
                <c:pt idx="1593">
                  <c:v>1.7540788810664638</c:v>
                </c:pt>
                <c:pt idx="1594">
                  <c:v>1.754078711184613</c:v>
                </c:pt>
                <c:pt idx="1595">
                  <c:v>1.7540785544581974</c:v>
                </c:pt>
                <c:pt idx="1596">
                  <c:v>1.7540784099278353</c:v>
                </c:pt>
                <c:pt idx="1597">
                  <c:v>1.7540782766961318</c:v>
                </c:pt>
                <c:pt idx="1598">
                  <c:v>1.7540781539250876</c:v>
                </c:pt>
                <c:pt idx="1599">
                  <c:v>1.7540780408330168</c:v>
                </c:pt>
                <c:pt idx="1600">
                  <c:v>1.7540779366914885</c:v>
                </c:pt>
                <c:pt idx="1601">
                  <c:v>1.754077840822591</c:v>
                </c:pt>
                <c:pt idx="1602">
                  <c:v>1.7540777525959703</c:v>
                </c:pt>
                <c:pt idx="1603">
                  <c:v>1.7540776714259809</c:v>
                </c:pt>
                <c:pt idx="1604">
                  <c:v>1.7540775967689268</c:v>
                </c:pt>
                <c:pt idx="1605">
                  <c:v>1.7540775281205929</c:v>
                </c:pt>
                <c:pt idx="1606">
                  <c:v>1.7540774650134829</c:v>
                </c:pt>
                <c:pt idx="1607">
                  <c:v>1.7540774070146299</c:v>
                </c:pt>
                <c:pt idx="1608">
                  <c:v>1.7540773537231475</c:v>
                </c:pt>
                <c:pt idx="1609">
                  <c:v>1.7540773047681861</c:v>
                </c:pt>
                <c:pt idx="1610">
                  <c:v>1.7540772598067804</c:v>
                </c:pt>
                <c:pt idx="1611">
                  <c:v>1.7540772185219151</c:v>
                </c:pt>
                <c:pt idx="1612">
                  <c:v>1.7540771806207758</c:v>
                </c:pt>
                <c:pt idx="1613">
                  <c:v>1.7540771458329414</c:v>
                </c:pt>
                <c:pt idx="1614">
                  <c:v>1.7540771139088354</c:v>
                </c:pt>
                <c:pt idx="1615">
                  <c:v>1.7540770846181872</c:v>
                </c:pt>
                <c:pt idx="1616">
                  <c:v>1.7540770577485978</c:v>
                </c:pt>
                <c:pt idx="1617">
                  <c:v>1.7540770331043396</c:v>
                </c:pt>
                <c:pt idx="1618">
                  <c:v>1.7540770105049026</c:v>
                </c:pt>
                <c:pt idx="1619">
                  <c:v>1.7540769897840904</c:v>
                </c:pt>
                <c:pt idx="1620">
                  <c:v>1.7540769707888004</c:v>
                </c:pt>
                <c:pt idx="1621">
                  <c:v>1.754076953378028</c:v>
                </c:pt>
                <c:pt idx="1622">
                  <c:v>1.7540769374220628</c:v>
                </c:pt>
                <c:pt idx="1623">
                  <c:v>1.7540769228015043</c:v>
                </c:pt>
                <c:pt idx="1624">
                  <c:v>1.7540769094065323</c:v>
                </c:pt>
                <c:pt idx="1625">
                  <c:v>1.7540768971361174</c:v>
                </c:pt>
                <c:pt idx="1626">
                  <c:v>1.7540768858974158</c:v>
                </c:pt>
                <c:pt idx="1627">
                  <c:v>1.7540768756050447</c:v>
                </c:pt>
                <c:pt idx="1628">
                  <c:v>1.7540768661805521</c:v>
                </c:pt>
                <c:pt idx="1629">
                  <c:v>1.7540768575518471</c:v>
                </c:pt>
                <c:pt idx="1630">
                  <c:v>1.7540768496527459</c:v>
                </c:pt>
                <c:pt idx="1631">
                  <c:v>1.7540768424223994</c:v>
                </c:pt>
                <c:pt idx="1632">
                  <c:v>1.7540768358049996</c:v>
                </c:pt>
                <c:pt idx="1633">
                  <c:v>1.7540768297492797</c:v>
                </c:pt>
                <c:pt idx="1634">
                  <c:v>1.7540768242081892</c:v>
                </c:pt>
                <c:pt idx="1635">
                  <c:v>1.7540768191385609</c:v>
                </c:pt>
                <c:pt idx="1636">
                  <c:v>1.7540768145007661</c:v>
                </c:pt>
                <c:pt idx="1637">
                  <c:v>1.7540768102585074</c:v>
                </c:pt>
                <c:pt idx="1638">
                  <c:v>1.7540768063784369</c:v>
                </c:pt>
                <c:pt idx="1639">
                  <c:v>1.7540768028299887</c:v>
                </c:pt>
                <c:pt idx="1640">
                  <c:v>1.754076799585123</c:v>
                </c:pt>
                <c:pt idx="1641">
                  <c:v>1.7540767966181972</c:v>
                </c:pt>
                <c:pt idx="1642">
                  <c:v>1.7540767939056516</c:v>
                </c:pt>
                <c:pt idx="1643">
                  <c:v>1.7540767914258801</c:v>
                </c:pt>
                <c:pt idx="1644">
                  <c:v>1.7540767891591242</c:v>
                </c:pt>
                <c:pt idx="1645">
                  <c:v>1.7540767870872667</c:v>
                </c:pt>
                <c:pt idx="1646">
                  <c:v>1.7540767851937453</c:v>
                </c:pt>
                <c:pt idx="1647">
                  <c:v>1.7540767834633448</c:v>
                </c:pt>
                <c:pt idx="1648">
                  <c:v>1.754076781882143</c:v>
                </c:pt>
                <c:pt idx="1649">
                  <c:v>1.7540767804373949</c:v>
                </c:pt>
                <c:pt idx="1650">
                  <c:v>1.7540767791174241</c:v>
                </c:pt>
                <c:pt idx="1651">
                  <c:v>1.7540767779115709</c:v>
                </c:pt>
                <c:pt idx="1652">
                  <c:v>1.7540767768100467</c:v>
                </c:pt>
                <c:pt idx="1653">
                  <c:v>1.7540767758038891</c:v>
                </c:pt>
                <c:pt idx="1654">
                  <c:v>1.7540767748849075</c:v>
                </c:pt>
                <c:pt idx="1655">
                  <c:v>1.7540767740456416</c:v>
                </c:pt>
                <c:pt idx="1656">
                  <c:v>1.7540767732792391</c:v>
                </c:pt>
                <c:pt idx="1657">
                  <c:v>1.754076772579366</c:v>
                </c:pt>
                <c:pt idx="1658">
                  <c:v>1.7540767719403187</c:v>
                </c:pt>
                <c:pt idx="1659">
                  <c:v>1.7540767713568486</c:v>
                </c:pt>
                <c:pt idx="1660">
                  <c:v>1.7540767708241594</c:v>
                </c:pt>
                <c:pt idx="1661">
                  <c:v>1.7540767703378723</c:v>
                </c:pt>
                <c:pt idx="1662">
                  <c:v>1.7540767698939881</c:v>
                </c:pt>
                <c:pt idx="1663">
                  <c:v>1.7540767694887995</c:v>
                </c:pt>
                <c:pt idx="1664">
                  <c:v>1.7540767691189754</c:v>
                </c:pt>
                <c:pt idx="1665">
                  <c:v>1.754076768781442</c:v>
                </c:pt>
                <c:pt idx="1666">
                  <c:v>1.7540767684734251</c:v>
                </c:pt>
                <c:pt idx="1667">
                  <c:v>1.7540767681923144</c:v>
                </c:pt>
                <c:pt idx="1668">
                  <c:v>1.7540767679358009</c:v>
                </c:pt>
                <c:pt idx="1669">
                  <c:v>1.7540767677017348</c:v>
                </c:pt>
                <c:pt idx="1670">
                  <c:v>1.7540767674881845</c:v>
                </c:pt>
                <c:pt idx="1671">
                  <c:v>1.7540767672933493</c:v>
                </c:pt>
                <c:pt idx="1672">
                  <c:v>1.7540767671155826</c:v>
                </c:pt>
                <c:pt idx="1673">
                  <c:v>1.7540767669534145</c:v>
                </c:pt>
                <c:pt idx="1674">
                  <c:v>1.7540767668054902</c:v>
                </c:pt>
                <c:pt idx="1675">
                  <c:v>1.7540767666705532</c:v>
                </c:pt>
                <c:pt idx="1676">
                  <c:v>1.7540767665474695</c:v>
                </c:pt>
                <c:pt idx="1677">
                  <c:v>1.7540767664352162</c:v>
                </c:pt>
                <c:pt idx="1678">
                  <c:v>1.7540767663328287</c:v>
                </c:pt>
                <c:pt idx="1679">
                  <c:v>1.7540767662394516</c:v>
                </c:pt>
                <c:pt idx="1680">
                  <c:v>1.7540767661542915</c:v>
                </c:pt>
                <c:pt idx="1681">
                  <c:v>1.7540767660766363</c:v>
                </c:pt>
                <c:pt idx="1682">
                  <c:v>1.7540767660057461</c:v>
                </c:pt>
                <c:pt idx="1683">
                  <c:v>1.7540767659411991</c:v>
                </c:pt>
                <c:pt idx="1684">
                  <c:v>1.7540767658823655</c:v>
                </c:pt>
                <c:pt idx="1685">
                  <c:v>1.7540767658287006</c:v>
                </c:pt>
                <c:pt idx="1686">
                  <c:v>1.7540767657797671</c:v>
                </c:pt>
                <c:pt idx="1687">
                  <c:v>1.7540767657351344</c:v>
                </c:pt>
                <c:pt idx="1688">
                  <c:v>1.7540767656944405</c:v>
                </c:pt>
                <c:pt idx="1689">
                  <c:v>1.7540767656573679</c:v>
                </c:pt>
                <c:pt idx="1690">
                  <c:v>1.7540767656235696</c:v>
                </c:pt>
                <c:pt idx="1691">
                  <c:v>1.7540767655927496</c:v>
                </c:pt>
                <c:pt idx="1692">
                  <c:v>1.7540767655646392</c:v>
                </c:pt>
                <c:pt idx="1693">
                  <c:v>1.7540767655390805</c:v>
                </c:pt>
                <c:pt idx="1694">
                  <c:v>1.7540767655157219</c:v>
                </c:pt>
                <c:pt idx="1695">
                  <c:v>1.7540767654944176</c:v>
                </c:pt>
                <c:pt idx="1696">
                  <c:v>1.7540767654750598</c:v>
                </c:pt>
                <c:pt idx="1697">
                  <c:v>1.7540767654573712</c:v>
                </c:pt>
                <c:pt idx="1698">
                  <c:v>1.7540767654412801</c:v>
                </c:pt>
                <c:pt idx="1699">
                  <c:v>1.7540767654266178</c:v>
                </c:pt>
                <c:pt idx="1700">
                  <c:v>1.7540767654132439</c:v>
                </c:pt>
                <c:pt idx="1701">
                  <c:v>1.7540767654009928</c:v>
                </c:pt>
                <c:pt idx="1702">
                  <c:v>1.7540767653899538</c:v>
                </c:pt>
                <c:pt idx="1703">
                  <c:v>1.7540767653797769</c:v>
                </c:pt>
                <c:pt idx="1704">
                  <c:v>1.754076765370518</c:v>
                </c:pt>
                <c:pt idx="1705">
                  <c:v>1.7540767653621683</c:v>
                </c:pt>
                <c:pt idx="1706">
                  <c:v>1.7540767653545108</c:v>
                </c:pt>
                <c:pt idx="1707">
                  <c:v>1.7540767653475342</c:v>
                </c:pt>
                <c:pt idx="1708">
                  <c:v>1.7540767653411209</c:v>
                </c:pt>
                <c:pt idx="1709">
                  <c:v>1.7540767653353566</c:v>
                </c:pt>
                <c:pt idx="1710">
                  <c:v>1.7540767653301454</c:v>
                </c:pt>
                <c:pt idx="1711">
                  <c:v>1.7540767653253642</c:v>
                </c:pt>
                <c:pt idx="1712">
                  <c:v>1.7540767653209168</c:v>
                </c:pt>
                <c:pt idx="1713">
                  <c:v>1.754076765316994</c:v>
                </c:pt>
                <c:pt idx="1714">
                  <c:v>1.7540767653132772</c:v>
                </c:pt>
                <c:pt idx="1715">
                  <c:v>1.7540767653100382</c:v>
                </c:pt>
                <c:pt idx="1716">
                  <c:v>1.7540767653069442</c:v>
                </c:pt>
                <c:pt idx="1717">
                  <c:v>1.7540767653042806</c:v>
                </c:pt>
                <c:pt idx="1718">
                  <c:v>1.7540767653017193</c:v>
                </c:pt>
                <c:pt idx="1719">
                  <c:v>1.7540767652993909</c:v>
                </c:pt>
                <c:pt idx="1720">
                  <c:v>1.7540767652974061</c:v>
                </c:pt>
                <c:pt idx="1721">
                  <c:v>1.7540767652954408</c:v>
                </c:pt>
                <c:pt idx="1722">
                  <c:v>1.7540767652936671</c:v>
                </c:pt>
                <c:pt idx="1723">
                  <c:v>1.7540767652920828</c:v>
                </c:pt>
                <c:pt idx="1724">
                  <c:v>1.7540767652907812</c:v>
                </c:pt>
                <c:pt idx="1725">
                  <c:v>1.7540767652894389</c:v>
                </c:pt>
                <c:pt idx="1726">
                  <c:v>1.7540767652882305</c:v>
                </c:pt>
                <c:pt idx="1727">
                  <c:v>1.7540767652871421</c:v>
                </c:pt>
                <c:pt idx="1728">
                  <c:v>1.7540767652861402</c:v>
                </c:pt>
                <c:pt idx="1729">
                  <c:v>1.7540767652852249</c:v>
                </c:pt>
                <c:pt idx="1730">
                  <c:v>1.7540767652845124</c:v>
                </c:pt>
                <c:pt idx="1731">
                  <c:v>1.7540767652837312</c:v>
                </c:pt>
                <c:pt idx="1732">
                  <c:v>1.7540767652830056</c:v>
                </c:pt>
                <c:pt idx="1733">
                  <c:v>1.7540767652823595</c:v>
                </c:pt>
                <c:pt idx="1734">
                  <c:v>1.7540767652817755</c:v>
                </c:pt>
                <c:pt idx="1735">
                  <c:v>1.7540767652812481</c:v>
                </c:pt>
                <c:pt idx="1736">
                  <c:v>1.7540767652807712</c:v>
                </c:pt>
                <c:pt idx="1737">
                  <c:v>1.7540767652803511</c:v>
                </c:pt>
                <c:pt idx="1738">
                  <c:v>1.7540767652799696</c:v>
                </c:pt>
                <c:pt idx="1739">
                  <c:v>1.7540767652796081</c:v>
                </c:pt>
                <c:pt idx="1740">
                  <c:v>1.7540767652792817</c:v>
                </c:pt>
                <c:pt idx="1741">
                  <c:v>1.7540767652789822</c:v>
                </c:pt>
                <c:pt idx="1742">
                  <c:v>1.7540767652787119</c:v>
                </c:pt>
                <c:pt idx="1743">
                  <c:v>1.7540767652784648</c:v>
                </c:pt>
                <c:pt idx="1744">
                  <c:v>1.754076765278243</c:v>
                </c:pt>
                <c:pt idx="1745">
                  <c:v>1.7540767652780429</c:v>
                </c:pt>
                <c:pt idx="1746">
                  <c:v>1.7540767652778662</c:v>
                </c:pt>
                <c:pt idx="1747">
                  <c:v>1.7540767652778122</c:v>
                </c:pt>
                <c:pt idx="1748">
                  <c:v>1.7540767652776086</c:v>
                </c:pt>
                <c:pt idx="1749">
                  <c:v>1.7540767652774387</c:v>
                </c:pt>
                <c:pt idx="1750">
                  <c:v>1.7540767652773057</c:v>
                </c:pt>
                <c:pt idx="1751">
                  <c:v>1.754076765277176</c:v>
                </c:pt>
                <c:pt idx="1752">
                  <c:v>1.7540767652770684</c:v>
                </c:pt>
                <c:pt idx="1753">
                  <c:v>1.7540767652769629</c:v>
                </c:pt>
                <c:pt idx="1754">
                  <c:v>1.7540767652768661</c:v>
                </c:pt>
                <c:pt idx="1755">
                  <c:v>1.7540767652767817</c:v>
                </c:pt>
                <c:pt idx="1756">
                  <c:v>1.7540767652767051</c:v>
                </c:pt>
                <c:pt idx="1757">
                  <c:v>1.7540767652766358</c:v>
                </c:pt>
                <c:pt idx="1758">
                  <c:v>1.7540767652765739</c:v>
                </c:pt>
                <c:pt idx="1759">
                  <c:v>1.7540767652765232</c:v>
                </c:pt>
                <c:pt idx="1760">
                  <c:v>1.7540767652764699</c:v>
                </c:pt>
                <c:pt idx="1761">
                  <c:v>1.7540767652764202</c:v>
                </c:pt>
                <c:pt idx="1762">
                  <c:v>1.7540767652763782</c:v>
                </c:pt>
                <c:pt idx="1763">
                  <c:v>1.7540767652763436</c:v>
                </c:pt>
                <c:pt idx="1764">
                  <c:v>1.7540767652763052</c:v>
                </c:pt>
                <c:pt idx="1765">
                  <c:v>1.7540767652762717</c:v>
                </c:pt>
                <c:pt idx="1766">
                  <c:v>1.7540767652762481</c:v>
                </c:pt>
                <c:pt idx="1767">
                  <c:v>1.7540767652762288</c:v>
                </c:pt>
                <c:pt idx="1768">
                  <c:v>1.7540767652762144</c:v>
                </c:pt>
                <c:pt idx="1769">
                  <c:v>1.7540767652762037</c:v>
                </c:pt>
                <c:pt idx="1770">
                  <c:v>1.7540767652761777</c:v>
                </c:pt>
                <c:pt idx="1771">
                  <c:v>1.7540767652761502</c:v>
                </c:pt>
                <c:pt idx="1772">
                  <c:v>1.7540767652761282</c:v>
                </c:pt>
                <c:pt idx="1773">
                  <c:v>1.7540767652761096</c:v>
                </c:pt>
                <c:pt idx="1774">
                  <c:v>1.7540767652760905</c:v>
                </c:pt>
                <c:pt idx="1775">
                  <c:v>1.75407676527609</c:v>
                </c:pt>
                <c:pt idx="1776">
                  <c:v>1.7540767652760767</c:v>
                </c:pt>
                <c:pt idx="1777">
                  <c:v>1.7540767652760716</c:v>
                </c:pt>
                <c:pt idx="1778">
                  <c:v>1.7540767652760558</c:v>
                </c:pt>
                <c:pt idx="1779">
                  <c:v>1.7540767652760438</c:v>
                </c:pt>
                <c:pt idx="1780">
                  <c:v>1.7540767652760343</c:v>
                </c:pt>
                <c:pt idx="1781">
                  <c:v>1.754076765276019</c:v>
                </c:pt>
                <c:pt idx="1782">
                  <c:v>1.754076765276007</c:v>
                </c:pt>
                <c:pt idx="1783">
                  <c:v>1.7540767652759965</c:v>
                </c:pt>
                <c:pt idx="1784">
                  <c:v>1.7540767652759852</c:v>
                </c:pt>
                <c:pt idx="1785">
                  <c:v>1.7540767652759814</c:v>
                </c:pt>
                <c:pt idx="1786">
                  <c:v>1.7540767652759723</c:v>
                </c:pt>
                <c:pt idx="1787">
                  <c:v>1.7540767652759752</c:v>
                </c:pt>
                <c:pt idx="1788">
                  <c:v>1.7540767652759715</c:v>
                </c:pt>
                <c:pt idx="1789">
                  <c:v>1.7540767652759686</c:v>
                </c:pt>
                <c:pt idx="1790">
                  <c:v>1.7540767652759779</c:v>
                </c:pt>
                <c:pt idx="1791">
                  <c:v>1.7540767652759686</c:v>
                </c:pt>
                <c:pt idx="1792">
                  <c:v>1.7540767652759723</c:v>
                </c:pt>
                <c:pt idx="1793">
                  <c:v>1.7540767652759652</c:v>
                </c:pt>
                <c:pt idx="1794">
                  <c:v>1.7540767652759564</c:v>
                </c:pt>
                <c:pt idx="1795">
                  <c:v>1.7540767652759519</c:v>
                </c:pt>
                <c:pt idx="1796">
                  <c:v>1.754076765275951</c:v>
                </c:pt>
                <c:pt idx="1797">
                  <c:v>1.7540767652759628</c:v>
                </c:pt>
                <c:pt idx="1798">
                  <c:v>1.7540767652759737</c:v>
                </c:pt>
                <c:pt idx="1799">
                  <c:v>1.754076765275971</c:v>
                </c:pt>
                <c:pt idx="1800">
                  <c:v>1.7540767652759603</c:v>
                </c:pt>
                <c:pt idx="1801">
                  <c:v>1.7540767652759541</c:v>
                </c:pt>
                <c:pt idx="1802">
                  <c:v>1.7540767652759477</c:v>
                </c:pt>
                <c:pt idx="1803">
                  <c:v>1.7540767652759426</c:v>
                </c:pt>
                <c:pt idx="1804">
                  <c:v>1.7540767652759339</c:v>
                </c:pt>
                <c:pt idx="1805">
                  <c:v>1.7540767652759288</c:v>
                </c:pt>
                <c:pt idx="1806">
                  <c:v>1.7540767652759377</c:v>
                </c:pt>
                <c:pt idx="1807">
                  <c:v>1.7540767652759452</c:v>
                </c:pt>
                <c:pt idx="1808">
                  <c:v>1.7540767652759504</c:v>
                </c:pt>
                <c:pt idx="1809">
                  <c:v>1.7540767652759455</c:v>
                </c:pt>
                <c:pt idx="1810">
                  <c:v>1.7540767652759397</c:v>
                </c:pt>
                <c:pt idx="1811">
                  <c:v>1.754076765275935</c:v>
                </c:pt>
                <c:pt idx="1812">
                  <c:v>1.7540767652759295</c:v>
                </c:pt>
                <c:pt idx="1813">
                  <c:v>1.7540767652759246</c:v>
                </c:pt>
                <c:pt idx="1814">
                  <c:v>1.7540767652759235</c:v>
                </c:pt>
                <c:pt idx="1815">
                  <c:v>1.7540767652759273</c:v>
                </c:pt>
                <c:pt idx="1816">
                  <c:v>1.754076765275939</c:v>
                </c:pt>
                <c:pt idx="1817">
                  <c:v>1.7540767652759497</c:v>
                </c:pt>
                <c:pt idx="1818">
                  <c:v>1.7540767652759435</c:v>
                </c:pt>
                <c:pt idx="1819">
                  <c:v>1.7540767652759377</c:v>
                </c:pt>
                <c:pt idx="1820">
                  <c:v>1.754076765275933</c:v>
                </c:pt>
                <c:pt idx="1821">
                  <c:v>1.7540767652759426</c:v>
                </c:pt>
                <c:pt idx="1822">
                  <c:v>1.7540767652759408</c:v>
                </c:pt>
                <c:pt idx="1823">
                  <c:v>1.7540767652759535</c:v>
                </c:pt>
                <c:pt idx="1824">
                  <c:v>1.754076765275955</c:v>
                </c:pt>
                <c:pt idx="1825">
                  <c:v>1.754076765275949</c:v>
                </c:pt>
                <c:pt idx="1826">
                  <c:v>1.7540767652759439</c:v>
                </c:pt>
                <c:pt idx="1827">
                  <c:v>1.754076765275939</c:v>
                </c:pt>
                <c:pt idx="1828">
                  <c:v>1.7540767652759466</c:v>
                </c:pt>
                <c:pt idx="1829">
                  <c:v>1.7540767652759615</c:v>
                </c:pt>
                <c:pt idx="1830">
                  <c:v>1.7540767652759564</c:v>
                </c:pt>
                <c:pt idx="1831">
                  <c:v>1.7540767652759499</c:v>
                </c:pt>
                <c:pt idx="1832">
                  <c:v>1.7540767652759461</c:v>
                </c:pt>
                <c:pt idx="1833">
                  <c:v>1.7540767652759421</c:v>
                </c:pt>
                <c:pt idx="1834">
                  <c:v>1.7540767652759381</c:v>
                </c:pt>
                <c:pt idx="1835">
                  <c:v>1.7540767652759337</c:v>
                </c:pt>
                <c:pt idx="1836">
                  <c:v>1.7540767652759313</c:v>
                </c:pt>
                <c:pt idx="1837">
                  <c:v>1.7540767652759273</c:v>
                </c:pt>
                <c:pt idx="1838">
                  <c:v>1.7540767652759246</c:v>
                </c:pt>
                <c:pt idx="1839">
                  <c:v>1.7540767652759248</c:v>
                </c:pt>
                <c:pt idx="1840">
                  <c:v>1.7540767652759219</c:v>
                </c:pt>
                <c:pt idx="1841">
                  <c:v>1.7540767652759202</c:v>
                </c:pt>
                <c:pt idx="1842">
                  <c:v>1.7540767652759166</c:v>
                </c:pt>
                <c:pt idx="1843">
                  <c:v>1.7540767652759286</c:v>
                </c:pt>
                <c:pt idx="1844">
                  <c:v>1.7540767652759375</c:v>
                </c:pt>
                <c:pt idx="1845">
                  <c:v>1.7540767652759366</c:v>
                </c:pt>
                <c:pt idx="1846">
                  <c:v>1.7540767652759526</c:v>
                </c:pt>
                <c:pt idx="1847">
                  <c:v>1.7540767652759832</c:v>
                </c:pt>
                <c:pt idx="1848">
                  <c:v>1.7540767652759985</c:v>
                </c:pt>
                <c:pt idx="1849">
                  <c:v>1.7540767652760059</c:v>
                </c:pt>
                <c:pt idx="1850">
                  <c:v>1.7540767652759957</c:v>
                </c:pt>
                <c:pt idx="1851">
                  <c:v>1.7540767652759857</c:v>
                </c:pt>
                <c:pt idx="1852">
                  <c:v>1.7540767652759763</c:v>
                </c:pt>
                <c:pt idx="1853">
                  <c:v>1.7540767652759717</c:v>
                </c:pt>
                <c:pt idx="1854">
                  <c:v>1.7540767652759695</c:v>
                </c:pt>
                <c:pt idx="1855">
                  <c:v>1.7540767652759708</c:v>
                </c:pt>
                <c:pt idx="1856">
                  <c:v>1.7540767652759635</c:v>
                </c:pt>
                <c:pt idx="1857">
                  <c:v>1.7540767652759572</c:v>
                </c:pt>
                <c:pt idx="1858">
                  <c:v>1.7540767652759512</c:v>
                </c:pt>
                <c:pt idx="1859">
                  <c:v>1.7540767652759459</c:v>
                </c:pt>
                <c:pt idx="1860">
                  <c:v>1.7540767652759421</c:v>
                </c:pt>
                <c:pt idx="1861">
                  <c:v>1.7540767652759532</c:v>
                </c:pt>
                <c:pt idx="1862">
                  <c:v>1.7540767652759481</c:v>
                </c:pt>
                <c:pt idx="1863">
                  <c:v>1.7540767652759419</c:v>
                </c:pt>
                <c:pt idx="1864">
                  <c:v>1.7540767652759439</c:v>
                </c:pt>
                <c:pt idx="1865">
                  <c:v>1.7540767652759401</c:v>
                </c:pt>
                <c:pt idx="1866">
                  <c:v>1.7540767652759364</c:v>
                </c:pt>
                <c:pt idx="1867">
                  <c:v>1.7540767652759386</c:v>
                </c:pt>
                <c:pt idx="1868">
                  <c:v>1.7540767652759537</c:v>
                </c:pt>
                <c:pt idx="1869">
                  <c:v>1.7540767652759557</c:v>
                </c:pt>
                <c:pt idx="1870">
                  <c:v>1.7540767652759499</c:v>
                </c:pt>
                <c:pt idx="1871">
                  <c:v>1.7540767652759446</c:v>
                </c:pt>
                <c:pt idx="1872">
                  <c:v>1.7540767652759393</c:v>
                </c:pt>
                <c:pt idx="1873">
                  <c:v>1.7540767652759337</c:v>
                </c:pt>
                <c:pt idx="1874">
                  <c:v>1.7540767652759319</c:v>
                </c:pt>
                <c:pt idx="1875">
                  <c:v>1.7540767652759301</c:v>
                </c:pt>
                <c:pt idx="1876">
                  <c:v>1.7540767652759259</c:v>
                </c:pt>
                <c:pt idx="1877">
                  <c:v>1.7540767652759228</c:v>
                </c:pt>
                <c:pt idx="1878">
                  <c:v>1.7540767652759202</c:v>
                </c:pt>
                <c:pt idx="1879">
                  <c:v>1.7540767652759179</c:v>
                </c:pt>
                <c:pt idx="1880">
                  <c:v>1.7540767652759157</c:v>
                </c:pt>
                <c:pt idx="1881">
                  <c:v>1.7540767652759146</c:v>
                </c:pt>
                <c:pt idx="1882">
                  <c:v>1.7540767652759128</c:v>
                </c:pt>
                <c:pt idx="1883">
                  <c:v>1.7540767652759208</c:v>
                </c:pt>
                <c:pt idx="1884">
                  <c:v>1.7540767652759375</c:v>
                </c:pt>
                <c:pt idx="1885">
                  <c:v>1.7540767652759444</c:v>
                </c:pt>
                <c:pt idx="1886">
                  <c:v>1.7540767652759401</c:v>
                </c:pt>
                <c:pt idx="1887">
                  <c:v>1.7540767652759353</c:v>
                </c:pt>
                <c:pt idx="1888">
                  <c:v>1.754076765275949</c:v>
                </c:pt>
                <c:pt idx="1889">
                  <c:v>1.7540767652759615</c:v>
                </c:pt>
                <c:pt idx="1890">
                  <c:v>1.7540767652759615</c:v>
                </c:pt>
              </c:numCache>
            </c:numRef>
          </c:val>
          <c:smooth val="0"/>
          <c:extLst>
            <c:ext xmlns:c16="http://schemas.microsoft.com/office/drawing/2014/chart" uri="{C3380CC4-5D6E-409C-BE32-E72D297353CC}">
              <c16:uniqueId val="{00000001-B989-4C6C-8502-568B132F2A45}"/>
            </c:ext>
          </c:extLst>
        </c:ser>
        <c:dLbls>
          <c:showLegendKey val="0"/>
          <c:showVal val="0"/>
          <c:showCatName val="0"/>
          <c:showSerName val="0"/>
          <c:showPercent val="0"/>
          <c:showBubbleSize val="0"/>
        </c:dLbls>
        <c:smooth val="0"/>
        <c:axId val="-94747056"/>
        <c:axId val="-94742160"/>
      </c:lineChart>
      <c:catAx>
        <c:axId val="-9474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42160"/>
        <c:crosses val="autoZero"/>
        <c:auto val="1"/>
        <c:lblAlgn val="ctr"/>
        <c:lblOffset val="100"/>
        <c:noMultiLvlLbl val="0"/>
      </c:catAx>
      <c:valAx>
        <c:axId val="-94742160"/>
        <c:scaling>
          <c:orientation val="minMax"/>
          <c:max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Water</a:t>
                </a:r>
                <a:r>
                  <a:rPr lang="en-US" baseline="0"/>
                  <a:t> Injection / Gas Supply (Ratio)</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47056"/>
        <c:crosses val="autoZero"/>
        <c:crossBetween val="between"/>
        <c:majorUnit val="0.25"/>
      </c:valAx>
      <c:spPr>
        <a:noFill/>
        <a:ln>
          <a:noFill/>
        </a:ln>
        <a:effectLst/>
      </c:spPr>
    </c:plotArea>
    <c:legend>
      <c:legendPos val="tr"/>
      <c:layout>
        <c:manualLayout>
          <c:xMode val="edge"/>
          <c:yMode val="edge"/>
          <c:x val="0.13839330938895797"/>
          <c:y val="0.11441348151793526"/>
          <c:w val="0.33203711378182987"/>
          <c:h val="0.1331641650262467"/>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Sheet1!$I$1</c:f>
              <c:strCache>
                <c:ptCount val="1"/>
                <c:pt idx="0">
                  <c:v>Ammonia Slip - Long Beach</c:v>
                </c:pt>
              </c:strCache>
            </c:strRef>
          </c:tx>
          <c:spPr>
            <a:ln w="28575" cap="rnd">
              <a:solidFill>
                <a:schemeClr val="accent1"/>
              </a:solidFill>
              <a:round/>
            </a:ln>
            <a:effectLst/>
          </c:spPr>
          <c:marker>
            <c:symbol val="none"/>
          </c:marker>
          <c:cat>
            <c:numRef>
              <c:f>Sheet1!$B$3:$B$1893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Sheet1!$I$3:$I$1893</c:f>
              <c:numCache>
                <c:formatCode>General</c:formatCode>
                <c:ptCount val="1891"/>
                <c:pt idx="0">
                  <c:v>0.10505</c:v>
                </c:pt>
                <c:pt idx="1">
                  <c:v>0.10505000000000002</c:v>
                </c:pt>
                <c:pt idx="2">
                  <c:v>0.10505000000000002</c:v>
                </c:pt>
                <c:pt idx="3">
                  <c:v>0.10505000000000002</c:v>
                </c:pt>
                <c:pt idx="4">
                  <c:v>0.10505000000000002</c:v>
                </c:pt>
                <c:pt idx="5">
                  <c:v>0.10505000000000002</c:v>
                </c:pt>
                <c:pt idx="6">
                  <c:v>0.10505000000000002</c:v>
                </c:pt>
                <c:pt idx="7">
                  <c:v>0.10505000000000002</c:v>
                </c:pt>
                <c:pt idx="8">
                  <c:v>0.10505000000000002</c:v>
                </c:pt>
                <c:pt idx="9">
                  <c:v>0.10505000000000002</c:v>
                </c:pt>
                <c:pt idx="10">
                  <c:v>0.10505000000000002</c:v>
                </c:pt>
                <c:pt idx="11">
                  <c:v>0.10505000000000002</c:v>
                </c:pt>
                <c:pt idx="12">
                  <c:v>0.10505000000000002</c:v>
                </c:pt>
                <c:pt idx="13">
                  <c:v>0.10505000000000002</c:v>
                </c:pt>
                <c:pt idx="14">
                  <c:v>0.10505000000000002</c:v>
                </c:pt>
                <c:pt idx="15">
                  <c:v>0.10505000000000002</c:v>
                </c:pt>
                <c:pt idx="16">
                  <c:v>0.10505000000000002</c:v>
                </c:pt>
                <c:pt idx="17">
                  <c:v>0.10505000000000002</c:v>
                </c:pt>
                <c:pt idx="18">
                  <c:v>0.10505000000000002</c:v>
                </c:pt>
                <c:pt idx="19">
                  <c:v>0.10505000000000002</c:v>
                </c:pt>
                <c:pt idx="20">
                  <c:v>0.10505000000000002</c:v>
                </c:pt>
                <c:pt idx="21">
                  <c:v>0.10505000000000002</c:v>
                </c:pt>
                <c:pt idx="22">
                  <c:v>0.10505000000000002</c:v>
                </c:pt>
                <c:pt idx="23">
                  <c:v>0.10505000000000002</c:v>
                </c:pt>
                <c:pt idx="24">
                  <c:v>0.10505000000000002</c:v>
                </c:pt>
                <c:pt idx="25">
                  <c:v>0.10505000000000002</c:v>
                </c:pt>
                <c:pt idx="26">
                  <c:v>0.10505000000000002</c:v>
                </c:pt>
                <c:pt idx="27">
                  <c:v>0.10505000000000002</c:v>
                </c:pt>
                <c:pt idx="28">
                  <c:v>0.10505000000000002</c:v>
                </c:pt>
                <c:pt idx="29">
                  <c:v>0.10505000000000002</c:v>
                </c:pt>
                <c:pt idx="30">
                  <c:v>0.10505000000000002</c:v>
                </c:pt>
                <c:pt idx="31">
                  <c:v>0.10505000000000002</c:v>
                </c:pt>
                <c:pt idx="32">
                  <c:v>0.10505000000000002</c:v>
                </c:pt>
                <c:pt idx="33">
                  <c:v>0.10505000000000002</c:v>
                </c:pt>
                <c:pt idx="34">
                  <c:v>0.10505000000000002</c:v>
                </c:pt>
                <c:pt idx="35">
                  <c:v>0.10505000000000002</c:v>
                </c:pt>
                <c:pt idx="36">
                  <c:v>0.10505000000000002</c:v>
                </c:pt>
                <c:pt idx="37">
                  <c:v>0.10505000000000002</c:v>
                </c:pt>
                <c:pt idx="38">
                  <c:v>0.10505000000000002</c:v>
                </c:pt>
                <c:pt idx="39">
                  <c:v>0.10505000000000002</c:v>
                </c:pt>
                <c:pt idx="40">
                  <c:v>0.10505000000000002</c:v>
                </c:pt>
                <c:pt idx="41">
                  <c:v>0.10505000000000002</c:v>
                </c:pt>
                <c:pt idx="42">
                  <c:v>0.10505000000000002</c:v>
                </c:pt>
                <c:pt idx="43">
                  <c:v>0.10505000000000002</c:v>
                </c:pt>
                <c:pt idx="44">
                  <c:v>0.10505000000000002</c:v>
                </c:pt>
                <c:pt idx="45">
                  <c:v>0.10505000000000002</c:v>
                </c:pt>
                <c:pt idx="46">
                  <c:v>0.10505000000000002</c:v>
                </c:pt>
                <c:pt idx="47">
                  <c:v>0.10505000000000002</c:v>
                </c:pt>
                <c:pt idx="48">
                  <c:v>0.10505000000000002</c:v>
                </c:pt>
                <c:pt idx="49">
                  <c:v>0.10505000000000002</c:v>
                </c:pt>
                <c:pt idx="50">
                  <c:v>0.10505000000000002</c:v>
                </c:pt>
                <c:pt idx="51">
                  <c:v>0.10505000000000002</c:v>
                </c:pt>
                <c:pt idx="52">
                  <c:v>0.10505000000000002</c:v>
                </c:pt>
                <c:pt idx="53">
                  <c:v>0.10505000000000002</c:v>
                </c:pt>
                <c:pt idx="54">
                  <c:v>0.10505000000000002</c:v>
                </c:pt>
                <c:pt idx="55">
                  <c:v>0.10505000000000002</c:v>
                </c:pt>
                <c:pt idx="56">
                  <c:v>0.10505000000000002</c:v>
                </c:pt>
                <c:pt idx="57">
                  <c:v>0.10505000000000002</c:v>
                </c:pt>
                <c:pt idx="58">
                  <c:v>0.10505000000000002</c:v>
                </c:pt>
                <c:pt idx="59">
                  <c:v>0.10505000000000002</c:v>
                </c:pt>
                <c:pt idx="60">
                  <c:v>0.10505000000000002</c:v>
                </c:pt>
                <c:pt idx="61">
                  <c:v>0.10505000000000002</c:v>
                </c:pt>
                <c:pt idx="62">
                  <c:v>0.10505000000000002</c:v>
                </c:pt>
                <c:pt idx="63">
                  <c:v>0.10505000000000002</c:v>
                </c:pt>
                <c:pt idx="64">
                  <c:v>0.10505000000000002</c:v>
                </c:pt>
                <c:pt idx="65">
                  <c:v>0.10505000000000002</c:v>
                </c:pt>
                <c:pt idx="66">
                  <c:v>0.10505000000000002</c:v>
                </c:pt>
                <c:pt idx="67">
                  <c:v>0.10505000000000002</c:v>
                </c:pt>
                <c:pt idx="68">
                  <c:v>0.10505000000000002</c:v>
                </c:pt>
                <c:pt idx="69">
                  <c:v>0.10505000000000002</c:v>
                </c:pt>
                <c:pt idx="70">
                  <c:v>0.10505000000000002</c:v>
                </c:pt>
                <c:pt idx="71">
                  <c:v>0.10505000000000002</c:v>
                </c:pt>
                <c:pt idx="72">
                  <c:v>0.10505000000000002</c:v>
                </c:pt>
                <c:pt idx="73">
                  <c:v>0.10505000000000002</c:v>
                </c:pt>
                <c:pt idx="74">
                  <c:v>0.10505000000000002</c:v>
                </c:pt>
                <c:pt idx="75">
                  <c:v>0.10505000000000002</c:v>
                </c:pt>
                <c:pt idx="76">
                  <c:v>0.10505000000000002</c:v>
                </c:pt>
                <c:pt idx="77">
                  <c:v>0.10505000000000002</c:v>
                </c:pt>
                <c:pt idx="78">
                  <c:v>0.10505000000000002</c:v>
                </c:pt>
                <c:pt idx="79">
                  <c:v>0.10505000000000002</c:v>
                </c:pt>
                <c:pt idx="80">
                  <c:v>0.10505000000000002</c:v>
                </c:pt>
                <c:pt idx="81">
                  <c:v>0.10505000000000002</c:v>
                </c:pt>
                <c:pt idx="82">
                  <c:v>0.10505000000000002</c:v>
                </c:pt>
                <c:pt idx="83">
                  <c:v>0.10505000000000002</c:v>
                </c:pt>
                <c:pt idx="84">
                  <c:v>0.10505000000000002</c:v>
                </c:pt>
                <c:pt idx="85">
                  <c:v>0.10505000000000002</c:v>
                </c:pt>
                <c:pt idx="86">
                  <c:v>0.10505000000000002</c:v>
                </c:pt>
                <c:pt idx="87">
                  <c:v>0.10505000000000002</c:v>
                </c:pt>
                <c:pt idx="88">
                  <c:v>0.10505000000000002</c:v>
                </c:pt>
                <c:pt idx="89">
                  <c:v>0.10505000000000002</c:v>
                </c:pt>
                <c:pt idx="90">
                  <c:v>0.10505000000000002</c:v>
                </c:pt>
                <c:pt idx="91">
                  <c:v>0.10505000000000002</c:v>
                </c:pt>
                <c:pt idx="92">
                  <c:v>0.10505000000000002</c:v>
                </c:pt>
                <c:pt idx="93">
                  <c:v>0.10505000000000002</c:v>
                </c:pt>
                <c:pt idx="94">
                  <c:v>0.10505000000000002</c:v>
                </c:pt>
                <c:pt idx="95">
                  <c:v>0.10505000000000002</c:v>
                </c:pt>
                <c:pt idx="96">
                  <c:v>0.10505000000000002</c:v>
                </c:pt>
                <c:pt idx="97">
                  <c:v>0.10505000000000002</c:v>
                </c:pt>
                <c:pt idx="98">
                  <c:v>0.10505000000000002</c:v>
                </c:pt>
                <c:pt idx="99">
                  <c:v>0.10505000000000002</c:v>
                </c:pt>
                <c:pt idx="100">
                  <c:v>0.10505000000000002</c:v>
                </c:pt>
                <c:pt idx="101">
                  <c:v>0.10505000000000002</c:v>
                </c:pt>
                <c:pt idx="102">
                  <c:v>0.10505000000000002</c:v>
                </c:pt>
                <c:pt idx="103">
                  <c:v>0.10505000000000002</c:v>
                </c:pt>
                <c:pt idx="104">
                  <c:v>0.10505000000000002</c:v>
                </c:pt>
                <c:pt idx="105">
                  <c:v>0.10505000000000002</c:v>
                </c:pt>
                <c:pt idx="106">
                  <c:v>0.10505000000000002</c:v>
                </c:pt>
                <c:pt idx="107">
                  <c:v>0.10505000000000002</c:v>
                </c:pt>
                <c:pt idx="108">
                  <c:v>0.10505000000000002</c:v>
                </c:pt>
                <c:pt idx="109">
                  <c:v>0.10505000000000002</c:v>
                </c:pt>
                <c:pt idx="110">
                  <c:v>0.10505000000000002</c:v>
                </c:pt>
                <c:pt idx="111">
                  <c:v>0.10505000000000002</c:v>
                </c:pt>
                <c:pt idx="112">
                  <c:v>0.10505000000000002</c:v>
                </c:pt>
                <c:pt idx="113">
                  <c:v>0.10505000000000002</c:v>
                </c:pt>
                <c:pt idx="114">
                  <c:v>0.10505000000000002</c:v>
                </c:pt>
                <c:pt idx="115">
                  <c:v>0.10505000000000002</c:v>
                </c:pt>
                <c:pt idx="116">
                  <c:v>0.10505000000000002</c:v>
                </c:pt>
                <c:pt idx="117">
                  <c:v>0.10505000000000002</c:v>
                </c:pt>
                <c:pt idx="118">
                  <c:v>0.10505000000000002</c:v>
                </c:pt>
                <c:pt idx="119">
                  <c:v>0.10505000000000002</c:v>
                </c:pt>
                <c:pt idx="120">
                  <c:v>0.10505000000000002</c:v>
                </c:pt>
                <c:pt idx="121">
                  <c:v>0.10505000000000002</c:v>
                </c:pt>
                <c:pt idx="122">
                  <c:v>0.10505000000000002</c:v>
                </c:pt>
                <c:pt idx="123">
                  <c:v>0.10505000000000002</c:v>
                </c:pt>
                <c:pt idx="124">
                  <c:v>0.10505000000000002</c:v>
                </c:pt>
                <c:pt idx="125">
                  <c:v>0.10505000000000002</c:v>
                </c:pt>
                <c:pt idx="126">
                  <c:v>0.10505000000000002</c:v>
                </c:pt>
                <c:pt idx="127">
                  <c:v>0.10505000000000002</c:v>
                </c:pt>
                <c:pt idx="128">
                  <c:v>0.10505000000000002</c:v>
                </c:pt>
                <c:pt idx="129">
                  <c:v>0.10505000000000002</c:v>
                </c:pt>
                <c:pt idx="130">
                  <c:v>0.10505000000000002</c:v>
                </c:pt>
                <c:pt idx="131">
                  <c:v>0.10505000000000002</c:v>
                </c:pt>
                <c:pt idx="132">
                  <c:v>0.10505000000000002</c:v>
                </c:pt>
                <c:pt idx="133">
                  <c:v>0.10505000000000002</c:v>
                </c:pt>
                <c:pt idx="134">
                  <c:v>0.10505000000000002</c:v>
                </c:pt>
                <c:pt idx="135">
                  <c:v>0.10505000000000002</c:v>
                </c:pt>
                <c:pt idx="136">
                  <c:v>0.10505000000000002</c:v>
                </c:pt>
                <c:pt idx="137">
                  <c:v>0.10505000000000002</c:v>
                </c:pt>
                <c:pt idx="138">
                  <c:v>0.10505000000000002</c:v>
                </c:pt>
                <c:pt idx="139">
                  <c:v>0.10505000000000002</c:v>
                </c:pt>
                <c:pt idx="140">
                  <c:v>0.10505000000000002</c:v>
                </c:pt>
                <c:pt idx="141">
                  <c:v>0.10505000000000002</c:v>
                </c:pt>
                <c:pt idx="142">
                  <c:v>0.10505000000000002</c:v>
                </c:pt>
                <c:pt idx="143">
                  <c:v>0.10505000000000002</c:v>
                </c:pt>
                <c:pt idx="144">
                  <c:v>0.10505000000000002</c:v>
                </c:pt>
                <c:pt idx="145">
                  <c:v>0.10505000000000002</c:v>
                </c:pt>
                <c:pt idx="146">
                  <c:v>0.10505000000000002</c:v>
                </c:pt>
                <c:pt idx="147">
                  <c:v>0.10505000000000002</c:v>
                </c:pt>
                <c:pt idx="148">
                  <c:v>0.10505000000000002</c:v>
                </c:pt>
                <c:pt idx="149">
                  <c:v>0.10505000000000002</c:v>
                </c:pt>
                <c:pt idx="150">
                  <c:v>0.10505000000000002</c:v>
                </c:pt>
                <c:pt idx="151">
                  <c:v>0.10505000000000002</c:v>
                </c:pt>
                <c:pt idx="152">
                  <c:v>0.10505000000000002</c:v>
                </c:pt>
                <c:pt idx="153">
                  <c:v>0.10505000000000002</c:v>
                </c:pt>
                <c:pt idx="154">
                  <c:v>0.10505000000000002</c:v>
                </c:pt>
                <c:pt idx="155">
                  <c:v>0.10505000000000002</c:v>
                </c:pt>
                <c:pt idx="156">
                  <c:v>0.10505000000000002</c:v>
                </c:pt>
                <c:pt idx="157">
                  <c:v>0.10505000000000002</c:v>
                </c:pt>
                <c:pt idx="158">
                  <c:v>0.10505000000000002</c:v>
                </c:pt>
                <c:pt idx="159">
                  <c:v>0.10505000000000002</c:v>
                </c:pt>
                <c:pt idx="160">
                  <c:v>0.10505000000000002</c:v>
                </c:pt>
                <c:pt idx="161">
                  <c:v>0.10505000000000002</c:v>
                </c:pt>
                <c:pt idx="162">
                  <c:v>0.10505000000000002</c:v>
                </c:pt>
                <c:pt idx="163">
                  <c:v>0.10505000000000002</c:v>
                </c:pt>
                <c:pt idx="164">
                  <c:v>0.10505000000000002</c:v>
                </c:pt>
                <c:pt idx="165">
                  <c:v>0.10505000000000002</c:v>
                </c:pt>
                <c:pt idx="166">
                  <c:v>0.10505000000000002</c:v>
                </c:pt>
                <c:pt idx="167">
                  <c:v>0.10505000000000002</c:v>
                </c:pt>
                <c:pt idx="168">
                  <c:v>0.10505000000000002</c:v>
                </c:pt>
                <c:pt idx="169">
                  <c:v>0.10505000000000002</c:v>
                </c:pt>
                <c:pt idx="170">
                  <c:v>0.10505000000000002</c:v>
                </c:pt>
                <c:pt idx="171">
                  <c:v>0.10505000000000002</c:v>
                </c:pt>
                <c:pt idx="172">
                  <c:v>0.10505000000000002</c:v>
                </c:pt>
                <c:pt idx="173">
                  <c:v>0.10505000000000002</c:v>
                </c:pt>
                <c:pt idx="174">
                  <c:v>0.10505000000000002</c:v>
                </c:pt>
                <c:pt idx="175">
                  <c:v>0.10505000000000002</c:v>
                </c:pt>
                <c:pt idx="176">
                  <c:v>0.10505000000000002</c:v>
                </c:pt>
                <c:pt idx="177">
                  <c:v>0.10505000000000002</c:v>
                </c:pt>
                <c:pt idx="178">
                  <c:v>0.10505000000000002</c:v>
                </c:pt>
                <c:pt idx="179">
                  <c:v>0.10505000000000002</c:v>
                </c:pt>
                <c:pt idx="180">
                  <c:v>0.10505000000000002</c:v>
                </c:pt>
                <c:pt idx="181">
                  <c:v>0.10505000000000002</c:v>
                </c:pt>
                <c:pt idx="182">
                  <c:v>0.10505000000000002</c:v>
                </c:pt>
                <c:pt idx="183">
                  <c:v>0.10505000000000002</c:v>
                </c:pt>
                <c:pt idx="184">
                  <c:v>0.10505000000000002</c:v>
                </c:pt>
                <c:pt idx="185">
                  <c:v>0.10505000000000002</c:v>
                </c:pt>
                <c:pt idx="186">
                  <c:v>0.10505000000000002</c:v>
                </c:pt>
                <c:pt idx="187">
                  <c:v>0.10505000000000002</c:v>
                </c:pt>
                <c:pt idx="188">
                  <c:v>0.10505000000000002</c:v>
                </c:pt>
                <c:pt idx="189">
                  <c:v>0.10505000000000002</c:v>
                </c:pt>
                <c:pt idx="190">
                  <c:v>0.10505000000000002</c:v>
                </c:pt>
                <c:pt idx="191">
                  <c:v>0.10505000000000002</c:v>
                </c:pt>
                <c:pt idx="192">
                  <c:v>0.10505000000000002</c:v>
                </c:pt>
                <c:pt idx="193">
                  <c:v>0.10505000000000002</c:v>
                </c:pt>
                <c:pt idx="194">
                  <c:v>0.10505000000000002</c:v>
                </c:pt>
                <c:pt idx="195">
                  <c:v>0.10505000000000002</c:v>
                </c:pt>
                <c:pt idx="196">
                  <c:v>0.10505000000000002</c:v>
                </c:pt>
                <c:pt idx="197">
                  <c:v>0.10505000000000002</c:v>
                </c:pt>
                <c:pt idx="198">
                  <c:v>0.10505000000000002</c:v>
                </c:pt>
                <c:pt idx="199">
                  <c:v>0.10505000000000002</c:v>
                </c:pt>
                <c:pt idx="200">
                  <c:v>0.10505000000000002</c:v>
                </c:pt>
                <c:pt idx="201">
                  <c:v>0.10505000000000002</c:v>
                </c:pt>
                <c:pt idx="202">
                  <c:v>0.10505000000000002</c:v>
                </c:pt>
                <c:pt idx="203">
                  <c:v>0.10505000000000002</c:v>
                </c:pt>
                <c:pt idx="204">
                  <c:v>0.10505000000000002</c:v>
                </c:pt>
                <c:pt idx="205">
                  <c:v>0.10505000000000002</c:v>
                </c:pt>
                <c:pt idx="206">
                  <c:v>0.10505000000000002</c:v>
                </c:pt>
                <c:pt idx="207">
                  <c:v>0.10505000000000002</c:v>
                </c:pt>
                <c:pt idx="208">
                  <c:v>0.10505000000000002</c:v>
                </c:pt>
                <c:pt idx="209">
                  <c:v>0.10505000000000002</c:v>
                </c:pt>
                <c:pt idx="210">
                  <c:v>0.10505000000000002</c:v>
                </c:pt>
                <c:pt idx="211">
                  <c:v>0.10505000000000002</c:v>
                </c:pt>
                <c:pt idx="212">
                  <c:v>0.10505000000000002</c:v>
                </c:pt>
                <c:pt idx="213">
                  <c:v>0.10505000000000002</c:v>
                </c:pt>
                <c:pt idx="214">
                  <c:v>0.10505000000000002</c:v>
                </c:pt>
                <c:pt idx="215">
                  <c:v>0.10505000000000002</c:v>
                </c:pt>
                <c:pt idx="216">
                  <c:v>0.10505000000000002</c:v>
                </c:pt>
                <c:pt idx="217">
                  <c:v>0.10505000000000002</c:v>
                </c:pt>
                <c:pt idx="218">
                  <c:v>0.10505000000000002</c:v>
                </c:pt>
                <c:pt idx="219">
                  <c:v>0.10505000000000002</c:v>
                </c:pt>
                <c:pt idx="220">
                  <c:v>0.10505000000000002</c:v>
                </c:pt>
                <c:pt idx="221">
                  <c:v>0.10505000000000002</c:v>
                </c:pt>
                <c:pt idx="222">
                  <c:v>0.10505000000000002</c:v>
                </c:pt>
                <c:pt idx="223">
                  <c:v>0.10505000000000002</c:v>
                </c:pt>
                <c:pt idx="224">
                  <c:v>0.10505000000000002</c:v>
                </c:pt>
                <c:pt idx="225">
                  <c:v>0.10505000000000002</c:v>
                </c:pt>
                <c:pt idx="226">
                  <c:v>0.10505000000000002</c:v>
                </c:pt>
                <c:pt idx="227">
                  <c:v>0.10505000000000002</c:v>
                </c:pt>
                <c:pt idx="228">
                  <c:v>0.10505000000000002</c:v>
                </c:pt>
                <c:pt idx="229">
                  <c:v>0.10505000000000002</c:v>
                </c:pt>
                <c:pt idx="230">
                  <c:v>0.10505000000000002</c:v>
                </c:pt>
                <c:pt idx="231">
                  <c:v>0.10505000000000002</c:v>
                </c:pt>
                <c:pt idx="232">
                  <c:v>0.10505000000000002</c:v>
                </c:pt>
                <c:pt idx="233">
                  <c:v>0.10505000000000002</c:v>
                </c:pt>
                <c:pt idx="234">
                  <c:v>0.10505000000000002</c:v>
                </c:pt>
                <c:pt idx="235">
                  <c:v>0.10505000000000002</c:v>
                </c:pt>
                <c:pt idx="236">
                  <c:v>0.10505000000000002</c:v>
                </c:pt>
                <c:pt idx="237">
                  <c:v>0.10505000000000002</c:v>
                </c:pt>
                <c:pt idx="238">
                  <c:v>0.10505000000000002</c:v>
                </c:pt>
                <c:pt idx="239">
                  <c:v>0.10505000000000002</c:v>
                </c:pt>
                <c:pt idx="240">
                  <c:v>0.10505000000000002</c:v>
                </c:pt>
                <c:pt idx="241">
                  <c:v>0.10505000000000002</c:v>
                </c:pt>
                <c:pt idx="242">
                  <c:v>0.10505000000000002</c:v>
                </c:pt>
                <c:pt idx="243">
                  <c:v>0.10505000000000002</c:v>
                </c:pt>
                <c:pt idx="244">
                  <c:v>0.10505000000000002</c:v>
                </c:pt>
                <c:pt idx="245">
                  <c:v>0.10505000000000002</c:v>
                </c:pt>
                <c:pt idx="246">
                  <c:v>0.10505000000000002</c:v>
                </c:pt>
                <c:pt idx="247">
                  <c:v>0.10505000000000002</c:v>
                </c:pt>
                <c:pt idx="248">
                  <c:v>0.10505000000000002</c:v>
                </c:pt>
                <c:pt idx="249">
                  <c:v>0.10505000000000002</c:v>
                </c:pt>
                <c:pt idx="250">
                  <c:v>0.10505000000000002</c:v>
                </c:pt>
                <c:pt idx="251">
                  <c:v>0.10505000000000002</c:v>
                </c:pt>
                <c:pt idx="252">
                  <c:v>0.10505000000000002</c:v>
                </c:pt>
                <c:pt idx="253">
                  <c:v>0.10505000000000002</c:v>
                </c:pt>
                <c:pt idx="254">
                  <c:v>0.10505000000000002</c:v>
                </c:pt>
                <c:pt idx="255">
                  <c:v>0.10505000000000002</c:v>
                </c:pt>
                <c:pt idx="256">
                  <c:v>0.10505000000000002</c:v>
                </c:pt>
                <c:pt idx="257">
                  <c:v>0.10505000000000002</c:v>
                </c:pt>
                <c:pt idx="258">
                  <c:v>0.10505000000000002</c:v>
                </c:pt>
                <c:pt idx="259">
                  <c:v>0.10505000000000002</c:v>
                </c:pt>
                <c:pt idx="260">
                  <c:v>0.10505000000000002</c:v>
                </c:pt>
                <c:pt idx="261">
                  <c:v>0.10505000000000002</c:v>
                </c:pt>
                <c:pt idx="262">
                  <c:v>0.10505000000000002</c:v>
                </c:pt>
                <c:pt idx="263">
                  <c:v>0.10505000000000002</c:v>
                </c:pt>
                <c:pt idx="264">
                  <c:v>0.10505000000000002</c:v>
                </c:pt>
                <c:pt idx="265">
                  <c:v>0.10505000000000002</c:v>
                </c:pt>
                <c:pt idx="266">
                  <c:v>0.10505000000000002</c:v>
                </c:pt>
                <c:pt idx="267">
                  <c:v>0.10505000000000002</c:v>
                </c:pt>
                <c:pt idx="268">
                  <c:v>0.10505000000000002</c:v>
                </c:pt>
                <c:pt idx="269">
                  <c:v>0.10505000000000002</c:v>
                </c:pt>
                <c:pt idx="270">
                  <c:v>0.10505000000000002</c:v>
                </c:pt>
                <c:pt idx="271">
                  <c:v>0.10505000000000002</c:v>
                </c:pt>
                <c:pt idx="272">
                  <c:v>0.10505000000000002</c:v>
                </c:pt>
                <c:pt idx="273">
                  <c:v>0.10505000000000002</c:v>
                </c:pt>
                <c:pt idx="274">
                  <c:v>0.10505000000000002</c:v>
                </c:pt>
                <c:pt idx="275">
                  <c:v>0.10505000000000002</c:v>
                </c:pt>
                <c:pt idx="276">
                  <c:v>0.10505000000000002</c:v>
                </c:pt>
                <c:pt idx="277">
                  <c:v>0.10505000000000002</c:v>
                </c:pt>
                <c:pt idx="278">
                  <c:v>0.10505000000000002</c:v>
                </c:pt>
                <c:pt idx="279">
                  <c:v>0.10505000000000002</c:v>
                </c:pt>
                <c:pt idx="280">
                  <c:v>0.10505000000000002</c:v>
                </c:pt>
                <c:pt idx="281">
                  <c:v>0.10505000000000002</c:v>
                </c:pt>
                <c:pt idx="282">
                  <c:v>0.10505000000000002</c:v>
                </c:pt>
                <c:pt idx="283">
                  <c:v>0.10505000000000002</c:v>
                </c:pt>
                <c:pt idx="284">
                  <c:v>0.10505000000000002</c:v>
                </c:pt>
                <c:pt idx="285">
                  <c:v>0.10505000000000002</c:v>
                </c:pt>
                <c:pt idx="286">
                  <c:v>0.10505000000000002</c:v>
                </c:pt>
                <c:pt idx="287">
                  <c:v>0.10505000000000002</c:v>
                </c:pt>
                <c:pt idx="288">
                  <c:v>0.10505000000000002</c:v>
                </c:pt>
                <c:pt idx="289">
                  <c:v>0.10505000000000002</c:v>
                </c:pt>
                <c:pt idx="290">
                  <c:v>0.10505000000000002</c:v>
                </c:pt>
                <c:pt idx="291">
                  <c:v>0.10505000000000002</c:v>
                </c:pt>
                <c:pt idx="292">
                  <c:v>0.10505000000000002</c:v>
                </c:pt>
                <c:pt idx="293">
                  <c:v>0.10505000000000002</c:v>
                </c:pt>
                <c:pt idx="294">
                  <c:v>0.10505000000000002</c:v>
                </c:pt>
                <c:pt idx="295">
                  <c:v>0.10505000000000002</c:v>
                </c:pt>
                <c:pt idx="296">
                  <c:v>0.10505000000000002</c:v>
                </c:pt>
                <c:pt idx="297">
                  <c:v>0.10505000000000002</c:v>
                </c:pt>
                <c:pt idx="298">
                  <c:v>0.10505000000000002</c:v>
                </c:pt>
                <c:pt idx="299">
                  <c:v>0.10505000000000002</c:v>
                </c:pt>
                <c:pt idx="300">
                  <c:v>0.10505000000000002</c:v>
                </c:pt>
                <c:pt idx="301">
                  <c:v>0.10505000000000002</c:v>
                </c:pt>
                <c:pt idx="302">
                  <c:v>0.10505000000000002</c:v>
                </c:pt>
                <c:pt idx="303">
                  <c:v>0.10505000000000002</c:v>
                </c:pt>
                <c:pt idx="304">
                  <c:v>0.10505000000000002</c:v>
                </c:pt>
                <c:pt idx="305">
                  <c:v>0.10505000000000002</c:v>
                </c:pt>
                <c:pt idx="306">
                  <c:v>0.10505000000000002</c:v>
                </c:pt>
                <c:pt idx="307">
                  <c:v>0.10505000000000002</c:v>
                </c:pt>
                <c:pt idx="308">
                  <c:v>0.10505000000000002</c:v>
                </c:pt>
                <c:pt idx="309">
                  <c:v>0.10505000000000002</c:v>
                </c:pt>
                <c:pt idx="310">
                  <c:v>0.10505000000000002</c:v>
                </c:pt>
                <c:pt idx="311">
                  <c:v>0.10505000000000002</c:v>
                </c:pt>
                <c:pt idx="312">
                  <c:v>0.10505000000000002</c:v>
                </c:pt>
                <c:pt idx="313">
                  <c:v>0.10505000000000002</c:v>
                </c:pt>
                <c:pt idx="314">
                  <c:v>0.10505000000000002</c:v>
                </c:pt>
                <c:pt idx="315">
                  <c:v>0.10505000000000002</c:v>
                </c:pt>
                <c:pt idx="316">
                  <c:v>0.10505000000000002</c:v>
                </c:pt>
                <c:pt idx="317">
                  <c:v>0.10505000000000002</c:v>
                </c:pt>
                <c:pt idx="318">
                  <c:v>0.10505000000000002</c:v>
                </c:pt>
                <c:pt idx="319">
                  <c:v>0.10505000000000002</c:v>
                </c:pt>
                <c:pt idx="320">
                  <c:v>0.10505000000000002</c:v>
                </c:pt>
                <c:pt idx="321">
                  <c:v>0.10505000000000002</c:v>
                </c:pt>
                <c:pt idx="322">
                  <c:v>0.10505000000000002</c:v>
                </c:pt>
                <c:pt idx="323">
                  <c:v>0.10505000000000002</c:v>
                </c:pt>
                <c:pt idx="324">
                  <c:v>0.10505000000000002</c:v>
                </c:pt>
                <c:pt idx="325">
                  <c:v>0.10505000000000002</c:v>
                </c:pt>
                <c:pt idx="326">
                  <c:v>0.10505000000000002</c:v>
                </c:pt>
                <c:pt idx="327">
                  <c:v>0.10505000000000002</c:v>
                </c:pt>
                <c:pt idx="328">
                  <c:v>0.10505000000000002</c:v>
                </c:pt>
                <c:pt idx="329">
                  <c:v>0.10505000000000002</c:v>
                </c:pt>
                <c:pt idx="330">
                  <c:v>0.10505000000000002</c:v>
                </c:pt>
                <c:pt idx="331">
                  <c:v>0.10505000000000002</c:v>
                </c:pt>
                <c:pt idx="332">
                  <c:v>0.10505000000000002</c:v>
                </c:pt>
                <c:pt idx="333">
                  <c:v>0.10505000000000002</c:v>
                </c:pt>
                <c:pt idx="334">
                  <c:v>0.10505000000000002</c:v>
                </c:pt>
                <c:pt idx="335">
                  <c:v>0.10505000000000002</c:v>
                </c:pt>
                <c:pt idx="336">
                  <c:v>0.10505000000000002</c:v>
                </c:pt>
                <c:pt idx="337">
                  <c:v>0.10505000000000002</c:v>
                </c:pt>
                <c:pt idx="338">
                  <c:v>0.10505000000000002</c:v>
                </c:pt>
                <c:pt idx="339">
                  <c:v>0.10505000000000002</c:v>
                </c:pt>
                <c:pt idx="340">
                  <c:v>0.10505000000000002</c:v>
                </c:pt>
                <c:pt idx="341">
                  <c:v>0.10505000000000002</c:v>
                </c:pt>
                <c:pt idx="342">
                  <c:v>0.10505000000000002</c:v>
                </c:pt>
                <c:pt idx="343">
                  <c:v>0.10505000000000002</c:v>
                </c:pt>
                <c:pt idx="344">
                  <c:v>0.10505000000000002</c:v>
                </c:pt>
                <c:pt idx="345">
                  <c:v>0.10505000000000002</c:v>
                </c:pt>
                <c:pt idx="346">
                  <c:v>0.10505000000000002</c:v>
                </c:pt>
                <c:pt idx="347">
                  <c:v>0.10505000000000002</c:v>
                </c:pt>
                <c:pt idx="348">
                  <c:v>0.10505000000000002</c:v>
                </c:pt>
                <c:pt idx="349">
                  <c:v>0.10505000000000002</c:v>
                </c:pt>
                <c:pt idx="350">
                  <c:v>0.10505000000000002</c:v>
                </c:pt>
                <c:pt idx="351">
                  <c:v>0.10505000000000002</c:v>
                </c:pt>
                <c:pt idx="352">
                  <c:v>0.10505000000000002</c:v>
                </c:pt>
                <c:pt idx="353">
                  <c:v>0.10505000000000002</c:v>
                </c:pt>
                <c:pt idx="354">
                  <c:v>0.10505000000000002</c:v>
                </c:pt>
                <c:pt idx="355">
                  <c:v>0.10505000000000002</c:v>
                </c:pt>
                <c:pt idx="356">
                  <c:v>0.10505000000000002</c:v>
                </c:pt>
                <c:pt idx="357">
                  <c:v>0.10505000000000002</c:v>
                </c:pt>
                <c:pt idx="358">
                  <c:v>0.10505000000000002</c:v>
                </c:pt>
                <c:pt idx="359">
                  <c:v>0.10505000000000002</c:v>
                </c:pt>
                <c:pt idx="360">
                  <c:v>0.10505000000000002</c:v>
                </c:pt>
                <c:pt idx="361">
                  <c:v>0.10505000000000002</c:v>
                </c:pt>
                <c:pt idx="362">
                  <c:v>0.10505000000000002</c:v>
                </c:pt>
                <c:pt idx="363">
                  <c:v>0.10505000000000002</c:v>
                </c:pt>
                <c:pt idx="364">
                  <c:v>0.10505000000000002</c:v>
                </c:pt>
                <c:pt idx="365">
                  <c:v>0.10505000000000002</c:v>
                </c:pt>
                <c:pt idx="366">
                  <c:v>0.10505000000000002</c:v>
                </c:pt>
                <c:pt idx="367">
                  <c:v>0.10505000000000002</c:v>
                </c:pt>
                <c:pt idx="368">
                  <c:v>0.10505000000000002</c:v>
                </c:pt>
                <c:pt idx="369">
                  <c:v>0.10505000000000002</c:v>
                </c:pt>
                <c:pt idx="370">
                  <c:v>0.10505000000000002</c:v>
                </c:pt>
                <c:pt idx="371">
                  <c:v>0.10505000000000002</c:v>
                </c:pt>
                <c:pt idx="372">
                  <c:v>0.10505000000000002</c:v>
                </c:pt>
                <c:pt idx="373">
                  <c:v>0.10505000000000002</c:v>
                </c:pt>
                <c:pt idx="374">
                  <c:v>0.10505000000000002</c:v>
                </c:pt>
                <c:pt idx="375">
                  <c:v>0.10505000000000002</c:v>
                </c:pt>
                <c:pt idx="376">
                  <c:v>0.10505000000000002</c:v>
                </c:pt>
                <c:pt idx="377">
                  <c:v>0.10505000000000002</c:v>
                </c:pt>
                <c:pt idx="378">
                  <c:v>0.10505000000000002</c:v>
                </c:pt>
                <c:pt idx="379">
                  <c:v>0.10505000000000002</c:v>
                </c:pt>
                <c:pt idx="380">
                  <c:v>0.10505000000000002</c:v>
                </c:pt>
                <c:pt idx="381">
                  <c:v>0.10505000000000002</c:v>
                </c:pt>
                <c:pt idx="382">
                  <c:v>0.10505000000000002</c:v>
                </c:pt>
                <c:pt idx="383">
                  <c:v>0.10505000000000002</c:v>
                </c:pt>
                <c:pt idx="384">
                  <c:v>0.10505000000000002</c:v>
                </c:pt>
                <c:pt idx="385">
                  <c:v>0.10505000000000002</c:v>
                </c:pt>
                <c:pt idx="386">
                  <c:v>0.10505000000000002</c:v>
                </c:pt>
                <c:pt idx="387">
                  <c:v>0.10505000000000002</c:v>
                </c:pt>
                <c:pt idx="388">
                  <c:v>0.10505000000000002</c:v>
                </c:pt>
                <c:pt idx="389">
                  <c:v>0.10505000000000002</c:v>
                </c:pt>
                <c:pt idx="390">
                  <c:v>0.10505000000000002</c:v>
                </c:pt>
                <c:pt idx="391">
                  <c:v>0.10505000000000002</c:v>
                </c:pt>
                <c:pt idx="392">
                  <c:v>0.10505000000000002</c:v>
                </c:pt>
                <c:pt idx="393">
                  <c:v>0.10505000000000002</c:v>
                </c:pt>
                <c:pt idx="394">
                  <c:v>0.10505000000000002</c:v>
                </c:pt>
                <c:pt idx="395">
                  <c:v>0.10505000000000002</c:v>
                </c:pt>
                <c:pt idx="396">
                  <c:v>0.10505000000000002</c:v>
                </c:pt>
                <c:pt idx="397">
                  <c:v>0.10505000000000002</c:v>
                </c:pt>
                <c:pt idx="398">
                  <c:v>0.10505000000000002</c:v>
                </c:pt>
                <c:pt idx="399">
                  <c:v>0.10505000000000002</c:v>
                </c:pt>
                <c:pt idx="400">
                  <c:v>0.10505000000000002</c:v>
                </c:pt>
                <c:pt idx="401">
                  <c:v>0.10505000000000002</c:v>
                </c:pt>
                <c:pt idx="402">
                  <c:v>0.10505000000000002</c:v>
                </c:pt>
                <c:pt idx="403">
                  <c:v>0.10505000000000002</c:v>
                </c:pt>
                <c:pt idx="404">
                  <c:v>0.10505000000000002</c:v>
                </c:pt>
                <c:pt idx="405">
                  <c:v>0.10505000000000002</c:v>
                </c:pt>
                <c:pt idx="406">
                  <c:v>0.10505000000000002</c:v>
                </c:pt>
                <c:pt idx="407">
                  <c:v>0.10505000000000002</c:v>
                </c:pt>
                <c:pt idx="408">
                  <c:v>0.10505000000000002</c:v>
                </c:pt>
                <c:pt idx="409">
                  <c:v>0.10505000000000002</c:v>
                </c:pt>
                <c:pt idx="410">
                  <c:v>0.10505000000000002</c:v>
                </c:pt>
                <c:pt idx="411">
                  <c:v>0.10505000000000002</c:v>
                </c:pt>
                <c:pt idx="412">
                  <c:v>0.10505000000000002</c:v>
                </c:pt>
                <c:pt idx="413">
                  <c:v>0.10505000000000002</c:v>
                </c:pt>
                <c:pt idx="414">
                  <c:v>0.10505000000000002</c:v>
                </c:pt>
                <c:pt idx="415">
                  <c:v>0.10505000000000002</c:v>
                </c:pt>
                <c:pt idx="416">
                  <c:v>0.10505000000000002</c:v>
                </c:pt>
                <c:pt idx="417">
                  <c:v>0.10505000000000002</c:v>
                </c:pt>
                <c:pt idx="418">
                  <c:v>0.10505000000000002</c:v>
                </c:pt>
                <c:pt idx="419">
                  <c:v>0.10505000000000002</c:v>
                </c:pt>
                <c:pt idx="420">
                  <c:v>0.10505000000000002</c:v>
                </c:pt>
                <c:pt idx="421">
                  <c:v>0.10505000000000002</c:v>
                </c:pt>
                <c:pt idx="422">
                  <c:v>0.10505000000000002</c:v>
                </c:pt>
                <c:pt idx="423">
                  <c:v>0.10505000000000002</c:v>
                </c:pt>
                <c:pt idx="424">
                  <c:v>0.10505000000000002</c:v>
                </c:pt>
                <c:pt idx="425">
                  <c:v>0.10505000000000002</c:v>
                </c:pt>
                <c:pt idx="426">
                  <c:v>0.10505000000000002</c:v>
                </c:pt>
                <c:pt idx="427">
                  <c:v>0.10505000000000002</c:v>
                </c:pt>
                <c:pt idx="428">
                  <c:v>0.10505000000000002</c:v>
                </c:pt>
                <c:pt idx="429">
                  <c:v>0.10505000000000002</c:v>
                </c:pt>
                <c:pt idx="430">
                  <c:v>0.10505000000000002</c:v>
                </c:pt>
                <c:pt idx="431">
                  <c:v>0.10505000000000002</c:v>
                </c:pt>
                <c:pt idx="432">
                  <c:v>0.10505000000000002</c:v>
                </c:pt>
                <c:pt idx="433">
                  <c:v>0.10505000000000002</c:v>
                </c:pt>
                <c:pt idx="434">
                  <c:v>0.10505000000000002</c:v>
                </c:pt>
                <c:pt idx="435">
                  <c:v>0.10505000000000002</c:v>
                </c:pt>
                <c:pt idx="436">
                  <c:v>0.10505000000000002</c:v>
                </c:pt>
                <c:pt idx="437">
                  <c:v>0.10505000000000002</c:v>
                </c:pt>
                <c:pt idx="438">
                  <c:v>0.10505000000000002</c:v>
                </c:pt>
                <c:pt idx="439">
                  <c:v>0.10505000000000002</c:v>
                </c:pt>
                <c:pt idx="440">
                  <c:v>0.10505000000000002</c:v>
                </c:pt>
                <c:pt idx="441">
                  <c:v>0.10505000000000002</c:v>
                </c:pt>
                <c:pt idx="442">
                  <c:v>0.10505000000000002</c:v>
                </c:pt>
                <c:pt idx="443">
                  <c:v>0.10505000000000002</c:v>
                </c:pt>
                <c:pt idx="444">
                  <c:v>0.10505000000000002</c:v>
                </c:pt>
                <c:pt idx="445">
                  <c:v>0.10505000000000002</c:v>
                </c:pt>
                <c:pt idx="446">
                  <c:v>0.10505000000000002</c:v>
                </c:pt>
                <c:pt idx="447">
                  <c:v>0.10505000000000002</c:v>
                </c:pt>
                <c:pt idx="448">
                  <c:v>0.10505000000000002</c:v>
                </c:pt>
                <c:pt idx="449">
                  <c:v>0.10505000000000002</c:v>
                </c:pt>
                <c:pt idx="450">
                  <c:v>0.10505000000000002</c:v>
                </c:pt>
                <c:pt idx="451">
                  <c:v>0.10505000000000002</c:v>
                </c:pt>
                <c:pt idx="452">
                  <c:v>0.10505000000000002</c:v>
                </c:pt>
                <c:pt idx="453">
                  <c:v>0.10505000000000002</c:v>
                </c:pt>
                <c:pt idx="454">
                  <c:v>0.10505000000000002</c:v>
                </c:pt>
                <c:pt idx="455">
                  <c:v>0.10505000000000002</c:v>
                </c:pt>
                <c:pt idx="456">
                  <c:v>0.10505000000000002</c:v>
                </c:pt>
                <c:pt idx="457">
                  <c:v>0.10505000000000002</c:v>
                </c:pt>
                <c:pt idx="458">
                  <c:v>0.10505000000000002</c:v>
                </c:pt>
                <c:pt idx="459">
                  <c:v>0.10505000000000002</c:v>
                </c:pt>
                <c:pt idx="460">
                  <c:v>0.10505000000000002</c:v>
                </c:pt>
                <c:pt idx="461">
                  <c:v>0.10505000000000002</c:v>
                </c:pt>
                <c:pt idx="462">
                  <c:v>0.10505000000000002</c:v>
                </c:pt>
                <c:pt idx="463">
                  <c:v>0.10505000000000002</c:v>
                </c:pt>
                <c:pt idx="464">
                  <c:v>0.10505000000000002</c:v>
                </c:pt>
                <c:pt idx="465">
                  <c:v>0.10505000000000002</c:v>
                </c:pt>
                <c:pt idx="466">
                  <c:v>0.10505000000000002</c:v>
                </c:pt>
                <c:pt idx="467">
                  <c:v>0.10505000000000002</c:v>
                </c:pt>
                <c:pt idx="468">
                  <c:v>0.10505000000000002</c:v>
                </c:pt>
                <c:pt idx="469">
                  <c:v>0.10505000000000002</c:v>
                </c:pt>
                <c:pt idx="470">
                  <c:v>0.10505000000000002</c:v>
                </c:pt>
                <c:pt idx="471">
                  <c:v>0.10505000000000002</c:v>
                </c:pt>
                <c:pt idx="472">
                  <c:v>0.10505000000000002</c:v>
                </c:pt>
                <c:pt idx="473">
                  <c:v>0.10505000000000002</c:v>
                </c:pt>
                <c:pt idx="474">
                  <c:v>0.10505000000000002</c:v>
                </c:pt>
                <c:pt idx="475">
                  <c:v>0.10505000000000002</c:v>
                </c:pt>
                <c:pt idx="476">
                  <c:v>0.10505000000000002</c:v>
                </c:pt>
                <c:pt idx="477">
                  <c:v>0.10505000000000002</c:v>
                </c:pt>
                <c:pt idx="478">
                  <c:v>0.10505000000000002</c:v>
                </c:pt>
                <c:pt idx="479">
                  <c:v>0.10505000000000002</c:v>
                </c:pt>
                <c:pt idx="480">
                  <c:v>0.10505000000000002</c:v>
                </c:pt>
                <c:pt idx="481">
                  <c:v>0.10505000000000002</c:v>
                </c:pt>
                <c:pt idx="482">
                  <c:v>0.10505000000000002</c:v>
                </c:pt>
                <c:pt idx="483">
                  <c:v>0.10505000000000002</c:v>
                </c:pt>
                <c:pt idx="484">
                  <c:v>0.10505000000000002</c:v>
                </c:pt>
                <c:pt idx="485">
                  <c:v>0.10505000000000002</c:v>
                </c:pt>
                <c:pt idx="486">
                  <c:v>0.10505000000000002</c:v>
                </c:pt>
                <c:pt idx="487">
                  <c:v>0.10505000000000002</c:v>
                </c:pt>
                <c:pt idx="488">
                  <c:v>0.10505000000000002</c:v>
                </c:pt>
                <c:pt idx="489">
                  <c:v>0.10505000000000002</c:v>
                </c:pt>
                <c:pt idx="490">
                  <c:v>0.10505000000000002</c:v>
                </c:pt>
                <c:pt idx="491">
                  <c:v>0.10505000000000002</c:v>
                </c:pt>
                <c:pt idx="492">
                  <c:v>0.10505000000000002</c:v>
                </c:pt>
                <c:pt idx="493">
                  <c:v>0.10505000000000002</c:v>
                </c:pt>
                <c:pt idx="494">
                  <c:v>0.10505000000000002</c:v>
                </c:pt>
                <c:pt idx="495">
                  <c:v>0.10505000000000002</c:v>
                </c:pt>
                <c:pt idx="496">
                  <c:v>0.10505000000000002</c:v>
                </c:pt>
                <c:pt idx="497">
                  <c:v>0.10505000000000002</c:v>
                </c:pt>
                <c:pt idx="498">
                  <c:v>0.10505000000000002</c:v>
                </c:pt>
                <c:pt idx="499">
                  <c:v>0.10505000000000002</c:v>
                </c:pt>
                <c:pt idx="500">
                  <c:v>0.10505000000000002</c:v>
                </c:pt>
                <c:pt idx="501">
                  <c:v>0.10505000000000002</c:v>
                </c:pt>
                <c:pt idx="502">
                  <c:v>0.10505000000000002</c:v>
                </c:pt>
                <c:pt idx="503">
                  <c:v>0.10505000000000002</c:v>
                </c:pt>
                <c:pt idx="504">
                  <c:v>0.10505000000000002</c:v>
                </c:pt>
                <c:pt idx="505">
                  <c:v>0.10505000000000002</c:v>
                </c:pt>
                <c:pt idx="506">
                  <c:v>0.10505000000000002</c:v>
                </c:pt>
                <c:pt idx="507">
                  <c:v>0.10505000000000002</c:v>
                </c:pt>
                <c:pt idx="508">
                  <c:v>0.10505000000000002</c:v>
                </c:pt>
                <c:pt idx="509">
                  <c:v>0.10505000000000002</c:v>
                </c:pt>
                <c:pt idx="510">
                  <c:v>0.10505000000000002</c:v>
                </c:pt>
                <c:pt idx="511">
                  <c:v>0.10505000000000002</c:v>
                </c:pt>
                <c:pt idx="512">
                  <c:v>0.10505000000000002</c:v>
                </c:pt>
                <c:pt idx="513">
                  <c:v>0.10505000000000002</c:v>
                </c:pt>
                <c:pt idx="514">
                  <c:v>0.10505000000000002</c:v>
                </c:pt>
                <c:pt idx="515">
                  <c:v>0.10505000000000002</c:v>
                </c:pt>
                <c:pt idx="516">
                  <c:v>0.10505000000000002</c:v>
                </c:pt>
                <c:pt idx="517">
                  <c:v>0.10505000000000002</c:v>
                </c:pt>
                <c:pt idx="518">
                  <c:v>0.10505000000000002</c:v>
                </c:pt>
                <c:pt idx="519">
                  <c:v>0.10505000000000002</c:v>
                </c:pt>
                <c:pt idx="520">
                  <c:v>0.10505000000000002</c:v>
                </c:pt>
                <c:pt idx="521">
                  <c:v>0.10505000000000002</c:v>
                </c:pt>
                <c:pt idx="522">
                  <c:v>0.10505000000000002</c:v>
                </c:pt>
                <c:pt idx="523">
                  <c:v>0.10505000000000002</c:v>
                </c:pt>
                <c:pt idx="524">
                  <c:v>0.10505000000000002</c:v>
                </c:pt>
                <c:pt idx="525">
                  <c:v>0.10505000000000002</c:v>
                </c:pt>
                <c:pt idx="526">
                  <c:v>0.10505000000000002</c:v>
                </c:pt>
                <c:pt idx="527">
                  <c:v>0.10505000000000002</c:v>
                </c:pt>
                <c:pt idx="528">
                  <c:v>0.10505000000000002</c:v>
                </c:pt>
                <c:pt idx="529">
                  <c:v>0.10505000000000002</c:v>
                </c:pt>
                <c:pt idx="530">
                  <c:v>0.10505000000000002</c:v>
                </c:pt>
                <c:pt idx="531">
                  <c:v>0.10505000000000002</c:v>
                </c:pt>
                <c:pt idx="532">
                  <c:v>0.10505000000000002</c:v>
                </c:pt>
                <c:pt idx="533">
                  <c:v>0.10505000000000002</c:v>
                </c:pt>
                <c:pt idx="534">
                  <c:v>0.10505000000000002</c:v>
                </c:pt>
                <c:pt idx="535">
                  <c:v>0.10505000000000002</c:v>
                </c:pt>
                <c:pt idx="536">
                  <c:v>0.10505000000000002</c:v>
                </c:pt>
                <c:pt idx="537">
                  <c:v>0.10505000000000002</c:v>
                </c:pt>
                <c:pt idx="538">
                  <c:v>0.10505000000000002</c:v>
                </c:pt>
                <c:pt idx="539">
                  <c:v>0.10505000000000002</c:v>
                </c:pt>
                <c:pt idx="540">
                  <c:v>0.10505000000000002</c:v>
                </c:pt>
                <c:pt idx="541">
                  <c:v>0.10505000000000002</c:v>
                </c:pt>
                <c:pt idx="542">
                  <c:v>0.10505000000000002</c:v>
                </c:pt>
                <c:pt idx="543">
                  <c:v>0.10505000000000002</c:v>
                </c:pt>
                <c:pt idx="544">
                  <c:v>0.10505000000000002</c:v>
                </c:pt>
                <c:pt idx="545">
                  <c:v>0.10505000000000002</c:v>
                </c:pt>
                <c:pt idx="546">
                  <c:v>0.10505000000000002</c:v>
                </c:pt>
                <c:pt idx="547">
                  <c:v>0.10505000000000002</c:v>
                </c:pt>
                <c:pt idx="548">
                  <c:v>0.10505000000000002</c:v>
                </c:pt>
                <c:pt idx="549">
                  <c:v>0.10505000000000002</c:v>
                </c:pt>
                <c:pt idx="550">
                  <c:v>0.10505000000000002</c:v>
                </c:pt>
                <c:pt idx="551">
                  <c:v>0.10505000000000002</c:v>
                </c:pt>
                <c:pt idx="552">
                  <c:v>0.10505000000000002</c:v>
                </c:pt>
                <c:pt idx="553">
                  <c:v>0.10505000000000002</c:v>
                </c:pt>
                <c:pt idx="554">
                  <c:v>0.10505000000000002</c:v>
                </c:pt>
                <c:pt idx="555">
                  <c:v>0.10505000000000002</c:v>
                </c:pt>
                <c:pt idx="556">
                  <c:v>0.10505000000000002</c:v>
                </c:pt>
                <c:pt idx="557">
                  <c:v>0.10505000000000002</c:v>
                </c:pt>
                <c:pt idx="558">
                  <c:v>0.10505000000000002</c:v>
                </c:pt>
                <c:pt idx="559">
                  <c:v>0.10505000000000002</c:v>
                </c:pt>
                <c:pt idx="560">
                  <c:v>0.10505000000000002</c:v>
                </c:pt>
                <c:pt idx="561">
                  <c:v>0.10505000000000002</c:v>
                </c:pt>
                <c:pt idx="562">
                  <c:v>0.10505000000000002</c:v>
                </c:pt>
                <c:pt idx="563">
                  <c:v>0.10505000000000002</c:v>
                </c:pt>
                <c:pt idx="564">
                  <c:v>0.10505000000000002</c:v>
                </c:pt>
                <c:pt idx="565">
                  <c:v>0.10505000000000002</c:v>
                </c:pt>
                <c:pt idx="566">
                  <c:v>0.10505000000000002</c:v>
                </c:pt>
                <c:pt idx="567">
                  <c:v>0.10505000000000002</c:v>
                </c:pt>
                <c:pt idx="568">
                  <c:v>0.10505000000000002</c:v>
                </c:pt>
                <c:pt idx="569">
                  <c:v>0.10505000000000002</c:v>
                </c:pt>
                <c:pt idx="570">
                  <c:v>0.10505000000000002</c:v>
                </c:pt>
                <c:pt idx="571">
                  <c:v>0.10505000000000002</c:v>
                </c:pt>
                <c:pt idx="572">
                  <c:v>0.10505000000000002</c:v>
                </c:pt>
                <c:pt idx="573">
                  <c:v>0.10505000000000002</c:v>
                </c:pt>
                <c:pt idx="574">
                  <c:v>0.10505000000000002</c:v>
                </c:pt>
                <c:pt idx="575">
                  <c:v>0.10505000000000002</c:v>
                </c:pt>
                <c:pt idx="576">
                  <c:v>0.10505000000000002</c:v>
                </c:pt>
                <c:pt idx="577">
                  <c:v>0.10505000000000002</c:v>
                </c:pt>
                <c:pt idx="578">
                  <c:v>0.10505000000000002</c:v>
                </c:pt>
                <c:pt idx="579">
                  <c:v>0.10505000000000002</c:v>
                </c:pt>
                <c:pt idx="580">
                  <c:v>0.10505000000000002</c:v>
                </c:pt>
                <c:pt idx="581">
                  <c:v>0.10505000000000002</c:v>
                </c:pt>
                <c:pt idx="582">
                  <c:v>0.10505000000000002</c:v>
                </c:pt>
                <c:pt idx="583">
                  <c:v>0.10505000000000002</c:v>
                </c:pt>
                <c:pt idx="584">
                  <c:v>0.10505000000000002</c:v>
                </c:pt>
                <c:pt idx="585">
                  <c:v>0.10505000000000002</c:v>
                </c:pt>
                <c:pt idx="586">
                  <c:v>0.10505000000000002</c:v>
                </c:pt>
                <c:pt idx="587">
                  <c:v>0.10505000000000002</c:v>
                </c:pt>
                <c:pt idx="588">
                  <c:v>0.10505000000000002</c:v>
                </c:pt>
                <c:pt idx="589">
                  <c:v>0.10505000000000002</c:v>
                </c:pt>
                <c:pt idx="590">
                  <c:v>0.10505000000000002</c:v>
                </c:pt>
                <c:pt idx="591">
                  <c:v>0.10505000000000002</c:v>
                </c:pt>
                <c:pt idx="592">
                  <c:v>0.10505000000000002</c:v>
                </c:pt>
                <c:pt idx="593">
                  <c:v>0.10505000000000002</c:v>
                </c:pt>
                <c:pt idx="594">
                  <c:v>0.10505000000000002</c:v>
                </c:pt>
                <c:pt idx="595">
                  <c:v>0.10505000000000002</c:v>
                </c:pt>
                <c:pt idx="596">
                  <c:v>0.10505000000000002</c:v>
                </c:pt>
                <c:pt idx="597">
                  <c:v>0.10505000000000002</c:v>
                </c:pt>
                <c:pt idx="598">
                  <c:v>0.10505000000000002</c:v>
                </c:pt>
                <c:pt idx="599">
                  <c:v>0.10505000000000002</c:v>
                </c:pt>
                <c:pt idx="600">
                  <c:v>0.10505000000000002</c:v>
                </c:pt>
                <c:pt idx="601">
                  <c:v>0.10505000000000002</c:v>
                </c:pt>
                <c:pt idx="602">
                  <c:v>0.10505000000000002</c:v>
                </c:pt>
                <c:pt idx="603">
                  <c:v>0.10505000000000002</c:v>
                </c:pt>
                <c:pt idx="604">
                  <c:v>0.10505000000000002</c:v>
                </c:pt>
                <c:pt idx="605">
                  <c:v>0.10505000000000002</c:v>
                </c:pt>
                <c:pt idx="606">
                  <c:v>0.10505000000000002</c:v>
                </c:pt>
                <c:pt idx="607">
                  <c:v>0.10505000000000002</c:v>
                </c:pt>
                <c:pt idx="608">
                  <c:v>0.10505000000000002</c:v>
                </c:pt>
                <c:pt idx="609">
                  <c:v>0.10505000000000002</c:v>
                </c:pt>
                <c:pt idx="610">
                  <c:v>0.10505000000000002</c:v>
                </c:pt>
                <c:pt idx="611">
                  <c:v>0.10505000000000002</c:v>
                </c:pt>
                <c:pt idx="612">
                  <c:v>0.10505000000000002</c:v>
                </c:pt>
                <c:pt idx="613">
                  <c:v>0.10505000000000002</c:v>
                </c:pt>
                <c:pt idx="614">
                  <c:v>0.10505000000000002</c:v>
                </c:pt>
                <c:pt idx="615">
                  <c:v>0.10505000000000002</c:v>
                </c:pt>
                <c:pt idx="616">
                  <c:v>0.10505000000000002</c:v>
                </c:pt>
                <c:pt idx="617">
                  <c:v>0.10505000000000002</c:v>
                </c:pt>
                <c:pt idx="618">
                  <c:v>0.10505000000000002</c:v>
                </c:pt>
                <c:pt idx="619">
                  <c:v>0.10505000000000002</c:v>
                </c:pt>
                <c:pt idx="620">
                  <c:v>0.10505000000000002</c:v>
                </c:pt>
                <c:pt idx="621">
                  <c:v>0.10505000000000002</c:v>
                </c:pt>
                <c:pt idx="622">
                  <c:v>0.10505000000000002</c:v>
                </c:pt>
                <c:pt idx="623">
                  <c:v>0.10505000000000002</c:v>
                </c:pt>
                <c:pt idx="624">
                  <c:v>0.10505000000000002</c:v>
                </c:pt>
                <c:pt idx="625">
                  <c:v>0.10505000000000002</c:v>
                </c:pt>
                <c:pt idx="626">
                  <c:v>0.10505000000000002</c:v>
                </c:pt>
                <c:pt idx="627">
                  <c:v>0.10505000000000002</c:v>
                </c:pt>
                <c:pt idx="628">
                  <c:v>0.10505000000000002</c:v>
                </c:pt>
                <c:pt idx="629">
                  <c:v>0.10505000000000002</c:v>
                </c:pt>
                <c:pt idx="630">
                  <c:v>0.10505000000000002</c:v>
                </c:pt>
                <c:pt idx="631">
                  <c:v>0.10505000000000002</c:v>
                </c:pt>
                <c:pt idx="632">
                  <c:v>0.10505000000000002</c:v>
                </c:pt>
                <c:pt idx="633">
                  <c:v>0.10505000000000002</c:v>
                </c:pt>
                <c:pt idx="634">
                  <c:v>0.10505000000000002</c:v>
                </c:pt>
                <c:pt idx="635">
                  <c:v>0.10505000000000002</c:v>
                </c:pt>
                <c:pt idx="636">
                  <c:v>0.10505000000000002</c:v>
                </c:pt>
                <c:pt idx="637">
                  <c:v>0.10505000000000002</c:v>
                </c:pt>
                <c:pt idx="638">
                  <c:v>0.10505000000000002</c:v>
                </c:pt>
                <c:pt idx="639">
                  <c:v>0.10505000000000002</c:v>
                </c:pt>
                <c:pt idx="640">
                  <c:v>0.10505000000000002</c:v>
                </c:pt>
                <c:pt idx="641">
                  <c:v>0.10505000000000002</c:v>
                </c:pt>
                <c:pt idx="642">
                  <c:v>0.10505000000000002</c:v>
                </c:pt>
                <c:pt idx="643">
                  <c:v>0.10505000000000002</c:v>
                </c:pt>
                <c:pt idx="644">
                  <c:v>0.10505000000000002</c:v>
                </c:pt>
                <c:pt idx="645">
                  <c:v>0.10505000000000002</c:v>
                </c:pt>
                <c:pt idx="646">
                  <c:v>0.10505000000000002</c:v>
                </c:pt>
                <c:pt idx="647">
                  <c:v>0.10505000000000002</c:v>
                </c:pt>
                <c:pt idx="648">
                  <c:v>0.10505000000000002</c:v>
                </c:pt>
                <c:pt idx="649">
                  <c:v>0.10505000000000002</c:v>
                </c:pt>
                <c:pt idx="650">
                  <c:v>0.10505000000000002</c:v>
                </c:pt>
                <c:pt idx="651">
                  <c:v>0.10505000000000002</c:v>
                </c:pt>
                <c:pt idx="652">
                  <c:v>0.10505000000000002</c:v>
                </c:pt>
                <c:pt idx="653">
                  <c:v>0.10505000000000002</c:v>
                </c:pt>
                <c:pt idx="654">
                  <c:v>0.10505000000000002</c:v>
                </c:pt>
                <c:pt idx="655">
                  <c:v>0.10505000000000002</c:v>
                </c:pt>
                <c:pt idx="656">
                  <c:v>0.10505000000000002</c:v>
                </c:pt>
                <c:pt idx="657">
                  <c:v>0.10505000000000002</c:v>
                </c:pt>
                <c:pt idx="658">
                  <c:v>0.10505000000000002</c:v>
                </c:pt>
                <c:pt idx="659">
                  <c:v>0.10505000000000002</c:v>
                </c:pt>
                <c:pt idx="660">
                  <c:v>0.10505000000000002</c:v>
                </c:pt>
                <c:pt idx="661">
                  <c:v>0.10505000000000002</c:v>
                </c:pt>
                <c:pt idx="662">
                  <c:v>0.10505000000000002</c:v>
                </c:pt>
                <c:pt idx="663">
                  <c:v>0.10505000000000002</c:v>
                </c:pt>
                <c:pt idx="664">
                  <c:v>0.10505000000000002</c:v>
                </c:pt>
                <c:pt idx="665">
                  <c:v>0.10505000000000002</c:v>
                </c:pt>
                <c:pt idx="666">
                  <c:v>0.10505000000000002</c:v>
                </c:pt>
                <c:pt idx="667">
                  <c:v>0.10505000000000002</c:v>
                </c:pt>
                <c:pt idx="668">
                  <c:v>0.10505000000000002</c:v>
                </c:pt>
                <c:pt idx="669">
                  <c:v>0.10505000000000002</c:v>
                </c:pt>
                <c:pt idx="670">
                  <c:v>0.10505000000000002</c:v>
                </c:pt>
                <c:pt idx="671">
                  <c:v>0.10505000000000002</c:v>
                </c:pt>
                <c:pt idx="672">
                  <c:v>0.10505000000000002</c:v>
                </c:pt>
                <c:pt idx="673">
                  <c:v>0.10505000000000002</c:v>
                </c:pt>
                <c:pt idx="674">
                  <c:v>0.10505000000000002</c:v>
                </c:pt>
                <c:pt idx="675">
                  <c:v>0.10505000000000002</c:v>
                </c:pt>
                <c:pt idx="676">
                  <c:v>0.10505000000000002</c:v>
                </c:pt>
                <c:pt idx="677">
                  <c:v>0.10505000000000002</c:v>
                </c:pt>
                <c:pt idx="678">
                  <c:v>0.10505000000000002</c:v>
                </c:pt>
                <c:pt idx="679">
                  <c:v>0.10505000000000002</c:v>
                </c:pt>
                <c:pt idx="680">
                  <c:v>0.10505000000000002</c:v>
                </c:pt>
                <c:pt idx="681">
                  <c:v>0.10505000000000002</c:v>
                </c:pt>
                <c:pt idx="682">
                  <c:v>0.10505000000000002</c:v>
                </c:pt>
                <c:pt idx="683">
                  <c:v>0.10505000000000002</c:v>
                </c:pt>
                <c:pt idx="684">
                  <c:v>0.10505000000000002</c:v>
                </c:pt>
                <c:pt idx="685">
                  <c:v>0.10505000000000002</c:v>
                </c:pt>
                <c:pt idx="686">
                  <c:v>0.10505000000000002</c:v>
                </c:pt>
                <c:pt idx="687">
                  <c:v>0.10505000000000002</c:v>
                </c:pt>
                <c:pt idx="688">
                  <c:v>0.10505000000000002</c:v>
                </c:pt>
                <c:pt idx="689">
                  <c:v>0.10505000000000002</c:v>
                </c:pt>
                <c:pt idx="690">
                  <c:v>0.10505000000000002</c:v>
                </c:pt>
                <c:pt idx="691">
                  <c:v>0.10505000000000002</c:v>
                </c:pt>
                <c:pt idx="692">
                  <c:v>0.10505000000000002</c:v>
                </c:pt>
                <c:pt idx="693">
                  <c:v>0.10505000000000002</c:v>
                </c:pt>
                <c:pt idx="694">
                  <c:v>0.10505000000000002</c:v>
                </c:pt>
                <c:pt idx="695">
                  <c:v>0.10505000000000002</c:v>
                </c:pt>
                <c:pt idx="696">
                  <c:v>0.10505000000000002</c:v>
                </c:pt>
                <c:pt idx="697">
                  <c:v>0.10505000000000002</c:v>
                </c:pt>
                <c:pt idx="698">
                  <c:v>0.10505000000000002</c:v>
                </c:pt>
                <c:pt idx="699">
                  <c:v>0.10505000000000002</c:v>
                </c:pt>
                <c:pt idx="700">
                  <c:v>0.10505000000000002</c:v>
                </c:pt>
                <c:pt idx="701">
                  <c:v>0.10505000000000002</c:v>
                </c:pt>
                <c:pt idx="702">
                  <c:v>0.10505000000000002</c:v>
                </c:pt>
                <c:pt idx="703">
                  <c:v>0.10505000000000002</c:v>
                </c:pt>
                <c:pt idx="704">
                  <c:v>0.10505000000000002</c:v>
                </c:pt>
                <c:pt idx="705">
                  <c:v>0.10505000000000002</c:v>
                </c:pt>
                <c:pt idx="706">
                  <c:v>0.10505000000000002</c:v>
                </c:pt>
                <c:pt idx="707">
                  <c:v>0.10505000000000002</c:v>
                </c:pt>
                <c:pt idx="708">
                  <c:v>0.10505000000000002</c:v>
                </c:pt>
                <c:pt idx="709">
                  <c:v>0.10505000000000002</c:v>
                </c:pt>
                <c:pt idx="710">
                  <c:v>0.10505000000000002</c:v>
                </c:pt>
                <c:pt idx="711">
                  <c:v>0.10505000000000002</c:v>
                </c:pt>
                <c:pt idx="712">
                  <c:v>0.10505000000000002</c:v>
                </c:pt>
                <c:pt idx="713">
                  <c:v>0.10505000000000002</c:v>
                </c:pt>
                <c:pt idx="714">
                  <c:v>0.10505000000000002</c:v>
                </c:pt>
                <c:pt idx="715">
                  <c:v>0.10505000000000002</c:v>
                </c:pt>
                <c:pt idx="716">
                  <c:v>0.10505000000000002</c:v>
                </c:pt>
                <c:pt idx="717">
                  <c:v>0.10505000000000002</c:v>
                </c:pt>
                <c:pt idx="718">
                  <c:v>0.10505000000000002</c:v>
                </c:pt>
                <c:pt idx="719">
                  <c:v>0.10505000000000002</c:v>
                </c:pt>
                <c:pt idx="720">
                  <c:v>0.10505000000000002</c:v>
                </c:pt>
                <c:pt idx="721">
                  <c:v>0.10505000000000002</c:v>
                </c:pt>
                <c:pt idx="722">
                  <c:v>0.10505000000000002</c:v>
                </c:pt>
                <c:pt idx="723">
                  <c:v>0.10505000000000002</c:v>
                </c:pt>
                <c:pt idx="724">
                  <c:v>0.10505000000000002</c:v>
                </c:pt>
                <c:pt idx="725">
                  <c:v>0.10505000000000002</c:v>
                </c:pt>
                <c:pt idx="726">
                  <c:v>0.10505000000000002</c:v>
                </c:pt>
                <c:pt idx="727">
                  <c:v>0.10505000000000002</c:v>
                </c:pt>
                <c:pt idx="728">
                  <c:v>0.10505000000000002</c:v>
                </c:pt>
                <c:pt idx="729">
                  <c:v>0.10505000000000002</c:v>
                </c:pt>
                <c:pt idx="730">
                  <c:v>0.10505000000000002</c:v>
                </c:pt>
                <c:pt idx="731">
                  <c:v>0.10505000000000002</c:v>
                </c:pt>
                <c:pt idx="732">
                  <c:v>0.10505000000000002</c:v>
                </c:pt>
                <c:pt idx="733">
                  <c:v>0.10505000000000002</c:v>
                </c:pt>
                <c:pt idx="734">
                  <c:v>0.10505000000000002</c:v>
                </c:pt>
                <c:pt idx="735">
                  <c:v>0.10505000000000002</c:v>
                </c:pt>
                <c:pt idx="736">
                  <c:v>0.10505000000000002</c:v>
                </c:pt>
                <c:pt idx="737">
                  <c:v>0.10505000000000002</c:v>
                </c:pt>
                <c:pt idx="738">
                  <c:v>0.10505000000000002</c:v>
                </c:pt>
                <c:pt idx="739">
                  <c:v>0.10505000000000002</c:v>
                </c:pt>
                <c:pt idx="740">
                  <c:v>0.10505000000000002</c:v>
                </c:pt>
                <c:pt idx="741">
                  <c:v>0.10505000000000002</c:v>
                </c:pt>
                <c:pt idx="742">
                  <c:v>0.10505000000000002</c:v>
                </c:pt>
                <c:pt idx="743">
                  <c:v>0.10505000000000002</c:v>
                </c:pt>
                <c:pt idx="744">
                  <c:v>0.10505000000000002</c:v>
                </c:pt>
                <c:pt idx="745">
                  <c:v>0.10505000000000002</c:v>
                </c:pt>
                <c:pt idx="746">
                  <c:v>0.10505000000000002</c:v>
                </c:pt>
                <c:pt idx="747">
                  <c:v>0.10505000000000002</c:v>
                </c:pt>
                <c:pt idx="748">
                  <c:v>0.10505000000000002</c:v>
                </c:pt>
                <c:pt idx="749">
                  <c:v>0.10505000000000002</c:v>
                </c:pt>
                <c:pt idx="750">
                  <c:v>0.10505000000000002</c:v>
                </c:pt>
                <c:pt idx="751">
                  <c:v>0.10505000000000002</c:v>
                </c:pt>
                <c:pt idx="752">
                  <c:v>0.10505000000000002</c:v>
                </c:pt>
                <c:pt idx="753">
                  <c:v>0.10505000000000002</c:v>
                </c:pt>
                <c:pt idx="754">
                  <c:v>0.10505000000000002</c:v>
                </c:pt>
                <c:pt idx="755">
                  <c:v>0.10505000000000002</c:v>
                </c:pt>
                <c:pt idx="756">
                  <c:v>0.10505000000000002</c:v>
                </c:pt>
                <c:pt idx="757">
                  <c:v>0.10505000000000002</c:v>
                </c:pt>
                <c:pt idx="758">
                  <c:v>0.10505000000000002</c:v>
                </c:pt>
                <c:pt idx="759">
                  <c:v>0.10505000000000002</c:v>
                </c:pt>
                <c:pt idx="760">
                  <c:v>0.10505000000000002</c:v>
                </c:pt>
                <c:pt idx="761">
                  <c:v>0.10505000000000002</c:v>
                </c:pt>
                <c:pt idx="762">
                  <c:v>0.10505000000000002</c:v>
                </c:pt>
                <c:pt idx="763">
                  <c:v>0.10505000000000002</c:v>
                </c:pt>
                <c:pt idx="764">
                  <c:v>0.10505000000000002</c:v>
                </c:pt>
                <c:pt idx="765">
                  <c:v>0.10505000000000002</c:v>
                </c:pt>
                <c:pt idx="766">
                  <c:v>0.10505000000000002</c:v>
                </c:pt>
                <c:pt idx="767">
                  <c:v>0.10505000000000002</c:v>
                </c:pt>
                <c:pt idx="768">
                  <c:v>0.10505000000000002</c:v>
                </c:pt>
                <c:pt idx="769">
                  <c:v>0.10505000000000002</c:v>
                </c:pt>
                <c:pt idx="770">
                  <c:v>0.10505000000000002</c:v>
                </c:pt>
                <c:pt idx="771">
                  <c:v>0.10505000000000002</c:v>
                </c:pt>
                <c:pt idx="772">
                  <c:v>0.10505000000000002</c:v>
                </c:pt>
                <c:pt idx="773">
                  <c:v>0.10505000000000002</c:v>
                </c:pt>
                <c:pt idx="774">
                  <c:v>0.10505000000000002</c:v>
                </c:pt>
                <c:pt idx="775">
                  <c:v>0.10505000000000002</c:v>
                </c:pt>
                <c:pt idx="776">
                  <c:v>0.10505000000000002</c:v>
                </c:pt>
                <c:pt idx="777">
                  <c:v>0.10505000000000002</c:v>
                </c:pt>
                <c:pt idx="778">
                  <c:v>0.10505000000000002</c:v>
                </c:pt>
                <c:pt idx="779">
                  <c:v>0.10505000000000002</c:v>
                </c:pt>
                <c:pt idx="780">
                  <c:v>0.10505000000000002</c:v>
                </c:pt>
                <c:pt idx="781">
                  <c:v>0.10505000000000002</c:v>
                </c:pt>
                <c:pt idx="782">
                  <c:v>0.10505000000000002</c:v>
                </c:pt>
                <c:pt idx="783">
                  <c:v>0.10505000000000002</c:v>
                </c:pt>
                <c:pt idx="784">
                  <c:v>0.10505000000000002</c:v>
                </c:pt>
                <c:pt idx="785">
                  <c:v>0.10505000000000002</c:v>
                </c:pt>
                <c:pt idx="786">
                  <c:v>0.10505000000000002</c:v>
                </c:pt>
                <c:pt idx="787">
                  <c:v>0.10505000000000002</c:v>
                </c:pt>
                <c:pt idx="788">
                  <c:v>0.10505000000000002</c:v>
                </c:pt>
                <c:pt idx="789">
                  <c:v>0.10505000000000002</c:v>
                </c:pt>
                <c:pt idx="790">
                  <c:v>0.10505000000000002</c:v>
                </c:pt>
                <c:pt idx="791">
                  <c:v>0.10505000000000002</c:v>
                </c:pt>
                <c:pt idx="792">
                  <c:v>0.10505000000000002</c:v>
                </c:pt>
                <c:pt idx="793">
                  <c:v>0.10505000000000002</c:v>
                </c:pt>
                <c:pt idx="794">
                  <c:v>0.10505000000000002</c:v>
                </c:pt>
                <c:pt idx="795">
                  <c:v>0.10505000000000002</c:v>
                </c:pt>
                <c:pt idx="796">
                  <c:v>0.10505000000000002</c:v>
                </c:pt>
                <c:pt idx="797">
                  <c:v>0.10505000000000002</c:v>
                </c:pt>
                <c:pt idx="798">
                  <c:v>0.10505000000000002</c:v>
                </c:pt>
                <c:pt idx="799">
                  <c:v>0.10505000000000002</c:v>
                </c:pt>
                <c:pt idx="800">
                  <c:v>0.10505000000000002</c:v>
                </c:pt>
                <c:pt idx="801">
                  <c:v>0.10505000000000002</c:v>
                </c:pt>
                <c:pt idx="802">
                  <c:v>0.10505000000000002</c:v>
                </c:pt>
                <c:pt idx="803">
                  <c:v>0.10505000000000002</c:v>
                </c:pt>
                <c:pt idx="804">
                  <c:v>0.10505000000000002</c:v>
                </c:pt>
                <c:pt idx="805">
                  <c:v>0.10505000000000002</c:v>
                </c:pt>
                <c:pt idx="806">
                  <c:v>0.10505000000000002</c:v>
                </c:pt>
                <c:pt idx="807">
                  <c:v>0.10505000000000002</c:v>
                </c:pt>
                <c:pt idx="808">
                  <c:v>0.10505000000000002</c:v>
                </c:pt>
                <c:pt idx="809">
                  <c:v>0.10505000000000002</c:v>
                </c:pt>
                <c:pt idx="810">
                  <c:v>0.10505000000000002</c:v>
                </c:pt>
                <c:pt idx="811">
                  <c:v>0.10505000000000002</c:v>
                </c:pt>
                <c:pt idx="812">
                  <c:v>0.10505000000000002</c:v>
                </c:pt>
                <c:pt idx="813">
                  <c:v>0.10505000000000002</c:v>
                </c:pt>
                <c:pt idx="814">
                  <c:v>0.10505000000000002</c:v>
                </c:pt>
                <c:pt idx="815">
                  <c:v>0.10505000000000002</c:v>
                </c:pt>
                <c:pt idx="816">
                  <c:v>0.10505000000000002</c:v>
                </c:pt>
                <c:pt idx="817">
                  <c:v>0.10505000000000002</c:v>
                </c:pt>
                <c:pt idx="818">
                  <c:v>0.10505000000000002</c:v>
                </c:pt>
                <c:pt idx="819">
                  <c:v>0.10505000000000002</c:v>
                </c:pt>
                <c:pt idx="820">
                  <c:v>0.10505000000000002</c:v>
                </c:pt>
                <c:pt idx="821">
                  <c:v>0.10505000000000002</c:v>
                </c:pt>
                <c:pt idx="822">
                  <c:v>0.10505000000000002</c:v>
                </c:pt>
                <c:pt idx="823">
                  <c:v>0.10505000000000002</c:v>
                </c:pt>
                <c:pt idx="824">
                  <c:v>0.10505000000000002</c:v>
                </c:pt>
                <c:pt idx="825">
                  <c:v>0.10505000000000002</c:v>
                </c:pt>
                <c:pt idx="826">
                  <c:v>0.10505000000000002</c:v>
                </c:pt>
                <c:pt idx="827">
                  <c:v>0.10505000000000002</c:v>
                </c:pt>
                <c:pt idx="828">
                  <c:v>0.10505000000000002</c:v>
                </c:pt>
                <c:pt idx="829">
                  <c:v>0.10505000000000002</c:v>
                </c:pt>
                <c:pt idx="830">
                  <c:v>0.10505000000000002</c:v>
                </c:pt>
                <c:pt idx="831">
                  <c:v>0.10505000000000002</c:v>
                </c:pt>
                <c:pt idx="832">
                  <c:v>0.10505000000000002</c:v>
                </c:pt>
                <c:pt idx="833">
                  <c:v>0.10505000000000002</c:v>
                </c:pt>
                <c:pt idx="834">
                  <c:v>0.10505000000000002</c:v>
                </c:pt>
                <c:pt idx="835">
                  <c:v>0.10505000000000002</c:v>
                </c:pt>
                <c:pt idx="836">
                  <c:v>0.10505000000000002</c:v>
                </c:pt>
                <c:pt idx="837">
                  <c:v>0.10505000000000002</c:v>
                </c:pt>
                <c:pt idx="838">
                  <c:v>0.10505000000000002</c:v>
                </c:pt>
                <c:pt idx="839">
                  <c:v>0.10505000000000002</c:v>
                </c:pt>
                <c:pt idx="840">
                  <c:v>0.10505000000000002</c:v>
                </c:pt>
                <c:pt idx="841">
                  <c:v>0.10505000000000002</c:v>
                </c:pt>
                <c:pt idx="842">
                  <c:v>0.10505000000000002</c:v>
                </c:pt>
                <c:pt idx="843">
                  <c:v>0.10505000000000002</c:v>
                </c:pt>
                <c:pt idx="844">
                  <c:v>0.10505000000000002</c:v>
                </c:pt>
                <c:pt idx="845">
                  <c:v>0.10505000000000002</c:v>
                </c:pt>
                <c:pt idx="846">
                  <c:v>0.10505000000000002</c:v>
                </c:pt>
                <c:pt idx="847">
                  <c:v>0.10505000000000002</c:v>
                </c:pt>
                <c:pt idx="848">
                  <c:v>0.10505000000000002</c:v>
                </c:pt>
                <c:pt idx="849">
                  <c:v>0.10505000000000002</c:v>
                </c:pt>
                <c:pt idx="850">
                  <c:v>0.10505000000000002</c:v>
                </c:pt>
                <c:pt idx="851">
                  <c:v>0.10505000000000002</c:v>
                </c:pt>
                <c:pt idx="852">
                  <c:v>0.10505000000000002</c:v>
                </c:pt>
                <c:pt idx="853">
                  <c:v>0.10505000000000002</c:v>
                </c:pt>
                <c:pt idx="854">
                  <c:v>0.10505000000000002</c:v>
                </c:pt>
                <c:pt idx="855">
                  <c:v>0.10505000000000002</c:v>
                </c:pt>
                <c:pt idx="856">
                  <c:v>0.10505000000000002</c:v>
                </c:pt>
                <c:pt idx="857">
                  <c:v>0.10505000000000002</c:v>
                </c:pt>
                <c:pt idx="858">
                  <c:v>0.10505000000000002</c:v>
                </c:pt>
                <c:pt idx="859">
                  <c:v>0.10505000000000002</c:v>
                </c:pt>
                <c:pt idx="860">
                  <c:v>0.10505000000000002</c:v>
                </c:pt>
                <c:pt idx="861">
                  <c:v>0.10505000000000002</c:v>
                </c:pt>
                <c:pt idx="862">
                  <c:v>0.10505000000000002</c:v>
                </c:pt>
                <c:pt idx="863">
                  <c:v>0.10505000000000002</c:v>
                </c:pt>
                <c:pt idx="864">
                  <c:v>0.10505000000000002</c:v>
                </c:pt>
                <c:pt idx="865">
                  <c:v>0.10505000000000002</c:v>
                </c:pt>
                <c:pt idx="866">
                  <c:v>0.10505000000000002</c:v>
                </c:pt>
                <c:pt idx="867">
                  <c:v>0.10505000000000002</c:v>
                </c:pt>
                <c:pt idx="868">
                  <c:v>0.10505000000000002</c:v>
                </c:pt>
                <c:pt idx="869">
                  <c:v>0.10505000000000002</c:v>
                </c:pt>
                <c:pt idx="870">
                  <c:v>0.10505000000000002</c:v>
                </c:pt>
                <c:pt idx="871">
                  <c:v>0.10505000000000002</c:v>
                </c:pt>
                <c:pt idx="872">
                  <c:v>0.10505000000000002</c:v>
                </c:pt>
                <c:pt idx="873">
                  <c:v>0.10505000000000002</c:v>
                </c:pt>
                <c:pt idx="874">
                  <c:v>0.10505000000000002</c:v>
                </c:pt>
                <c:pt idx="875">
                  <c:v>0.10505000000000002</c:v>
                </c:pt>
                <c:pt idx="876">
                  <c:v>0.10505000000000002</c:v>
                </c:pt>
                <c:pt idx="877">
                  <c:v>0.10505000000000002</c:v>
                </c:pt>
                <c:pt idx="878">
                  <c:v>0.10505000000000002</c:v>
                </c:pt>
                <c:pt idx="879">
                  <c:v>0.10505000000000002</c:v>
                </c:pt>
                <c:pt idx="880">
                  <c:v>0.10505000000000002</c:v>
                </c:pt>
                <c:pt idx="881">
                  <c:v>0.10505000000000002</c:v>
                </c:pt>
                <c:pt idx="882">
                  <c:v>0.10505000000000002</c:v>
                </c:pt>
                <c:pt idx="883">
                  <c:v>0.10505000000000002</c:v>
                </c:pt>
                <c:pt idx="884">
                  <c:v>0.10505000000000002</c:v>
                </c:pt>
                <c:pt idx="885">
                  <c:v>0.10505000000000002</c:v>
                </c:pt>
                <c:pt idx="886">
                  <c:v>0.10505000000000002</c:v>
                </c:pt>
                <c:pt idx="887">
                  <c:v>0.10505000000000002</c:v>
                </c:pt>
                <c:pt idx="888">
                  <c:v>0.10505000000000002</c:v>
                </c:pt>
                <c:pt idx="889">
                  <c:v>0.10505000000000002</c:v>
                </c:pt>
                <c:pt idx="890">
                  <c:v>0.10505000000000002</c:v>
                </c:pt>
                <c:pt idx="891">
                  <c:v>0.10505000000000002</c:v>
                </c:pt>
                <c:pt idx="892">
                  <c:v>0.10505000000000002</c:v>
                </c:pt>
                <c:pt idx="893">
                  <c:v>0.10505000000000002</c:v>
                </c:pt>
                <c:pt idx="894">
                  <c:v>0.10505000000000002</c:v>
                </c:pt>
                <c:pt idx="895">
                  <c:v>0.10505000000000002</c:v>
                </c:pt>
                <c:pt idx="896">
                  <c:v>0.10505000000000002</c:v>
                </c:pt>
                <c:pt idx="897">
                  <c:v>0.10505000000000002</c:v>
                </c:pt>
                <c:pt idx="898">
                  <c:v>0.10505000000000002</c:v>
                </c:pt>
                <c:pt idx="899">
                  <c:v>0.10505000000000002</c:v>
                </c:pt>
                <c:pt idx="900">
                  <c:v>0.10505000000000002</c:v>
                </c:pt>
                <c:pt idx="901">
                  <c:v>0.10505000000000002</c:v>
                </c:pt>
                <c:pt idx="902">
                  <c:v>0.10505000000000002</c:v>
                </c:pt>
                <c:pt idx="903">
                  <c:v>0.10505000000000002</c:v>
                </c:pt>
                <c:pt idx="904">
                  <c:v>0.10505000000000002</c:v>
                </c:pt>
                <c:pt idx="905">
                  <c:v>0.10505000000000002</c:v>
                </c:pt>
                <c:pt idx="906">
                  <c:v>0.10505000000000002</c:v>
                </c:pt>
                <c:pt idx="907">
                  <c:v>0.10505000000000002</c:v>
                </c:pt>
                <c:pt idx="908">
                  <c:v>0.10505000000000002</c:v>
                </c:pt>
                <c:pt idx="909">
                  <c:v>0.10505000000000002</c:v>
                </c:pt>
                <c:pt idx="910">
                  <c:v>0.10505000000000002</c:v>
                </c:pt>
                <c:pt idx="911">
                  <c:v>0.10505000000000002</c:v>
                </c:pt>
                <c:pt idx="912">
                  <c:v>0.10505000000000002</c:v>
                </c:pt>
                <c:pt idx="913">
                  <c:v>0.10505000000000002</c:v>
                </c:pt>
                <c:pt idx="914">
                  <c:v>0.10505000000000002</c:v>
                </c:pt>
                <c:pt idx="915">
                  <c:v>0.10505000000000002</c:v>
                </c:pt>
                <c:pt idx="916">
                  <c:v>0.10505000000000002</c:v>
                </c:pt>
                <c:pt idx="917">
                  <c:v>0.10505000000000002</c:v>
                </c:pt>
                <c:pt idx="918">
                  <c:v>0.10505000000000002</c:v>
                </c:pt>
                <c:pt idx="919">
                  <c:v>0.10505000000000002</c:v>
                </c:pt>
                <c:pt idx="920">
                  <c:v>0.10505000000000002</c:v>
                </c:pt>
                <c:pt idx="921">
                  <c:v>0.10505000000000002</c:v>
                </c:pt>
                <c:pt idx="922">
                  <c:v>0.10505000000000002</c:v>
                </c:pt>
                <c:pt idx="923">
                  <c:v>0.10505000000000002</c:v>
                </c:pt>
                <c:pt idx="924">
                  <c:v>0.10505000000000002</c:v>
                </c:pt>
                <c:pt idx="925">
                  <c:v>0.10505000000000002</c:v>
                </c:pt>
                <c:pt idx="926">
                  <c:v>0.10505000000000002</c:v>
                </c:pt>
                <c:pt idx="927">
                  <c:v>0.10505000000000002</c:v>
                </c:pt>
                <c:pt idx="928">
                  <c:v>0.10505000000000002</c:v>
                </c:pt>
                <c:pt idx="929">
                  <c:v>0.10505000000000002</c:v>
                </c:pt>
                <c:pt idx="930">
                  <c:v>0.10505000000000002</c:v>
                </c:pt>
                <c:pt idx="931">
                  <c:v>0.10505000000000002</c:v>
                </c:pt>
                <c:pt idx="932">
                  <c:v>0.10505000000000002</c:v>
                </c:pt>
                <c:pt idx="933">
                  <c:v>0.10505000000000002</c:v>
                </c:pt>
                <c:pt idx="934">
                  <c:v>0.10505000000000002</c:v>
                </c:pt>
                <c:pt idx="935">
                  <c:v>0.10505000000000002</c:v>
                </c:pt>
                <c:pt idx="936">
                  <c:v>0.10505000000000002</c:v>
                </c:pt>
                <c:pt idx="937">
                  <c:v>0.10505000000000002</c:v>
                </c:pt>
                <c:pt idx="938">
                  <c:v>0.10505000000000002</c:v>
                </c:pt>
                <c:pt idx="939">
                  <c:v>0.10505000000000002</c:v>
                </c:pt>
                <c:pt idx="940">
                  <c:v>0.10505000000000002</c:v>
                </c:pt>
                <c:pt idx="941">
                  <c:v>0.10505000000000002</c:v>
                </c:pt>
                <c:pt idx="942">
                  <c:v>0.10505000000000002</c:v>
                </c:pt>
                <c:pt idx="943">
                  <c:v>0.10505000000000002</c:v>
                </c:pt>
                <c:pt idx="944">
                  <c:v>0.10505000000000002</c:v>
                </c:pt>
                <c:pt idx="945">
                  <c:v>0.10505000000000002</c:v>
                </c:pt>
                <c:pt idx="946">
                  <c:v>0.10505000000000002</c:v>
                </c:pt>
                <c:pt idx="947">
                  <c:v>0.10505000000000002</c:v>
                </c:pt>
                <c:pt idx="948">
                  <c:v>0.10505000000000002</c:v>
                </c:pt>
                <c:pt idx="949">
                  <c:v>0.10505000000000002</c:v>
                </c:pt>
                <c:pt idx="950">
                  <c:v>0.10505000000000002</c:v>
                </c:pt>
                <c:pt idx="951">
                  <c:v>0.10505000000000002</c:v>
                </c:pt>
                <c:pt idx="952">
                  <c:v>0.10505000000000002</c:v>
                </c:pt>
                <c:pt idx="953">
                  <c:v>0.10505000000000002</c:v>
                </c:pt>
                <c:pt idx="954">
                  <c:v>0.10505000000000002</c:v>
                </c:pt>
                <c:pt idx="955">
                  <c:v>0.10505000000000002</c:v>
                </c:pt>
                <c:pt idx="956">
                  <c:v>0.10505000000000002</c:v>
                </c:pt>
                <c:pt idx="957">
                  <c:v>0.10505000000000002</c:v>
                </c:pt>
                <c:pt idx="958">
                  <c:v>0.10505000000000002</c:v>
                </c:pt>
                <c:pt idx="959">
                  <c:v>0.10505000000000002</c:v>
                </c:pt>
                <c:pt idx="960">
                  <c:v>0.10505000000000002</c:v>
                </c:pt>
                <c:pt idx="961">
                  <c:v>0.10505000000000002</c:v>
                </c:pt>
                <c:pt idx="962">
                  <c:v>0.10505000000000002</c:v>
                </c:pt>
                <c:pt idx="963">
                  <c:v>0.10505000000000002</c:v>
                </c:pt>
                <c:pt idx="964">
                  <c:v>0.10505000000000002</c:v>
                </c:pt>
                <c:pt idx="965">
                  <c:v>0.10505000000000002</c:v>
                </c:pt>
                <c:pt idx="966">
                  <c:v>0.10505000000000002</c:v>
                </c:pt>
                <c:pt idx="967">
                  <c:v>0.10505000000000002</c:v>
                </c:pt>
                <c:pt idx="968">
                  <c:v>0.10505000000000002</c:v>
                </c:pt>
                <c:pt idx="969">
                  <c:v>0.10505000000000002</c:v>
                </c:pt>
                <c:pt idx="970">
                  <c:v>0.10505000000000002</c:v>
                </c:pt>
                <c:pt idx="971">
                  <c:v>0.10505000000000002</c:v>
                </c:pt>
                <c:pt idx="972">
                  <c:v>0.10505000000000002</c:v>
                </c:pt>
                <c:pt idx="973">
                  <c:v>0.10505000000000002</c:v>
                </c:pt>
                <c:pt idx="974">
                  <c:v>0.10505000000000002</c:v>
                </c:pt>
                <c:pt idx="975">
                  <c:v>0.10505000000000002</c:v>
                </c:pt>
                <c:pt idx="976">
                  <c:v>0.10505000000000002</c:v>
                </c:pt>
                <c:pt idx="977">
                  <c:v>0.10505000000000002</c:v>
                </c:pt>
                <c:pt idx="978">
                  <c:v>0.10505000000000002</c:v>
                </c:pt>
                <c:pt idx="979">
                  <c:v>0.10505000000000002</c:v>
                </c:pt>
                <c:pt idx="980">
                  <c:v>0.10505000000000002</c:v>
                </c:pt>
                <c:pt idx="981">
                  <c:v>0.10505000000000002</c:v>
                </c:pt>
                <c:pt idx="982">
                  <c:v>0.10505000000000002</c:v>
                </c:pt>
                <c:pt idx="983">
                  <c:v>0.10505000000000002</c:v>
                </c:pt>
                <c:pt idx="984">
                  <c:v>0.10505000000000002</c:v>
                </c:pt>
                <c:pt idx="985">
                  <c:v>0.10505000000000002</c:v>
                </c:pt>
                <c:pt idx="986">
                  <c:v>0.10505000000000002</c:v>
                </c:pt>
                <c:pt idx="987">
                  <c:v>0.10505000000000002</c:v>
                </c:pt>
                <c:pt idx="988">
                  <c:v>0.10505000000000002</c:v>
                </c:pt>
                <c:pt idx="989">
                  <c:v>0.10505000000000002</c:v>
                </c:pt>
                <c:pt idx="990">
                  <c:v>0.10505000000000002</c:v>
                </c:pt>
                <c:pt idx="991">
                  <c:v>0.10505000000000002</c:v>
                </c:pt>
                <c:pt idx="992">
                  <c:v>0.10505000000000002</c:v>
                </c:pt>
                <c:pt idx="993">
                  <c:v>0.10505000000000002</c:v>
                </c:pt>
                <c:pt idx="994">
                  <c:v>0.10505000000000002</c:v>
                </c:pt>
                <c:pt idx="995">
                  <c:v>0.10505000000000002</c:v>
                </c:pt>
                <c:pt idx="996">
                  <c:v>0.10505000000000002</c:v>
                </c:pt>
                <c:pt idx="997">
                  <c:v>0.10505000000000002</c:v>
                </c:pt>
                <c:pt idx="998">
                  <c:v>0.10505000000000002</c:v>
                </c:pt>
                <c:pt idx="999">
                  <c:v>0.10505000000000002</c:v>
                </c:pt>
                <c:pt idx="1000">
                  <c:v>0.10505000000000002</c:v>
                </c:pt>
                <c:pt idx="1001">
                  <c:v>0.10505000000000002</c:v>
                </c:pt>
                <c:pt idx="1002">
                  <c:v>0.10505000000000002</c:v>
                </c:pt>
                <c:pt idx="1003">
                  <c:v>0.10505000000000002</c:v>
                </c:pt>
                <c:pt idx="1004">
                  <c:v>0.10505000000000002</c:v>
                </c:pt>
                <c:pt idx="1005">
                  <c:v>0.10505000000000002</c:v>
                </c:pt>
                <c:pt idx="1006">
                  <c:v>0.10505000000000002</c:v>
                </c:pt>
                <c:pt idx="1007">
                  <c:v>0.10505000000000002</c:v>
                </c:pt>
                <c:pt idx="1008">
                  <c:v>0.10505000000000002</c:v>
                </c:pt>
                <c:pt idx="1009">
                  <c:v>0.10505000000000002</c:v>
                </c:pt>
                <c:pt idx="1010">
                  <c:v>0.10505000000000002</c:v>
                </c:pt>
                <c:pt idx="1011">
                  <c:v>0.10505000000000002</c:v>
                </c:pt>
                <c:pt idx="1012">
                  <c:v>0.10505000000000002</c:v>
                </c:pt>
                <c:pt idx="1013">
                  <c:v>0.10505000000000002</c:v>
                </c:pt>
                <c:pt idx="1014">
                  <c:v>0.10505000000000002</c:v>
                </c:pt>
                <c:pt idx="1015">
                  <c:v>0.10505000000000002</c:v>
                </c:pt>
                <c:pt idx="1016">
                  <c:v>0.10505000000000002</c:v>
                </c:pt>
                <c:pt idx="1017">
                  <c:v>0.10505000000000002</c:v>
                </c:pt>
                <c:pt idx="1018">
                  <c:v>0.10505000000000002</c:v>
                </c:pt>
                <c:pt idx="1019">
                  <c:v>0.10505000000000002</c:v>
                </c:pt>
                <c:pt idx="1020">
                  <c:v>0.10505000000000002</c:v>
                </c:pt>
                <c:pt idx="1021">
                  <c:v>0.10505000000000002</c:v>
                </c:pt>
                <c:pt idx="1022">
                  <c:v>0.10505000000000002</c:v>
                </c:pt>
                <c:pt idx="1023">
                  <c:v>0.10505000000000002</c:v>
                </c:pt>
                <c:pt idx="1024">
                  <c:v>0.10505000000000002</c:v>
                </c:pt>
                <c:pt idx="1025">
                  <c:v>0.10505000000000002</c:v>
                </c:pt>
                <c:pt idx="1026">
                  <c:v>0.10505000000000002</c:v>
                </c:pt>
                <c:pt idx="1027">
                  <c:v>0.10505000000000002</c:v>
                </c:pt>
                <c:pt idx="1028">
                  <c:v>0.10505000000000002</c:v>
                </c:pt>
                <c:pt idx="1029">
                  <c:v>0.10505000000000002</c:v>
                </c:pt>
                <c:pt idx="1030">
                  <c:v>0.10505000000000002</c:v>
                </c:pt>
                <c:pt idx="1031">
                  <c:v>0.10505000000000002</c:v>
                </c:pt>
                <c:pt idx="1032">
                  <c:v>0.10505000000000002</c:v>
                </c:pt>
                <c:pt idx="1033">
                  <c:v>0.10505000000000002</c:v>
                </c:pt>
                <c:pt idx="1034">
                  <c:v>0.10505000000000002</c:v>
                </c:pt>
                <c:pt idx="1035">
                  <c:v>0.10505000000000002</c:v>
                </c:pt>
                <c:pt idx="1036">
                  <c:v>0.10505000000000002</c:v>
                </c:pt>
                <c:pt idx="1037">
                  <c:v>0.10505000000000002</c:v>
                </c:pt>
                <c:pt idx="1038">
                  <c:v>0.10505000000000002</c:v>
                </c:pt>
                <c:pt idx="1039">
                  <c:v>0.10505000000000002</c:v>
                </c:pt>
                <c:pt idx="1040">
                  <c:v>0.10505000000000002</c:v>
                </c:pt>
                <c:pt idx="1041">
                  <c:v>0.10505000000000002</c:v>
                </c:pt>
                <c:pt idx="1042">
                  <c:v>0.10505000000000002</c:v>
                </c:pt>
                <c:pt idx="1043">
                  <c:v>0.10505000000000002</c:v>
                </c:pt>
                <c:pt idx="1044">
                  <c:v>0.10505000000000002</c:v>
                </c:pt>
                <c:pt idx="1045">
                  <c:v>0.10505000000000002</c:v>
                </c:pt>
                <c:pt idx="1046">
                  <c:v>0.10505000000000002</c:v>
                </c:pt>
                <c:pt idx="1047">
                  <c:v>0.10505000000000002</c:v>
                </c:pt>
                <c:pt idx="1048">
                  <c:v>0.10505000000000002</c:v>
                </c:pt>
                <c:pt idx="1049">
                  <c:v>0.10505000000000002</c:v>
                </c:pt>
                <c:pt idx="1050">
                  <c:v>0.10505000000000002</c:v>
                </c:pt>
                <c:pt idx="1051">
                  <c:v>0.10505000000000002</c:v>
                </c:pt>
                <c:pt idx="1052">
                  <c:v>0.10505000000000002</c:v>
                </c:pt>
                <c:pt idx="1053">
                  <c:v>0.10505000000000002</c:v>
                </c:pt>
                <c:pt idx="1054">
                  <c:v>0.10505000000000002</c:v>
                </c:pt>
                <c:pt idx="1055">
                  <c:v>0.10505000000000002</c:v>
                </c:pt>
                <c:pt idx="1056">
                  <c:v>0.10505000000000002</c:v>
                </c:pt>
                <c:pt idx="1057">
                  <c:v>0.10505000000000002</c:v>
                </c:pt>
                <c:pt idx="1058">
                  <c:v>0.10505000000000002</c:v>
                </c:pt>
                <c:pt idx="1059">
                  <c:v>0.10505000000000002</c:v>
                </c:pt>
                <c:pt idx="1060">
                  <c:v>0.10505000000000002</c:v>
                </c:pt>
                <c:pt idx="1061">
                  <c:v>0.10505000000000002</c:v>
                </c:pt>
                <c:pt idx="1062">
                  <c:v>0.10505000000000002</c:v>
                </c:pt>
                <c:pt idx="1063">
                  <c:v>0.10505000000000002</c:v>
                </c:pt>
                <c:pt idx="1064">
                  <c:v>0.10505000000000002</c:v>
                </c:pt>
                <c:pt idx="1065">
                  <c:v>0.10505000000000002</c:v>
                </c:pt>
                <c:pt idx="1066">
                  <c:v>0.10505000000000002</c:v>
                </c:pt>
                <c:pt idx="1067">
                  <c:v>0.10505000000000002</c:v>
                </c:pt>
                <c:pt idx="1068">
                  <c:v>0.10505000000000002</c:v>
                </c:pt>
                <c:pt idx="1069">
                  <c:v>0.10505000000000002</c:v>
                </c:pt>
                <c:pt idx="1070">
                  <c:v>0.10505000000000002</c:v>
                </c:pt>
                <c:pt idx="1071">
                  <c:v>0.10505000000000002</c:v>
                </c:pt>
                <c:pt idx="1072">
                  <c:v>0.10505000000000002</c:v>
                </c:pt>
                <c:pt idx="1073">
                  <c:v>0.10505000000000002</c:v>
                </c:pt>
                <c:pt idx="1074">
                  <c:v>0.10505000000000002</c:v>
                </c:pt>
                <c:pt idx="1075">
                  <c:v>0.10505000000000002</c:v>
                </c:pt>
                <c:pt idx="1076">
                  <c:v>0.10505000000000002</c:v>
                </c:pt>
                <c:pt idx="1077">
                  <c:v>0.10505000000000002</c:v>
                </c:pt>
                <c:pt idx="1078">
                  <c:v>0.10505000000000002</c:v>
                </c:pt>
                <c:pt idx="1079">
                  <c:v>0.10505000000000002</c:v>
                </c:pt>
                <c:pt idx="1080">
                  <c:v>0.10505000000000002</c:v>
                </c:pt>
                <c:pt idx="1081">
                  <c:v>0.10505000000000002</c:v>
                </c:pt>
                <c:pt idx="1082">
                  <c:v>0.10505000000000002</c:v>
                </c:pt>
                <c:pt idx="1083">
                  <c:v>0.10505000000000002</c:v>
                </c:pt>
                <c:pt idx="1084">
                  <c:v>0.10505000000000002</c:v>
                </c:pt>
                <c:pt idx="1085">
                  <c:v>0.10505000000000002</c:v>
                </c:pt>
                <c:pt idx="1086">
                  <c:v>0.10505000000000002</c:v>
                </c:pt>
                <c:pt idx="1087">
                  <c:v>0.10505000000000002</c:v>
                </c:pt>
                <c:pt idx="1088">
                  <c:v>0.10505000000000002</c:v>
                </c:pt>
                <c:pt idx="1089">
                  <c:v>0.10505000000000002</c:v>
                </c:pt>
                <c:pt idx="1090">
                  <c:v>0.10505000000000002</c:v>
                </c:pt>
                <c:pt idx="1091">
                  <c:v>0.10505000000000002</c:v>
                </c:pt>
                <c:pt idx="1092">
                  <c:v>0.10505000000000002</c:v>
                </c:pt>
                <c:pt idx="1093">
                  <c:v>0.10505000000000002</c:v>
                </c:pt>
                <c:pt idx="1094">
                  <c:v>0.10505000000000002</c:v>
                </c:pt>
                <c:pt idx="1095">
                  <c:v>0.10505000000000002</c:v>
                </c:pt>
                <c:pt idx="1096">
                  <c:v>0.10505000000000002</c:v>
                </c:pt>
                <c:pt idx="1097">
                  <c:v>0.10505000000000002</c:v>
                </c:pt>
                <c:pt idx="1098">
                  <c:v>0.10505000000000002</c:v>
                </c:pt>
                <c:pt idx="1099">
                  <c:v>0.10505000000000002</c:v>
                </c:pt>
                <c:pt idx="1100">
                  <c:v>0.10505000000000002</c:v>
                </c:pt>
                <c:pt idx="1101">
                  <c:v>0.10505000000000002</c:v>
                </c:pt>
                <c:pt idx="1102">
                  <c:v>0.10505000000000002</c:v>
                </c:pt>
                <c:pt idx="1103">
                  <c:v>0.10505000000000002</c:v>
                </c:pt>
                <c:pt idx="1104">
                  <c:v>0.10505000000000002</c:v>
                </c:pt>
                <c:pt idx="1105">
                  <c:v>0.10505000000000002</c:v>
                </c:pt>
                <c:pt idx="1106">
                  <c:v>0.10505000000000002</c:v>
                </c:pt>
                <c:pt idx="1107">
                  <c:v>0.10505000000000002</c:v>
                </c:pt>
                <c:pt idx="1108">
                  <c:v>0.10505000000000002</c:v>
                </c:pt>
                <c:pt idx="1109">
                  <c:v>0.10505000000000002</c:v>
                </c:pt>
                <c:pt idx="1110">
                  <c:v>0.10505000000000002</c:v>
                </c:pt>
                <c:pt idx="1111">
                  <c:v>0.10505000000000002</c:v>
                </c:pt>
                <c:pt idx="1112">
                  <c:v>0.10505000000000002</c:v>
                </c:pt>
                <c:pt idx="1113">
                  <c:v>0.10505000000000002</c:v>
                </c:pt>
                <c:pt idx="1114">
                  <c:v>0.10505000000000002</c:v>
                </c:pt>
                <c:pt idx="1115">
                  <c:v>0.10505000000000002</c:v>
                </c:pt>
                <c:pt idx="1116">
                  <c:v>0.10505000000000002</c:v>
                </c:pt>
                <c:pt idx="1117">
                  <c:v>0.10505000000000002</c:v>
                </c:pt>
                <c:pt idx="1118">
                  <c:v>0.10505000000000002</c:v>
                </c:pt>
                <c:pt idx="1119">
                  <c:v>0.10505000000000002</c:v>
                </c:pt>
                <c:pt idx="1120">
                  <c:v>0.10505000000000002</c:v>
                </c:pt>
                <c:pt idx="1121">
                  <c:v>0.10505000000000002</c:v>
                </c:pt>
                <c:pt idx="1122">
                  <c:v>0.10505000000000002</c:v>
                </c:pt>
                <c:pt idx="1123">
                  <c:v>0.10505000000000002</c:v>
                </c:pt>
                <c:pt idx="1124">
                  <c:v>0.10505000000000002</c:v>
                </c:pt>
                <c:pt idx="1125">
                  <c:v>0.10505000000000002</c:v>
                </c:pt>
                <c:pt idx="1126">
                  <c:v>0.10505000000000002</c:v>
                </c:pt>
                <c:pt idx="1127">
                  <c:v>0.10505000000000002</c:v>
                </c:pt>
                <c:pt idx="1128">
                  <c:v>0.10505000000000002</c:v>
                </c:pt>
                <c:pt idx="1129">
                  <c:v>0.10505000000000002</c:v>
                </c:pt>
                <c:pt idx="1130">
                  <c:v>0.10505000000000002</c:v>
                </c:pt>
                <c:pt idx="1131">
                  <c:v>0.10505000000000002</c:v>
                </c:pt>
                <c:pt idx="1132">
                  <c:v>0.10505000000000002</c:v>
                </c:pt>
                <c:pt idx="1133">
                  <c:v>0.10505000000000002</c:v>
                </c:pt>
                <c:pt idx="1134">
                  <c:v>0.10505000000000002</c:v>
                </c:pt>
                <c:pt idx="1135">
                  <c:v>0.10505000000000002</c:v>
                </c:pt>
                <c:pt idx="1136">
                  <c:v>0.10505000000000002</c:v>
                </c:pt>
                <c:pt idx="1137">
                  <c:v>0.10505000000000002</c:v>
                </c:pt>
                <c:pt idx="1138">
                  <c:v>0.10505000000000002</c:v>
                </c:pt>
                <c:pt idx="1139">
                  <c:v>0.10505000000000002</c:v>
                </c:pt>
                <c:pt idx="1140">
                  <c:v>0.10505000000000002</c:v>
                </c:pt>
                <c:pt idx="1141">
                  <c:v>0.10505000000000002</c:v>
                </c:pt>
                <c:pt idx="1142">
                  <c:v>0.10505000000000002</c:v>
                </c:pt>
                <c:pt idx="1143">
                  <c:v>0.10505000000000002</c:v>
                </c:pt>
                <c:pt idx="1144">
                  <c:v>0.10505000000000002</c:v>
                </c:pt>
                <c:pt idx="1145">
                  <c:v>0.10505000000000002</c:v>
                </c:pt>
                <c:pt idx="1146">
                  <c:v>0.10505000000000002</c:v>
                </c:pt>
                <c:pt idx="1147">
                  <c:v>0.10505000000000002</c:v>
                </c:pt>
                <c:pt idx="1148">
                  <c:v>0.10505000000000002</c:v>
                </c:pt>
                <c:pt idx="1149">
                  <c:v>0.10505000000000002</c:v>
                </c:pt>
                <c:pt idx="1150">
                  <c:v>0.10505000000000002</c:v>
                </c:pt>
                <c:pt idx="1151">
                  <c:v>0.10505000000000002</c:v>
                </c:pt>
                <c:pt idx="1152">
                  <c:v>0.10505000000000002</c:v>
                </c:pt>
                <c:pt idx="1153">
                  <c:v>0.10505000000000002</c:v>
                </c:pt>
                <c:pt idx="1154">
                  <c:v>0.10505000000000002</c:v>
                </c:pt>
                <c:pt idx="1155">
                  <c:v>0.10505000000000002</c:v>
                </c:pt>
                <c:pt idx="1156">
                  <c:v>0.10505000000000002</c:v>
                </c:pt>
                <c:pt idx="1157">
                  <c:v>0.10505000000000002</c:v>
                </c:pt>
                <c:pt idx="1158">
                  <c:v>0.10505000000000002</c:v>
                </c:pt>
                <c:pt idx="1159">
                  <c:v>0.10505000000000002</c:v>
                </c:pt>
                <c:pt idx="1160">
                  <c:v>0.10505000000000002</c:v>
                </c:pt>
                <c:pt idx="1161">
                  <c:v>0.10505000000000002</c:v>
                </c:pt>
                <c:pt idx="1162">
                  <c:v>0.10505000000000002</c:v>
                </c:pt>
                <c:pt idx="1163">
                  <c:v>0.10505000000000002</c:v>
                </c:pt>
                <c:pt idx="1164">
                  <c:v>0.10505000000000002</c:v>
                </c:pt>
                <c:pt idx="1165">
                  <c:v>0.10505000000000002</c:v>
                </c:pt>
                <c:pt idx="1166">
                  <c:v>0.10505000000000002</c:v>
                </c:pt>
                <c:pt idx="1167">
                  <c:v>0.10505000000000002</c:v>
                </c:pt>
                <c:pt idx="1168">
                  <c:v>0.10505000000000002</c:v>
                </c:pt>
                <c:pt idx="1169">
                  <c:v>0.10505000000000002</c:v>
                </c:pt>
                <c:pt idx="1170">
                  <c:v>0.10505000000000002</c:v>
                </c:pt>
                <c:pt idx="1171">
                  <c:v>0.10505000000000002</c:v>
                </c:pt>
                <c:pt idx="1172">
                  <c:v>0.10505000000000002</c:v>
                </c:pt>
                <c:pt idx="1173">
                  <c:v>0.10505000000000002</c:v>
                </c:pt>
                <c:pt idx="1174">
                  <c:v>0.10505000000000002</c:v>
                </c:pt>
                <c:pt idx="1175">
                  <c:v>0.10505000000000002</c:v>
                </c:pt>
                <c:pt idx="1176">
                  <c:v>0.10505000000000002</c:v>
                </c:pt>
                <c:pt idx="1177">
                  <c:v>0.10505000000000002</c:v>
                </c:pt>
                <c:pt idx="1178">
                  <c:v>0.10505000000000002</c:v>
                </c:pt>
                <c:pt idx="1179">
                  <c:v>0.10505000000000002</c:v>
                </c:pt>
                <c:pt idx="1180">
                  <c:v>0.10505000000000002</c:v>
                </c:pt>
                <c:pt idx="1181">
                  <c:v>0.10505000000000002</c:v>
                </c:pt>
                <c:pt idx="1182">
                  <c:v>0.10505000000000002</c:v>
                </c:pt>
                <c:pt idx="1183">
                  <c:v>0.10505000000000002</c:v>
                </c:pt>
                <c:pt idx="1184">
                  <c:v>0.10505000000000002</c:v>
                </c:pt>
                <c:pt idx="1185">
                  <c:v>0.10505000000000002</c:v>
                </c:pt>
                <c:pt idx="1186">
                  <c:v>0.10505000000000002</c:v>
                </c:pt>
                <c:pt idx="1187">
                  <c:v>0.10505000000000002</c:v>
                </c:pt>
                <c:pt idx="1188">
                  <c:v>0.10505000000000002</c:v>
                </c:pt>
                <c:pt idx="1189">
                  <c:v>0.10505000000000002</c:v>
                </c:pt>
                <c:pt idx="1190">
                  <c:v>0.10505000000000002</c:v>
                </c:pt>
                <c:pt idx="1191">
                  <c:v>0.10505000000000002</c:v>
                </c:pt>
                <c:pt idx="1192">
                  <c:v>0.10505000000000002</c:v>
                </c:pt>
                <c:pt idx="1193">
                  <c:v>0.10505000000000002</c:v>
                </c:pt>
                <c:pt idx="1194">
                  <c:v>0.10505000000000002</c:v>
                </c:pt>
                <c:pt idx="1195">
                  <c:v>0.10505000000000002</c:v>
                </c:pt>
                <c:pt idx="1196">
                  <c:v>0.10505000000000002</c:v>
                </c:pt>
                <c:pt idx="1197">
                  <c:v>0.10505000000000002</c:v>
                </c:pt>
                <c:pt idx="1198">
                  <c:v>0.10505000000000002</c:v>
                </c:pt>
                <c:pt idx="1199">
                  <c:v>0.10505000000000002</c:v>
                </c:pt>
                <c:pt idx="1200">
                  <c:v>0.10505000000000002</c:v>
                </c:pt>
                <c:pt idx="1201">
                  <c:v>0.10505000000000002</c:v>
                </c:pt>
                <c:pt idx="1202">
                  <c:v>0.10505000000000002</c:v>
                </c:pt>
                <c:pt idx="1203">
                  <c:v>0.10505000000000002</c:v>
                </c:pt>
                <c:pt idx="1204">
                  <c:v>0.10505000000000002</c:v>
                </c:pt>
                <c:pt idx="1205">
                  <c:v>0.10505000000000002</c:v>
                </c:pt>
                <c:pt idx="1206">
                  <c:v>0.10505000000000002</c:v>
                </c:pt>
                <c:pt idx="1207">
                  <c:v>0.10505000000000002</c:v>
                </c:pt>
                <c:pt idx="1208">
                  <c:v>0.10505000000000002</c:v>
                </c:pt>
                <c:pt idx="1209">
                  <c:v>0.10505000000000002</c:v>
                </c:pt>
                <c:pt idx="1210">
                  <c:v>0.10505000000000002</c:v>
                </c:pt>
                <c:pt idx="1211">
                  <c:v>0.10505000000000002</c:v>
                </c:pt>
                <c:pt idx="1212">
                  <c:v>0.10505000000000002</c:v>
                </c:pt>
                <c:pt idx="1213">
                  <c:v>0.10505000000000002</c:v>
                </c:pt>
                <c:pt idx="1214">
                  <c:v>0.10505000000000002</c:v>
                </c:pt>
                <c:pt idx="1215">
                  <c:v>0.10505000000000002</c:v>
                </c:pt>
                <c:pt idx="1216">
                  <c:v>0.10505000000000002</c:v>
                </c:pt>
                <c:pt idx="1217">
                  <c:v>0.10505000000000002</c:v>
                </c:pt>
                <c:pt idx="1218">
                  <c:v>0.10505000000000002</c:v>
                </c:pt>
                <c:pt idx="1219">
                  <c:v>0.10505000000000002</c:v>
                </c:pt>
                <c:pt idx="1220">
                  <c:v>0.10505000000000002</c:v>
                </c:pt>
                <c:pt idx="1221">
                  <c:v>0.10505000000000002</c:v>
                </c:pt>
                <c:pt idx="1222">
                  <c:v>0.10505000000000002</c:v>
                </c:pt>
                <c:pt idx="1223">
                  <c:v>0.10505000000000002</c:v>
                </c:pt>
                <c:pt idx="1224">
                  <c:v>0.10505000000000002</c:v>
                </c:pt>
                <c:pt idx="1225">
                  <c:v>0.10505000000000002</c:v>
                </c:pt>
                <c:pt idx="1226">
                  <c:v>0.10505000000000002</c:v>
                </c:pt>
                <c:pt idx="1227">
                  <c:v>0.10505000000000002</c:v>
                </c:pt>
                <c:pt idx="1228">
                  <c:v>0.10505000000000002</c:v>
                </c:pt>
                <c:pt idx="1229">
                  <c:v>0.10505000000000002</c:v>
                </c:pt>
                <c:pt idx="1230">
                  <c:v>0.10505000000000002</c:v>
                </c:pt>
                <c:pt idx="1231">
                  <c:v>0.10505000000000002</c:v>
                </c:pt>
                <c:pt idx="1232">
                  <c:v>0.10505000000000002</c:v>
                </c:pt>
                <c:pt idx="1233">
                  <c:v>0.10505000000000002</c:v>
                </c:pt>
                <c:pt idx="1234">
                  <c:v>0.10505000000000002</c:v>
                </c:pt>
                <c:pt idx="1235">
                  <c:v>0.10505000000000002</c:v>
                </c:pt>
                <c:pt idx="1236">
                  <c:v>0.10505000000000002</c:v>
                </c:pt>
                <c:pt idx="1237">
                  <c:v>0.10505000000000002</c:v>
                </c:pt>
                <c:pt idx="1238">
                  <c:v>0.10505000000000002</c:v>
                </c:pt>
                <c:pt idx="1239">
                  <c:v>0.10505000000000002</c:v>
                </c:pt>
                <c:pt idx="1240">
                  <c:v>0.10505000000000002</c:v>
                </c:pt>
                <c:pt idx="1241">
                  <c:v>0.10505000000000002</c:v>
                </c:pt>
                <c:pt idx="1242">
                  <c:v>0.10505000000000002</c:v>
                </c:pt>
                <c:pt idx="1243">
                  <c:v>0.10505000000000002</c:v>
                </c:pt>
                <c:pt idx="1244">
                  <c:v>0.10505000000000002</c:v>
                </c:pt>
                <c:pt idx="1245">
                  <c:v>0.10505000000000002</c:v>
                </c:pt>
                <c:pt idx="1246">
                  <c:v>0.10505000000000002</c:v>
                </c:pt>
                <c:pt idx="1247">
                  <c:v>0.10505000000000002</c:v>
                </c:pt>
                <c:pt idx="1248">
                  <c:v>0.10505000000000002</c:v>
                </c:pt>
                <c:pt idx="1249">
                  <c:v>0.10505000000000002</c:v>
                </c:pt>
                <c:pt idx="1250">
                  <c:v>0.10505000000000002</c:v>
                </c:pt>
                <c:pt idx="1251">
                  <c:v>0.10505000000000002</c:v>
                </c:pt>
                <c:pt idx="1252">
                  <c:v>0.10505000000000002</c:v>
                </c:pt>
                <c:pt idx="1253">
                  <c:v>0.10505000000000002</c:v>
                </c:pt>
                <c:pt idx="1254">
                  <c:v>0.10505000000000002</c:v>
                </c:pt>
                <c:pt idx="1255">
                  <c:v>0.10505000000000002</c:v>
                </c:pt>
                <c:pt idx="1256">
                  <c:v>0.10505000000000002</c:v>
                </c:pt>
                <c:pt idx="1257">
                  <c:v>0.10505000000000002</c:v>
                </c:pt>
                <c:pt idx="1258">
                  <c:v>0.10505000000000002</c:v>
                </c:pt>
                <c:pt idx="1259">
                  <c:v>0.10505000000000002</c:v>
                </c:pt>
                <c:pt idx="1260">
                  <c:v>0.10505000000000002</c:v>
                </c:pt>
                <c:pt idx="1261">
                  <c:v>0.10505000000000002</c:v>
                </c:pt>
                <c:pt idx="1262">
                  <c:v>0.10505000000000002</c:v>
                </c:pt>
                <c:pt idx="1263">
                  <c:v>0.10505000000000002</c:v>
                </c:pt>
                <c:pt idx="1264">
                  <c:v>0.10505000000000002</c:v>
                </c:pt>
                <c:pt idx="1265">
                  <c:v>0.10505000000000002</c:v>
                </c:pt>
                <c:pt idx="1266">
                  <c:v>0.10505000000000002</c:v>
                </c:pt>
                <c:pt idx="1267">
                  <c:v>0.10505000000000002</c:v>
                </c:pt>
                <c:pt idx="1268">
                  <c:v>0.10505000000000002</c:v>
                </c:pt>
                <c:pt idx="1269">
                  <c:v>0.10505000000000002</c:v>
                </c:pt>
                <c:pt idx="1270">
                  <c:v>0.10505000000000002</c:v>
                </c:pt>
                <c:pt idx="1271">
                  <c:v>0.10505000000000002</c:v>
                </c:pt>
                <c:pt idx="1272">
                  <c:v>0.10505000000000002</c:v>
                </c:pt>
                <c:pt idx="1273">
                  <c:v>0.10505000000000002</c:v>
                </c:pt>
                <c:pt idx="1274">
                  <c:v>0.10505000000000002</c:v>
                </c:pt>
                <c:pt idx="1275">
                  <c:v>0.10505000000000002</c:v>
                </c:pt>
                <c:pt idx="1276">
                  <c:v>0.10505000000000002</c:v>
                </c:pt>
                <c:pt idx="1277">
                  <c:v>0.10505000000000002</c:v>
                </c:pt>
                <c:pt idx="1278">
                  <c:v>0.10505000000000002</c:v>
                </c:pt>
                <c:pt idx="1279">
                  <c:v>0.10505000000000002</c:v>
                </c:pt>
                <c:pt idx="1280">
                  <c:v>0.10505000000000002</c:v>
                </c:pt>
                <c:pt idx="1281">
                  <c:v>0.10505000000000002</c:v>
                </c:pt>
                <c:pt idx="1282">
                  <c:v>0.10505000000000002</c:v>
                </c:pt>
                <c:pt idx="1283">
                  <c:v>0.10505000000000002</c:v>
                </c:pt>
                <c:pt idx="1284">
                  <c:v>0.10505000000000002</c:v>
                </c:pt>
                <c:pt idx="1285">
                  <c:v>0.10505000000000002</c:v>
                </c:pt>
                <c:pt idx="1286">
                  <c:v>0.10505000000000002</c:v>
                </c:pt>
                <c:pt idx="1287">
                  <c:v>0.10505000000000002</c:v>
                </c:pt>
                <c:pt idx="1288">
                  <c:v>0.10505000000000002</c:v>
                </c:pt>
                <c:pt idx="1289">
                  <c:v>0.10505000000000002</c:v>
                </c:pt>
                <c:pt idx="1290">
                  <c:v>0.10505000000000002</c:v>
                </c:pt>
                <c:pt idx="1291">
                  <c:v>0.10505000000000002</c:v>
                </c:pt>
                <c:pt idx="1292">
                  <c:v>0.10505000000000002</c:v>
                </c:pt>
                <c:pt idx="1293">
                  <c:v>0.10505000000000002</c:v>
                </c:pt>
                <c:pt idx="1294">
                  <c:v>0.10505000000000002</c:v>
                </c:pt>
                <c:pt idx="1295">
                  <c:v>0.10505000000000002</c:v>
                </c:pt>
                <c:pt idx="1296">
                  <c:v>0.10505000000000002</c:v>
                </c:pt>
                <c:pt idx="1297">
                  <c:v>0.10505000000000002</c:v>
                </c:pt>
                <c:pt idx="1298">
                  <c:v>0.10505000000000002</c:v>
                </c:pt>
                <c:pt idx="1299">
                  <c:v>0.10505000000000002</c:v>
                </c:pt>
                <c:pt idx="1300">
                  <c:v>0.10505000000000002</c:v>
                </c:pt>
                <c:pt idx="1301">
                  <c:v>0.10505000000000002</c:v>
                </c:pt>
                <c:pt idx="1302">
                  <c:v>0.10505000000000002</c:v>
                </c:pt>
                <c:pt idx="1303">
                  <c:v>0.10505000000000002</c:v>
                </c:pt>
                <c:pt idx="1304">
                  <c:v>0.10505000000000002</c:v>
                </c:pt>
                <c:pt idx="1305">
                  <c:v>0.10505000000000002</c:v>
                </c:pt>
                <c:pt idx="1306">
                  <c:v>0.10505000000000002</c:v>
                </c:pt>
                <c:pt idx="1307">
                  <c:v>0.10505000000000002</c:v>
                </c:pt>
                <c:pt idx="1308">
                  <c:v>0.10505000000000002</c:v>
                </c:pt>
                <c:pt idx="1309">
                  <c:v>0.10505000000000002</c:v>
                </c:pt>
                <c:pt idx="1310">
                  <c:v>0.10505000000000002</c:v>
                </c:pt>
                <c:pt idx="1311">
                  <c:v>0.10505000000000002</c:v>
                </c:pt>
                <c:pt idx="1312">
                  <c:v>0.10505000000000002</c:v>
                </c:pt>
                <c:pt idx="1313">
                  <c:v>0.10505000000000002</c:v>
                </c:pt>
                <c:pt idx="1314">
                  <c:v>0.10505000000000002</c:v>
                </c:pt>
                <c:pt idx="1315">
                  <c:v>0.10505000000000002</c:v>
                </c:pt>
                <c:pt idx="1316">
                  <c:v>0.10505000000000002</c:v>
                </c:pt>
                <c:pt idx="1317">
                  <c:v>0.10505000000000002</c:v>
                </c:pt>
                <c:pt idx="1318">
                  <c:v>0.10505000000000002</c:v>
                </c:pt>
                <c:pt idx="1319">
                  <c:v>0.10505000000000002</c:v>
                </c:pt>
                <c:pt idx="1320">
                  <c:v>0.10505000000000002</c:v>
                </c:pt>
                <c:pt idx="1321">
                  <c:v>0.10505000000000002</c:v>
                </c:pt>
                <c:pt idx="1322">
                  <c:v>0.10505000000000002</c:v>
                </c:pt>
                <c:pt idx="1323">
                  <c:v>0.10505000000000002</c:v>
                </c:pt>
                <c:pt idx="1324">
                  <c:v>0.10505000000000002</c:v>
                </c:pt>
                <c:pt idx="1325">
                  <c:v>0.10505000000000002</c:v>
                </c:pt>
                <c:pt idx="1326">
                  <c:v>0.10505000000000002</c:v>
                </c:pt>
                <c:pt idx="1327">
                  <c:v>0.10505000000000002</c:v>
                </c:pt>
                <c:pt idx="1328">
                  <c:v>0.10505000000000002</c:v>
                </c:pt>
                <c:pt idx="1329">
                  <c:v>0.10505000000000002</c:v>
                </c:pt>
                <c:pt idx="1330">
                  <c:v>0.10505000000000002</c:v>
                </c:pt>
                <c:pt idx="1331">
                  <c:v>0.10505000000000002</c:v>
                </c:pt>
                <c:pt idx="1332">
                  <c:v>0.10505000000000002</c:v>
                </c:pt>
                <c:pt idx="1333">
                  <c:v>0.10505000000000002</c:v>
                </c:pt>
                <c:pt idx="1334">
                  <c:v>0.10505000000000002</c:v>
                </c:pt>
                <c:pt idx="1335">
                  <c:v>0.10505000000000002</c:v>
                </c:pt>
                <c:pt idx="1336">
                  <c:v>0.10505000000000002</c:v>
                </c:pt>
                <c:pt idx="1337">
                  <c:v>0.10505000000000002</c:v>
                </c:pt>
                <c:pt idx="1338">
                  <c:v>0.10505000000000002</c:v>
                </c:pt>
                <c:pt idx="1339">
                  <c:v>0.10505000000000002</c:v>
                </c:pt>
                <c:pt idx="1340">
                  <c:v>0.10505000000000002</c:v>
                </c:pt>
                <c:pt idx="1341">
                  <c:v>0.10505000000000002</c:v>
                </c:pt>
                <c:pt idx="1342">
                  <c:v>0.10505000000000002</c:v>
                </c:pt>
                <c:pt idx="1343">
                  <c:v>0.10505000000000002</c:v>
                </c:pt>
                <c:pt idx="1344">
                  <c:v>0.10505000000000002</c:v>
                </c:pt>
                <c:pt idx="1345">
                  <c:v>0.10505000000000002</c:v>
                </c:pt>
                <c:pt idx="1346">
                  <c:v>0.10505000000000002</c:v>
                </c:pt>
                <c:pt idx="1347">
                  <c:v>0.10505000000000002</c:v>
                </c:pt>
                <c:pt idx="1348">
                  <c:v>0.10505000000000002</c:v>
                </c:pt>
                <c:pt idx="1349">
                  <c:v>0.10505000000000002</c:v>
                </c:pt>
                <c:pt idx="1350">
                  <c:v>0.10505000000000002</c:v>
                </c:pt>
                <c:pt idx="1351">
                  <c:v>0.10505000000000002</c:v>
                </c:pt>
                <c:pt idx="1352">
                  <c:v>0.10505000000000002</c:v>
                </c:pt>
                <c:pt idx="1353">
                  <c:v>0.10505000000000002</c:v>
                </c:pt>
                <c:pt idx="1354">
                  <c:v>0.10505000000000002</c:v>
                </c:pt>
                <c:pt idx="1355">
                  <c:v>0.10505000000000002</c:v>
                </c:pt>
                <c:pt idx="1356">
                  <c:v>0.10505000000000002</c:v>
                </c:pt>
                <c:pt idx="1357">
                  <c:v>0.10505000000000002</c:v>
                </c:pt>
                <c:pt idx="1358">
                  <c:v>0.10505000000000002</c:v>
                </c:pt>
                <c:pt idx="1359">
                  <c:v>0.10505000000000002</c:v>
                </c:pt>
                <c:pt idx="1360">
                  <c:v>0.10505000000000002</c:v>
                </c:pt>
                <c:pt idx="1361">
                  <c:v>0.10505000000000002</c:v>
                </c:pt>
                <c:pt idx="1362">
                  <c:v>0.10505000000000002</c:v>
                </c:pt>
                <c:pt idx="1363">
                  <c:v>0.10505000000000002</c:v>
                </c:pt>
                <c:pt idx="1364">
                  <c:v>0.10505000000000002</c:v>
                </c:pt>
                <c:pt idx="1365">
                  <c:v>0.10505000000000002</c:v>
                </c:pt>
                <c:pt idx="1366">
                  <c:v>0.10505000000000002</c:v>
                </c:pt>
                <c:pt idx="1367">
                  <c:v>0.10505000000000002</c:v>
                </c:pt>
                <c:pt idx="1368">
                  <c:v>0.10505000000000002</c:v>
                </c:pt>
                <c:pt idx="1369">
                  <c:v>0.10505000000000002</c:v>
                </c:pt>
                <c:pt idx="1370">
                  <c:v>0.10505000000000002</c:v>
                </c:pt>
                <c:pt idx="1371">
                  <c:v>0.10505000000000002</c:v>
                </c:pt>
                <c:pt idx="1372">
                  <c:v>0.10505000000000002</c:v>
                </c:pt>
                <c:pt idx="1373">
                  <c:v>0.10505000000000002</c:v>
                </c:pt>
                <c:pt idx="1374">
                  <c:v>0.10505000000000002</c:v>
                </c:pt>
                <c:pt idx="1375">
                  <c:v>0.10505000000000002</c:v>
                </c:pt>
                <c:pt idx="1376">
                  <c:v>0.10505000000000002</c:v>
                </c:pt>
                <c:pt idx="1377">
                  <c:v>0.10505000000000002</c:v>
                </c:pt>
                <c:pt idx="1378">
                  <c:v>0.10505000000000002</c:v>
                </c:pt>
                <c:pt idx="1379">
                  <c:v>0.10505000000000002</c:v>
                </c:pt>
                <c:pt idx="1380">
                  <c:v>0.10505000000000002</c:v>
                </c:pt>
                <c:pt idx="1381">
                  <c:v>0.10505000000000002</c:v>
                </c:pt>
                <c:pt idx="1382">
                  <c:v>0.10505000000000002</c:v>
                </c:pt>
                <c:pt idx="1383">
                  <c:v>0.10505000000000002</c:v>
                </c:pt>
                <c:pt idx="1384">
                  <c:v>0.10505000000000002</c:v>
                </c:pt>
                <c:pt idx="1385">
                  <c:v>0.10505000000000002</c:v>
                </c:pt>
                <c:pt idx="1386">
                  <c:v>0.10505000000000002</c:v>
                </c:pt>
                <c:pt idx="1387">
                  <c:v>0.10505000000000002</c:v>
                </c:pt>
                <c:pt idx="1388">
                  <c:v>0.10505000000000002</c:v>
                </c:pt>
                <c:pt idx="1389">
                  <c:v>0.10505000000000002</c:v>
                </c:pt>
                <c:pt idx="1390">
                  <c:v>0.10505000000000002</c:v>
                </c:pt>
                <c:pt idx="1391">
                  <c:v>0.10505000000000002</c:v>
                </c:pt>
                <c:pt idx="1392">
                  <c:v>0.10505000000000002</c:v>
                </c:pt>
                <c:pt idx="1393">
                  <c:v>0.10505000000000002</c:v>
                </c:pt>
                <c:pt idx="1394">
                  <c:v>0.10505000000000002</c:v>
                </c:pt>
                <c:pt idx="1395">
                  <c:v>0.10505000000000002</c:v>
                </c:pt>
                <c:pt idx="1396">
                  <c:v>0.10505000000000002</c:v>
                </c:pt>
                <c:pt idx="1397">
                  <c:v>0.10505000000000002</c:v>
                </c:pt>
                <c:pt idx="1398">
                  <c:v>0.10505000000000002</c:v>
                </c:pt>
                <c:pt idx="1399">
                  <c:v>0.10505000000000002</c:v>
                </c:pt>
                <c:pt idx="1400">
                  <c:v>0.10505000000000002</c:v>
                </c:pt>
                <c:pt idx="1401">
                  <c:v>0.10505000000000002</c:v>
                </c:pt>
                <c:pt idx="1402">
                  <c:v>0.10505000000000002</c:v>
                </c:pt>
                <c:pt idx="1403">
                  <c:v>0.10505000000000002</c:v>
                </c:pt>
                <c:pt idx="1404">
                  <c:v>0.10505000000000002</c:v>
                </c:pt>
                <c:pt idx="1405">
                  <c:v>0.10505000000000002</c:v>
                </c:pt>
                <c:pt idx="1406">
                  <c:v>0.10505000000000002</c:v>
                </c:pt>
                <c:pt idx="1407">
                  <c:v>0.10505000000000002</c:v>
                </c:pt>
                <c:pt idx="1408">
                  <c:v>0.10505000000000002</c:v>
                </c:pt>
                <c:pt idx="1409">
                  <c:v>0.10505000000000002</c:v>
                </c:pt>
                <c:pt idx="1410">
                  <c:v>0.10505000000000002</c:v>
                </c:pt>
                <c:pt idx="1411">
                  <c:v>0.10505000000000002</c:v>
                </c:pt>
                <c:pt idx="1412">
                  <c:v>0.10505000000000002</c:v>
                </c:pt>
                <c:pt idx="1413">
                  <c:v>0.10505000000000002</c:v>
                </c:pt>
                <c:pt idx="1414">
                  <c:v>0.10505000000000002</c:v>
                </c:pt>
                <c:pt idx="1415">
                  <c:v>0.10505000000000002</c:v>
                </c:pt>
                <c:pt idx="1416">
                  <c:v>0.10505000000000002</c:v>
                </c:pt>
                <c:pt idx="1417">
                  <c:v>0.10505000000000002</c:v>
                </c:pt>
                <c:pt idx="1418">
                  <c:v>0.10505000000000002</c:v>
                </c:pt>
                <c:pt idx="1419">
                  <c:v>0.10505000000000002</c:v>
                </c:pt>
                <c:pt idx="1420">
                  <c:v>0.10505000000000002</c:v>
                </c:pt>
                <c:pt idx="1421">
                  <c:v>0.10505000000000002</c:v>
                </c:pt>
                <c:pt idx="1422">
                  <c:v>0.10505000000000002</c:v>
                </c:pt>
                <c:pt idx="1423">
                  <c:v>0.10505000000000002</c:v>
                </c:pt>
                <c:pt idx="1424">
                  <c:v>0.10505000000000002</c:v>
                </c:pt>
                <c:pt idx="1425">
                  <c:v>0.10505000000000002</c:v>
                </c:pt>
                <c:pt idx="1426">
                  <c:v>0.10505000000000002</c:v>
                </c:pt>
                <c:pt idx="1427">
                  <c:v>0.10505000000000002</c:v>
                </c:pt>
                <c:pt idx="1428">
                  <c:v>0.10505000000000002</c:v>
                </c:pt>
                <c:pt idx="1429">
                  <c:v>0.10505000000000002</c:v>
                </c:pt>
                <c:pt idx="1430">
                  <c:v>0.10505000000000002</c:v>
                </c:pt>
                <c:pt idx="1431">
                  <c:v>0.10505000000000002</c:v>
                </c:pt>
                <c:pt idx="1432">
                  <c:v>0.10505000000000002</c:v>
                </c:pt>
                <c:pt idx="1433">
                  <c:v>0.10505000000000002</c:v>
                </c:pt>
                <c:pt idx="1434">
                  <c:v>0.10505000000000002</c:v>
                </c:pt>
                <c:pt idx="1435">
                  <c:v>0.10505000000000002</c:v>
                </c:pt>
                <c:pt idx="1436">
                  <c:v>0.10505000000000002</c:v>
                </c:pt>
                <c:pt idx="1437">
                  <c:v>0.10505000000000002</c:v>
                </c:pt>
                <c:pt idx="1438">
                  <c:v>0.10505000000000002</c:v>
                </c:pt>
                <c:pt idx="1439">
                  <c:v>0.10505000000000002</c:v>
                </c:pt>
                <c:pt idx="1440">
                  <c:v>0.10505000000000002</c:v>
                </c:pt>
                <c:pt idx="1441">
                  <c:v>0.10505000000000002</c:v>
                </c:pt>
                <c:pt idx="1442">
                  <c:v>0.10505000000000002</c:v>
                </c:pt>
                <c:pt idx="1443">
                  <c:v>0.10505000000000002</c:v>
                </c:pt>
                <c:pt idx="1444">
                  <c:v>0.10505000000000002</c:v>
                </c:pt>
                <c:pt idx="1445">
                  <c:v>0.10505000000000002</c:v>
                </c:pt>
                <c:pt idx="1446">
                  <c:v>0.10505000000000002</c:v>
                </c:pt>
                <c:pt idx="1447">
                  <c:v>0.10505000000000002</c:v>
                </c:pt>
                <c:pt idx="1448">
                  <c:v>0.10505000000000002</c:v>
                </c:pt>
                <c:pt idx="1449">
                  <c:v>0.10505000000000002</c:v>
                </c:pt>
                <c:pt idx="1450">
                  <c:v>0.10505000000000002</c:v>
                </c:pt>
                <c:pt idx="1451">
                  <c:v>0.10505000000000002</c:v>
                </c:pt>
                <c:pt idx="1452">
                  <c:v>0.10505000000000002</c:v>
                </c:pt>
                <c:pt idx="1453">
                  <c:v>0.10505000000000002</c:v>
                </c:pt>
                <c:pt idx="1454">
                  <c:v>0.10505000000000002</c:v>
                </c:pt>
                <c:pt idx="1455">
                  <c:v>0.10505000000000002</c:v>
                </c:pt>
                <c:pt idx="1456">
                  <c:v>0.10505000000000002</c:v>
                </c:pt>
                <c:pt idx="1457">
                  <c:v>0.10505000000000002</c:v>
                </c:pt>
                <c:pt idx="1458">
                  <c:v>0.10505000000000002</c:v>
                </c:pt>
                <c:pt idx="1459">
                  <c:v>0.10505000000000002</c:v>
                </c:pt>
                <c:pt idx="1460">
                  <c:v>0.10505000000000002</c:v>
                </c:pt>
                <c:pt idx="1461">
                  <c:v>0.10505000000000002</c:v>
                </c:pt>
                <c:pt idx="1462">
                  <c:v>0.10505000000000002</c:v>
                </c:pt>
                <c:pt idx="1463">
                  <c:v>0.10505000000000002</c:v>
                </c:pt>
                <c:pt idx="1464">
                  <c:v>0.10505000000000002</c:v>
                </c:pt>
                <c:pt idx="1465">
                  <c:v>0.10505000000000002</c:v>
                </c:pt>
                <c:pt idx="1466">
                  <c:v>0.10505000000000002</c:v>
                </c:pt>
                <c:pt idx="1467">
                  <c:v>0.10505000000000002</c:v>
                </c:pt>
                <c:pt idx="1468">
                  <c:v>0.10505000000000002</c:v>
                </c:pt>
                <c:pt idx="1469">
                  <c:v>0.10505000000000002</c:v>
                </c:pt>
                <c:pt idx="1470">
                  <c:v>0.10505000000000002</c:v>
                </c:pt>
                <c:pt idx="1471">
                  <c:v>0.10505000000000002</c:v>
                </c:pt>
                <c:pt idx="1472">
                  <c:v>0.10505000000000002</c:v>
                </c:pt>
                <c:pt idx="1473">
                  <c:v>0.10505000000000002</c:v>
                </c:pt>
                <c:pt idx="1474">
                  <c:v>0.10505000000000002</c:v>
                </c:pt>
                <c:pt idx="1475">
                  <c:v>0.10505000000000002</c:v>
                </c:pt>
                <c:pt idx="1476">
                  <c:v>0.10505000000000002</c:v>
                </c:pt>
                <c:pt idx="1477">
                  <c:v>0.10505000000000002</c:v>
                </c:pt>
                <c:pt idx="1478">
                  <c:v>0.10505000000000002</c:v>
                </c:pt>
                <c:pt idx="1479">
                  <c:v>0.10505000000000002</c:v>
                </c:pt>
                <c:pt idx="1480">
                  <c:v>0.10505000000000002</c:v>
                </c:pt>
                <c:pt idx="1481">
                  <c:v>0.10505000000000002</c:v>
                </c:pt>
                <c:pt idx="1482">
                  <c:v>0.10505000000000002</c:v>
                </c:pt>
                <c:pt idx="1483">
                  <c:v>0.10505000000000002</c:v>
                </c:pt>
                <c:pt idx="1484">
                  <c:v>0.10505000000000002</c:v>
                </c:pt>
                <c:pt idx="1485">
                  <c:v>0.10505000000000002</c:v>
                </c:pt>
                <c:pt idx="1486">
                  <c:v>0.10505000000000002</c:v>
                </c:pt>
                <c:pt idx="1487">
                  <c:v>0.10505000000000002</c:v>
                </c:pt>
                <c:pt idx="1488">
                  <c:v>0.10505000000000002</c:v>
                </c:pt>
                <c:pt idx="1489">
                  <c:v>0.10505000000000002</c:v>
                </c:pt>
                <c:pt idx="1490">
                  <c:v>0.10505000000000002</c:v>
                </c:pt>
                <c:pt idx="1491">
                  <c:v>0.10505000000000002</c:v>
                </c:pt>
                <c:pt idx="1492">
                  <c:v>0.10505000000000002</c:v>
                </c:pt>
                <c:pt idx="1493">
                  <c:v>0.10505000000000002</c:v>
                </c:pt>
                <c:pt idx="1494">
                  <c:v>0.10505000000000002</c:v>
                </c:pt>
                <c:pt idx="1495">
                  <c:v>0.10505000000000002</c:v>
                </c:pt>
                <c:pt idx="1496">
                  <c:v>0.10505000000000002</c:v>
                </c:pt>
                <c:pt idx="1497">
                  <c:v>0.10505000000000002</c:v>
                </c:pt>
                <c:pt idx="1498">
                  <c:v>0.10505000000000002</c:v>
                </c:pt>
                <c:pt idx="1499">
                  <c:v>0.10505000000000002</c:v>
                </c:pt>
                <c:pt idx="1500">
                  <c:v>0.10505000000000002</c:v>
                </c:pt>
                <c:pt idx="1501">
                  <c:v>0.10505000000000002</c:v>
                </c:pt>
                <c:pt idx="1502">
                  <c:v>0.10505000000000002</c:v>
                </c:pt>
                <c:pt idx="1503">
                  <c:v>0.10505000000000002</c:v>
                </c:pt>
                <c:pt idx="1504">
                  <c:v>0.10505000000000002</c:v>
                </c:pt>
                <c:pt idx="1505">
                  <c:v>0.10505000000000002</c:v>
                </c:pt>
                <c:pt idx="1506">
                  <c:v>0.10505000000000002</c:v>
                </c:pt>
                <c:pt idx="1507">
                  <c:v>0.10505000000000002</c:v>
                </c:pt>
                <c:pt idx="1508">
                  <c:v>0.10505000000000002</c:v>
                </c:pt>
                <c:pt idx="1509">
                  <c:v>0.10505000000000002</c:v>
                </c:pt>
                <c:pt idx="1510">
                  <c:v>0.10505000000000002</c:v>
                </c:pt>
                <c:pt idx="1511">
                  <c:v>0.10505000000000002</c:v>
                </c:pt>
                <c:pt idx="1512">
                  <c:v>0.10505000000000002</c:v>
                </c:pt>
                <c:pt idx="1513">
                  <c:v>0.10505000000000002</c:v>
                </c:pt>
                <c:pt idx="1514">
                  <c:v>0.10505000000000002</c:v>
                </c:pt>
                <c:pt idx="1515">
                  <c:v>0.10505000000000002</c:v>
                </c:pt>
                <c:pt idx="1516">
                  <c:v>0.10505000000000002</c:v>
                </c:pt>
                <c:pt idx="1517">
                  <c:v>0.10505000000000002</c:v>
                </c:pt>
                <c:pt idx="1518">
                  <c:v>0.10505000000000002</c:v>
                </c:pt>
                <c:pt idx="1519">
                  <c:v>0.10505000000000002</c:v>
                </c:pt>
                <c:pt idx="1520">
                  <c:v>0.10505000000000002</c:v>
                </c:pt>
                <c:pt idx="1521">
                  <c:v>0.10505000000000002</c:v>
                </c:pt>
                <c:pt idx="1522">
                  <c:v>0.10505000000000002</c:v>
                </c:pt>
                <c:pt idx="1523">
                  <c:v>0.10505000000000002</c:v>
                </c:pt>
                <c:pt idx="1524">
                  <c:v>0.10505000000000002</c:v>
                </c:pt>
                <c:pt idx="1525">
                  <c:v>0.10505000000000002</c:v>
                </c:pt>
                <c:pt idx="1526">
                  <c:v>0.10505000000000002</c:v>
                </c:pt>
                <c:pt idx="1527">
                  <c:v>0.10505000000000002</c:v>
                </c:pt>
                <c:pt idx="1528">
                  <c:v>0.10505000000000002</c:v>
                </c:pt>
                <c:pt idx="1529">
                  <c:v>0.10505000000000002</c:v>
                </c:pt>
                <c:pt idx="1530">
                  <c:v>0.10505000000000002</c:v>
                </c:pt>
                <c:pt idx="1531">
                  <c:v>0.10505000000000002</c:v>
                </c:pt>
                <c:pt idx="1532">
                  <c:v>0.10505000000000002</c:v>
                </c:pt>
                <c:pt idx="1533">
                  <c:v>0.10505000000000002</c:v>
                </c:pt>
                <c:pt idx="1534">
                  <c:v>0.10505000000000002</c:v>
                </c:pt>
                <c:pt idx="1535">
                  <c:v>0.10505000000000002</c:v>
                </c:pt>
                <c:pt idx="1536">
                  <c:v>0.10505000000000002</c:v>
                </c:pt>
                <c:pt idx="1537">
                  <c:v>0.10505000000000002</c:v>
                </c:pt>
                <c:pt idx="1538">
                  <c:v>0.10505000000000002</c:v>
                </c:pt>
                <c:pt idx="1539">
                  <c:v>0.10505000000000002</c:v>
                </c:pt>
                <c:pt idx="1540">
                  <c:v>0.10505000000000002</c:v>
                </c:pt>
                <c:pt idx="1541">
                  <c:v>0.10505000000000002</c:v>
                </c:pt>
                <c:pt idx="1542">
                  <c:v>0.10505000000000002</c:v>
                </c:pt>
                <c:pt idx="1543">
                  <c:v>0.10505000000000002</c:v>
                </c:pt>
                <c:pt idx="1544">
                  <c:v>0.10505000000000002</c:v>
                </c:pt>
                <c:pt idx="1545">
                  <c:v>0.10505000000000002</c:v>
                </c:pt>
                <c:pt idx="1546">
                  <c:v>0.10505000000000002</c:v>
                </c:pt>
                <c:pt idx="1547">
                  <c:v>0.10505000000000002</c:v>
                </c:pt>
                <c:pt idx="1548">
                  <c:v>0.10505000000000002</c:v>
                </c:pt>
                <c:pt idx="1549">
                  <c:v>0.10505000000000002</c:v>
                </c:pt>
                <c:pt idx="1550">
                  <c:v>0.10505000000000002</c:v>
                </c:pt>
                <c:pt idx="1551">
                  <c:v>0.10505000000000002</c:v>
                </c:pt>
                <c:pt idx="1552">
                  <c:v>0.10505000000000002</c:v>
                </c:pt>
                <c:pt idx="1553">
                  <c:v>0.10505000000000002</c:v>
                </c:pt>
                <c:pt idx="1554">
                  <c:v>0.10505000000000002</c:v>
                </c:pt>
                <c:pt idx="1555">
                  <c:v>0.10505000000000002</c:v>
                </c:pt>
                <c:pt idx="1556">
                  <c:v>0.10505000000000002</c:v>
                </c:pt>
                <c:pt idx="1557">
                  <c:v>0.10505000000000002</c:v>
                </c:pt>
                <c:pt idx="1558">
                  <c:v>0.10505000000000002</c:v>
                </c:pt>
                <c:pt idx="1559">
                  <c:v>0.10505000000000002</c:v>
                </c:pt>
                <c:pt idx="1560">
                  <c:v>0.10505000000000002</c:v>
                </c:pt>
                <c:pt idx="1561">
                  <c:v>0.10505000000000002</c:v>
                </c:pt>
                <c:pt idx="1562">
                  <c:v>0.10505000000000002</c:v>
                </c:pt>
                <c:pt idx="1563">
                  <c:v>0.10505000000000002</c:v>
                </c:pt>
                <c:pt idx="1564">
                  <c:v>0.10505000000000002</c:v>
                </c:pt>
                <c:pt idx="1565">
                  <c:v>0.10505000000000002</c:v>
                </c:pt>
                <c:pt idx="1566">
                  <c:v>0.10505000000000002</c:v>
                </c:pt>
                <c:pt idx="1567">
                  <c:v>0.10505000000000002</c:v>
                </c:pt>
                <c:pt idx="1568">
                  <c:v>0.10505000000000002</c:v>
                </c:pt>
                <c:pt idx="1569">
                  <c:v>0.10505000000000002</c:v>
                </c:pt>
                <c:pt idx="1570">
                  <c:v>0.10505000000000002</c:v>
                </c:pt>
                <c:pt idx="1571">
                  <c:v>0.10505000000000002</c:v>
                </c:pt>
                <c:pt idx="1572">
                  <c:v>0.10505000000000002</c:v>
                </c:pt>
                <c:pt idx="1573">
                  <c:v>0.10505000000000002</c:v>
                </c:pt>
                <c:pt idx="1574">
                  <c:v>0.10505000000000002</c:v>
                </c:pt>
                <c:pt idx="1575">
                  <c:v>0.10505000000000002</c:v>
                </c:pt>
                <c:pt idx="1576">
                  <c:v>0.10505000000000002</c:v>
                </c:pt>
                <c:pt idx="1577">
                  <c:v>0.10505000000000002</c:v>
                </c:pt>
                <c:pt idx="1578">
                  <c:v>0.10505000000000002</c:v>
                </c:pt>
                <c:pt idx="1579">
                  <c:v>0.10505000000000002</c:v>
                </c:pt>
                <c:pt idx="1580">
                  <c:v>0.10505000000000002</c:v>
                </c:pt>
                <c:pt idx="1581">
                  <c:v>0.10505000000000002</c:v>
                </c:pt>
                <c:pt idx="1582">
                  <c:v>0.10505000000000002</c:v>
                </c:pt>
                <c:pt idx="1583">
                  <c:v>0.10505000000000002</c:v>
                </c:pt>
                <c:pt idx="1584">
                  <c:v>0.10505000000000002</c:v>
                </c:pt>
                <c:pt idx="1585">
                  <c:v>0.10505000000000002</c:v>
                </c:pt>
                <c:pt idx="1586">
                  <c:v>0.10505000000000002</c:v>
                </c:pt>
                <c:pt idx="1587">
                  <c:v>0.10505000000000002</c:v>
                </c:pt>
                <c:pt idx="1588">
                  <c:v>0.10505000000000002</c:v>
                </c:pt>
                <c:pt idx="1589">
                  <c:v>0.10505000000000002</c:v>
                </c:pt>
                <c:pt idx="1590">
                  <c:v>0.10505000000000002</c:v>
                </c:pt>
                <c:pt idx="1591">
                  <c:v>0.10505000000000002</c:v>
                </c:pt>
                <c:pt idx="1592">
                  <c:v>0.10505000000000002</c:v>
                </c:pt>
                <c:pt idx="1593">
                  <c:v>0.10505000000000002</c:v>
                </c:pt>
                <c:pt idx="1594">
                  <c:v>0.10505000000000002</c:v>
                </c:pt>
                <c:pt idx="1595">
                  <c:v>0.10505000000000002</c:v>
                </c:pt>
                <c:pt idx="1596">
                  <c:v>0.10505000000000002</c:v>
                </c:pt>
                <c:pt idx="1597">
                  <c:v>0.10505000000000002</c:v>
                </c:pt>
                <c:pt idx="1598">
                  <c:v>0.10505000000000002</c:v>
                </c:pt>
                <c:pt idx="1599">
                  <c:v>0.10505000000000002</c:v>
                </c:pt>
                <c:pt idx="1600">
                  <c:v>0.10505000000000002</c:v>
                </c:pt>
                <c:pt idx="1601">
                  <c:v>0.10505000000000002</c:v>
                </c:pt>
                <c:pt idx="1602">
                  <c:v>0.10505000000000002</c:v>
                </c:pt>
                <c:pt idx="1603">
                  <c:v>0.10505000000000002</c:v>
                </c:pt>
                <c:pt idx="1604">
                  <c:v>0.10505000000000002</c:v>
                </c:pt>
                <c:pt idx="1605">
                  <c:v>0.10505000000000002</c:v>
                </c:pt>
                <c:pt idx="1606">
                  <c:v>0.10505000000000002</c:v>
                </c:pt>
                <c:pt idx="1607">
                  <c:v>0.10505000000000002</c:v>
                </c:pt>
                <c:pt idx="1608">
                  <c:v>0.10505000000000002</c:v>
                </c:pt>
                <c:pt idx="1609">
                  <c:v>0.10505000000000002</c:v>
                </c:pt>
                <c:pt idx="1610">
                  <c:v>0.10505000000000002</c:v>
                </c:pt>
                <c:pt idx="1611">
                  <c:v>0.10505000000000002</c:v>
                </c:pt>
                <c:pt idx="1612">
                  <c:v>0.10505000000000002</c:v>
                </c:pt>
                <c:pt idx="1613">
                  <c:v>0.10505000000000002</c:v>
                </c:pt>
                <c:pt idx="1614">
                  <c:v>0.10505000000000002</c:v>
                </c:pt>
                <c:pt idx="1615">
                  <c:v>0.10505000000000002</c:v>
                </c:pt>
                <c:pt idx="1616">
                  <c:v>0.10505000000000002</c:v>
                </c:pt>
                <c:pt idx="1617">
                  <c:v>0.10505000000000002</c:v>
                </c:pt>
                <c:pt idx="1618">
                  <c:v>0.10505000000000002</c:v>
                </c:pt>
                <c:pt idx="1619">
                  <c:v>0.10505000000000002</c:v>
                </c:pt>
                <c:pt idx="1620">
                  <c:v>0.10505000000000002</c:v>
                </c:pt>
                <c:pt idx="1621">
                  <c:v>0.10505000000000002</c:v>
                </c:pt>
                <c:pt idx="1622">
                  <c:v>0.10505000000000002</c:v>
                </c:pt>
                <c:pt idx="1623">
                  <c:v>0.10505000000000002</c:v>
                </c:pt>
                <c:pt idx="1624">
                  <c:v>0.10505000000000002</c:v>
                </c:pt>
                <c:pt idx="1625">
                  <c:v>0.10505000000000002</c:v>
                </c:pt>
                <c:pt idx="1626">
                  <c:v>0.10505000000000002</c:v>
                </c:pt>
                <c:pt idx="1627">
                  <c:v>0.10505000000000002</c:v>
                </c:pt>
                <c:pt idx="1628">
                  <c:v>0.10505000000000002</c:v>
                </c:pt>
                <c:pt idx="1629">
                  <c:v>0.10505000000000002</c:v>
                </c:pt>
                <c:pt idx="1630">
                  <c:v>0.10505000000000002</c:v>
                </c:pt>
                <c:pt idx="1631">
                  <c:v>0.10505000000000002</c:v>
                </c:pt>
                <c:pt idx="1632">
                  <c:v>0.10505000000000002</c:v>
                </c:pt>
                <c:pt idx="1633">
                  <c:v>0.10505000000000002</c:v>
                </c:pt>
                <c:pt idx="1634">
                  <c:v>0.10505000000000002</c:v>
                </c:pt>
                <c:pt idx="1635">
                  <c:v>0.10505000000000002</c:v>
                </c:pt>
                <c:pt idx="1636">
                  <c:v>0.10505000000000002</c:v>
                </c:pt>
                <c:pt idx="1637">
                  <c:v>0.10505000000000002</c:v>
                </c:pt>
                <c:pt idx="1638">
                  <c:v>0.10505000000000002</c:v>
                </c:pt>
                <c:pt idx="1639">
                  <c:v>0.10505000000000002</c:v>
                </c:pt>
                <c:pt idx="1640">
                  <c:v>0.10505000000000002</c:v>
                </c:pt>
                <c:pt idx="1641">
                  <c:v>0.10505000000000002</c:v>
                </c:pt>
                <c:pt idx="1642">
                  <c:v>0.10505000000000002</c:v>
                </c:pt>
                <c:pt idx="1643">
                  <c:v>0.10505000000000002</c:v>
                </c:pt>
                <c:pt idx="1644">
                  <c:v>0.10505000000000002</c:v>
                </c:pt>
                <c:pt idx="1645">
                  <c:v>0.10505000000000002</c:v>
                </c:pt>
                <c:pt idx="1646">
                  <c:v>0.10505000000000002</c:v>
                </c:pt>
                <c:pt idx="1647">
                  <c:v>0.10505000000000002</c:v>
                </c:pt>
                <c:pt idx="1648">
                  <c:v>0.10505000000000002</c:v>
                </c:pt>
                <c:pt idx="1649">
                  <c:v>0.10505000000000002</c:v>
                </c:pt>
                <c:pt idx="1650">
                  <c:v>0.10505000000000002</c:v>
                </c:pt>
                <c:pt idx="1651">
                  <c:v>0.10505000000000002</c:v>
                </c:pt>
                <c:pt idx="1652">
                  <c:v>0.10505000000000002</c:v>
                </c:pt>
                <c:pt idx="1653">
                  <c:v>0.10505000000000002</c:v>
                </c:pt>
                <c:pt idx="1654">
                  <c:v>0.10505000000000002</c:v>
                </c:pt>
                <c:pt idx="1655">
                  <c:v>0.10505000000000002</c:v>
                </c:pt>
                <c:pt idx="1656">
                  <c:v>0.10505000000000002</c:v>
                </c:pt>
                <c:pt idx="1657">
                  <c:v>0.10505000000000002</c:v>
                </c:pt>
                <c:pt idx="1658">
                  <c:v>0.10505000000000002</c:v>
                </c:pt>
                <c:pt idx="1659">
                  <c:v>0.10505000000000002</c:v>
                </c:pt>
                <c:pt idx="1660">
                  <c:v>0.10505000000000002</c:v>
                </c:pt>
                <c:pt idx="1661">
                  <c:v>0.10505000000000002</c:v>
                </c:pt>
                <c:pt idx="1662">
                  <c:v>0.10505000000000002</c:v>
                </c:pt>
                <c:pt idx="1663">
                  <c:v>0.10505000000000002</c:v>
                </c:pt>
                <c:pt idx="1664">
                  <c:v>0.10505000000000002</c:v>
                </c:pt>
                <c:pt idx="1665">
                  <c:v>0.10505000000000002</c:v>
                </c:pt>
                <c:pt idx="1666">
                  <c:v>0.10505000000000002</c:v>
                </c:pt>
                <c:pt idx="1667">
                  <c:v>0.10505000000000002</c:v>
                </c:pt>
                <c:pt idx="1668">
                  <c:v>0.10505000000000002</c:v>
                </c:pt>
                <c:pt idx="1669">
                  <c:v>0.10505000000000002</c:v>
                </c:pt>
                <c:pt idx="1670">
                  <c:v>0.10505000000000002</c:v>
                </c:pt>
                <c:pt idx="1671">
                  <c:v>0.10505000000000002</c:v>
                </c:pt>
                <c:pt idx="1672">
                  <c:v>0.10505000000000002</c:v>
                </c:pt>
                <c:pt idx="1673">
                  <c:v>0.10505000000000002</c:v>
                </c:pt>
                <c:pt idx="1674">
                  <c:v>0.10505000000000002</c:v>
                </c:pt>
                <c:pt idx="1675">
                  <c:v>0.10505000000000002</c:v>
                </c:pt>
                <c:pt idx="1676">
                  <c:v>0.10505000000000002</c:v>
                </c:pt>
                <c:pt idx="1677">
                  <c:v>0.10505000000000002</c:v>
                </c:pt>
                <c:pt idx="1678">
                  <c:v>0.10505000000000002</c:v>
                </c:pt>
                <c:pt idx="1679">
                  <c:v>0.10505000000000002</c:v>
                </c:pt>
                <c:pt idx="1680">
                  <c:v>0.10505000000000002</c:v>
                </c:pt>
                <c:pt idx="1681">
                  <c:v>0.10505000000000002</c:v>
                </c:pt>
                <c:pt idx="1682">
                  <c:v>0.10505000000000002</c:v>
                </c:pt>
                <c:pt idx="1683">
                  <c:v>0.10505000000000002</c:v>
                </c:pt>
                <c:pt idx="1684">
                  <c:v>0.10505000000000002</c:v>
                </c:pt>
                <c:pt idx="1685">
                  <c:v>0.10505000000000002</c:v>
                </c:pt>
                <c:pt idx="1686">
                  <c:v>0.10505000000000002</c:v>
                </c:pt>
                <c:pt idx="1687">
                  <c:v>0.10505000000000002</c:v>
                </c:pt>
                <c:pt idx="1688">
                  <c:v>0.10505000000000002</c:v>
                </c:pt>
                <c:pt idx="1689">
                  <c:v>0.10505000000000002</c:v>
                </c:pt>
                <c:pt idx="1690">
                  <c:v>0.10505000000000002</c:v>
                </c:pt>
                <c:pt idx="1691">
                  <c:v>0.10505000000000002</c:v>
                </c:pt>
                <c:pt idx="1692">
                  <c:v>0.10505000000000002</c:v>
                </c:pt>
                <c:pt idx="1693">
                  <c:v>0.10505000000000002</c:v>
                </c:pt>
                <c:pt idx="1694">
                  <c:v>0.10505000000000002</c:v>
                </c:pt>
                <c:pt idx="1695">
                  <c:v>0.10505000000000002</c:v>
                </c:pt>
                <c:pt idx="1696">
                  <c:v>0.10505000000000002</c:v>
                </c:pt>
                <c:pt idx="1697">
                  <c:v>0.10505000000000002</c:v>
                </c:pt>
                <c:pt idx="1698">
                  <c:v>0.10505000000000002</c:v>
                </c:pt>
                <c:pt idx="1699">
                  <c:v>0.10505000000000002</c:v>
                </c:pt>
                <c:pt idx="1700">
                  <c:v>0.10505000000000002</c:v>
                </c:pt>
                <c:pt idx="1701">
                  <c:v>0.10505000000000002</c:v>
                </c:pt>
                <c:pt idx="1702">
                  <c:v>0.10505000000000002</c:v>
                </c:pt>
                <c:pt idx="1703">
                  <c:v>0.10505000000000002</c:v>
                </c:pt>
                <c:pt idx="1704">
                  <c:v>0.10505000000000002</c:v>
                </c:pt>
                <c:pt idx="1705">
                  <c:v>0.10505000000000002</c:v>
                </c:pt>
                <c:pt idx="1706">
                  <c:v>0.10505000000000002</c:v>
                </c:pt>
                <c:pt idx="1707">
                  <c:v>0.10505000000000002</c:v>
                </c:pt>
                <c:pt idx="1708">
                  <c:v>0.10505000000000002</c:v>
                </c:pt>
                <c:pt idx="1709">
                  <c:v>0.10505000000000002</c:v>
                </c:pt>
                <c:pt idx="1710">
                  <c:v>0.10505000000000002</c:v>
                </c:pt>
                <c:pt idx="1711">
                  <c:v>0.10505000000000002</c:v>
                </c:pt>
                <c:pt idx="1712">
                  <c:v>0.10505000000000002</c:v>
                </c:pt>
                <c:pt idx="1713">
                  <c:v>0.10505000000000002</c:v>
                </c:pt>
                <c:pt idx="1714">
                  <c:v>0.10505000000000002</c:v>
                </c:pt>
                <c:pt idx="1715">
                  <c:v>0.10505000000000002</c:v>
                </c:pt>
                <c:pt idx="1716">
                  <c:v>0.10505000000000002</c:v>
                </c:pt>
                <c:pt idx="1717">
                  <c:v>0.10505000000000002</c:v>
                </c:pt>
                <c:pt idx="1718">
                  <c:v>0.10505000000000002</c:v>
                </c:pt>
                <c:pt idx="1719">
                  <c:v>0.10505000000000002</c:v>
                </c:pt>
                <c:pt idx="1720">
                  <c:v>0.10505000000000002</c:v>
                </c:pt>
                <c:pt idx="1721">
                  <c:v>0.10505000000000002</c:v>
                </c:pt>
                <c:pt idx="1722">
                  <c:v>0.10505000000000002</c:v>
                </c:pt>
                <c:pt idx="1723">
                  <c:v>0.10505000000000002</c:v>
                </c:pt>
                <c:pt idx="1724">
                  <c:v>0.10505000000000002</c:v>
                </c:pt>
                <c:pt idx="1725">
                  <c:v>0.10505000000000002</c:v>
                </c:pt>
                <c:pt idx="1726">
                  <c:v>0.10505000000000002</c:v>
                </c:pt>
                <c:pt idx="1727">
                  <c:v>0.10505000000000002</c:v>
                </c:pt>
                <c:pt idx="1728">
                  <c:v>0.10505000000000002</c:v>
                </c:pt>
                <c:pt idx="1729">
                  <c:v>0.10505000000000002</c:v>
                </c:pt>
                <c:pt idx="1730">
                  <c:v>0.10505000000000002</c:v>
                </c:pt>
                <c:pt idx="1731">
                  <c:v>0.10505000000000002</c:v>
                </c:pt>
                <c:pt idx="1732">
                  <c:v>0.10505000000000002</c:v>
                </c:pt>
                <c:pt idx="1733">
                  <c:v>0.10505000000000002</c:v>
                </c:pt>
                <c:pt idx="1734">
                  <c:v>0.10505000000000002</c:v>
                </c:pt>
                <c:pt idx="1735">
                  <c:v>0.10505000000000002</c:v>
                </c:pt>
                <c:pt idx="1736">
                  <c:v>0.10505000000000002</c:v>
                </c:pt>
                <c:pt idx="1737">
                  <c:v>0.10505000000000002</c:v>
                </c:pt>
                <c:pt idx="1738">
                  <c:v>0.10505000000000002</c:v>
                </c:pt>
                <c:pt idx="1739">
                  <c:v>0.10505000000000002</c:v>
                </c:pt>
                <c:pt idx="1740">
                  <c:v>0.10505000000000002</c:v>
                </c:pt>
                <c:pt idx="1741">
                  <c:v>0.10505000000000002</c:v>
                </c:pt>
                <c:pt idx="1742">
                  <c:v>0.10505000000000002</c:v>
                </c:pt>
                <c:pt idx="1743">
                  <c:v>0.10505000000000002</c:v>
                </c:pt>
                <c:pt idx="1744">
                  <c:v>0.10505000000000002</c:v>
                </c:pt>
                <c:pt idx="1745">
                  <c:v>0.10505000000000002</c:v>
                </c:pt>
                <c:pt idx="1746">
                  <c:v>0.10505000000000002</c:v>
                </c:pt>
                <c:pt idx="1747">
                  <c:v>0.10505000000000002</c:v>
                </c:pt>
                <c:pt idx="1748">
                  <c:v>0.10505000000000002</c:v>
                </c:pt>
                <c:pt idx="1749">
                  <c:v>0.10505000000000002</c:v>
                </c:pt>
                <c:pt idx="1750">
                  <c:v>0.10505000000000002</c:v>
                </c:pt>
                <c:pt idx="1751">
                  <c:v>0.10505000000000002</c:v>
                </c:pt>
                <c:pt idx="1752">
                  <c:v>0.10505000000000002</c:v>
                </c:pt>
                <c:pt idx="1753">
                  <c:v>0.10505000000000002</c:v>
                </c:pt>
                <c:pt idx="1754">
                  <c:v>0.10505000000000002</c:v>
                </c:pt>
                <c:pt idx="1755">
                  <c:v>0.10505000000000002</c:v>
                </c:pt>
                <c:pt idx="1756">
                  <c:v>0.10505000000000002</c:v>
                </c:pt>
                <c:pt idx="1757">
                  <c:v>0.10505000000000002</c:v>
                </c:pt>
                <c:pt idx="1758">
                  <c:v>0.10505000000000002</c:v>
                </c:pt>
                <c:pt idx="1759">
                  <c:v>0.10505000000000002</c:v>
                </c:pt>
                <c:pt idx="1760">
                  <c:v>0.10505000000000002</c:v>
                </c:pt>
                <c:pt idx="1761">
                  <c:v>0.10505000000000002</c:v>
                </c:pt>
                <c:pt idx="1762">
                  <c:v>0.10505000000000002</c:v>
                </c:pt>
                <c:pt idx="1763">
                  <c:v>0.10505000000000002</c:v>
                </c:pt>
                <c:pt idx="1764">
                  <c:v>0.10505000000000002</c:v>
                </c:pt>
                <c:pt idx="1765">
                  <c:v>0.10505000000000002</c:v>
                </c:pt>
                <c:pt idx="1766">
                  <c:v>0.10505000000000002</c:v>
                </c:pt>
                <c:pt idx="1767">
                  <c:v>0.10505000000000002</c:v>
                </c:pt>
                <c:pt idx="1768">
                  <c:v>0.10505000000000002</c:v>
                </c:pt>
                <c:pt idx="1769">
                  <c:v>0.10505000000000002</c:v>
                </c:pt>
                <c:pt idx="1770">
                  <c:v>0.10505000000000002</c:v>
                </c:pt>
                <c:pt idx="1771">
                  <c:v>0.10505000000000002</c:v>
                </c:pt>
                <c:pt idx="1772">
                  <c:v>0.10505000000000002</c:v>
                </c:pt>
                <c:pt idx="1773">
                  <c:v>0.10505000000000002</c:v>
                </c:pt>
                <c:pt idx="1774">
                  <c:v>0.10505000000000002</c:v>
                </c:pt>
                <c:pt idx="1775">
                  <c:v>0.10505000000000002</c:v>
                </c:pt>
                <c:pt idx="1776">
                  <c:v>0.10505000000000002</c:v>
                </c:pt>
                <c:pt idx="1777">
                  <c:v>0.10505000000000002</c:v>
                </c:pt>
                <c:pt idx="1778">
                  <c:v>0.10505000000000002</c:v>
                </c:pt>
                <c:pt idx="1779">
                  <c:v>0.10505000000000002</c:v>
                </c:pt>
                <c:pt idx="1780">
                  <c:v>0.10505000000000002</c:v>
                </c:pt>
                <c:pt idx="1781">
                  <c:v>0.10505000000000002</c:v>
                </c:pt>
                <c:pt idx="1782">
                  <c:v>0.10505000000000002</c:v>
                </c:pt>
                <c:pt idx="1783">
                  <c:v>0.10505000000000002</c:v>
                </c:pt>
                <c:pt idx="1784">
                  <c:v>0.10505000000000002</c:v>
                </c:pt>
                <c:pt idx="1785">
                  <c:v>0.10505000000000002</c:v>
                </c:pt>
                <c:pt idx="1786">
                  <c:v>0.10505000000000002</c:v>
                </c:pt>
                <c:pt idx="1787">
                  <c:v>0.10505000000000002</c:v>
                </c:pt>
                <c:pt idx="1788">
                  <c:v>0.10505000000000002</c:v>
                </c:pt>
                <c:pt idx="1789">
                  <c:v>0.10505000000000002</c:v>
                </c:pt>
                <c:pt idx="1790">
                  <c:v>0.10505000000000002</c:v>
                </c:pt>
                <c:pt idx="1791">
                  <c:v>0.10505000000000002</c:v>
                </c:pt>
                <c:pt idx="1792">
                  <c:v>0.10505000000000002</c:v>
                </c:pt>
                <c:pt idx="1793">
                  <c:v>0.10505000000000002</c:v>
                </c:pt>
                <c:pt idx="1794">
                  <c:v>0.10505000000000002</c:v>
                </c:pt>
                <c:pt idx="1795">
                  <c:v>0.10505000000000002</c:v>
                </c:pt>
                <c:pt idx="1796">
                  <c:v>0.10505000000000002</c:v>
                </c:pt>
                <c:pt idx="1797">
                  <c:v>0.10505000000000002</c:v>
                </c:pt>
                <c:pt idx="1798">
                  <c:v>0.10505000000000002</c:v>
                </c:pt>
                <c:pt idx="1799">
                  <c:v>0.10505000000000002</c:v>
                </c:pt>
                <c:pt idx="1800">
                  <c:v>0.10505000000000002</c:v>
                </c:pt>
                <c:pt idx="1801">
                  <c:v>0.10505000000000002</c:v>
                </c:pt>
                <c:pt idx="1802">
                  <c:v>0.10505000000000002</c:v>
                </c:pt>
                <c:pt idx="1803">
                  <c:v>0.10505000000000002</c:v>
                </c:pt>
                <c:pt idx="1804">
                  <c:v>0.10505000000000002</c:v>
                </c:pt>
                <c:pt idx="1805">
                  <c:v>0.10505000000000002</c:v>
                </c:pt>
                <c:pt idx="1806">
                  <c:v>0.10505000000000002</c:v>
                </c:pt>
                <c:pt idx="1807">
                  <c:v>0.10505000000000002</c:v>
                </c:pt>
                <c:pt idx="1808">
                  <c:v>0.10505000000000002</c:v>
                </c:pt>
                <c:pt idx="1809">
                  <c:v>0.10505000000000002</c:v>
                </c:pt>
                <c:pt idx="1810">
                  <c:v>0.10505000000000002</c:v>
                </c:pt>
                <c:pt idx="1811">
                  <c:v>0.10505000000000002</c:v>
                </c:pt>
                <c:pt idx="1812">
                  <c:v>0.10505000000000002</c:v>
                </c:pt>
                <c:pt idx="1813">
                  <c:v>0.10505000000000002</c:v>
                </c:pt>
                <c:pt idx="1814">
                  <c:v>0.10505000000000002</c:v>
                </c:pt>
                <c:pt idx="1815">
                  <c:v>0.10505000000000002</c:v>
                </c:pt>
                <c:pt idx="1816">
                  <c:v>0.10505000000000002</c:v>
                </c:pt>
                <c:pt idx="1817">
                  <c:v>0.10505000000000002</c:v>
                </c:pt>
                <c:pt idx="1818">
                  <c:v>0.10505000000000002</c:v>
                </c:pt>
                <c:pt idx="1819">
                  <c:v>0.10505000000000002</c:v>
                </c:pt>
                <c:pt idx="1820">
                  <c:v>0.10505000000000002</c:v>
                </c:pt>
                <c:pt idx="1821">
                  <c:v>0.10505000000000002</c:v>
                </c:pt>
                <c:pt idx="1822">
                  <c:v>0.10505000000000002</c:v>
                </c:pt>
                <c:pt idx="1823">
                  <c:v>0.10505000000000002</c:v>
                </c:pt>
                <c:pt idx="1824">
                  <c:v>0.10505000000000002</c:v>
                </c:pt>
                <c:pt idx="1825">
                  <c:v>0.10505000000000002</c:v>
                </c:pt>
                <c:pt idx="1826">
                  <c:v>0.10505000000000002</c:v>
                </c:pt>
                <c:pt idx="1827">
                  <c:v>0.10505000000000002</c:v>
                </c:pt>
                <c:pt idx="1828">
                  <c:v>0.10505000000000002</c:v>
                </c:pt>
                <c:pt idx="1829">
                  <c:v>0.10505000000000002</c:v>
                </c:pt>
                <c:pt idx="1830">
                  <c:v>0.10505000000000002</c:v>
                </c:pt>
                <c:pt idx="1831">
                  <c:v>0.10505000000000002</c:v>
                </c:pt>
                <c:pt idx="1832">
                  <c:v>0.10505000000000002</c:v>
                </c:pt>
                <c:pt idx="1833">
                  <c:v>0.10505000000000002</c:v>
                </c:pt>
                <c:pt idx="1834">
                  <c:v>0.10505000000000002</c:v>
                </c:pt>
                <c:pt idx="1835">
                  <c:v>0.10505000000000002</c:v>
                </c:pt>
                <c:pt idx="1836">
                  <c:v>0.10505000000000002</c:v>
                </c:pt>
                <c:pt idx="1837">
                  <c:v>0.10505000000000002</c:v>
                </c:pt>
                <c:pt idx="1838">
                  <c:v>0.10505000000000002</c:v>
                </c:pt>
                <c:pt idx="1839">
                  <c:v>0.10505000000000002</c:v>
                </c:pt>
                <c:pt idx="1840">
                  <c:v>0.10505000000000002</c:v>
                </c:pt>
                <c:pt idx="1841">
                  <c:v>0.10505000000000002</c:v>
                </c:pt>
                <c:pt idx="1842">
                  <c:v>0.10505000000000002</c:v>
                </c:pt>
                <c:pt idx="1843">
                  <c:v>0.10505000000000002</c:v>
                </c:pt>
                <c:pt idx="1844">
                  <c:v>0.10505000000000002</c:v>
                </c:pt>
                <c:pt idx="1845">
                  <c:v>0.10505000000000002</c:v>
                </c:pt>
                <c:pt idx="1846">
                  <c:v>0.10505000000000002</c:v>
                </c:pt>
                <c:pt idx="1847">
                  <c:v>0.10505000000000002</c:v>
                </c:pt>
                <c:pt idx="1848">
                  <c:v>0.10505000000000002</c:v>
                </c:pt>
                <c:pt idx="1849">
                  <c:v>0.10505000000000002</c:v>
                </c:pt>
                <c:pt idx="1850">
                  <c:v>0.10505000000000002</c:v>
                </c:pt>
                <c:pt idx="1851">
                  <c:v>0.10505000000000002</c:v>
                </c:pt>
                <c:pt idx="1852">
                  <c:v>0.10505000000000002</c:v>
                </c:pt>
                <c:pt idx="1853">
                  <c:v>0.10505000000000002</c:v>
                </c:pt>
                <c:pt idx="1854">
                  <c:v>0.10505000000000002</c:v>
                </c:pt>
                <c:pt idx="1855">
                  <c:v>0.10505000000000002</c:v>
                </c:pt>
                <c:pt idx="1856">
                  <c:v>0.10505000000000002</c:v>
                </c:pt>
                <c:pt idx="1857">
                  <c:v>0.10505000000000002</c:v>
                </c:pt>
                <c:pt idx="1858">
                  <c:v>0.10505000000000002</c:v>
                </c:pt>
                <c:pt idx="1859">
                  <c:v>0.10505000000000002</c:v>
                </c:pt>
                <c:pt idx="1860">
                  <c:v>0.10505000000000002</c:v>
                </c:pt>
                <c:pt idx="1861">
                  <c:v>0.10505000000000002</c:v>
                </c:pt>
                <c:pt idx="1862">
                  <c:v>0.10505000000000002</c:v>
                </c:pt>
                <c:pt idx="1863">
                  <c:v>0.10505000000000002</c:v>
                </c:pt>
                <c:pt idx="1864">
                  <c:v>0.10505000000000002</c:v>
                </c:pt>
                <c:pt idx="1865">
                  <c:v>0.10505000000000002</c:v>
                </c:pt>
                <c:pt idx="1866">
                  <c:v>0.10505000000000002</c:v>
                </c:pt>
                <c:pt idx="1867">
                  <c:v>0.10505000000000002</c:v>
                </c:pt>
                <c:pt idx="1868">
                  <c:v>0.10505000000000002</c:v>
                </c:pt>
                <c:pt idx="1869">
                  <c:v>0.10505000000000002</c:v>
                </c:pt>
                <c:pt idx="1870">
                  <c:v>0.10505000000000002</c:v>
                </c:pt>
                <c:pt idx="1871">
                  <c:v>0.10505000000000002</c:v>
                </c:pt>
                <c:pt idx="1872">
                  <c:v>0.10505000000000002</c:v>
                </c:pt>
                <c:pt idx="1873">
                  <c:v>0.10505000000000002</c:v>
                </c:pt>
                <c:pt idx="1874">
                  <c:v>0.10505000000000002</c:v>
                </c:pt>
                <c:pt idx="1875">
                  <c:v>0.10505000000000002</c:v>
                </c:pt>
                <c:pt idx="1876">
                  <c:v>0.10505000000000002</c:v>
                </c:pt>
                <c:pt idx="1877">
                  <c:v>0.10505000000000002</c:v>
                </c:pt>
                <c:pt idx="1878">
                  <c:v>0.10505000000000002</c:v>
                </c:pt>
                <c:pt idx="1879">
                  <c:v>0.10505000000000002</c:v>
                </c:pt>
                <c:pt idx="1880">
                  <c:v>0.10505000000000002</c:v>
                </c:pt>
                <c:pt idx="1881">
                  <c:v>0.10505000000000002</c:v>
                </c:pt>
                <c:pt idx="1882">
                  <c:v>0.10505000000000002</c:v>
                </c:pt>
                <c:pt idx="1883">
                  <c:v>0.10505000000000002</c:v>
                </c:pt>
                <c:pt idx="1884">
                  <c:v>0.10505000000000002</c:v>
                </c:pt>
                <c:pt idx="1885">
                  <c:v>0.10505000000000002</c:v>
                </c:pt>
                <c:pt idx="1886">
                  <c:v>0.10505000000000002</c:v>
                </c:pt>
                <c:pt idx="1887">
                  <c:v>0.10505000000000002</c:v>
                </c:pt>
                <c:pt idx="1888">
                  <c:v>0.10505000000000002</c:v>
                </c:pt>
                <c:pt idx="1889">
                  <c:v>0.10505000000000002</c:v>
                </c:pt>
                <c:pt idx="1890">
                  <c:v>0.10505000000000002</c:v>
                </c:pt>
              </c:numCache>
            </c:numRef>
          </c:val>
          <c:smooth val="0"/>
          <c:extLst>
            <c:ext xmlns:c16="http://schemas.microsoft.com/office/drawing/2014/chart" uri="{C3380CC4-5D6E-409C-BE32-E72D297353CC}">
              <c16:uniqueId val="{00000000-6C35-4A89-8F60-9C68FF4B4646}"/>
            </c:ext>
          </c:extLst>
        </c:ser>
        <c:ser>
          <c:idx val="1"/>
          <c:order val="1"/>
          <c:tx>
            <c:strRef>
              <c:f>Sheet2!$I$1</c:f>
              <c:strCache>
                <c:ptCount val="1"/>
                <c:pt idx="0">
                  <c:v>Ammonia Slip - New Method</c:v>
                </c:pt>
              </c:strCache>
            </c:strRef>
          </c:tx>
          <c:spPr>
            <a:ln w="28575" cap="rnd">
              <a:solidFill>
                <a:schemeClr val="accent2"/>
              </a:solidFill>
              <a:round/>
            </a:ln>
            <a:effectLst/>
          </c:spPr>
          <c:marker>
            <c:symbol val="none"/>
          </c:marker>
          <c:cat>
            <c:numRef>
              <c:f>Sheet1!$B$3:$B$1893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Sheet2!$I$3:$I$1893</c:f>
              <c:numCache>
                <c:formatCode>General</c:formatCode>
                <c:ptCount val="1891"/>
                <c:pt idx="0">
                  <c:v>0.53735005410451409</c:v>
                </c:pt>
                <c:pt idx="1">
                  <c:v>0.42570929740602281</c:v>
                </c:pt>
                <c:pt idx="2">
                  <c:v>0.34014181924352288</c:v>
                </c:pt>
                <c:pt idx="3">
                  <c:v>0.27372729663967232</c:v>
                </c:pt>
                <c:pt idx="4">
                  <c:v>0.2216059516380387</c:v>
                </c:pt>
                <c:pt idx="5">
                  <c:v>0.18030911984244155</c:v>
                </c:pt>
                <c:pt idx="6">
                  <c:v>0.14731991998174765</c:v>
                </c:pt>
                <c:pt idx="7">
                  <c:v>0.12078258547413077</c:v>
                </c:pt>
                <c:pt idx="8">
                  <c:v>9.9308654798579227E-2</c:v>
                </c:pt>
                <c:pt idx="9">
                  <c:v>8.1845127050799354E-2</c:v>
                </c:pt>
                <c:pt idx="10">
                  <c:v>6.7583376795370839E-2</c:v>
                </c:pt>
                <c:pt idx="11">
                  <c:v>5.5895397926556671E-2</c:v>
                </c:pt>
                <c:pt idx="12">
                  <c:v>4.6288585085012192E-2</c:v>
                </c:pt>
                <c:pt idx="13">
                  <c:v>3.8373082876090522E-2</c:v>
                </c:pt>
                <c:pt idx="14">
                  <c:v>3.1837947407131036E-2</c:v>
                </c:pt>
                <c:pt idx="15">
                  <c:v>2.6433470683988717E-2</c:v>
                </c:pt>
                <c:pt idx="16">
                  <c:v>2.1957941200939555E-2</c:v>
                </c:pt>
                <c:pt idx="17">
                  <c:v>1.8247576946431188E-2</c:v>
                </c:pt>
                <c:pt idx="18">
                  <c:v>1.5168814665812966E-2</c:v>
                </c:pt>
                <c:pt idx="19">
                  <c:v>1.2612320859169572E-2</c:v>
                </c:pt>
                <c:pt idx="20">
                  <c:v>1.048831523199222E-2</c:v>
                </c:pt>
                <c:pt idx="21">
                  <c:v>8.7228722203892602E-3</c:v>
                </c:pt>
                <c:pt idx="22">
                  <c:v>7.2549868683171662E-3</c:v>
                </c:pt>
                <c:pt idx="23">
                  <c:v>6.0342198726637958E-3</c:v>
                </c:pt>
                <c:pt idx="24">
                  <c:v>5.0188051681561881E-3</c:v>
                </c:pt>
                <c:pt idx="25">
                  <c:v>4.1741131875168841E-3</c:v>
                </c:pt>
                <c:pt idx="26">
                  <c:v>3.4714035086877352E-3</c:v>
                </c:pt>
                <c:pt idx="27">
                  <c:v>2.8868027816152447E-3</c:v>
                </c:pt>
                <c:pt idx="28">
                  <c:v>2.4004687961741459E-3</c:v>
                </c:pt>
                <c:pt idx="29">
                  <c:v>1.9959009337764733E-3</c:v>
                </c:pt>
                <c:pt idx="30">
                  <c:v>1.6593730555095193E-3</c:v>
                </c:pt>
                <c:pt idx="31">
                  <c:v>1.3794634565005429E-3</c:v>
                </c:pt>
                <c:pt idx="32">
                  <c:v>1.1466664974016773E-3</c:v>
                </c:pt>
                <c:pt idx="33">
                  <c:v>9.5307134072984039E-4</c:v>
                </c:pt>
                <c:pt idx="34">
                  <c:v>7.92091443695474E-4</c:v>
                </c:pt>
                <c:pt idx="35">
                  <c:v>6.5824584901763735E-4</c:v>
                </c:pt>
                <c:pt idx="36">
                  <c:v>5.4697208735274099E-4</c:v>
                </c:pt>
                <c:pt idx="37">
                  <c:v>4.5447276833754575E-4</c:v>
                </c:pt>
                <c:pt idx="38">
                  <c:v>3.7758767920929843E-4</c:v>
                </c:pt>
                <c:pt idx="39">
                  <c:v>3.1368717371827804E-4</c:v>
                </c:pt>
                <c:pt idx="40">
                  <c:v>2.6058318869588227E-4</c:v>
                </c:pt>
                <c:pt idx="41">
                  <c:v>2.1645542570213774E-4</c:v>
                </c:pt>
                <c:pt idx="42">
                  <c:v>1.797896568323502E-4</c:v>
                </c:pt>
                <c:pt idx="43">
                  <c:v>1.4932646899492571E-4</c:v>
                </c:pt>
                <c:pt idx="44">
                  <c:v>1.2401846653922101E-4</c:v>
                </c:pt>
                <c:pt idx="45">
                  <c:v>1.0299472856616124E-4</c:v>
                </c:pt>
                <c:pt idx="46">
                  <c:v>8.5531127085610391E-5</c:v>
                </c:pt>
                <c:pt idx="47">
                  <c:v>7.1025682918860329E-5</c:v>
                </c:pt>
                <c:pt idx="48">
                  <c:v>5.8977993769264024E-5</c:v>
                </c:pt>
                <c:pt idx="49">
                  <c:v>4.897215790313915E-5</c:v>
                </c:pt>
                <c:pt idx="50">
                  <c:v>4.0662523654505288E-5</c:v>
                </c:pt>
                <c:pt idx="51">
                  <c:v>3.3761864229540576E-5</c:v>
                </c:pt>
                <c:pt idx="52">
                  <c:v>2.8031512583839733E-5</c:v>
                </c:pt>
                <c:pt idx="53">
                  <c:v>2.3273177602505394E-5</c:v>
                </c:pt>
                <c:pt idx="54">
                  <c:v>1.9322118910285992E-5</c:v>
                </c:pt>
                <c:pt idx="55">
                  <c:v>1.6041486496156488E-5</c:v>
                </c:pt>
                <c:pt idx="56">
                  <c:v>1.3317601389512086E-5</c:v>
                </c:pt>
                <c:pt idx="57">
                  <c:v>1.105604276119226E-5</c:v>
                </c:pt>
                <c:pt idx="58">
                  <c:v>9.1783864032758202E-6</c:v>
                </c:pt>
                <c:pt idx="59">
                  <c:v>7.6195011533611138E-6</c:v>
                </c:pt>
                <c:pt idx="60">
                  <c:v>6.3252959012124838E-6</c:v>
                </c:pt>
                <c:pt idx="61">
                  <c:v>5.250851171102286E-6</c:v>
                </c:pt>
                <c:pt idx="62">
                  <c:v>4.3588701603538676E-6</c:v>
                </c:pt>
                <c:pt idx="63">
                  <c:v>3.6183744073619973E-6</c:v>
                </c:pt>
                <c:pt idx="64">
                  <c:v>3.0036480185367934E-6</c:v>
                </c:pt>
                <c:pt idx="65">
                  <c:v>2.4933367196285033E-6</c:v>
                </c:pt>
                <c:pt idx="66">
                  <c:v>2.0697098672777258E-6</c:v>
                </c:pt>
                <c:pt idx="67">
                  <c:v>1.7180465378244458E-6</c:v>
                </c:pt>
                <c:pt idx="68">
                  <c:v>1.4261251245917718E-6</c:v>
                </c:pt>
                <c:pt idx="69">
                  <c:v>1.183798552821985E-6</c:v>
                </c:pt>
                <c:pt idx="70">
                  <c:v>9.8264285446007097E-7</c:v>
                </c:pt>
                <c:pt idx="71">
                  <c:v>8.1566438857078837E-7</c:v>
                </c:pt>
                <c:pt idx="72">
                  <c:v>6.7705731248560578E-7</c:v>
                </c:pt>
                <c:pt idx="73">
                  <c:v>5.6200170680243976E-7</c:v>
                </c:pt>
                <c:pt idx="74">
                  <c:v>4.664964006847855E-7</c:v>
                </c:pt>
                <c:pt idx="75">
                  <c:v>3.8721978005794668E-7</c:v>
                </c:pt>
                <c:pt idx="76">
                  <c:v>3.2141453129344751E-7</c:v>
                </c:pt>
                <c:pt idx="77">
                  <c:v>2.6679169418733587E-7</c:v>
                </c:pt>
                <c:pt idx="78">
                  <c:v>2.2145121458714428E-7</c:v>
                </c:pt>
                <c:pt idx="79">
                  <c:v>1.8381580850151458E-7</c:v>
                </c:pt>
                <c:pt idx="80">
                  <c:v>1.5257620296823338E-7</c:v>
                </c:pt>
                <c:pt idx="81">
                  <c:v>1.2664555382977817E-7</c:v>
                </c:pt>
                <c:pt idx="82">
                  <c:v>1.0512170558494933E-7</c:v>
                </c:pt>
                <c:pt idx="83">
                  <c:v>8.7255777105721037E-8</c:v>
                </c:pt>
                <c:pt idx="84">
                  <c:v>7.2426152767923695E-8</c:v>
                </c:pt>
                <c:pt idx="85">
                  <c:v>6.0116833663046576E-8</c:v>
                </c:pt>
                <c:pt idx="86">
                  <c:v>4.9899514310377463E-8</c:v>
                </c:pt>
                <c:pt idx="87">
                  <c:v>4.1418664350236173E-8</c:v>
                </c:pt>
                <c:pt idx="88">
                  <c:v>3.437917774586183E-8</c:v>
                </c:pt>
                <c:pt idx="89">
                  <c:v>2.8536092887246704E-8</c:v>
                </c:pt>
                <c:pt idx="90">
                  <c:v>2.3686076536100955E-8</c:v>
                </c:pt>
                <c:pt idx="91">
                  <c:v>1.966037074728124E-8</c:v>
                </c:pt>
                <c:pt idx="92">
                  <c:v>1.6318859844057536E-8</c:v>
                </c:pt>
                <c:pt idx="93">
                  <c:v>1.3545271086086511E-8</c:v>
                </c:pt>
                <c:pt idx="94">
                  <c:v>1.124308310634863E-8</c:v>
                </c:pt>
                <c:pt idx="95">
                  <c:v>9.3321764853298001E-9</c:v>
                </c:pt>
                <c:pt idx="96">
                  <c:v>7.7460492936154424E-9</c:v>
                </c:pt>
                <c:pt idx="97">
                  <c:v>6.4295034946526893E-9</c:v>
                </c:pt>
                <c:pt idx="98">
                  <c:v>5.3367205064460757E-9</c:v>
                </c:pt>
                <c:pt idx="99">
                  <c:v>4.4296698712839565E-9</c:v>
                </c:pt>
                <c:pt idx="100">
                  <c:v>3.6767841018800966E-9</c:v>
                </c:pt>
                <c:pt idx="101">
                  <c:v>3.0518614097949528E-9</c:v>
                </c:pt>
                <c:pt idx="102">
                  <c:v>2.5331527138477067E-9</c:v>
                </c:pt>
                <c:pt idx="103">
                  <c:v>2.1026058346237542E-9</c:v>
                </c:pt>
                <c:pt idx="104">
                  <c:v>1.7452364017086275E-9</c:v>
                </c:pt>
                <c:pt idx="105">
                  <c:v>1.4486070837816078E-9</c:v>
                </c:pt>
                <c:pt idx="106">
                  <c:v>1.2023941793526884E-9</c:v>
                </c:pt>
                <c:pt idx="107">
                  <c:v>9.9802882121651802E-10</c:v>
                </c:pt>
                <c:pt idx="108">
                  <c:v>8.2839836249283294E-10</c:v>
                </c:pt>
                <c:pt idx="109">
                  <c:v>6.8759917713898425E-10</c:v>
                </c:pt>
                <c:pt idx="110">
                  <c:v>5.7073092481289737E-10</c:v>
                </c:pt>
                <c:pt idx="111">
                  <c:v>4.7372623740403828E-10</c:v>
                </c:pt>
                <c:pt idx="112">
                  <c:v>3.9320897387984066E-10</c:v>
                </c:pt>
                <c:pt idx="113">
                  <c:v>3.2637688007272781E-10</c:v>
                </c:pt>
                <c:pt idx="114">
                  <c:v>2.7090393108633748E-10</c:v>
                </c:pt>
                <c:pt idx="115">
                  <c:v>2.2485948794767961E-10</c:v>
                </c:pt>
                <c:pt idx="116">
                  <c:v>1.8664101503897909E-10</c:v>
                </c:pt>
                <c:pt idx="117">
                  <c:v>1.5491838199948387E-10</c:v>
                </c:pt>
                <c:pt idx="118">
                  <c:v>1.2858750854800385E-10</c:v>
                </c:pt>
                <c:pt idx="119">
                  <c:v>1.0673196575612561E-10</c:v>
                </c:pt>
                <c:pt idx="120">
                  <c:v>8.8591175918632539E-11</c:v>
                </c:pt>
                <c:pt idx="121">
                  <c:v>7.3533664187165768E-11</c:v>
                </c:pt>
                <c:pt idx="122">
                  <c:v>6.1035422236603082E-11</c:v>
                </c:pt>
                <c:pt idx="123">
                  <c:v>5.0661463817917722E-11</c:v>
                </c:pt>
                <c:pt idx="124">
                  <c:v>4.2050726398081741E-11</c:v>
                </c:pt>
                <c:pt idx="125">
                  <c:v>3.4903520047251704E-11</c:v>
                </c:pt>
                <c:pt idx="126">
                  <c:v>2.8971099143250969E-11</c:v>
                </c:pt>
                <c:pt idx="127">
                  <c:v>2.4046988461260576E-11</c:v>
                </c:pt>
                <c:pt idx="128">
                  <c:v>1.9959810870274624E-11</c:v>
                </c:pt>
                <c:pt idx="129">
                  <c:v>1.6567314883289234E-11</c:v>
                </c:pt>
                <c:pt idx="130">
                  <c:v>1.3751429388879779E-11</c:v>
                </c:pt>
                <c:pt idx="131">
                  <c:v>1.1414149003604283E-11</c:v>
                </c:pt>
                <c:pt idx="132">
                  <c:v>9.474127893882058E-12</c:v>
                </c:pt>
                <c:pt idx="133">
                  <c:v>7.863844705300039E-12</c:v>
                </c:pt>
                <c:pt idx="134">
                  <c:v>6.5272556978290101E-12</c:v>
                </c:pt>
                <c:pt idx="135">
                  <c:v>5.4178416041834413E-12</c:v>
                </c:pt>
                <c:pt idx="136">
                  <c:v>4.4969907533181472E-12</c:v>
                </c:pt>
                <c:pt idx="137">
                  <c:v>3.7326534131220521E-12</c:v>
                </c:pt>
                <c:pt idx="138">
                  <c:v>3.0982278364909549E-12</c:v>
                </c:pt>
                <c:pt idx="139">
                  <c:v>2.5716331675168999E-12</c:v>
                </c:pt>
                <c:pt idx="140">
                  <c:v>2.1345419733593642E-12</c:v>
                </c:pt>
                <c:pt idx="141">
                  <c:v>1.771741516274661E-12</c:v>
                </c:pt>
                <c:pt idx="142">
                  <c:v>1.470605002341022E-12</c:v>
                </c:pt>
                <c:pt idx="143">
                  <c:v>1.2206515258176476E-12</c:v>
                </c:pt>
                <c:pt idx="144">
                  <c:v>1.0131817824742785E-12</c:v>
                </c:pt>
                <c:pt idx="145">
                  <c:v>8.4097489059541688E-13</c:v>
                </c:pt>
                <c:pt idx="146">
                  <c:v>6.9803741347479029E-13</c:v>
                </c:pt>
                <c:pt idx="147">
                  <c:v>5.7939448238422848E-13</c:v>
                </c:pt>
                <c:pt idx="148">
                  <c:v>4.8091677210945682E-13</c:v>
                </c:pt>
                <c:pt idx="149">
                  <c:v>3.9917721024414218E-13</c:v>
                </c:pt>
                <c:pt idx="150">
                  <c:v>3.3133045006971048E-13</c:v>
                </c:pt>
                <c:pt idx="151">
                  <c:v>2.7501537829472508E-13</c:v>
                </c:pt>
                <c:pt idx="152">
                  <c:v>2.2827200554663313E-13</c:v>
                </c:pt>
                <c:pt idx="153">
                  <c:v>1.8947343427550501E-13</c:v>
                </c:pt>
                <c:pt idx="154">
                  <c:v>1.5726930449256043E-13</c:v>
                </c:pt>
                <c:pt idx="155">
                  <c:v>1.3053880483832991E-13</c:v>
                </c:pt>
                <c:pt idx="156">
                  <c:v>1.0835158882241103E-13</c:v>
                </c:pt>
                <c:pt idx="157">
                  <c:v>8.9935457202713268E-14</c:v>
                </c:pt>
                <c:pt idx="158">
                  <c:v>7.4649446816007832E-14</c:v>
                </c:pt>
                <c:pt idx="159">
                  <c:v>6.196154779892739E-14</c:v>
                </c:pt>
                <c:pt idx="160">
                  <c:v>5.1430163508837634E-14</c:v>
                </c:pt>
                <c:pt idx="161">
                  <c:v>4.2688762734585944E-14</c:v>
                </c:pt>
                <c:pt idx="162">
                  <c:v>3.5433105255057609E-14</c:v>
                </c:pt>
                <c:pt idx="163">
                  <c:v>2.9410667196277092E-14</c:v>
                </c:pt>
                <c:pt idx="164">
                  <c:v>2.4411840457027118E-14</c:v>
                </c:pt>
                <c:pt idx="165">
                  <c:v>2.026264730190207E-14</c:v>
                </c:pt>
                <c:pt idx="166">
                  <c:v>1.6818677032209951E-14</c:v>
                </c:pt>
                <c:pt idx="167">
                  <c:v>1.3960066680357051E-14</c:v>
                </c:pt>
                <c:pt idx="168">
                  <c:v>1.1587323669617582E-14</c:v>
                </c:pt>
                <c:pt idx="169">
                  <c:v>9.6178677240030019E-15</c:v>
                </c:pt>
                <c:pt idx="170">
                  <c:v>7.9831528623021989E-15</c:v>
                </c:pt>
                <c:pt idx="171">
                  <c:v>6.6262849303973366E-15</c:v>
                </c:pt>
                <c:pt idx="172">
                  <c:v>5.5000387825325357E-15</c:v>
                </c:pt>
                <c:pt idx="173">
                  <c:v>4.5652168656851882E-15</c:v>
                </c:pt>
                <c:pt idx="174">
                  <c:v>3.7892831454616526E-15</c:v>
                </c:pt>
                <c:pt idx="175">
                  <c:v>3.1452322435142649E-15</c:v>
                </c:pt>
                <c:pt idx="176">
                  <c:v>2.6106482728850145E-15</c:v>
                </c:pt>
                <c:pt idx="177">
                  <c:v>2.1669252191277588E-15</c:v>
                </c:pt>
                <c:pt idx="178">
                  <c:v>1.7986212968411759E-15</c:v>
                </c:pt>
                <c:pt idx="179">
                  <c:v>1.4929158751097427E-15</c:v>
                </c:pt>
                <c:pt idx="180">
                  <c:v>1.2391701941928244E-15</c:v>
                </c:pt>
                <c:pt idx="181">
                  <c:v>1.0285528884141693E-15</c:v>
                </c:pt>
                <c:pt idx="182">
                  <c:v>8.5373344534864639E-16</c:v>
                </c:pt>
                <c:pt idx="183">
                  <c:v>7.0862738216464657E-16</c:v>
                </c:pt>
                <c:pt idx="184">
                  <c:v>5.8818452168740217E-16</c:v>
                </c:pt>
                <c:pt idx="185">
                  <c:v>4.8821288781483988E-16</c:v>
                </c:pt>
                <c:pt idx="186">
                  <c:v>4.0523308798634903E-16</c:v>
                </c:pt>
                <c:pt idx="187">
                  <c:v>3.3635705618032957E-16</c:v>
                </c:pt>
                <c:pt idx="188">
                  <c:v>2.7918765063414648E-16</c:v>
                </c:pt>
                <c:pt idx="189">
                  <c:v>2.3173511551738733E-16</c:v>
                </c:pt>
                <c:pt idx="190">
                  <c:v>1.9234792650364032E-16</c:v>
                </c:pt>
                <c:pt idx="191">
                  <c:v>1.5965523139646587E-16</c:v>
                </c:pt>
                <c:pt idx="192">
                  <c:v>1.3251920266086797E-16</c:v>
                </c:pt>
                <c:pt idx="193">
                  <c:v>1.0999538359525701E-16</c:v>
                </c:pt>
                <c:pt idx="194">
                  <c:v>9.1299861580469795E-17</c:v>
                </c:pt>
                <c:pt idx="195">
                  <c:v>7.5781947795780059E-17</c:v>
                </c:pt>
                <c:pt idx="196">
                  <c:v>6.2901561120021557E-17</c:v>
                </c:pt>
                <c:pt idx="197">
                  <c:v>5.2210405779640881E-17</c:v>
                </c:pt>
                <c:pt idx="198">
                  <c:v>4.3336389810139529E-17</c:v>
                </c:pt>
                <c:pt idx="199">
                  <c:v>3.5970657273869509E-17</c:v>
                </c:pt>
                <c:pt idx="200">
                  <c:v>2.9856853285258189E-17</c:v>
                </c:pt>
                <c:pt idx="201">
                  <c:v>2.4782189783169873E-17</c:v>
                </c:pt>
                <c:pt idx="202">
                  <c:v>2.0570049604892398E-17</c:v>
                </c:pt>
                <c:pt idx="203">
                  <c:v>1.7073831200024808E-17</c:v>
                </c:pt>
                <c:pt idx="204">
                  <c:v>1.417185316557854E-17</c:v>
                </c:pt>
                <c:pt idx="205">
                  <c:v>1.1763113526116902E-17</c:v>
                </c:pt>
                <c:pt idx="206">
                  <c:v>9.7637784244061751E-18</c:v>
                </c:pt>
                <c:pt idx="207">
                  <c:v>8.1042636087466338E-18</c:v>
                </c:pt>
                <c:pt idx="208">
                  <c:v>6.7268116708475082E-18</c:v>
                </c:pt>
                <c:pt idx="209">
                  <c:v>5.5834793095474999E-18</c:v>
                </c:pt>
                <c:pt idx="210">
                  <c:v>4.6344749408235654E-18</c:v>
                </c:pt>
                <c:pt idx="211">
                  <c:v>3.8467699155627209E-18</c:v>
                </c:pt>
                <c:pt idx="212">
                  <c:v>3.1929480910018445E-18</c:v>
                </c:pt>
                <c:pt idx="213">
                  <c:v>2.6502540915651454E-18</c:v>
                </c:pt>
                <c:pt idx="214">
                  <c:v>2.1997998024285999E-18</c:v>
                </c:pt>
                <c:pt idx="215">
                  <c:v>1.8259077027619487E-18</c:v>
                </c:pt>
                <c:pt idx="216">
                  <c:v>1.5155646412900027E-18</c:v>
                </c:pt>
                <c:pt idx="217">
                  <c:v>1.2579695375435869E-18</c:v>
                </c:pt>
                <c:pt idx="218">
                  <c:v>1.0441569157321893E-18</c:v>
                </c:pt>
                <c:pt idx="219">
                  <c:v>8.6668529846456244E-19</c:v>
                </c:pt>
                <c:pt idx="220">
                  <c:v>7.193778705831343E-19</c:v>
                </c:pt>
                <c:pt idx="221">
                  <c:v>5.9710778629688102E-19</c:v>
                </c:pt>
                <c:pt idx="222">
                  <c:v>4.9561949272678758E-19</c:v>
                </c:pt>
                <c:pt idx="223">
                  <c:v>4.1138081975835325E-19</c:v>
                </c:pt>
                <c:pt idx="224">
                  <c:v>3.4145988022703007E-19</c:v>
                </c:pt>
                <c:pt idx="225">
                  <c:v>2.8342316538526512E-19</c:v>
                </c:pt>
                <c:pt idx="226">
                  <c:v>2.3525073474737009E-19</c:v>
                </c:pt>
                <c:pt idx="227">
                  <c:v>1.952660085760676E-19</c:v>
                </c:pt>
                <c:pt idx="228">
                  <c:v>1.6207733735311161E-19</c:v>
                </c:pt>
                <c:pt idx="229">
                  <c:v>1.3452963188576637E-19</c:v>
                </c:pt>
                <c:pt idx="230">
                  <c:v>1.1166410728843796E-19</c:v>
                </c:pt>
                <c:pt idx="231">
                  <c:v>9.2684958266827675E-20</c:v>
                </c:pt>
                <c:pt idx="232">
                  <c:v>7.6931624498076686E-20</c:v>
                </c:pt>
                <c:pt idx="233">
                  <c:v>6.3855831378959869E-20</c:v>
                </c:pt>
                <c:pt idx="234">
                  <c:v>5.3002482102541542E-20</c:v>
                </c:pt>
                <c:pt idx="235">
                  <c:v>4.3993836326955395E-20</c:v>
                </c:pt>
                <c:pt idx="236">
                  <c:v>3.6516359880171029E-20</c:v>
                </c:pt>
                <c:pt idx="237">
                  <c:v>3.0309808227681674E-20</c:v>
                </c:pt>
                <c:pt idx="238">
                  <c:v>2.5158157443551386E-20</c:v>
                </c:pt>
                <c:pt idx="239">
                  <c:v>2.0882113779077767E-20</c:v>
                </c:pt>
                <c:pt idx="240">
                  <c:v>1.7332856058500735E-20</c:v>
                </c:pt>
                <c:pt idx="241">
                  <c:v>1.4386852054228951E-20</c:v>
                </c:pt>
                <c:pt idx="242">
                  <c:v>1.1941570120680672E-20</c:v>
                </c:pt>
                <c:pt idx="243">
                  <c:v>9.9119037963600815E-21</c:v>
                </c:pt>
                <c:pt idx="244">
                  <c:v>8.2272129811142579E-21</c:v>
                </c:pt>
                <c:pt idx="245">
                  <c:v>6.8288627466863961E-21</c:v>
                </c:pt>
                <c:pt idx="246">
                  <c:v>5.6681853595665462E-21</c:v>
                </c:pt>
                <c:pt idx="247">
                  <c:v>4.704783992066894E-21</c:v>
                </c:pt>
                <c:pt idx="248">
                  <c:v>3.9051286802554369E-21</c:v>
                </c:pt>
                <c:pt idx="249">
                  <c:v>3.2413878016542537E-21</c:v>
                </c:pt>
                <c:pt idx="250">
                  <c:v>2.6904607076419886E-21</c:v>
                </c:pt>
                <c:pt idx="251">
                  <c:v>2.2331726393613083E-21</c:v>
                </c:pt>
                <c:pt idx="252">
                  <c:v>1.8536082710921789E-21</c:v>
                </c:pt>
                <c:pt idx="253">
                  <c:v>1.5385570445430584E-21</c:v>
                </c:pt>
                <c:pt idx="254">
                  <c:v>1.2770540052804013E-21</c:v>
                </c:pt>
                <c:pt idx="255">
                  <c:v>1.0599976633652577E-21</c:v>
                </c:pt>
                <c:pt idx="256">
                  <c:v>8.7983365087524872E-22</c:v>
                </c:pt>
                <c:pt idx="257">
                  <c:v>7.3029144440709137E-22</c:v>
                </c:pt>
                <c:pt idx="258">
                  <c:v>6.0616641900277328E-22</c:v>
                </c:pt>
                <c:pt idx="259">
                  <c:v>5.0313846174272713E-22</c:v>
                </c:pt>
                <c:pt idx="260">
                  <c:v>4.1762181654652383E-22</c:v>
                </c:pt>
                <c:pt idx="261">
                  <c:v>3.4664011694466638E-22</c:v>
                </c:pt>
                <c:pt idx="262">
                  <c:v>2.877229358034479E-22</c:v>
                </c:pt>
                <c:pt idx="263">
                  <c:v>2.3881968844564026E-22</c:v>
                </c:pt>
                <c:pt idx="264">
                  <c:v>1.982283445664678E-22</c:v>
                </c:pt>
                <c:pt idx="265">
                  <c:v>1.6453617535836606E-22</c:v>
                </c:pt>
                <c:pt idx="266">
                  <c:v>1.3657056557647869E-22</c:v>
                </c:pt>
                <c:pt idx="267">
                  <c:v>1.1335815011131681E-22</c:v>
                </c:pt>
                <c:pt idx="268">
                  <c:v>9.4091063454072917E-23</c:v>
                </c:pt>
                <c:pt idx="269">
                  <c:v>7.8098744049277307E-23</c:v>
                </c:pt>
                <c:pt idx="270">
                  <c:v>6.4824577811305958E-23</c:v>
                </c:pt>
                <c:pt idx="271">
                  <c:v>5.3806575514825776E-23</c:v>
                </c:pt>
                <c:pt idx="272">
                  <c:v>4.4659269557845007E-23</c:v>
                </c:pt>
                <c:pt idx="273">
                  <c:v>3.6496534839710552E-23</c:v>
                </c:pt>
                <c:pt idx="274">
                  <c:v>2.978823213753848E-23</c:v>
                </c:pt>
                <c:pt idx="275">
                  <c:v>2.4373643893733638E-23</c:v>
                </c:pt>
                <c:pt idx="276">
                  <c:v>2.0047235814798841E-23</c:v>
                </c:pt>
                <c:pt idx="277">
                  <c:v>1.6608041175420154E-23</c:v>
                </c:pt>
                <c:pt idx="278">
                  <c:v>1.3861823808756617E-23</c:v>
                </c:pt>
                <c:pt idx="279">
                  <c:v>1.1644828562232468E-23</c:v>
                </c:pt>
                <c:pt idx="280">
                  <c:v>9.83068061110013E-24</c:v>
                </c:pt>
                <c:pt idx="281">
                  <c:v>8.3258677080295286E-24</c:v>
                </c:pt>
                <c:pt idx="282">
                  <c:v>7.0621099901490995E-24</c:v>
                </c:pt>
                <c:pt idx="283">
                  <c:v>5.989578827775786E-24</c:v>
                </c:pt>
                <c:pt idx="284">
                  <c:v>5.0716506659510835E-24</c:v>
                </c:pt>
                <c:pt idx="285">
                  <c:v>4.2704226728691276E-24</c:v>
                </c:pt>
                <c:pt idx="286">
                  <c:v>3.57822246729399E-24</c:v>
                </c:pt>
                <c:pt idx="287">
                  <c:v>2.9823870769564372E-24</c:v>
                </c:pt>
                <c:pt idx="288">
                  <c:v>2.4701491539168217E-24</c:v>
                </c:pt>
                <c:pt idx="289">
                  <c:v>2.0312970843405386E-24</c:v>
                </c:pt>
                <c:pt idx="290">
                  <c:v>1.657322948129644E-24</c:v>
                </c:pt>
                <c:pt idx="291">
                  <c:v>1.3404979422299742E-24</c:v>
                </c:pt>
                <c:pt idx="292">
                  <c:v>1.0745851310553989E-24</c:v>
                </c:pt>
                <c:pt idx="293">
                  <c:v>8.5389082602037728E-25</c:v>
                </c:pt>
                <c:pt idx="294">
                  <c:v>6.7284237913353198E-25</c:v>
                </c:pt>
                <c:pt idx="295">
                  <c:v>5.2602537371225999E-25</c:v>
                </c:pt>
                <c:pt idx="296">
                  <c:v>4.0828318700678212E-25</c:v>
                </c:pt>
                <c:pt idx="297">
                  <c:v>3.1483221194210966E-25</c:v>
                </c:pt>
                <c:pt idx="298">
                  <c:v>2.4135876717661211E-25</c:v>
                </c:pt>
                <c:pt idx="299">
                  <c:v>1.8407869865158498E-25</c:v>
                </c:pt>
                <c:pt idx="300">
                  <c:v>1.3975527068868799E-25</c:v>
                </c:pt>
                <c:pt idx="301">
                  <c:v>1.0568112371750827E-25</c:v>
                </c:pt>
                <c:pt idx="302">
                  <c:v>7.9634854244209339E-26</c:v>
                </c:pt>
                <c:pt idx="303">
                  <c:v>5.982329369636634E-26</c:v>
                </c:pt>
                <c:pt idx="304">
                  <c:v>4.4818671464664578E-26</c:v>
                </c:pt>
                <c:pt idx="305">
                  <c:v>3.349713433874866E-26</c:v>
                </c:pt>
                <c:pt idx="306">
                  <c:v>2.4982515556668352E-26</c:v>
                </c:pt>
                <c:pt idx="307">
                  <c:v>1.8597236824566731E-26</c:v>
                </c:pt>
                <c:pt idx="308">
                  <c:v>1.3820852558155495E-26</c:v>
                </c:pt>
                <c:pt idx="309">
                  <c:v>1.025591402761985E-26</c:v>
                </c:pt>
                <c:pt idx="310">
                  <c:v>7.6003968006705602E-27</c:v>
                </c:pt>
                <c:pt idx="311">
                  <c:v>5.6257629636359882E-27</c:v>
                </c:pt>
                <c:pt idx="312">
                  <c:v>4.1597154506423097E-27</c:v>
                </c:pt>
                <c:pt idx="313">
                  <c:v>3.0727726913504568E-27</c:v>
                </c:pt>
                <c:pt idx="314">
                  <c:v>2.2679009832706301E-27</c:v>
                </c:pt>
                <c:pt idx="315">
                  <c:v>1.6725616631345542E-27</c:v>
                </c:pt>
                <c:pt idx="316">
                  <c:v>1.2326450513211749E-27</c:v>
                </c:pt>
                <c:pt idx="317">
                  <c:v>9.0786577078871073E-28</c:v>
                </c:pt>
                <c:pt idx="318">
                  <c:v>6.6828181316238014E-28</c:v>
                </c:pt>
                <c:pt idx="319">
                  <c:v>4.9167250503072275E-28</c:v>
                </c:pt>
                <c:pt idx="320">
                  <c:v>3.615695844009271E-28</c:v>
                </c:pt>
                <c:pt idx="321">
                  <c:v>2.657827263590514E-28</c:v>
                </c:pt>
                <c:pt idx="322">
                  <c:v>1.9529798506347213E-28</c:v>
                </c:pt>
                <c:pt idx="323">
                  <c:v>1.4345656820085966E-28</c:v>
                </c:pt>
                <c:pt idx="324">
                  <c:v>1.0534374239169434E-28</c:v>
                </c:pt>
                <c:pt idx="325">
                  <c:v>7.7334852811732399E-29</c:v>
                </c:pt>
                <c:pt idx="326">
                  <c:v>5.6758557265617337E-29</c:v>
                </c:pt>
                <c:pt idx="327">
                  <c:v>4.1647337254922321E-29</c:v>
                </c:pt>
                <c:pt idx="328">
                  <c:v>3.0552882738739497E-29</c:v>
                </c:pt>
                <c:pt idx="329">
                  <c:v>2.2409624203480916E-29</c:v>
                </c:pt>
                <c:pt idx="330">
                  <c:v>1.643394954894721E-29</c:v>
                </c:pt>
                <c:pt idx="331">
                  <c:v>1.204983698222844E-29</c:v>
                </c:pt>
                <c:pt idx="332">
                  <c:v>8.8340213878003001E-30</c:v>
                </c:pt>
                <c:pt idx="333">
                  <c:v>6.4755908234222282E-30</c:v>
                </c:pt>
                <c:pt idx="334">
                  <c:v>4.7462478533021481E-30</c:v>
                </c:pt>
                <c:pt idx="335">
                  <c:v>3.4783854655532583E-30</c:v>
                </c:pt>
                <c:pt idx="336">
                  <c:v>2.5489486688374774E-30</c:v>
                </c:pt>
                <c:pt idx="337">
                  <c:v>1.8676876516995958E-30</c:v>
                </c:pt>
                <c:pt idx="338">
                  <c:v>1.3683922119507969E-30</c:v>
                </c:pt>
                <c:pt idx="339">
                  <c:v>1.0024972844456154E-30</c:v>
                </c:pt>
                <c:pt idx="340">
                  <c:v>7.3438682679893693E-31</c:v>
                </c:pt>
                <c:pt idx="341">
                  <c:v>5.3794536800729656E-31</c:v>
                </c:pt>
                <c:pt idx="342">
                  <c:v>3.9402650644695229E-31</c:v>
                </c:pt>
                <c:pt idx="343">
                  <c:v>2.8859502372638965E-31</c:v>
                </c:pt>
                <c:pt idx="344">
                  <c:v>2.1136368169487682E-31</c:v>
                </c:pt>
                <c:pt idx="345">
                  <c:v>1.5479319161284053E-31</c:v>
                </c:pt>
                <c:pt idx="346">
                  <c:v>1.1335873691195284E-31</c:v>
                </c:pt>
                <c:pt idx="347">
                  <c:v>8.3012090684793726E-32</c:v>
                </c:pt>
                <c:pt idx="348">
                  <c:v>6.0787229179481186E-32</c:v>
                </c:pt>
                <c:pt idx="349">
                  <c:v>4.4511199896348664E-32</c:v>
                </c:pt>
                <c:pt idx="350">
                  <c:v>3.2592180930954537E-32</c:v>
                </c:pt>
                <c:pt idx="351">
                  <c:v>2.3864141688836541E-32</c:v>
                </c:pt>
                <c:pt idx="352">
                  <c:v>1.7473001223304776E-32</c:v>
                </c:pt>
                <c:pt idx="353">
                  <c:v>1.2793206768540033E-32</c:v>
                </c:pt>
                <c:pt idx="354">
                  <c:v>9.3666093398163793E-33</c:v>
                </c:pt>
                <c:pt idx="355">
                  <c:v>6.8576805645896717E-33</c:v>
                </c:pt>
                <c:pt idx="356">
                  <c:v>5.0207045534617175E-33</c:v>
                </c:pt>
                <c:pt idx="357">
                  <c:v>3.6757443830200113E-33</c:v>
                </c:pt>
                <c:pt idx="358">
                  <c:v>2.69103754420952E-33</c:v>
                </c:pt>
                <c:pt idx="359">
                  <c:v>1.9701013750739649E-33</c:v>
                </c:pt>
                <c:pt idx="360">
                  <c:v>1.4422888664991572E-33</c:v>
                </c:pt>
                <c:pt idx="361">
                  <c:v>1.0558719227936885E-33</c:v>
                </c:pt>
                <c:pt idx="362">
                  <c:v>7.7297591065166868E-34</c:v>
                </c:pt>
                <c:pt idx="363">
                  <c:v>5.6587014743711551E-34</c:v>
                </c:pt>
                <c:pt idx="364">
                  <c:v>4.1425146913131912E-34</c:v>
                </c:pt>
                <c:pt idx="365">
                  <c:v>3.0325508801477907E-34</c:v>
                </c:pt>
                <c:pt idx="366">
                  <c:v>2.2199806383846177E-34</c:v>
                </c:pt>
                <c:pt idx="367">
                  <c:v>1.6251280656795242E-34</c:v>
                </c:pt>
                <c:pt idx="368">
                  <c:v>1.1896618807473879E-34</c:v>
                </c:pt>
                <c:pt idx="369">
                  <c:v>8.7087790221310848E-35</c:v>
                </c:pt>
                <c:pt idx="370">
                  <c:v>6.3751287930125523E-35</c:v>
                </c:pt>
                <c:pt idx="371">
                  <c:v>4.6667958530687795E-35</c:v>
                </c:pt>
                <c:pt idx="372">
                  <c:v>3.4162288534695728E-35</c:v>
                </c:pt>
                <c:pt idx="373">
                  <c:v>2.5007689736599974E-35</c:v>
                </c:pt>
                <c:pt idx="374">
                  <c:v>1.8306224685808531E-35</c:v>
                </c:pt>
                <c:pt idx="375">
                  <c:v>1.3400553252533931E-35</c:v>
                </c:pt>
                <c:pt idx="376">
                  <c:v>9.8094691915335368E-36</c:v>
                </c:pt>
                <c:pt idx="377">
                  <c:v>7.180707357681805E-36</c:v>
                </c:pt>
                <c:pt idx="378">
                  <c:v>5.2563948880174839E-36</c:v>
                </c:pt>
                <c:pt idx="379">
                  <c:v>3.8477590003183798E-36</c:v>
                </c:pt>
                <c:pt idx="380">
                  <c:v>2.8166114572838957E-36</c:v>
                </c:pt>
                <c:pt idx="381">
                  <c:v>2.0617940983117074E-36</c:v>
                </c:pt>
                <c:pt idx="382">
                  <c:v>1.5092562380853207E-36</c:v>
                </c:pt>
                <c:pt idx="383">
                  <c:v>1.1047908354529091E-36</c:v>
                </c:pt>
                <c:pt idx="384">
                  <c:v>8.0871704456085569E-37</c:v>
                </c:pt>
                <c:pt idx="385">
                  <c:v>5.919876260150595E-37</c:v>
                </c:pt>
                <c:pt idx="386">
                  <c:v>4.33339427801066E-37</c:v>
                </c:pt>
                <c:pt idx="387">
                  <c:v>3.1720744130147474E-37</c:v>
                </c:pt>
                <c:pt idx="388">
                  <c:v>2.3219782636318687E-37</c:v>
                </c:pt>
                <c:pt idx="389">
                  <c:v>1.6997012304177222E-37</c:v>
                </c:pt>
                <c:pt idx="390">
                  <c:v>1.2441900222841497E-37</c:v>
                </c:pt>
                <c:pt idx="391">
                  <c:v>9.1075288211960261E-38</c:v>
                </c:pt>
                <c:pt idx="392">
                  <c:v>6.6667494611725395E-38</c:v>
                </c:pt>
                <c:pt idx="393">
                  <c:v>4.8800860303823317E-38</c:v>
                </c:pt>
                <c:pt idx="394">
                  <c:v>3.5722398141325883E-38</c:v>
                </c:pt>
                <c:pt idx="395">
                  <c:v>2.6148906905814447E-38</c:v>
                </c:pt>
                <c:pt idx="396">
                  <c:v>1.9141073584278601E-38</c:v>
                </c:pt>
                <c:pt idx="397">
                  <c:v>1.4011314593431119E-38</c:v>
                </c:pt>
                <c:pt idx="398">
                  <c:v>1.0256314461065882E-38</c:v>
                </c:pt>
                <c:pt idx="399">
                  <c:v>7.5076434139210423E-39</c:v>
                </c:pt>
                <c:pt idx="400">
                  <c:v>5.4956089682255835E-39</c:v>
                </c:pt>
                <c:pt idx="401">
                  <c:v>4.0227949721865942E-39</c:v>
                </c:pt>
                <c:pt idx="402">
                  <c:v>2.9446919714998388E-39</c:v>
                </c:pt>
                <c:pt idx="403">
                  <c:v>2.1555184947418872E-39</c:v>
                </c:pt>
                <c:pt idx="404">
                  <c:v>1.5778421400138144E-39</c:v>
                </c:pt>
                <c:pt idx="405">
                  <c:v>1.154982147637149E-39</c:v>
                </c:pt>
                <c:pt idx="406">
                  <c:v>8.4544804180244577E-40</c:v>
                </c:pt>
                <c:pt idx="407">
                  <c:v>6.1886868865744847E-40</c:v>
                </c:pt>
                <c:pt idx="408">
                  <c:v>4.5301234851453917E-40</c:v>
                </c:pt>
                <c:pt idx="409">
                  <c:v>3.3160534194281872E-40</c:v>
                </c:pt>
                <c:pt idx="410">
                  <c:v>2.4273530529600042E-40</c:v>
                </c:pt>
                <c:pt idx="411">
                  <c:v>1.7768236844295029E-40</c:v>
                </c:pt>
                <c:pt idx="412">
                  <c:v>1.3006357334075897E-40</c:v>
                </c:pt>
                <c:pt idx="413">
                  <c:v>9.5206586099624956E-41</c:v>
                </c:pt>
                <c:pt idx="414">
                  <c:v>6.9691252678269864E-41</c:v>
                </c:pt>
                <c:pt idx="415">
                  <c:v>5.1014016634315733E-41</c:v>
                </c:pt>
                <c:pt idx="416">
                  <c:v>3.7342272249054199E-41</c:v>
                </c:pt>
                <c:pt idx="417">
                  <c:v>2.7334550572849968E-41</c:v>
                </c:pt>
                <c:pt idx="418">
                  <c:v>2.0008895320375465E-41</c:v>
                </c:pt>
                <c:pt idx="419">
                  <c:v>1.4646513835129279E-41</c:v>
                </c:pt>
                <c:pt idx="420">
                  <c:v>1.0721249470582263E-41</c:v>
                </c:pt>
                <c:pt idx="421">
                  <c:v>7.847955290775573E-42</c:v>
                </c:pt>
                <c:pt idx="422">
                  <c:v>5.7447035663089455E-42</c:v>
                </c:pt>
                <c:pt idx="423">
                  <c:v>4.2051230901449393E-42</c:v>
                </c:pt>
                <c:pt idx="424">
                  <c:v>3.0781500702330456E-42</c:v>
                </c:pt>
                <c:pt idx="425">
                  <c:v>2.2532057682198325E-42</c:v>
                </c:pt>
                <c:pt idx="426">
                  <c:v>1.6493465215306827E-42</c:v>
                </c:pt>
                <c:pt idx="427">
                  <c:v>1.2073215533949011E-42</c:v>
                </c:pt>
                <c:pt idx="428">
                  <c:v>8.8375928592493511E-43</c:v>
                </c:pt>
                <c:pt idx="429">
                  <c:v>6.4691171878942236E-43</c:v>
                </c:pt>
                <c:pt idx="430">
                  <c:v>4.7353931284505324E-43</c:v>
                </c:pt>
                <c:pt idx="431">
                  <c:v>3.4663072397554615E-43</c:v>
                </c:pt>
                <c:pt idx="432">
                  <c:v>2.5373364765886841E-43</c:v>
                </c:pt>
                <c:pt idx="433">
                  <c:v>1.8573299681529873E-43</c:v>
                </c:pt>
                <c:pt idx="434">
                  <c:v>1.3595652777417224E-43</c:v>
                </c:pt>
                <c:pt idx="435">
                  <c:v>9.9520158350733915E-44</c:v>
                </c:pt>
                <c:pt idx="436">
                  <c:v>7.2848740604812837E-44</c:v>
                </c:pt>
                <c:pt idx="437">
                  <c:v>5.3325266463087565E-44</c:v>
                </c:pt>
                <c:pt idx="438">
                  <c:v>3.903408621364976E-44</c:v>
                </c:pt>
                <c:pt idx="439">
                  <c:v>2.8572944438169842E-44</c:v>
                </c:pt>
                <c:pt idx="440">
                  <c:v>2.0915390312234144E-44</c:v>
                </c:pt>
                <c:pt idx="441">
                  <c:v>1.5310061947267704E-44</c:v>
                </c:pt>
                <c:pt idx="442">
                  <c:v>1.1206962532780406E-44</c:v>
                </c:pt>
                <c:pt idx="443">
                  <c:v>8.2034944756662994E-45</c:v>
                </c:pt>
                <c:pt idx="444">
                  <c:v>6.00495639392641E-45</c:v>
                </c:pt>
                <c:pt idx="445">
                  <c:v>4.3956269192752495E-45</c:v>
                </c:pt>
                <c:pt idx="446">
                  <c:v>3.2175980433530886E-45</c:v>
                </c:pt>
                <c:pt idx="447">
                  <c:v>2.3552811293289149E-45</c:v>
                </c:pt>
                <c:pt idx="448">
                  <c:v>1.724065314201603E-45</c:v>
                </c:pt>
                <c:pt idx="449">
                  <c:v>1.2620154607156645E-45</c:v>
                </c:pt>
                <c:pt idx="450">
                  <c:v>9.2379505928932663E-46</c:v>
                </c:pt>
                <c:pt idx="451">
                  <c:v>6.7621779305639897E-46</c:v>
                </c:pt>
                <c:pt idx="452">
                  <c:v>4.9499128417356235E-46</c:v>
                </c:pt>
                <c:pt idx="453">
                  <c:v>3.6233351661172952E-46</c:v>
                </c:pt>
                <c:pt idx="454">
                  <c:v>2.6522805802055701E-46</c:v>
                </c:pt>
                <c:pt idx="455">
                  <c:v>1.9414688243913499E-46</c:v>
                </c:pt>
                <c:pt idx="456">
                  <c:v>1.4211547673170336E-46</c:v>
                </c:pt>
                <c:pt idx="457">
                  <c:v>1.0402849866751953E-46</c:v>
                </c:pt>
                <c:pt idx="458">
                  <c:v>7.6148838757181859E-47</c:v>
                </c:pt>
                <c:pt idx="459">
                  <c:v>5.5740933612095468E-47</c:v>
                </c:pt>
                <c:pt idx="460">
                  <c:v>4.0802351391014926E-47</c:v>
                </c:pt>
                <c:pt idx="461">
                  <c:v>2.9867312398864961E-47</c:v>
                </c:pt>
                <c:pt idx="462">
                  <c:v>2.1862866203010407E-47</c:v>
                </c:pt>
                <c:pt idx="463">
                  <c:v>1.6003613310980045E-47</c:v>
                </c:pt>
                <c:pt idx="464">
                  <c:v>1.1714641459290903E-47</c:v>
                </c:pt>
                <c:pt idx="465">
                  <c:v>8.5751149925926867E-48</c:v>
                </c:pt>
                <c:pt idx="466">
                  <c:v>6.2769823005177964E-48</c:v>
                </c:pt>
                <c:pt idx="467">
                  <c:v>4.5947496699231789E-48</c:v>
                </c:pt>
                <c:pt idx="468">
                  <c:v>3.3633557510855959E-48</c:v>
                </c:pt>
                <c:pt idx="469">
                  <c:v>2.4619756714665859E-48</c:v>
                </c:pt>
                <c:pt idx="470">
                  <c:v>1.8021656503981712E-48</c:v>
                </c:pt>
                <c:pt idx="471">
                  <c:v>1.3191848595550871E-48</c:v>
                </c:pt>
                <c:pt idx="472">
                  <c:v>9.6564302663635126E-49</c:v>
                </c:pt>
                <c:pt idx="473">
                  <c:v>7.0685048261726728E-49</c:v>
                </c:pt>
                <c:pt idx="474">
                  <c:v>5.1741439731907105E-49</c:v>
                </c:pt>
                <c:pt idx="475">
                  <c:v>3.7874722459056071E-49</c:v>
                </c:pt>
                <c:pt idx="476">
                  <c:v>2.7724288471477477E-49</c:v>
                </c:pt>
                <c:pt idx="477">
                  <c:v>2.02941730315648E-49</c:v>
                </c:pt>
                <c:pt idx="478">
                  <c:v>1.4855330169767936E-49</c:v>
                </c:pt>
                <c:pt idx="479">
                  <c:v>1.0874098396358653E-49</c:v>
                </c:pt>
                <c:pt idx="480">
                  <c:v>7.9598376182834039E-50</c:v>
                </c:pt>
                <c:pt idx="481">
                  <c:v>5.8265993732918536E-50</c:v>
                </c:pt>
                <c:pt idx="482">
                  <c:v>4.2650694500351456E-50</c:v>
                </c:pt>
                <c:pt idx="483">
                  <c:v>3.1220298919258402E-50</c:v>
                </c:pt>
                <c:pt idx="484">
                  <c:v>2.2853251885703737E-50</c:v>
                </c:pt>
                <c:pt idx="485">
                  <c:v>1.6728575311090448E-50</c:v>
                </c:pt>
                <c:pt idx="486">
                  <c:v>1.2245313416054319E-50</c:v>
                </c:pt>
                <c:pt idx="487">
                  <c:v>8.9635667029842551E-51</c:v>
                </c:pt>
                <c:pt idx="488">
                  <c:v>6.5613288369029542E-51</c:v>
                </c:pt>
                <c:pt idx="489">
                  <c:v>4.8028912518770694E-51</c:v>
                </c:pt>
                <c:pt idx="490">
                  <c:v>3.5157153298567217E-51</c:v>
                </c:pt>
                <c:pt idx="491">
                  <c:v>2.5735028406429599E-51</c:v>
                </c:pt>
                <c:pt idx="492">
                  <c:v>1.8838035077158658E-51</c:v>
                </c:pt>
                <c:pt idx="493">
                  <c:v>1.3789437491526953E-51</c:v>
                </c:pt>
                <c:pt idx="494">
                  <c:v>1.0093865180045881E-51</c:v>
                </c:pt>
                <c:pt idx="495">
                  <c:v>7.3887070689098395E-52</c:v>
                </c:pt>
                <c:pt idx="496">
                  <c:v>5.4085319324709582E-52</c:v>
                </c:pt>
                <c:pt idx="497">
                  <c:v>3.9590441725402969E-52</c:v>
                </c:pt>
                <c:pt idx="498">
                  <c:v>2.8980194543464081E-52</c:v>
                </c:pt>
                <c:pt idx="499">
                  <c:v>2.1213495964112027E-52</c:v>
                </c:pt>
                <c:pt idx="500">
                  <c:v>1.5528274330047178E-52</c:v>
                </c:pt>
                <c:pt idx="501">
                  <c:v>1.1366693357544422E-52</c:v>
                </c:pt>
                <c:pt idx="502">
                  <c:v>8.3204170106517802E-53</c:v>
                </c:pt>
                <c:pt idx="503">
                  <c:v>6.0905434019073581E-53</c:v>
                </c:pt>
                <c:pt idx="504">
                  <c:v>4.458276416005676E-53</c:v>
                </c:pt>
                <c:pt idx="505">
                  <c:v>3.2634573452110311E-53</c:v>
                </c:pt>
                <c:pt idx="506">
                  <c:v>2.3888500510326095E-53</c:v>
                </c:pt>
                <c:pt idx="507">
                  <c:v>1.7486377061547334E-53</c:v>
                </c:pt>
                <c:pt idx="508">
                  <c:v>1.2800024120550194E-53</c:v>
                </c:pt>
                <c:pt idx="509">
                  <c:v>9.3696148097742348E-54</c:v>
                </c:pt>
                <c:pt idx="510">
                  <c:v>6.8585559570823141E-54</c:v>
                </c:pt>
                <c:pt idx="511">
                  <c:v>5.0204614353072038E-54</c:v>
                </c:pt>
                <c:pt idx="512">
                  <c:v>3.6749766541142016E-54</c:v>
                </c:pt>
                <c:pt idx="513">
                  <c:v>2.6900820935025731E-54</c:v>
                </c:pt>
                <c:pt idx="514">
                  <c:v>1.9691394941585971E-54</c:v>
                </c:pt>
                <c:pt idx="515">
                  <c:v>1.4414096717765715E-54</c:v>
                </c:pt>
                <c:pt idx="516">
                  <c:v>1.0551115591570114E-54</c:v>
                </c:pt>
                <c:pt idx="517">
                  <c:v>7.723414266332069E-55</c:v>
                </c:pt>
                <c:pt idx="518">
                  <c:v>5.6535375251492085E-55</c:v>
                </c:pt>
                <c:pt idx="519">
                  <c:v>4.1383882109652078E-55</c:v>
                </c:pt>
                <c:pt idx="520">
                  <c:v>3.0292992499687384E-55</c:v>
                </c:pt>
                <c:pt idx="521">
                  <c:v>2.2174463771930213E-55</c:v>
                </c:pt>
                <c:pt idx="522">
                  <c:v>1.6231702548950198E-55</c:v>
                </c:pt>
                <c:pt idx="523">
                  <c:v>1.1881602655501458E-55</c:v>
                </c:pt>
                <c:pt idx="524">
                  <c:v>8.6973305010508195E-56</c:v>
                </c:pt>
                <c:pt idx="525">
                  <c:v>6.3664439922448743E-56</c:v>
                </c:pt>
                <c:pt idx="526">
                  <c:v>4.6602355862446182E-56</c:v>
                </c:pt>
                <c:pt idx="527">
                  <c:v>3.411291412556233E-56</c:v>
                </c:pt>
                <c:pt idx="528">
                  <c:v>2.4970645552163268E-56</c:v>
                </c:pt>
                <c:pt idx="529">
                  <c:v>1.8278506989929395E-56</c:v>
                </c:pt>
                <c:pt idx="530">
                  <c:v>1.3379863050900754E-56</c:v>
                </c:pt>
                <c:pt idx="531">
                  <c:v>9.7940567771382117E-57</c:v>
                </c:pt>
                <c:pt idx="532">
                  <c:v>7.169247382338251E-57</c:v>
                </c:pt>
                <c:pt idx="533">
                  <c:v>5.2478874891850768E-57</c:v>
                </c:pt>
                <c:pt idx="534">
                  <c:v>3.8414524747742918E-57</c:v>
                </c:pt>
                <c:pt idx="535">
                  <c:v>2.8119423570580725E-57</c:v>
                </c:pt>
                <c:pt idx="536">
                  <c:v>2.0583411798933812E-57</c:v>
                </c:pt>
                <c:pt idx="537">
                  <c:v>1.5067052858324911E-57</c:v>
                </c:pt>
                <c:pt idx="538">
                  <c:v>1.1029079340838416E-57</c:v>
                </c:pt>
                <c:pt idx="539">
                  <c:v>8.073283624223664E-58</c:v>
                </c:pt>
                <c:pt idx="540">
                  <c:v>5.9096418171428701E-58</c:v>
                </c:pt>
                <c:pt idx="541">
                  <c:v>4.3258564956241792E-58</c:v>
                </c:pt>
                <c:pt idx="542">
                  <c:v>3.1665259925661321E-58</c:v>
                </c:pt>
                <c:pt idx="543">
                  <c:v>2.3178963222066119E-58</c:v>
                </c:pt>
                <c:pt idx="544">
                  <c:v>1.6966995922682888E-58</c:v>
                </c:pt>
                <c:pt idx="545">
                  <c:v>1.2419837241306293E-58</c:v>
                </c:pt>
                <c:pt idx="546">
                  <c:v>9.0913180979957954E-59</c:v>
                </c:pt>
                <c:pt idx="547">
                  <c:v>6.6548428254798658E-59</c:v>
                </c:pt>
                <c:pt idx="548">
                  <c:v>4.8713434679615077E-59</c:v>
                </c:pt>
                <c:pt idx="549">
                  <c:v>3.5658223349759653E-59</c:v>
                </c:pt>
                <c:pt idx="550">
                  <c:v>2.6101811560277529E-59</c:v>
                </c:pt>
                <c:pt idx="551">
                  <c:v>1.9106520256074262E-59</c:v>
                </c:pt>
                <c:pt idx="552">
                  <c:v>1.3985968577427552E-59</c:v>
                </c:pt>
                <c:pt idx="553">
                  <c:v>1.0237725887664999E-59</c:v>
                </c:pt>
                <c:pt idx="554">
                  <c:v>7.4940130725075116E-60</c:v>
                </c:pt>
                <c:pt idx="555">
                  <c:v>5.4856159021181433E-60</c:v>
                </c:pt>
                <c:pt idx="556">
                  <c:v>4.0154696201373104E-60</c:v>
                </c:pt>
                <c:pt idx="557">
                  <c:v>2.939322868743634E-60</c:v>
                </c:pt>
                <c:pt idx="558">
                  <c:v>2.1515836861034474E-60</c:v>
                </c:pt>
                <c:pt idx="559">
                  <c:v>1.5749587796324951E-60</c:v>
                </c:pt>
                <c:pt idx="560">
                  <c:v>1.1528694763593579E-60</c:v>
                </c:pt>
                <c:pt idx="561">
                  <c:v>8.439002002518393E-61</c:v>
                </c:pt>
                <c:pt idx="562">
                  <c:v>6.1773475886885883E-61</c:v>
                </c:pt>
                <c:pt idx="563">
                  <c:v>4.5218170608396791E-61</c:v>
                </c:pt>
                <c:pt idx="564">
                  <c:v>3.3099690827071733E-61</c:v>
                </c:pt>
                <c:pt idx="565">
                  <c:v>2.4228966322775014E-61</c:v>
                </c:pt>
                <c:pt idx="566">
                  <c:v>1.7735597958806013E-61</c:v>
                </c:pt>
                <c:pt idx="567">
                  <c:v>1.2982453760769155E-61</c:v>
                </c:pt>
                <c:pt idx="568">
                  <c:v>9.5031532650855986E-62</c:v>
                </c:pt>
                <c:pt idx="569">
                  <c:v>6.9563060761744657E-62</c:v>
                </c:pt>
                <c:pt idx="570">
                  <c:v>5.0920145004084864E-62</c:v>
                </c:pt>
                <c:pt idx="571">
                  <c:v>3.7273534816361824E-62</c:v>
                </c:pt>
                <c:pt idx="572">
                  <c:v>2.7284219194491736E-62</c:v>
                </c:pt>
                <c:pt idx="573">
                  <c:v>1.9972042381317625E-62</c:v>
                </c:pt>
                <c:pt idx="574">
                  <c:v>1.4619530580576864E-62</c:v>
                </c:pt>
                <c:pt idx="575">
                  <c:v>1.0701493133032673E-62</c:v>
                </c:pt>
                <c:pt idx="576">
                  <c:v>7.8334905929540117E-63</c:v>
                </c:pt>
                <c:pt idx="577">
                  <c:v>5.7341133715715158E-63</c:v>
                </c:pt>
                <c:pt idx="578">
                  <c:v>4.1973697125014009E-63</c:v>
                </c:pt>
                <c:pt idx="579">
                  <c:v>3.0724736958937436E-63</c:v>
                </c:pt>
                <c:pt idx="580">
                  <c:v>2.2490500619570783E-63</c:v>
                </c:pt>
                <c:pt idx="581">
                  <c:v>1.6463041450768027E-63</c:v>
                </c:pt>
                <c:pt idx="582">
                  <c:v>1.2050942679944402E-63</c:v>
                </c:pt>
                <c:pt idx="583">
                  <c:v>8.8212873611213038E-64</c:v>
                </c:pt>
                <c:pt idx="584">
                  <c:v>6.457180386147634E-64</c:v>
                </c:pt>
                <c:pt idx="585">
                  <c:v>4.7266546063332027E-64</c:v>
                </c:pt>
                <c:pt idx="586">
                  <c:v>3.4599101204416312E-64</c:v>
                </c:pt>
                <c:pt idx="587">
                  <c:v>2.5326534385480174E-64</c:v>
                </c:pt>
                <c:pt idx="588">
                  <c:v>1.8539017536567965E-64</c:v>
                </c:pt>
                <c:pt idx="589">
                  <c:v>1.3570556712973225E-64</c:v>
                </c:pt>
                <c:pt idx="590">
                  <c:v>9.9336444952791614E-65</c:v>
                </c:pt>
                <c:pt idx="591">
                  <c:v>7.271425560912212E-65</c:v>
                </c:pt>
                <c:pt idx="592">
                  <c:v>5.3226818931429457E-65</c:v>
                </c:pt>
                <c:pt idx="593">
                  <c:v>3.8962019618130337E-65</c:v>
                </c:pt>
                <c:pt idx="594">
                  <c:v>2.8520189693814646E-65</c:v>
                </c:pt>
                <c:pt idx="595">
                  <c:v>2.0876772511881518E-65</c:v>
                </c:pt>
                <c:pt idx="596">
                  <c:v>1.5281792834895478E-65</c:v>
                </c:pt>
                <c:pt idx="597">
                  <c:v>1.1186268955888275E-65</c:v>
                </c:pt>
                <c:pt idx="598">
                  <c:v>8.1883463874459511E-66</c:v>
                </c:pt>
                <c:pt idx="599">
                  <c:v>5.9938677342091368E-66</c:v>
                </c:pt>
                <c:pt idx="600">
                  <c:v>4.3875098481770941E-66</c:v>
                </c:pt>
                <c:pt idx="601">
                  <c:v>3.211656232914633E-66</c:v>
                </c:pt>
                <c:pt idx="602">
                  <c:v>2.3509316480975492E-66</c:v>
                </c:pt>
                <c:pt idx="603">
                  <c:v>1.7208814434696693E-66</c:v>
                </c:pt>
                <c:pt idx="604">
                  <c:v>1.2596848338295844E-66</c:v>
                </c:pt>
                <c:pt idx="605">
                  <c:v>9.2208901816087214E-67</c:v>
                </c:pt>
                <c:pt idx="606">
                  <c:v>6.7496895618570698E-67</c:v>
                </c:pt>
                <c:pt idx="607">
                  <c:v>4.9407712578885806E-67</c:v>
                </c:pt>
                <c:pt idx="608">
                  <c:v>3.6166434617571895E-67</c:v>
                </c:pt>
                <c:pt idx="609">
                  <c:v>2.6473822095256937E-67</c:v>
                </c:pt>
                <c:pt idx="610">
                  <c:v>1.9378831884923836E-67</c:v>
                </c:pt>
                <c:pt idx="611">
                  <c:v>1.4185300629175459E-67</c:v>
                </c:pt>
                <c:pt idx="612">
                  <c:v>1.03836369051983E-67</c:v>
                </c:pt>
                <c:pt idx="613">
                  <c:v>7.6008199048879798E-68</c:v>
                </c:pt>
                <c:pt idx="614">
                  <c:v>5.5637984796632163E-68</c:v>
                </c:pt>
                <c:pt idx="615">
                  <c:v>4.0726992495105735E-68</c:v>
                </c:pt>
                <c:pt idx="616">
                  <c:v>2.981214944714436E-68</c:v>
                </c:pt>
                <c:pt idx="617">
                  <c:v>2.1822486763945068E-68</c:v>
                </c:pt>
                <c:pt idx="618">
                  <c:v>1.5974055457059174E-68</c:v>
                </c:pt>
                <c:pt idx="619">
                  <c:v>1.1693005041322721E-68</c:v>
                </c:pt>
                <c:pt idx="620">
                  <c:v>8.5592770892741666E-69</c:v>
                </c:pt>
                <c:pt idx="621">
                  <c:v>6.2653889254358759E-69</c:v>
                </c:pt>
                <c:pt idx="622">
                  <c:v>4.5862632997552853E-69</c:v>
                </c:pt>
                <c:pt idx="623">
                  <c:v>3.3571437152586582E-69</c:v>
                </c:pt>
                <c:pt idx="624">
                  <c:v>2.4574284528121702E-69</c:v>
                </c:pt>
                <c:pt idx="625">
                  <c:v>1.7988370808318828E-69</c:v>
                </c:pt>
                <c:pt idx="626">
                  <c:v>1.3167483430385507E-69</c:v>
                </c:pt>
                <c:pt idx="627">
                  <c:v>9.6385949420853991E-70</c:v>
                </c:pt>
                <c:pt idx="628">
                  <c:v>7.0554493536138749E-70</c:v>
                </c:pt>
                <c:pt idx="629">
                  <c:v>5.1645873574417513E-70</c:v>
                </c:pt>
                <c:pt idx="630">
                  <c:v>3.7804767968442092E-70</c:v>
                </c:pt>
                <c:pt idx="631">
                  <c:v>2.7673081743656728E-70</c:v>
                </c:pt>
                <c:pt idx="632">
                  <c:v>2.0256689680808535E-70</c:v>
                </c:pt>
                <c:pt idx="633">
                  <c:v>1.4827892340474901E-70</c:v>
                </c:pt>
                <c:pt idx="634">
                  <c:v>1.0854013894932836E-70</c:v>
                </c:pt>
                <c:pt idx="635">
                  <c:v>7.945135756751133E-71</c:v>
                </c:pt>
                <c:pt idx="636">
                  <c:v>5.8158376066383366E-71</c:v>
                </c:pt>
                <c:pt idx="637">
                  <c:v>4.2571918343932879E-71</c:v>
                </c:pt>
                <c:pt idx="638">
                  <c:v>3.1162634758127003E-71</c:v>
                </c:pt>
                <c:pt idx="639">
                  <c:v>2.2811041711179833E-71</c:v>
                </c:pt>
                <c:pt idx="640">
                  <c:v>1.6697677458522251E-71</c:v>
                </c:pt>
                <c:pt idx="641">
                  <c:v>1.2222696185438201E-71</c:v>
                </c:pt>
                <c:pt idx="642">
                  <c:v>8.9470108889422783E-72</c:v>
                </c:pt>
                <c:pt idx="643">
                  <c:v>6.5492099805478941E-72</c:v>
                </c:pt>
                <c:pt idx="644">
                  <c:v>4.7940202489639103E-72</c:v>
                </c:pt>
                <c:pt idx="645">
                  <c:v>3.5092217558661814E-72</c:v>
                </c:pt>
                <c:pt idx="646">
                  <c:v>2.5687495447092175E-72</c:v>
                </c:pt>
                <c:pt idx="647">
                  <c:v>1.8803240953388538E-72</c:v>
                </c:pt>
                <c:pt idx="648">
                  <c:v>1.3763968195315505E-72</c:v>
                </c:pt>
                <c:pt idx="649">
                  <c:v>1.0075221657334644E-72</c:v>
                </c:pt>
                <c:pt idx="650">
                  <c:v>7.3750600120519596E-73</c:v>
                </c:pt>
                <c:pt idx="651">
                  <c:v>5.3985422883248256E-73</c:v>
                </c:pt>
                <c:pt idx="652">
                  <c:v>3.9517317542105069E-73</c:v>
                </c:pt>
                <c:pt idx="653">
                  <c:v>2.8926667650649579E-73</c:v>
                </c:pt>
                <c:pt idx="654">
                  <c:v>2.117431428587136E-73</c:v>
                </c:pt>
                <c:pt idx="655">
                  <c:v>1.5499593347275356E-73</c:v>
                </c:pt>
                <c:pt idx="656">
                  <c:v>1.1345698882491928E-73</c:v>
                </c:pt>
                <c:pt idx="657">
                  <c:v>8.3050490582712873E-74</c:v>
                </c:pt>
                <c:pt idx="658">
                  <c:v>6.0792940632915184E-74</c:v>
                </c:pt>
                <c:pt idx="659">
                  <c:v>4.4500419020571743E-74</c:v>
                </c:pt>
                <c:pt idx="660">
                  <c:v>3.2574296824492749E-74</c:v>
                </c:pt>
                <c:pt idx="661">
                  <c:v>2.3844378029739282E-74</c:v>
                </c:pt>
                <c:pt idx="662">
                  <c:v>1.7454079413872622E-74</c:v>
                </c:pt>
                <c:pt idx="663">
                  <c:v>1.277638224849616E-74</c:v>
                </c:pt>
                <c:pt idx="664">
                  <c:v>9.3523089639400236E-75</c:v>
                </c:pt>
                <c:pt idx="665">
                  <c:v>6.8458880812908911E-75</c:v>
                </c:pt>
                <c:pt idx="666">
                  <c:v>5.011188552714774E-75</c:v>
                </c:pt>
                <c:pt idx="667">
                  <c:v>3.668188905907513E-75</c:v>
                </c:pt>
                <c:pt idx="668">
                  <c:v>2.6851134631777769E-75</c:v>
                </c:pt>
                <c:pt idx="669">
                  <c:v>1.9655024577735608E-75</c:v>
                </c:pt>
                <c:pt idx="670">
                  <c:v>1.438747361886833E-75</c:v>
                </c:pt>
                <c:pt idx="671">
                  <c:v>1.0531627488682797E-75</c:v>
                </c:pt>
                <c:pt idx="672">
                  <c:v>7.7091489790788687E-76</c:v>
                </c:pt>
                <c:pt idx="673">
                  <c:v>5.6430953378727837E-76</c:v>
                </c:pt>
                <c:pt idx="674">
                  <c:v>4.1307445320842978E-76</c:v>
                </c:pt>
                <c:pt idx="675">
                  <c:v>3.0237040786489953E-76</c:v>
                </c:pt>
                <c:pt idx="676">
                  <c:v>2.2133507129815199E-76</c:v>
                </c:pt>
                <c:pt idx="677">
                  <c:v>1.6201722295686811E-76</c:v>
                </c:pt>
                <c:pt idx="678">
                  <c:v>1.1859657116559085E-76</c:v>
                </c:pt>
                <c:pt idx="679">
                  <c:v>8.6812663712819687E-77</c:v>
                </c:pt>
                <c:pt idx="680">
                  <c:v>6.3546850527312462E-77</c:v>
                </c:pt>
                <c:pt idx="681">
                  <c:v>4.6516280450739638E-77</c:v>
                </c:pt>
                <c:pt idx="682">
                  <c:v>3.4049906942931904E-77</c:v>
                </c:pt>
                <c:pt idx="683">
                  <c:v>2.4924524308217049E-77</c:v>
                </c:pt>
                <c:pt idx="684">
                  <c:v>1.8244746249441705E-77</c:v>
                </c:pt>
                <c:pt idx="685">
                  <c:v>1.3355150196257934E-77</c:v>
                </c:pt>
                <c:pt idx="686">
                  <c:v>9.7759669729529784E-78</c:v>
                </c:pt>
                <c:pt idx="687">
                  <c:v>7.1560056496486896E-78</c:v>
                </c:pt>
                <c:pt idx="688">
                  <c:v>5.2381945437792286E-78</c:v>
                </c:pt>
                <c:pt idx="689">
                  <c:v>3.8343572408703128E-78</c:v>
                </c:pt>
                <c:pt idx="690">
                  <c:v>2.8067486474083703E-78</c:v>
                </c:pt>
                <c:pt idx="691">
                  <c:v>2.0545393855740215E-78</c:v>
                </c:pt>
                <c:pt idx="692">
                  <c:v>1.5039223732313693E-78</c:v>
                </c:pt>
                <c:pt idx="693">
                  <c:v>1.100870842675404E-78</c:v>
                </c:pt>
                <c:pt idx="694">
                  <c:v>8.0583721196234372E-79</c:v>
                </c:pt>
                <c:pt idx="695">
                  <c:v>5.8987265990719009E-79</c:v>
                </c:pt>
                <c:pt idx="696">
                  <c:v>4.3178665584170233E-79</c:v>
                </c:pt>
                <c:pt idx="697">
                  <c:v>3.1606773603012446E-79</c:v>
                </c:pt>
                <c:pt idx="698">
                  <c:v>2.3136151246844426E-79</c:v>
                </c:pt>
                <c:pt idx="699">
                  <c:v>1.6935657566319557E-79</c:v>
                </c:pt>
                <c:pt idx="700">
                  <c:v>1.2396897571403649E-79</c:v>
                </c:pt>
                <c:pt idx="701">
                  <c:v>9.0745262647186776E-80</c:v>
                </c:pt>
                <c:pt idx="702">
                  <c:v>6.6425512072524405E-80</c:v>
                </c:pt>
                <c:pt idx="703">
                  <c:v>4.8623460061495951E-80</c:v>
                </c:pt>
                <c:pt idx="704">
                  <c:v>3.5592361949290769E-80</c:v>
                </c:pt>
                <c:pt idx="705">
                  <c:v>2.605360102977006E-80</c:v>
                </c:pt>
                <c:pt idx="706">
                  <c:v>1.9071230158468324E-80</c:v>
                </c:pt>
                <c:pt idx="707">
                  <c:v>1.3960136233823208E-80</c:v>
                </c:pt>
                <c:pt idx="708">
                  <c:v>1.0218816617878537E-80</c:v>
                </c:pt>
                <c:pt idx="709">
                  <c:v>7.4801714912369993E-81</c:v>
                </c:pt>
                <c:pt idx="710">
                  <c:v>5.4754838677077765E-81</c:v>
                </c:pt>
                <c:pt idx="711">
                  <c:v>4.0080529732037885E-81</c:v>
                </c:pt>
                <c:pt idx="712">
                  <c:v>2.9338938848393186E-81</c:v>
                </c:pt>
                <c:pt idx="713">
                  <c:v>2.1476096710904458E-81</c:v>
                </c:pt>
                <c:pt idx="714">
                  <c:v>1.572049801528098E-81</c:v>
                </c:pt>
                <c:pt idx="715">
                  <c:v>1.1507401050333081E-81</c:v>
                </c:pt>
                <c:pt idx="716">
                  <c:v>8.4234150091651409E-82</c:v>
                </c:pt>
                <c:pt idx="717">
                  <c:v>6.1659379130170917E-82</c:v>
                </c:pt>
                <c:pt idx="718">
                  <c:v>4.5134651807852409E-82</c:v>
                </c:pt>
                <c:pt idx="719">
                  <c:v>3.3038555083677579E-82</c:v>
                </c:pt>
                <c:pt idx="720">
                  <c:v>2.41842149722082E-82</c:v>
                </c:pt>
                <c:pt idx="721">
                  <c:v>1.7702839980156256E-82</c:v>
                </c:pt>
                <c:pt idx="722">
                  <c:v>1.2958474927680779E-82</c:v>
                </c:pt>
                <c:pt idx="723">
                  <c:v>9.4856007646000466E-83</c:v>
                </c:pt>
                <c:pt idx="724">
                  <c:v>6.9434576497248115E-83</c:v>
                </c:pt>
                <c:pt idx="725">
                  <c:v>5.0826094551065132E-83</c:v>
                </c:pt>
                <c:pt idx="726">
                  <c:v>3.7204689905688458E-83</c:v>
                </c:pt>
                <c:pt idx="727">
                  <c:v>2.7233824735193235E-83</c:v>
                </c:pt>
                <c:pt idx="728">
                  <c:v>1.9935153648324532E-83</c:v>
                </c:pt>
                <c:pt idx="729">
                  <c:v>1.4592528036238344E-83</c:v>
                </c:pt>
                <c:pt idx="730">
                  <c:v>1.0681727276587192E-83</c:v>
                </c:pt>
                <c:pt idx="731">
                  <c:v>7.8190219904349606E-84</c:v>
                </c:pt>
                <c:pt idx="732">
                  <c:v>5.7235223577469703E-84</c:v>
                </c:pt>
                <c:pt idx="733">
                  <c:v>4.189617092739101E-84</c:v>
                </c:pt>
                <c:pt idx="734">
                  <c:v>3.0667987799529081E-84</c:v>
                </c:pt>
                <c:pt idx="735">
                  <c:v>2.2448960247513575E-84</c:v>
                </c:pt>
                <c:pt idx="736">
                  <c:v>1.6432633907667245E-84</c:v>
                </c:pt>
                <c:pt idx="737">
                  <c:v>1.2028684365162385E-84</c:v>
                </c:pt>
                <c:pt idx="738">
                  <c:v>8.8049942796542318E-85</c:v>
                </c:pt>
                <c:pt idx="739">
                  <c:v>6.4452538541337085E-85</c:v>
                </c:pt>
                <c:pt idx="740">
                  <c:v>4.7179243875584015E-85</c:v>
                </c:pt>
                <c:pt idx="741">
                  <c:v>3.4535196022442455E-85</c:v>
                </c:pt>
                <c:pt idx="742">
                  <c:v>2.5279755806478533E-85</c:v>
                </c:pt>
                <c:pt idx="743">
                  <c:v>1.8504775627152734E-85</c:v>
                </c:pt>
                <c:pt idx="744">
                  <c:v>1.3545491642887359E-85</c:v>
                </c:pt>
                <c:pt idx="745">
                  <c:v>9.9152968695645511E-86</c:v>
                </c:pt>
                <c:pt idx="746">
                  <c:v>7.2579951029802257E-86</c:v>
                </c:pt>
                <c:pt idx="747">
                  <c:v>5.3128508009258383E-86</c:v>
                </c:pt>
                <c:pt idx="748">
                  <c:v>3.8890056044953823E-86</c:v>
                </c:pt>
                <c:pt idx="749">
                  <c:v>2.8467512374263655E-86</c:v>
                </c:pt>
                <c:pt idx="750">
                  <c:v>2.0838212725690763E-86</c:v>
                </c:pt>
                <c:pt idx="751">
                  <c:v>1.5253567079979313E-86</c:v>
                </c:pt>
                <c:pt idx="752">
                  <c:v>1.1165607709566657E-86</c:v>
                </c:pt>
                <c:pt idx="753">
                  <c:v>8.1732223597435045E-87</c:v>
                </c:pt>
                <c:pt idx="754">
                  <c:v>5.9827969492939725E-87</c:v>
                </c:pt>
                <c:pt idx="755">
                  <c:v>4.3794060360758544E-87</c:v>
                </c:pt>
                <c:pt idx="756">
                  <c:v>3.2057242442611814E-87</c:v>
                </c:pt>
                <c:pt idx="757">
                  <c:v>2.3465894337238384E-87</c:v>
                </c:pt>
                <c:pt idx="758">
                  <c:v>1.7177029435140615E-87</c:v>
                </c:pt>
                <c:pt idx="759">
                  <c:v>1.2573581725692409E-87</c:v>
                </c:pt>
                <c:pt idx="760">
                  <c:v>9.2038590263584778E-88</c:v>
                </c:pt>
                <c:pt idx="761">
                  <c:v>6.7372227600021054E-88</c:v>
                </c:pt>
                <c:pt idx="762">
                  <c:v>4.9316455617040975E-88</c:v>
                </c:pt>
                <c:pt idx="763">
                  <c:v>3.60996345417971E-88</c:v>
                </c:pt>
                <c:pt idx="764">
                  <c:v>2.6424924454645298E-88</c:v>
                </c:pt>
                <c:pt idx="765">
                  <c:v>1.9343038822884867E-88</c:v>
                </c:pt>
                <c:pt idx="766">
                  <c:v>1.4159100115715283E-88</c:v>
                </c:pt>
                <c:pt idx="767">
                  <c:v>1.0364458135174409E-88</c:v>
                </c:pt>
                <c:pt idx="768">
                  <c:v>7.5867810494935692E-89</c:v>
                </c:pt>
                <c:pt idx="769">
                  <c:v>5.5535220406373717E-89</c:v>
                </c:pt>
                <c:pt idx="770">
                  <c:v>4.0651768984269212E-89</c:v>
                </c:pt>
                <c:pt idx="771">
                  <c:v>2.9757085853986432E-89</c:v>
                </c:pt>
                <c:pt idx="772">
                  <c:v>2.1782180225996805E-89</c:v>
                </c:pt>
                <c:pt idx="773">
                  <c:v>1.594455108023287E-89</c:v>
                </c:pt>
                <c:pt idx="774">
                  <c:v>1.1671407844046962E-89</c:v>
                </c:pt>
                <c:pt idx="775">
                  <c:v>8.5434679456759366E-90</c:v>
                </c:pt>
                <c:pt idx="776">
                  <c:v>6.2538166358385659E-90</c:v>
                </c:pt>
                <c:pt idx="777">
                  <c:v>4.5777923863442874E-90</c:v>
                </c:pt>
                <c:pt idx="778">
                  <c:v>3.3509430085268889E-90</c:v>
                </c:pt>
                <c:pt idx="779">
                  <c:v>2.4528895368628034E-90</c:v>
                </c:pt>
                <c:pt idx="780">
                  <c:v>1.7955145953656465E-90</c:v>
                </c:pt>
                <c:pt idx="781">
                  <c:v>1.3143162844173252E-90</c:v>
                </c:pt>
                <c:pt idx="782">
                  <c:v>9.6207922783913421E-91</c:v>
                </c:pt>
                <c:pt idx="783">
                  <c:v>7.0424178077480626E-91</c:v>
                </c:pt>
                <c:pt idx="784">
                  <c:v>5.1550482687667793E-91</c:v>
                </c:pt>
                <c:pt idx="785">
                  <c:v>3.7734941860524351E-91</c:v>
                </c:pt>
                <c:pt idx="786">
                  <c:v>2.7621969048232721E-91</c:v>
                </c:pt>
                <c:pt idx="787">
                  <c:v>2.0219275199118786E-91</c:v>
                </c:pt>
                <c:pt idx="788">
                  <c:v>1.4800504948210893E-91</c:v>
                </c:pt>
                <c:pt idx="789">
                  <c:v>1.0833966329889553E-91</c:v>
                </c:pt>
                <c:pt idx="790">
                  <c:v>7.9304609435879942E-92</c:v>
                </c:pt>
                <c:pt idx="791">
                  <c:v>5.8050956466668717E-92</c:v>
                </c:pt>
                <c:pt idx="792">
                  <c:v>4.2493287220803106E-92</c:v>
                </c:pt>
                <c:pt idx="793">
                  <c:v>3.1105076793518558E-92</c:v>
                </c:pt>
                <c:pt idx="794">
                  <c:v>2.2768909293885744E-92</c:v>
                </c:pt>
                <c:pt idx="795">
                  <c:v>1.6666836538449138E-92</c:v>
                </c:pt>
                <c:pt idx="796">
                  <c:v>1.2200120638794069E-92</c:v>
                </c:pt>
                <c:pt idx="797">
                  <c:v>8.9304855938255539E-93</c:v>
                </c:pt>
                <c:pt idx="798">
                  <c:v>6.5371134681970439E-93</c:v>
                </c:pt>
                <c:pt idx="799">
                  <c:v>4.7851656046151493E-93</c:v>
                </c:pt>
                <c:pt idx="800">
                  <c:v>3.5027401581740949E-93</c:v>
                </c:pt>
                <c:pt idx="801">
                  <c:v>2.5640050166391906E-93</c:v>
                </c:pt>
                <c:pt idx="802">
                  <c:v>1.8768511018465686E-93</c:v>
                </c:pt>
                <c:pt idx="803">
                  <c:v>1.3738545890677839E-93</c:v>
                </c:pt>
                <c:pt idx="804">
                  <c:v>1.0056612535994689E-93</c:v>
                </c:pt>
                <c:pt idx="805">
                  <c:v>7.3614381393687349E-94</c:v>
                </c:pt>
                <c:pt idx="806">
                  <c:v>5.3885710805526996E-94</c:v>
                </c:pt>
                <c:pt idx="807">
                  <c:v>3.9444328323394428E-94</c:v>
                </c:pt>
                <c:pt idx="808">
                  <c:v>2.8873239558789093E-94</c:v>
                </c:pt>
                <c:pt idx="809">
                  <c:v>2.113520493451553E-94</c:v>
                </c:pt>
                <c:pt idx="810">
                  <c:v>1.5470965310783014E-94</c:v>
                </c:pt>
                <c:pt idx="811">
                  <c:v>1.1324743166155341E-94</c:v>
                </c:pt>
                <c:pt idx="812">
                  <c:v>8.2897094785675403E-95</c:v>
                </c:pt>
                <c:pt idx="813">
                  <c:v>6.0680654943587563E-95</c:v>
                </c:pt>
                <c:pt idx="814">
                  <c:v>4.4418225921010353E-95</c:v>
                </c:pt>
                <c:pt idx="815">
                  <c:v>3.2514131493857413E-95</c:v>
                </c:pt>
                <c:pt idx="816">
                  <c:v>2.3800337021110356E-95</c:v>
                </c:pt>
                <c:pt idx="817">
                  <c:v>1.7421841405341996E-95</c:v>
                </c:pt>
                <c:pt idx="818">
                  <c:v>1.2752784033421347E-95</c:v>
                </c:pt>
                <c:pt idx="819">
                  <c:v>9.3350350757551493E-96</c:v>
                </c:pt>
                <c:pt idx="820">
                  <c:v>6.8332435989822043E-96</c:v>
                </c:pt>
                <c:pt idx="821">
                  <c:v>5.0019327944802682E-96</c:v>
                </c:pt>
                <c:pt idx="822">
                  <c:v>3.6614136929372081E-96</c:v>
                </c:pt>
                <c:pt idx="823">
                  <c:v>2.6801540087907077E-96</c:v>
                </c:pt>
                <c:pt idx="824">
                  <c:v>1.9618721382654055E-96</c:v>
                </c:pt>
                <c:pt idx="825">
                  <c:v>1.4360899688136731E-96</c:v>
                </c:pt>
                <c:pt idx="826">
                  <c:v>1.0512175377298614E-96</c:v>
                </c:pt>
                <c:pt idx="827">
                  <c:v>7.6949100378776174E-97</c:v>
                </c:pt>
                <c:pt idx="828">
                  <c:v>5.6326724360818069E-97</c:v>
                </c:pt>
                <c:pt idx="829">
                  <c:v>4.1231149702891748E-97</c:v>
                </c:pt>
                <c:pt idx="830">
                  <c:v>3.0181192411123516E-97</c:v>
                </c:pt>
                <c:pt idx="831">
                  <c:v>2.2092626131483821E-97</c:v>
                </c:pt>
                <c:pt idx="832">
                  <c:v>1.6171797413995637E-97</c:v>
                </c:pt>
                <c:pt idx="833">
                  <c:v>1.1837752109814623E-97</c:v>
                </c:pt>
                <c:pt idx="834">
                  <c:v>8.6652319112124855E-98</c:v>
                </c:pt>
                <c:pt idx="835">
                  <c:v>6.3429478315263565E-98</c:v>
                </c:pt>
                <c:pt idx="836">
                  <c:v>4.6430364017600723E-98</c:v>
                </c:pt>
                <c:pt idx="837">
                  <c:v>3.398701613300538E-98</c:v>
                </c:pt>
                <c:pt idx="838">
                  <c:v>2.4878488249340264E-98</c:v>
                </c:pt>
                <c:pt idx="839">
                  <c:v>1.8211047864575741E-98</c:v>
                </c:pt>
                <c:pt idx="840">
                  <c:v>1.3330482986037664E-98</c:v>
                </c:pt>
                <c:pt idx="841">
                  <c:v>9.757910580568713E-99</c:v>
                </c:pt>
                <c:pt idx="842">
                  <c:v>7.1427883744337984E-99</c:v>
                </c:pt>
                <c:pt idx="843">
                  <c:v>5.2285195012610463E-99</c:v>
                </c:pt>
                <c:pt idx="844">
                  <c:v>3.827275111898846E-99</c:v>
                </c:pt>
                <c:pt idx="845">
                  <c:v>2.8015645305787881E-99</c:v>
                </c:pt>
                <c:pt idx="846">
                  <c:v>2.0507446132080554E-99</c:v>
                </c:pt>
                <c:pt idx="847">
                  <c:v>1.5011446007036348E-99</c:v>
                </c:pt>
                <c:pt idx="848">
                  <c:v>1.0988375138029215E-99</c:v>
                </c:pt>
                <c:pt idx="849">
                  <c:v>8.0434881567995825E-100</c:v>
                </c:pt>
                <c:pt idx="850">
                  <c:v>5.887831541595552E-100</c:v>
                </c:pt>
                <c:pt idx="851">
                  <c:v>4.3098913787675096E-100</c:v>
                </c:pt>
                <c:pt idx="852">
                  <c:v>3.1548395305721194E-100</c:v>
                </c:pt>
                <c:pt idx="853">
                  <c:v>2.3093418346209965E-100</c:v>
                </c:pt>
                <c:pt idx="854">
                  <c:v>1.6904377092560094E-100</c:v>
                </c:pt>
                <c:pt idx="855">
                  <c:v>1.2374000271569929E-100</c:v>
                </c:pt>
                <c:pt idx="856">
                  <c:v>9.0577654463357125E-101</c:v>
                </c:pt>
                <c:pt idx="857">
                  <c:v>6.6302822919217657E-101</c:v>
                </c:pt>
                <c:pt idx="858">
                  <c:v>4.8533651628565955E-101</c:v>
                </c:pt>
                <c:pt idx="859">
                  <c:v>3.5526622196357979E-101</c:v>
                </c:pt>
                <c:pt idx="860">
                  <c:v>2.60054795452475E-101</c:v>
                </c:pt>
                <c:pt idx="861">
                  <c:v>1.9036005242501598E-101</c:v>
                </c:pt>
                <c:pt idx="862">
                  <c:v>1.393435160317109E-101</c:v>
                </c:pt>
                <c:pt idx="863">
                  <c:v>1.0199942273984381E-101</c:v>
                </c:pt>
                <c:pt idx="864">
                  <c:v>7.4663554756936948E-102</c:v>
                </c:pt>
                <c:pt idx="865">
                  <c:v>5.4653705474042463E-102</c:v>
                </c:pt>
                <c:pt idx="866">
                  <c:v>4.0006500249919624E-102</c:v>
                </c:pt>
                <c:pt idx="867">
                  <c:v>2.9284749283971922E-102</c:v>
                </c:pt>
                <c:pt idx="868">
                  <c:v>2.143642996181723E-102</c:v>
                </c:pt>
                <c:pt idx="869">
                  <c:v>1.5691461963762733E-102</c:v>
                </c:pt>
                <c:pt idx="870">
                  <c:v>1.148614666708939E-102</c:v>
                </c:pt>
                <c:pt idx="871">
                  <c:v>8.4078568053487769E-103</c:v>
                </c:pt>
                <c:pt idx="872">
                  <c:v>6.1545493112828777E-103</c:v>
                </c:pt>
                <c:pt idx="873">
                  <c:v>4.5051287268529812E-103</c:v>
                </c:pt>
                <c:pt idx="874">
                  <c:v>3.2977532259424292E-103</c:v>
                </c:pt>
                <c:pt idx="875">
                  <c:v>2.4139546278427002E-103</c:v>
                </c:pt>
                <c:pt idx="876">
                  <c:v>1.7670142506243885E-103</c:v>
                </c:pt>
                <c:pt idx="877">
                  <c:v>1.2934540384042664E-103</c:v>
                </c:pt>
                <c:pt idx="878">
                  <c:v>9.4680806839857992E-104</c:v>
                </c:pt>
                <c:pt idx="879">
                  <c:v>6.9306329546132234E-104</c:v>
                </c:pt>
                <c:pt idx="880">
                  <c:v>5.0732217811375092E-104</c:v>
                </c:pt>
                <c:pt idx="881">
                  <c:v>3.7135972153128231E-104</c:v>
                </c:pt>
                <c:pt idx="882">
                  <c:v>2.7183523355621121E-104</c:v>
                </c:pt>
                <c:pt idx="883">
                  <c:v>1.9898333049649798E-104</c:v>
                </c:pt>
                <c:pt idx="884">
                  <c:v>1.4565575366194772E-104</c:v>
                </c:pt>
                <c:pt idx="885">
                  <c:v>1.0661997928109955E-104</c:v>
                </c:pt>
                <c:pt idx="886">
                  <c:v>7.8045801117327666E-105</c:v>
                </c:pt>
                <c:pt idx="887">
                  <c:v>5.712950905753776E-105</c:v>
                </c:pt>
                <c:pt idx="888">
                  <c:v>4.1818787922316714E-105</c:v>
                </c:pt>
                <c:pt idx="889">
                  <c:v>3.0611343457022652E-105</c:v>
                </c:pt>
                <c:pt idx="890">
                  <c:v>2.2407496601404593E-105</c:v>
                </c:pt>
                <c:pt idx="891">
                  <c:v>1.6402282527937252E-105</c:v>
                </c:pt>
                <c:pt idx="892">
                  <c:v>1.2006467161953385E-105</c:v>
                </c:pt>
                <c:pt idx="893">
                  <c:v>8.7887312918496162E-106</c:v>
                </c:pt>
                <c:pt idx="894">
                  <c:v>6.433349350679512E-106</c:v>
                </c:pt>
                <c:pt idx="895">
                  <c:v>4.709210293673253E-106</c:v>
                </c:pt>
                <c:pt idx="896">
                  <c:v>3.4471408874610997E-106</c:v>
                </c:pt>
                <c:pt idx="897">
                  <c:v>2.5233063628447649E-106</c:v>
                </c:pt>
                <c:pt idx="898">
                  <c:v>1.8470596963218632E-106</c:v>
                </c:pt>
                <c:pt idx="899">
                  <c:v>1.3520472868504686E-106</c:v>
                </c:pt>
                <c:pt idx="900">
                  <c:v>9.8969831322715388E-107</c:v>
                </c:pt>
                <c:pt idx="901">
                  <c:v>7.2445894513530046E-107</c:v>
                </c:pt>
                <c:pt idx="902">
                  <c:v>5.3030378669146086E-107</c:v>
                </c:pt>
                <c:pt idx="903">
                  <c:v>3.8818225389825631E-107</c:v>
                </c:pt>
                <c:pt idx="904">
                  <c:v>2.8414932350685072E-107</c:v>
                </c:pt>
                <c:pt idx="905">
                  <c:v>2.0799724160126507E-107</c:v>
                </c:pt>
                <c:pt idx="906">
                  <c:v>1.5225393458553237E-107</c:v>
                </c:pt>
                <c:pt idx="907">
                  <c:v>1.1144984624947553E-107</c:v>
                </c:pt>
                <c:pt idx="908">
                  <c:v>8.158126266386882E-108</c:v>
                </c:pt>
                <c:pt idx="909">
                  <c:v>5.9717466123101359E-108</c:v>
                </c:pt>
                <c:pt idx="910">
                  <c:v>4.3713171918687469E-108</c:v>
                </c:pt>
                <c:pt idx="911">
                  <c:v>3.1998032120987515E-108</c:v>
                </c:pt>
                <c:pt idx="912">
                  <c:v>2.342255239494488E-108</c:v>
                </c:pt>
                <c:pt idx="913">
                  <c:v>1.7145303143041908E-108</c:v>
                </c:pt>
                <c:pt idx="914">
                  <c:v>1.2550358086931823E-108</c:v>
                </c:pt>
                <c:pt idx="915">
                  <c:v>9.1868593279517046E-109</c:v>
                </c:pt>
                <c:pt idx="916">
                  <c:v>6.7247789845499394E-109</c:v>
                </c:pt>
                <c:pt idx="917">
                  <c:v>4.9225367208407738E-109</c:v>
                </c:pt>
                <c:pt idx="918">
                  <c:v>3.6032957846937609E-109</c:v>
                </c:pt>
                <c:pt idx="919">
                  <c:v>2.6376117128823318E-109</c:v>
                </c:pt>
                <c:pt idx="920">
                  <c:v>1.9307311871250909E-109</c:v>
                </c:pt>
                <c:pt idx="921">
                  <c:v>1.4132947995056047E-109</c:v>
                </c:pt>
                <c:pt idx="922">
                  <c:v>1.0345314788678061E-109</c:v>
                </c:pt>
                <c:pt idx="923">
                  <c:v>7.5727681241158849E-110</c:v>
                </c:pt>
                <c:pt idx="924">
                  <c:v>5.5432645823723546E-110</c:v>
                </c:pt>
                <c:pt idx="925">
                  <c:v>4.0576684412662318E-110</c:v>
                </c:pt>
                <c:pt idx="926">
                  <c:v>2.9702123964254935E-110</c:v>
                </c:pt>
                <c:pt idx="927">
                  <c:v>2.1741948134938262E-110</c:v>
                </c:pt>
                <c:pt idx="928">
                  <c:v>1.5915101198519996E-110</c:v>
                </c:pt>
                <c:pt idx="929">
                  <c:v>1.1649850537193535E-110</c:v>
                </c:pt>
                <c:pt idx="930">
                  <c:v>8.5276880018483995E-111</c:v>
                </c:pt>
                <c:pt idx="931">
                  <c:v>6.2422657204694255E-111</c:v>
                </c:pt>
                <c:pt idx="932">
                  <c:v>4.5693371188634984E-111</c:v>
                </c:pt>
                <c:pt idx="933">
                  <c:v>3.3447537546116541E-111</c:v>
                </c:pt>
                <c:pt idx="934">
                  <c:v>2.4483590043736948E-111</c:v>
                </c:pt>
                <c:pt idx="935">
                  <c:v>1.7921982465896395E-111</c:v>
                </c:pt>
                <c:pt idx="936">
                  <c:v>1.3118887178521155E-111</c:v>
                </c:pt>
                <c:pt idx="937">
                  <c:v>9.6030224965323563E-112</c:v>
                </c:pt>
                <c:pt idx="938">
                  <c:v>7.0294103313799737E-112</c:v>
                </c:pt>
                <c:pt idx="939">
                  <c:v>5.1455267989587521E-112</c:v>
                </c:pt>
                <c:pt idx="940">
                  <c:v>3.7665244722747156E-112</c:v>
                </c:pt>
                <c:pt idx="941">
                  <c:v>2.7570950758851159E-112</c:v>
                </c:pt>
                <c:pt idx="942">
                  <c:v>2.0181929822638025E-112</c:v>
                </c:pt>
                <c:pt idx="943">
                  <c:v>1.4773168140932971E-112</c:v>
                </c:pt>
                <c:pt idx="944">
                  <c:v>1.0813955793041729E-112</c:v>
                </c:pt>
                <c:pt idx="945">
                  <c:v>7.9158132350667011E-113</c:v>
                </c:pt>
                <c:pt idx="946">
                  <c:v>5.7943735272872626E-113</c:v>
                </c:pt>
                <c:pt idx="947">
                  <c:v>4.2414801330829165E-113</c:v>
                </c:pt>
                <c:pt idx="948">
                  <c:v>3.1047625139481545E-113</c:v>
                </c:pt>
                <c:pt idx="949">
                  <c:v>2.2726854695913534E-113</c:v>
                </c:pt>
                <c:pt idx="950">
                  <c:v>1.6636052582084702E-113</c:v>
                </c:pt>
                <c:pt idx="951">
                  <c:v>1.2177586789587064E-113</c:v>
                </c:pt>
                <c:pt idx="952">
                  <c:v>8.9139908212139983E-114</c:v>
                </c:pt>
                <c:pt idx="953">
                  <c:v>6.5250392983146929E-114</c:v>
                </c:pt>
                <c:pt idx="954">
                  <c:v>4.7763273149469562E-114</c:v>
                </c:pt>
                <c:pt idx="955">
                  <c:v>3.4962705321021937E-114</c:v>
                </c:pt>
                <c:pt idx="956">
                  <c:v>2.5592692517936214E-114</c:v>
                </c:pt>
                <c:pt idx="957">
                  <c:v>1.8733845230329363E-114</c:v>
                </c:pt>
                <c:pt idx="958">
                  <c:v>1.3713170541462598E-114</c:v>
                </c:pt>
                <c:pt idx="959">
                  <c:v>1.0038037786016904E-114</c:v>
                </c:pt>
                <c:pt idx="960">
                  <c:v>7.3478414265191722E-115</c:v>
                </c:pt>
                <c:pt idx="961">
                  <c:v>5.3786182897723871E-115</c:v>
                </c:pt>
                <c:pt idx="962">
                  <c:v>3.9371473917015078E-115</c:v>
                </c:pt>
                <c:pt idx="963">
                  <c:v>2.8819910149522133E-115</c:v>
                </c:pt>
                <c:pt idx="964">
                  <c:v>2.1096167818789275E-115</c:v>
                </c:pt>
                <c:pt idx="965">
                  <c:v>1.5442390150759292E-115</c:v>
                </c:pt>
                <c:pt idx="966">
                  <c:v>1.1303826155373431E-115</c:v>
                </c:pt>
                <c:pt idx="967">
                  <c:v>8.2743982313281392E-116</c:v>
                </c:pt>
                <c:pt idx="968">
                  <c:v>6.0568576647873213E-116</c:v>
                </c:pt>
                <c:pt idx="969">
                  <c:v>4.4336184633466004E-116</c:v>
                </c:pt>
                <c:pt idx="970">
                  <c:v>3.2454077289624418E-116</c:v>
                </c:pt>
                <c:pt idx="971">
                  <c:v>2.3756377356968296E-116</c:v>
                </c:pt>
                <c:pt idx="972">
                  <c:v>1.7389662940968174E-116</c:v>
                </c:pt>
                <c:pt idx="973">
                  <c:v>1.2729229404658917E-116</c:v>
                </c:pt>
                <c:pt idx="974">
                  <c:v>9.3177930927404972E-117</c:v>
                </c:pt>
                <c:pt idx="975">
                  <c:v>6.8206224712500307E-117</c:v>
                </c:pt>
                <c:pt idx="976">
                  <c:v>4.9926941317845105E-117</c:v>
                </c:pt>
                <c:pt idx="977">
                  <c:v>3.6546509939003656E-117</c:v>
                </c:pt>
                <c:pt idx="978">
                  <c:v>2.675203714600119E-117</c:v>
                </c:pt>
                <c:pt idx="979">
                  <c:v>1.9582485240193501E-117</c:v>
                </c:pt>
                <c:pt idx="980">
                  <c:v>1.4334374839918986E-117</c:v>
                </c:pt>
                <c:pt idx="981">
                  <c:v>1.0492759194306766E-117</c:v>
                </c:pt>
                <c:pt idx="982">
                  <c:v>7.6806973962408373E-118</c:v>
                </c:pt>
                <c:pt idx="983">
                  <c:v>5.6222687855659962E-118</c:v>
                </c:pt>
                <c:pt idx="984">
                  <c:v>4.1154995004254228E-118</c:v>
                </c:pt>
                <c:pt idx="985">
                  <c:v>3.0125447188658911E-118</c:v>
                </c:pt>
                <c:pt idx="986">
                  <c:v>2.2051820641039283E-118</c:v>
                </c:pt>
                <c:pt idx="987">
                  <c:v>1.6141927804067167E-118</c:v>
                </c:pt>
                <c:pt idx="988">
                  <c:v>1.1815887561983258E-118</c:v>
                </c:pt>
                <c:pt idx="989">
                  <c:v>8.6492270670682044E-119</c:v>
                </c:pt>
                <c:pt idx="990">
                  <c:v>6.3312322891675465E-119</c:v>
                </c:pt>
                <c:pt idx="991">
                  <c:v>4.6344606273674162E-119</c:v>
                </c:pt>
                <c:pt idx="992">
                  <c:v>3.3924241483507872E-119</c:v>
                </c:pt>
                <c:pt idx="993">
                  <c:v>2.4832537219865895E-119</c:v>
                </c:pt>
                <c:pt idx="994">
                  <c:v>1.8177411721236465E-119</c:v>
                </c:pt>
                <c:pt idx="995">
                  <c:v>1.3305861336588929E-119</c:v>
                </c:pt>
                <c:pt idx="996">
                  <c:v>9.7398875386468816E-120</c:v>
                </c:pt>
                <c:pt idx="997">
                  <c:v>7.1295955117535254E-120</c:v>
                </c:pt>
                <c:pt idx="998">
                  <c:v>5.2188623287155664E-120</c:v>
                </c:pt>
                <c:pt idx="999">
                  <c:v>3.8202060637433632E-120</c:v>
                </c:pt>
                <c:pt idx="1000">
                  <c:v>2.7963899888966405E-120</c:v>
                </c:pt>
                <c:pt idx="1001">
                  <c:v>2.0469568498496362E-120</c:v>
                </c:pt>
                <c:pt idx="1002">
                  <c:v>1.4983719587690507E-120</c:v>
                </c:pt>
                <c:pt idx="1003">
                  <c:v>1.0968079405230597E-120</c:v>
                </c:pt>
                <c:pt idx="1004">
                  <c:v>8.0286316849086437E-121</c:v>
                </c:pt>
                <c:pt idx="1005">
                  <c:v>5.8769566074677307E-121</c:v>
                </c:pt>
                <c:pt idx="1006">
                  <c:v>4.3019309294129303E-121</c:v>
                </c:pt>
                <c:pt idx="1007">
                  <c:v>3.1490124834154955E-121</c:v>
                </c:pt>
                <c:pt idx="1008">
                  <c:v>2.3050764373985443E-121</c:v>
                </c:pt>
                <c:pt idx="1009">
                  <c:v>1.687315439438007E-121</c:v>
                </c:pt>
                <c:pt idx="1010">
                  <c:v>1.2351145263444816E-121</c:v>
                </c:pt>
                <c:pt idx="1011">
                  <c:v>9.0410355854730072E-122</c:v>
                </c:pt>
                <c:pt idx="1012">
                  <c:v>6.6180360374920728E-122</c:v>
                </c:pt>
                <c:pt idx="1013">
                  <c:v>4.8444009073377049E-122</c:v>
                </c:pt>
                <c:pt idx="1014">
                  <c:v>3.5405322556294716E-122</c:v>
                </c:pt>
                <c:pt idx="1015">
                  <c:v>2.5876173662937549E-122</c:v>
                </c:pt>
                <c:pt idx="1016">
                  <c:v>1.8903628337279451E-122</c:v>
                </c:pt>
                <c:pt idx="1017">
                  <c:v>1.3802305653410966E-122</c:v>
                </c:pt>
                <c:pt idx="1018">
                  <c:v>1.007235767676361E-122</c:v>
                </c:pt>
                <c:pt idx="1019">
                  <c:v>7.3475505806944349E-123</c:v>
                </c:pt>
                <c:pt idx="1020">
                  <c:v>5.3588665829725758E-123</c:v>
                </c:pt>
                <c:pt idx="1021">
                  <c:v>3.9085819288135874E-123</c:v>
                </c:pt>
                <c:pt idx="1022">
                  <c:v>2.8515123925552543E-123</c:v>
                </c:pt>
                <c:pt idx="1023">
                  <c:v>2.0806278880179043E-123</c:v>
                </c:pt>
                <c:pt idx="1024">
                  <c:v>1.5187305563610618E-123</c:v>
                </c:pt>
                <c:pt idx="1025">
                  <c:v>1.1094567568838716E-123</c:v>
                </c:pt>
                <c:pt idx="1026">
                  <c:v>8.1128961318131067E-124</c:v>
                </c:pt>
                <c:pt idx="1027">
                  <c:v>5.9394286136731112E-124</c:v>
                </c:pt>
                <c:pt idx="1028">
                  <c:v>4.3535861537014406E-124</c:v>
                </c:pt>
                <c:pt idx="1029">
                  <c:v>3.1951165201507585E-124</c:v>
                </c:pt>
                <c:pt idx="1030">
                  <c:v>2.3477284421806682E-124</c:v>
                </c:pt>
                <c:pt idx="1031">
                  <c:v>1.7270418140743299E-124</c:v>
                </c:pt>
                <c:pt idx="1032">
                  <c:v>1.2717933267972895E-124</c:v>
                </c:pt>
                <c:pt idx="1033">
                  <c:v>9.3745414508653927E-125</c:v>
                </c:pt>
                <c:pt idx="1034">
                  <c:v>6.9161309110403931E-125</c:v>
                </c:pt>
                <c:pt idx="1035">
                  <c:v>5.1064187996898126E-125</c:v>
                </c:pt>
                <c:pt idx="1036">
                  <c:v>3.7728687865763934E-125</c:v>
                </c:pt>
                <c:pt idx="1037">
                  <c:v>2.789287710560236E-125</c:v>
                </c:pt>
                <c:pt idx="1038">
                  <c:v>2.0632328160418199E-125</c:v>
                </c:pt>
                <c:pt idx="1039">
                  <c:v>1.5268848201265779E-125</c:v>
                </c:pt>
                <c:pt idx="1040">
                  <c:v>1.1304206709262695E-125</c:v>
                </c:pt>
                <c:pt idx="1041">
                  <c:v>8.3719205478859453E-126</c:v>
                </c:pt>
                <c:pt idx="1042">
                  <c:v>6.2021083726594321E-126</c:v>
                </c:pt>
                <c:pt idx="1043">
                  <c:v>4.595823609487014E-126</c:v>
                </c:pt>
                <c:pt idx="1044">
                  <c:v>3.4062762702536439E-126</c:v>
                </c:pt>
                <c:pt idx="1045">
                  <c:v>2.5250718292696296E-126</c:v>
                </c:pt>
                <c:pt idx="1046">
                  <c:v>1.8721112947449237E-126</c:v>
                </c:pt>
                <c:pt idx="1047">
                  <c:v>1.388168057178558E-126</c:v>
                </c:pt>
                <c:pt idx="1048">
                  <c:v>1.0294252083669262E-126</c:v>
                </c:pt>
                <c:pt idx="1049">
                  <c:v>7.634510298755754E-127</c:v>
                </c:pt>
                <c:pt idx="1050">
                  <c:v>5.6623104137003701E-127</c:v>
                </c:pt>
                <c:pt idx="1051">
                  <c:v>4.1997728398649337E-127</c:v>
                </c:pt>
                <c:pt idx="1052">
                  <c:v>3.1151003533903777E-127</c:v>
                </c:pt>
                <c:pt idx="1053">
                  <c:v>2.3106156254122185E-127</c:v>
                </c:pt>
                <c:pt idx="1054">
                  <c:v>1.7139132190821927E-127</c:v>
                </c:pt>
                <c:pt idx="1055">
                  <c:v>1.2713118181895197E-127</c:v>
                </c:pt>
                <c:pt idx="1056">
                  <c:v>9.4300654136908373E-128</c:v>
                </c:pt>
                <c:pt idx="1057">
                  <c:v>6.9947856259921284E-128</c:v>
                </c:pt>
                <c:pt idx="1058">
                  <c:v>5.1883508122086114E-128</c:v>
                </c:pt>
                <c:pt idx="1059">
                  <c:v>3.8483802885797477E-128</c:v>
                </c:pt>
                <c:pt idx="1060">
                  <c:v>2.8544285089535736E-128</c:v>
                </c:pt>
                <c:pt idx="1061">
                  <c:v>2.1171517434640961E-128</c:v>
                </c:pt>
                <c:pt idx="1062">
                  <c:v>1.5702751135600655E-128</c:v>
                </c:pt>
                <c:pt idx="1063">
                  <c:v>1.1646353515414539E-128</c:v>
                </c:pt>
                <c:pt idx="1064">
                  <c:v>8.6376246883909179E-129</c:v>
                </c:pt>
                <c:pt idx="1065">
                  <c:v>6.4060253390479518E-129</c:v>
                </c:pt>
                <c:pt idx="1066">
                  <c:v>4.7508670228359318E-129</c:v>
                </c:pt>
                <c:pt idx="1067">
                  <c:v>3.523278981782257E-129</c:v>
                </c:pt>
                <c:pt idx="1068">
                  <c:v>2.6128305383537277E-129</c:v>
                </c:pt>
                <c:pt idx="1069">
                  <c:v>1.9376069647278741E-129</c:v>
                </c:pt>
                <c:pt idx="1070">
                  <c:v>1.4368472357756381E-129</c:v>
                </c:pt>
                <c:pt idx="1071">
                  <c:v>1.0654823197287235E-129</c:v>
                </c:pt>
                <c:pt idx="1072">
                  <c:v>7.9008341418441158E-130</c:v>
                </c:pt>
                <c:pt idx="1073">
                  <c:v>5.8585618363718492E-130</c:v>
                </c:pt>
                <c:pt idx="1074">
                  <c:v>4.3441099909194752E-130</c:v>
                </c:pt>
                <c:pt idx="1075">
                  <c:v>3.2210887060957964E-130</c:v>
                </c:pt>
                <c:pt idx="1076">
                  <c:v>2.3883446437046789E-130</c:v>
                </c:pt>
                <c:pt idx="1077">
                  <c:v>1.7708595217587445E-130</c:v>
                </c:pt>
                <c:pt idx="1078">
                  <c:v>1.3129989820513361E-130</c:v>
                </c:pt>
                <c:pt idx="1079">
                  <c:v>9.735050051808667E-131</c:v>
                </c:pt>
                <c:pt idx="1080">
                  <c:v>7.2178168691437211E-131</c:v>
                </c:pt>
                <c:pt idx="1081">
                  <c:v>5.3514040264404056E-131</c:v>
                </c:pt>
                <c:pt idx="1082">
                  <c:v>3.9675660577483717E-131</c:v>
                </c:pt>
                <c:pt idx="1083">
                  <c:v>2.9415447129252649E-131</c:v>
                </c:pt>
                <c:pt idx="1084">
                  <c:v>2.1808305030293192E-131</c:v>
                </c:pt>
                <c:pt idx="1085">
                  <c:v>1.6168280596040187E-131</c:v>
                </c:pt>
                <c:pt idx="1086">
                  <c:v>1.1986751740780614E-131</c:v>
                </c:pt>
                <c:pt idx="1087">
                  <c:v>8.8865911841522165E-132</c:v>
                </c:pt>
                <c:pt idx="1088">
                  <c:v>6.5881756005268178E-132</c:v>
                </c:pt>
                <c:pt idx="1089">
                  <c:v>4.8841798590215603E-132</c:v>
                </c:pt>
                <c:pt idx="1090">
                  <c:v>3.620886221161457E-132</c:v>
                </c:pt>
                <c:pt idx="1091">
                  <c:v>2.6843248617061633E-132</c:v>
                </c:pt>
                <c:pt idx="1092">
                  <c:v>1.9899970870056131E-132</c:v>
                </c:pt>
                <c:pt idx="1093">
                  <c:v>1.4752552636852014E-132</c:v>
                </c:pt>
                <c:pt idx="1094">
                  <c:v>1.0936527586326138E-132</c:v>
                </c:pt>
                <c:pt idx="1095">
                  <c:v>8.1075465670411587E-133</c:v>
                </c:pt>
                <c:pt idx="1096">
                  <c:v>6.0103163418365248E-133</c:v>
                </c:pt>
                <c:pt idx="1097">
                  <c:v>4.4555696897466646E-133</c:v>
                </c:pt>
                <c:pt idx="1098">
                  <c:v>3.3029904879149969E-133</c:v>
                </c:pt>
                <c:pt idx="1099">
                  <c:v>2.4485541299014838E-133</c:v>
                </c:pt>
                <c:pt idx="1100">
                  <c:v>1.8151416552427746E-133</c:v>
                </c:pt>
                <c:pt idx="1101">
                  <c:v>1.3455811062350784E-133</c:v>
                </c:pt>
                <c:pt idx="1102">
                  <c:v>9.9748847804597546E-134</c:v>
                </c:pt>
                <c:pt idx="1103">
                  <c:v>7.3944290454568676E-134</c:v>
                </c:pt>
                <c:pt idx="1104">
                  <c:v>5.4815104698571781E-134</c:v>
                </c:pt>
                <c:pt idx="1105">
                  <c:v>4.0634486949209541E-134</c:v>
                </c:pt>
                <c:pt idx="1106">
                  <c:v>3.0122313556063544E-134</c:v>
                </c:pt>
                <c:pt idx="1107">
                  <c:v>2.2329600631308027E-134</c:v>
                </c:pt>
                <c:pt idx="1108">
                  <c:v>1.6552848592708226E-134</c:v>
                </c:pt>
                <c:pt idx="1109">
                  <c:v>1.2270542114724382E-134</c:v>
                </c:pt>
                <c:pt idx="1110">
                  <c:v>9.0960751320195629E-135</c:v>
                </c:pt>
                <c:pt idx="1111">
                  <c:v>6.7428525658136085E-135</c:v>
                </c:pt>
                <c:pt idx="1112">
                  <c:v>4.9984192066015021E-135</c:v>
                </c:pt>
                <c:pt idx="1113">
                  <c:v>3.7052807921701807E-135</c:v>
                </c:pt>
                <c:pt idx="1114">
                  <c:v>2.7466862492774858E-135</c:v>
                </c:pt>
                <c:pt idx="1115">
                  <c:v>2.0360878021244815E-135</c:v>
                </c:pt>
                <c:pt idx="1116">
                  <c:v>1.5093275846737142E-135</c:v>
                </c:pt>
                <c:pt idx="1117">
                  <c:v>1.1188454752312018E-135</c:v>
                </c:pt>
                <c:pt idx="1118">
                  <c:v>8.2938530435979469E-136</c:v>
                </c:pt>
                <c:pt idx="1119">
                  <c:v>6.1481183278552941E-136</c:v>
                </c:pt>
                <c:pt idx="1120">
                  <c:v>4.5575115900903254E-136</c:v>
                </c:pt>
                <c:pt idx="1121">
                  <c:v>3.3784154490668078E-136</c:v>
                </c:pt>
                <c:pt idx="1122">
                  <c:v>2.5043674974078373E-136</c:v>
                </c:pt>
                <c:pt idx="1123">
                  <c:v>1.8564481171569194E-136</c:v>
                </c:pt>
                <c:pt idx="1124">
                  <c:v>1.3761549834952337E-136</c:v>
                </c:pt>
                <c:pt idx="1125">
                  <c:v>1.0201209569179376E-136</c:v>
                </c:pt>
                <c:pt idx="1126">
                  <c:v>7.5619848078991125E-137</c:v>
                </c:pt>
                <c:pt idx="1127">
                  <c:v>5.6055696809606113E-137</c:v>
                </c:pt>
                <c:pt idx="1128">
                  <c:v>4.1553111458554932E-137</c:v>
                </c:pt>
                <c:pt idx="1129">
                  <c:v>3.0802587073819229E-137</c:v>
                </c:pt>
                <c:pt idx="1130">
                  <c:v>2.28334062005155E-137</c:v>
                </c:pt>
                <c:pt idx="1131">
                  <c:v>1.6925990253860433E-137</c:v>
                </c:pt>
                <c:pt idx="1132">
                  <c:v>1.2546926545086569E-137</c:v>
                </c:pt>
                <c:pt idx="1133">
                  <c:v>9.3008045731806975E-138</c:v>
                </c:pt>
                <c:pt idx="1134">
                  <c:v>6.8945128638239797E-138</c:v>
                </c:pt>
                <c:pt idx="1135">
                  <c:v>5.1107726817742603E-138</c:v>
                </c:pt>
                <c:pt idx="1136">
                  <c:v>3.7885189328390691E-138</c:v>
                </c:pt>
                <c:pt idx="1137">
                  <c:v>2.8083568054384651E-138</c:v>
                </c:pt>
                <c:pt idx="1138">
                  <c:v>2.0817809930100039E-138</c:v>
                </c:pt>
                <c:pt idx="1139">
                  <c:v>1.5431840674836576E-138</c:v>
                </c:pt>
                <c:pt idx="1140">
                  <c:v>1.1439324114423692E-138</c:v>
                </c:pt>
                <c:pt idx="1141">
                  <c:v>8.4797480161215288E-139</c:v>
                </c:pt>
                <c:pt idx="1142">
                  <c:v>6.285871238457476E-139</c:v>
                </c:pt>
                <c:pt idx="1143">
                  <c:v>4.659592848138925E-139</c:v>
                </c:pt>
                <c:pt idx="1144">
                  <c:v>3.4540643079049047E-139</c:v>
                </c:pt>
                <c:pt idx="1145">
                  <c:v>2.5604295513655036E-139</c:v>
                </c:pt>
                <c:pt idx="1146">
                  <c:v>1.8979956338835397E-139</c:v>
                </c:pt>
                <c:pt idx="1147">
                  <c:v>1.4069464112886511E-139</c:v>
                </c:pt>
                <c:pt idx="1148">
                  <c:v>1.0429413215266534E-139</c:v>
                </c:pt>
                <c:pt idx="1149">
                  <c:v>7.7311156006965125E-140</c:v>
                </c:pt>
                <c:pt idx="1150">
                  <c:v>5.730921186030587E-140</c:v>
                </c:pt>
                <c:pt idx="1151">
                  <c:v>4.2482169053074004E-140</c:v>
                </c:pt>
                <c:pt idx="1152">
                  <c:v>3.1491178223878787E-140</c:v>
                </c:pt>
                <c:pt idx="1153">
                  <c:v>2.3343776609204828E-140</c:v>
                </c:pt>
                <c:pt idx="1154">
                  <c:v>1.7304271105831601E-140</c:v>
                </c:pt>
                <c:pt idx="1155">
                  <c:v>1.2827306951462438E-140</c:v>
                </c:pt>
                <c:pt idx="1156">
                  <c:v>9.5086234680002139E-141</c:v>
                </c:pt>
                <c:pt idx="1157">
                  <c:v>7.048550248170039E-141</c:v>
                </c:pt>
                <c:pt idx="1158">
                  <c:v>5.2249475890382469E-141</c:v>
                </c:pt>
                <c:pt idx="1159">
                  <c:v>3.8731477644792679E-141</c:v>
                </c:pt>
                <c:pt idx="1160">
                  <c:v>2.8710858841007373E-141</c:v>
                </c:pt>
                <c:pt idx="1161">
                  <c:v>2.1282776918477056E-141</c:v>
                </c:pt>
                <c:pt idx="1162">
                  <c:v>1.5776490259510728E-141</c:v>
                </c:pt>
                <c:pt idx="1163">
                  <c:v>1.1694791595325121E-141</c:v>
                </c:pt>
                <c:pt idx="1164">
                  <c:v>8.6691111939690528E-142</c:v>
                </c:pt>
                <c:pt idx="1165">
                  <c:v>6.4262357479583129E-142</c:v>
                </c:pt>
                <c:pt idx="1166">
                  <c:v>4.7636377504880024E-142</c:v>
                </c:pt>
                <c:pt idx="1167">
                  <c:v>3.5311876557246893E-142</c:v>
                </c:pt>
                <c:pt idx="1168">
                  <c:v>2.6175974699414231E-142</c:v>
                </c:pt>
                <c:pt idx="1169">
                  <c:v>1.9403716579682851E-142</c:v>
                </c:pt>
                <c:pt idx="1170">
                  <c:v>1.4383579522338611E-142</c:v>
                </c:pt>
                <c:pt idx="1171">
                  <c:v>1.0662254176912072E-142</c:v>
                </c:pt>
                <c:pt idx="1172">
                  <c:v>7.903711526733881E-143</c:v>
                </c:pt>
                <c:pt idx="1173">
                  <c:v>5.8588600896637381E-143</c:v>
                </c:pt>
                <c:pt idx="1174">
                  <c:v>4.3430534143298814E-143</c:v>
                </c:pt>
                <c:pt idx="1175">
                  <c:v>3.2194168424512453E-143</c:v>
                </c:pt>
                <c:pt idx="1176">
                  <c:v>2.3864879755595905E-143</c:v>
                </c:pt>
                <c:pt idx="1177">
                  <c:v>1.7690548036009758E-143</c:v>
                </c:pt>
                <c:pt idx="1178">
                  <c:v>1.3113641955751627E-143</c:v>
                </c:pt>
                <c:pt idx="1179">
                  <c:v>9.7208749158074249E-144</c:v>
                </c:pt>
                <c:pt idx="1180">
                  <c:v>7.2058859849640887E-144</c:v>
                </c:pt>
                <c:pt idx="1181">
                  <c:v>5.3415760519051292E-144</c:v>
                </c:pt>
                <c:pt idx="1182">
                  <c:v>3.9596011774722041E-144</c:v>
                </c:pt>
                <c:pt idx="1183">
                  <c:v>2.9351714341249172E-144</c:v>
                </c:pt>
                <c:pt idx="1184">
                  <c:v>2.1757825951528314E-144</c:v>
                </c:pt>
                <c:pt idx="1185">
                  <c:v>1.6128631654336868E-144</c:v>
                </c:pt>
                <c:pt idx="1186">
                  <c:v>1.1955824955492965E-144</c:v>
                </c:pt>
                <c:pt idx="1187">
                  <c:v>8.8626086299388859E-145</c:v>
                </c:pt>
                <c:pt idx="1188">
                  <c:v>6.5696705899286493E-145</c:v>
                </c:pt>
                <c:pt idx="1189">
                  <c:v>4.8699624898967512E-145</c:v>
                </c:pt>
                <c:pt idx="1190">
                  <c:v>3.6100036209445078E-145</c:v>
                </c:pt>
                <c:pt idx="1191">
                  <c:v>2.6760218693166247E-145</c:v>
                </c:pt>
                <c:pt idx="1192">
                  <c:v>1.983680291825157E-145</c:v>
                </c:pt>
                <c:pt idx="1193">
                  <c:v>1.4704616359425371E-145</c:v>
                </c:pt>
                <c:pt idx="1194">
                  <c:v>1.0900231400622575E-145</c:v>
                </c:pt>
                <c:pt idx="1195">
                  <c:v>8.0801186221001942E-146</c:v>
                </c:pt>
                <c:pt idx="1196">
                  <c:v>5.9896266870062113E-146</c:v>
                </c:pt>
                <c:pt idx="1197">
                  <c:v>4.4399877650200947E-146</c:v>
                </c:pt>
                <c:pt idx="1198">
                  <c:v>3.291272122579988E-146</c:v>
                </c:pt>
                <c:pt idx="1199">
                  <c:v>2.439752709059139E-146</c:v>
                </c:pt>
                <c:pt idx="1200">
                  <c:v>1.8085387826303453E-146</c:v>
                </c:pt>
                <c:pt idx="1201">
                  <c:v>1.34063280855572E-146</c:v>
                </c:pt>
                <c:pt idx="1202">
                  <c:v>9.9378367982096242E-147</c:v>
                </c:pt>
                <c:pt idx="1203">
                  <c:v>7.3667151477726652E-147</c:v>
                </c:pt>
                <c:pt idx="1204">
                  <c:v>5.4607952563898751E-147</c:v>
                </c:pt>
                <c:pt idx="1205">
                  <c:v>4.0479758241009717E-147</c:v>
                </c:pt>
                <c:pt idx="1206">
                  <c:v>3.0006816768705166E-147</c:v>
                </c:pt>
                <c:pt idx="1207">
                  <c:v>2.2243439472965201E-147</c:v>
                </c:pt>
                <c:pt idx="1208">
                  <c:v>1.6488606681044839E-147</c:v>
                </c:pt>
                <c:pt idx="1209">
                  <c:v>1.2222666847149391E-147</c:v>
                </c:pt>
                <c:pt idx="1210">
                  <c:v>9.0604129088457891E-148</c:v>
                </c:pt>
                <c:pt idx="1211">
                  <c:v>6.7162987495193183E-148</c:v>
                </c:pt>
                <c:pt idx="1212">
                  <c:v>4.9786548734543341E-148</c:v>
                </c:pt>
                <c:pt idx="1213">
                  <c:v>3.6905750129655746E-148</c:v>
                </c:pt>
                <c:pt idx="1214">
                  <c:v>2.7357477612644462E-148</c:v>
                </c:pt>
                <c:pt idx="1215">
                  <c:v>2.027953851603036E-148</c:v>
                </c:pt>
                <c:pt idx="1216">
                  <c:v>1.5032807051567371E-148</c:v>
                </c:pt>
                <c:pt idx="1217">
                  <c:v>1.1143512345875354E-148</c:v>
                </c:pt>
                <c:pt idx="1218">
                  <c:v>8.2604577417270716E-149</c:v>
                </c:pt>
                <c:pt idx="1219">
                  <c:v>6.1233083410414774E-149</c:v>
                </c:pt>
                <c:pt idx="1220">
                  <c:v>4.5390832092379935E-149</c:v>
                </c:pt>
                <c:pt idx="1221">
                  <c:v>3.3647295270951699E-149</c:v>
                </c:pt>
                <c:pt idx="1222">
                  <c:v>2.4942051660640948E-149</c:v>
                </c:pt>
                <c:pt idx="1223">
                  <c:v>1.8489032654455323E-149</c:v>
                </c:pt>
                <c:pt idx="1224">
                  <c:v>1.3705541674232094E-149</c:v>
                </c:pt>
                <c:pt idx="1225">
                  <c:v>1.0159637666489533E-149</c:v>
                </c:pt>
                <c:pt idx="1226">
                  <c:v>7.5311315643443507E-150</c:v>
                </c:pt>
                <c:pt idx="1227">
                  <c:v>5.5826737624385164E-150</c:v>
                </c:pt>
                <c:pt idx="1228">
                  <c:v>4.138321853789474E-150</c:v>
                </c:pt>
                <c:pt idx="1229">
                  <c:v>3.0676533312928076E-150</c:v>
                </c:pt>
                <c:pt idx="1230">
                  <c:v>2.2739886584822805E-150</c:v>
                </c:pt>
                <c:pt idx="1231">
                  <c:v>1.6856612727344712E-150</c:v>
                </c:pt>
                <c:pt idx="1232">
                  <c:v>1.2495462172645387E-150</c:v>
                </c:pt>
                <c:pt idx="1233">
                  <c:v>9.2626304839217901E-151</c:v>
                </c:pt>
                <c:pt idx="1234">
                  <c:v>6.8661984882321432E-151</c:v>
                </c:pt>
                <c:pt idx="1235">
                  <c:v>5.089772474518564E-151</c:v>
                </c:pt>
                <c:pt idx="1236">
                  <c:v>3.7729442115906421E-151</c:v>
                </c:pt>
                <c:pt idx="1237">
                  <c:v>2.7968063591833237E-151</c:v>
                </c:pt>
                <c:pt idx="1238">
                  <c:v>2.073215338462377E-151</c:v>
                </c:pt>
                <c:pt idx="1239">
                  <c:v>1.5368321176246593E-151</c:v>
                </c:pt>
                <c:pt idx="1240">
                  <c:v>1.1392222090534235E-151</c:v>
                </c:pt>
                <c:pt idx="1241">
                  <c:v>8.4448211792469115E-152</c:v>
                </c:pt>
                <c:pt idx="1242">
                  <c:v>6.2599731800999156E-152</c:v>
                </c:pt>
                <c:pt idx="1243">
                  <c:v>4.6403900548607263E-152</c:v>
                </c:pt>
                <c:pt idx="1244">
                  <c:v>7.8928246451903314</c:v>
                </c:pt>
                <c:pt idx="1245">
                  <c:v>7.0125524566906572</c:v>
                </c:pt>
                <c:pt idx="1246">
                  <c:v>8.145543078133576</c:v>
                </c:pt>
                <c:pt idx="1247">
                  <c:v>9.1713470252001912</c:v>
                </c:pt>
                <c:pt idx="1248">
                  <c:v>9.9433189503398189</c:v>
                </c:pt>
                <c:pt idx="1249">
                  <c:v>10.240579699704236</c:v>
                </c:pt>
                <c:pt idx="1250">
                  <c:v>10.189566147285111</c:v>
                </c:pt>
                <c:pt idx="1251">
                  <c:v>9.9170113842755878</c:v>
                </c:pt>
                <c:pt idx="1252">
                  <c:v>9.5219498595155638</c:v>
                </c:pt>
                <c:pt idx="1253">
                  <c:v>9.0749144319964792</c:v>
                </c:pt>
                <c:pt idx="1254">
                  <c:v>8.6221678125442889</c:v>
                </c:pt>
                <c:pt idx="1255">
                  <c:v>8.1917131104241729</c:v>
                </c:pt>
                <c:pt idx="1256">
                  <c:v>7.7795505865111281</c:v>
                </c:pt>
                <c:pt idx="1257">
                  <c:v>7.4268267957154581</c:v>
                </c:pt>
                <c:pt idx="1258">
                  <c:v>7.1343948210320471</c:v>
                </c:pt>
                <c:pt idx="1259">
                  <c:v>6.8915509770062995</c:v>
                </c:pt>
                <c:pt idx="1260">
                  <c:v>6.6951992927941379</c:v>
                </c:pt>
                <c:pt idx="1261">
                  <c:v>6.5323675056754009</c:v>
                </c:pt>
                <c:pt idx="1262">
                  <c:v>6.3956564127286972</c:v>
                </c:pt>
                <c:pt idx="1263">
                  <c:v>6.2816796831745556</c:v>
                </c:pt>
                <c:pt idx="1264">
                  <c:v>6.1870449111390382</c:v>
                </c:pt>
                <c:pt idx="1265">
                  <c:v>6.1086869693794874</c:v>
                </c:pt>
                <c:pt idx="1266">
                  <c:v>6.0439281998285459</c:v>
                </c:pt>
                <c:pt idx="1267">
                  <c:v>5.9904754583572535</c:v>
                </c:pt>
                <c:pt idx="1268">
                  <c:v>5.946392472122989</c:v>
                </c:pt>
                <c:pt idx="1269">
                  <c:v>5.9100613589567459</c:v>
                </c:pt>
                <c:pt idx="1270">
                  <c:v>5.8801406758861292</c:v>
                </c:pt>
                <c:pt idx="1271">
                  <c:v>5.855524288042445</c:v>
                </c:pt>
                <c:pt idx="1272">
                  <c:v>5.8353034182667818</c:v>
                </c:pt>
                <c:pt idx="1273">
                  <c:v>5.8187329877504022</c:v>
                </c:pt>
                <c:pt idx="1274">
                  <c:v>5.8047812236195853</c:v>
                </c:pt>
                <c:pt idx="1275">
                  <c:v>5.7940518122003741</c:v>
                </c:pt>
                <c:pt idx="1276">
                  <c:v>5.785249722104675</c:v>
                </c:pt>
                <c:pt idx="1277">
                  <c:v>5.7782215089275946</c:v>
                </c:pt>
                <c:pt idx="1278">
                  <c:v>5.7726941953903212</c:v>
                </c:pt>
                <c:pt idx="1279">
                  <c:v>5.7684397017352946</c:v>
                </c:pt>
                <c:pt idx="1280">
                  <c:v>5.7652680219027665</c:v>
                </c:pt>
                <c:pt idx="1281">
                  <c:v>5.7630202875577332</c:v>
                </c:pt>
                <c:pt idx="1282">
                  <c:v>5.7615630561698454</c:v>
                </c:pt>
                <c:pt idx="1283">
                  <c:v>5.7602326387681684</c:v>
                </c:pt>
                <c:pt idx="1284">
                  <c:v>5.7587540471027694</c:v>
                </c:pt>
                <c:pt idx="1285">
                  <c:v>5.7577356770964352</c:v>
                </c:pt>
                <c:pt idx="1286">
                  <c:v>5.7581717664703325</c:v>
                </c:pt>
                <c:pt idx="1287">
                  <c:v>5.7595757532304281</c:v>
                </c:pt>
                <c:pt idx="1288">
                  <c:v>5.7615733927141219</c:v>
                </c:pt>
                <c:pt idx="1289">
                  <c:v>5.7639345143331688</c:v>
                </c:pt>
                <c:pt idx="1290">
                  <c:v>5.766524090438395</c:v>
                </c:pt>
                <c:pt idx="1291">
                  <c:v>5.7692628054534598</c:v>
                </c:pt>
                <c:pt idx="1292">
                  <c:v>5.7721029444846153</c:v>
                </c:pt>
                <c:pt idx="1293">
                  <c:v>5.7749659887222808</c:v>
                </c:pt>
                <c:pt idx="1294">
                  <c:v>5.7778093891573823</c:v>
                </c:pt>
                <c:pt idx="1295">
                  <c:v>5.7806563113289071</c:v>
                </c:pt>
                <c:pt idx="1296">
                  <c:v>5.7835229703283133</c:v>
                </c:pt>
                <c:pt idx="1297">
                  <c:v>5.7864184225862285</c:v>
                </c:pt>
                <c:pt idx="1298">
                  <c:v>5.7893460213946986</c:v>
                </c:pt>
                <c:pt idx="1299">
                  <c:v>5.7923049706564926</c:v>
                </c:pt>
                <c:pt idx="1300">
                  <c:v>5.7952916784052491</c:v>
                </c:pt>
                <c:pt idx="1301">
                  <c:v>5.7983008354574475</c:v>
                </c:pt>
                <c:pt idx="1302">
                  <c:v>5.8013262280308444</c:v>
                </c:pt>
                <c:pt idx="1303">
                  <c:v>5.8043613222190729</c:v>
                </c:pt>
                <c:pt idx="1304">
                  <c:v>5.8073996650286768</c:v>
                </c:pt>
                <c:pt idx="1305">
                  <c:v>5.8104351442344289</c:v>
                </c:pt>
                <c:pt idx="1306">
                  <c:v>5.813462142767043</c:v>
                </c:pt>
                <c:pt idx="1307">
                  <c:v>5.8164756169951692</c:v>
                </c:pt>
                <c:pt idx="1308">
                  <c:v>5.819471121893792</c:v>
                </c:pt>
                <c:pt idx="1309">
                  <c:v>5.8224448007197314</c:v>
                </c:pt>
                <c:pt idx="1310">
                  <c:v>5.8253933523759338</c:v>
                </c:pt>
                <c:pt idx="1311">
                  <c:v>5.8283139858920281</c:v>
                </c:pt>
                <c:pt idx="1312">
                  <c:v>5.8312043687467563</c:v>
                </c:pt>
                <c:pt idx="1313">
                  <c:v>5.8340049139640433</c:v>
                </c:pt>
                <c:pt idx="1314">
                  <c:v>5.8360848463479371</c:v>
                </c:pt>
                <c:pt idx="1315">
                  <c:v>5.8383354447858791</c:v>
                </c:pt>
                <c:pt idx="1316">
                  <c:v>5.8406977491181458</c:v>
                </c:pt>
                <c:pt idx="1317">
                  <c:v>5.843144714435268</c:v>
                </c:pt>
                <c:pt idx="1318">
                  <c:v>5.8456534585752209</c:v>
                </c:pt>
                <c:pt idx="1319">
                  <c:v>5.8482040886331736</c:v>
                </c:pt>
                <c:pt idx="1320">
                  <c:v>5.8507794982619812</c:v>
                </c:pt>
                <c:pt idx="1321">
                  <c:v>5.8533651599945493</c:v>
                </c:pt>
                <c:pt idx="1322">
                  <c:v>5.8559488951321939</c:v>
                </c:pt>
                <c:pt idx="1323">
                  <c:v>5.8585206335873012</c:v>
                </c:pt>
                <c:pt idx="1324">
                  <c:v>5.8610721736935298</c:v>
                </c:pt>
                <c:pt idx="1325">
                  <c:v>5.8635969492069995</c:v>
                </c:pt>
                <c:pt idx="1326">
                  <c:v>5.8660898086800621</c:v>
                </c:pt>
                <c:pt idx="1327">
                  <c:v>5.8685468104939167</c:v>
                </c:pt>
                <c:pt idx="1328">
                  <c:v>5.8709650357494594</c:v>
                </c:pt>
                <c:pt idx="1329">
                  <c:v>5.8733424198497453</c:v>
                </c:pt>
                <c:pt idx="1330">
                  <c:v>5.8756776030243021</c:v>
                </c:pt>
                <c:pt idx="1331">
                  <c:v>5.8779697992766664</c:v>
                </c:pt>
                <c:pt idx="1332">
                  <c:v>5.8802186828811935</c:v>
                </c:pt>
                <c:pt idx="1333">
                  <c:v>5.8824242911951847</c:v>
                </c:pt>
                <c:pt idx="1334">
                  <c:v>5.8845869424600652</c:v>
                </c:pt>
                <c:pt idx="1335">
                  <c:v>5.8867071669567235</c:v>
                </c:pt>
                <c:pt idx="1336">
                  <c:v>5.8887856502388471</c:v>
                </c:pt>
                <c:pt idx="1337">
                  <c:v>5.8908231867066077</c:v>
                </c:pt>
                <c:pt idx="1338">
                  <c:v>5.892820642354609</c:v>
                </c:pt>
                <c:pt idx="1339">
                  <c:v>5.8947789252167659</c:v>
                </c:pt>
                <c:pt idx="1340">
                  <c:v>5.8966989623966271</c:v>
                </c:pt>
                <c:pt idx="1341">
                  <c:v>5.8985816825858022</c:v>
                </c:pt>
                <c:pt idx="1342">
                  <c:v>5.900428003090064</c:v>
                </c:pt>
                <c:pt idx="1343">
                  <c:v>5.902238820565568</c:v>
                </c:pt>
                <c:pt idx="1344">
                  <c:v>5.9040150047055091</c:v>
                </c:pt>
                <c:pt idx="1345">
                  <c:v>5.9057573942804833</c:v>
                </c:pt>
                <c:pt idx="1346">
                  <c:v>5.9074667950239652</c:v>
                </c:pt>
                <c:pt idx="1347">
                  <c:v>5.9091439788338267</c:v>
                </c:pt>
                <c:pt idx="1348">
                  <c:v>5.9107896841188934</c:v>
                </c:pt>
                <c:pt idx="1349">
                  <c:v>5.912404616765139</c:v>
                </c:pt>
                <c:pt idx="1350">
                  <c:v>5.9139894516814335</c:v>
                </c:pt>
                <c:pt idx="1351">
                  <c:v>5.915544834606739</c:v>
                </c:pt>
                <c:pt idx="1352">
                  <c:v>5.9170713841397307</c:v>
                </c:pt>
                <c:pt idx="1353">
                  <c:v>5.9185696937975605</c:v>
                </c:pt>
                <c:pt idx="1354">
                  <c:v>5.9200403340749297</c:v>
                </c:pt>
                <c:pt idx="1355">
                  <c:v>5.921483854392231</c:v>
                </c:pt>
                <c:pt idx="1356">
                  <c:v>5.9229007849857407</c:v>
                </c:pt>
                <c:pt idx="1357">
                  <c:v>5.9242916386102804</c:v>
                </c:pt>
                <c:pt idx="1358">
                  <c:v>5.9256569121149374</c:v>
                </c:pt>
                <c:pt idx="1359">
                  <c:v>5.9269970878586324</c:v>
                </c:pt>
                <c:pt idx="1360">
                  <c:v>5.9283126349430146</c:v>
                </c:pt>
                <c:pt idx="1361">
                  <c:v>5.929604010369574</c:v>
                </c:pt>
                <c:pt idx="1362">
                  <c:v>5.9308716599488536</c:v>
                </c:pt>
                <c:pt idx="1363">
                  <c:v>5.9321160191761688</c:v>
                </c:pt>
                <c:pt idx="1364">
                  <c:v>5.9333375139495352</c:v>
                </c:pt>
                <c:pt idx="1365">
                  <c:v>5.9345365611940899</c:v>
                </c:pt>
                <c:pt idx="1366">
                  <c:v>5.9357135693742107</c:v>
                </c:pt>
                <c:pt idx="1367">
                  <c:v>5.9368689389627534</c:v>
                </c:pt>
                <c:pt idx="1368">
                  <c:v>5.9380030628100791</c:v>
                </c:pt>
                <c:pt idx="1369">
                  <c:v>5.9391163264593185</c:v>
                </c:pt>
                <c:pt idx="1370">
                  <c:v>5.9402091084658784</c:v>
                </c:pt>
                <c:pt idx="1371">
                  <c:v>5.941281780544017</c:v>
                </c:pt>
                <c:pt idx="1372">
                  <c:v>5.9423347078410789</c:v>
                </c:pt>
                <c:pt idx="1373">
                  <c:v>5.9433682490868076</c:v>
                </c:pt>
                <c:pt idx="1374">
                  <c:v>5.9443827567202785</c:v>
                </c:pt>
                <c:pt idx="1375">
                  <c:v>5.945378577045104</c:v>
                </c:pt>
                <c:pt idx="1376">
                  <c:v>5.9463560503276049</c:v>
                </c:pt>
                <c:pt idx="1377">
                  <c:v>5.9473155109172948</c:v>
                </c:pt>
                <c:pt idx="1378">
                  <c:v>5.9482572873474195</c:v>
                </c:pt>
                <c:pt idx="1379">
                  <c:v>5.9491817023898221</c:v>
                </c:pt>
                <c:pt idx="1380">
                  <c:v>5.9500890731776348</c:v>
                </c:pt>
                <c:pt idx="1381">
                  <c:v>5.9509797112847878</c:v>
                </c:pt>
                <c:pt idx="1382">
                  <c:v>5.9518539228192937</c:v>
                </c:pt>
                <c:pt idx="1383">
                  <c:v>5.9527120084241147</c:v>
                </c:pt>
                <c:pt idx="1384">
                  <c:v>5.9535542634600152</c:v>
                </c:pt>
                <c:pt idx="1385">
                  <c:v>5.9543809780617973</c:v>
                </c:pt>
                <c:pt idx="1386">
                  <c:v>5.955192437126323</c:v>
                </c:pt>
                <c:pt idx="1387">
                  <c:v>5.9559889205033523</c:v>
                </c:pt>
                <c:pt idx="1388">
                  <c:v>5.956770703026292</c:v>
                </c:pt>
                <c:pt idx="1389">
                  <c:v>5.9575380545707421</c:v>
                </c:pt>
                <c:pt idx="1390">
                  <c:v>5.9582912401653809</c:v>
                </c:pt>
                <c:pt idx="1391">
                  <c:v>5.9590305200680005</c:v>
                </c:pt>
                <c:pt idx="1392">
                  <c:v>5.9597561498128524</c:v>
                </c:pt>
                <c:pt idx="1393">
                  <c:v>5.9604683803016263</c:v>
                </c:pt>
                <c:pt idx="1394">
                  <c:v>5.9611674579372593</c:v>
                </c:pt>
                <c:pt idx="1395">
                  <c:v>5.9618536245822114</c:v>
                </c:pt>
                <c:pt idx="1396">
                  <c:v>5.9625271177558314</c:v>
                </c:pt>
                <c:pt idx="1397">
                  <c:v>5.963188170616494</c:v>
                </c:pt>
                <c:pt idx="1398">
                  <c:v>5.963837012098697</c:v>
                </c:pt>
                <c:pt idx="1399">
                  <c:v>5.9644738669551653</c:v>
                </c:pt>
                <c:pt idx="1400">
                  <c:v>5.9650989558502925</c:v>
                </c:pt>
                <c:pt idx="1401">
                  <c:v>5.9657124953988445</c:v>
                </c:pt>
                <c:pt idx="1402">
                  <c:v>5.9663146982950144</c:v>
                </c:pt>
                <c:pt idx="1403">
                  <c:v>5.9669057733302617</c:v>
                </c:pt>
                <c:pt idx="1404">
                  <c:v>5.9674859254393482</c:v>
                </c:pt>
                <c:pt idx="1405">
                  <c:v>5.9680553558570093</c:v>
                </c:pt>
                <c:pt idx="1406">
                  <c:v>5.968614262133193</c:v>
                </c:pt>
                <c:pt idx="1407">
                  <c:v>5.9691628381799058</c:v>
                </c:pt>
                <c:pt idx="1408">
                  <c:v>5.9697012743903075</c:v>
                </c:pt>
                <c:pt idx="1409">
                  <c:v>5.9702297576392249</c:v>
                </c:pt>
                <c:pt idx="1410">
                  <c:v>5.9707484713860959</c:v>
                </c:pt>
                <c:pt idx="1411">
                  <c:v>5.971257595731287</c:v>
                </c:pt>
                <c:pt idx="1412">
                  <c:v>5.97175730748405</c:v>
                </c:pt>
                <c:pt idx="1413">
                  <c:v>5.9722477801957572</c:v>
                </c:pt>
                <c:pt idx="1414">
                  <c:v>5.9727291842727501</c:v>
                </c:pt>
                <c:pt idx="1415">
                  <c:v>5.9732016869339084</c:v>
                </c:pt>
                <c:pt idx="1416">
                  <c:v>5.9736654523810717</c:v>
                </c:pt>
                <c:pt idx="1417">
                  <c:v>5.974120641772612</c:v>
                </c:pt>
                <c:pt idx="1418">
                  <c:v>5.9745674133388107</c:v>
                </c:pt>
                <c:pt idx="1419">
                  <c:v>5.9750059224062264</c:v>
                </c:pt>
                <c:pt idx="1420">
                  <c:v>5.9754363214039126</c:v>
                </c:pt>
                <c:pt idx="1421">
                  <c:v>5.9758587600033373</c:v>
                </c:pt>
                <c:pt idx="1422">
                  <c:v>5.9762733851096002</c:v>
                </c:pt>
                <c:pt idx="1423">
                  <c:v>5.9766803409602902</c:v>
                </c:pt>
                <c:pt idx="1424">
                  <c:v>5.9770797690927013</c:v>
                </c:pt>
                <c:pt idx="1425">
                  <c:v>5.9774718084815914</c:v>
                </c:pt>
                <c:pt idx="1426">
                  <c:v>5.9778565955383742</c:v>
                </c:pt>
                <c:pt idx="1427">
                  <c:v>5.978234264152511</c:v>
                </c:pt>
                <c:pt idx="1428">
                  <c:v>5.9786049457625934</c:v>
                </c:pt>
                <c:pt idx="1429">
                  <c:v>5.9789687693939397</c:v>
                </c:pt>
                <c:pt idx="1430">
                  <c:v>5.9793258617061928</c:v>
                </c:pt>
                <c:pt idx="1431">
                  <c:v>5.9796763470241157</c:v>
                </c:pt>
                <c:pt idx="1432">
                  <c:v>5.9800203473539195</c:v>
                </c:pt>
                <c:pt idx="1433">
                  <c:v>5.9803579825054696</c:v>
                </c:pt>
                <c:pt idx="1434">
                  <c:v>5.9806893700478394</c:v>
                </c:pt>
                <c:pt idx="1435">
                  <c:v>5.9810146254077718</c:v>
                </c:pt>
                <c:pt idx="1436">
                  <c:v>5.9813338618703096</c:v>
                </c:pt>
                <c:pt idx="1437">
                  <c:v>5.9816471906567354</c:v>
                </c:pt>
                <c:pt idx="1438">
                  <c:v>5.9819547208959847</c:v>
                </c:pt>
                <c:pt idx="1439">
                  <c:v>5.9822565597774284</c:v>
                </c:pt>
                <c:pt idx="1440">
                  <c:v>5.982552812502246</c:v>
                </c:pt>
                <c:pt idx="1441">
                  <c:v>5.9828435822399202</c:v>
                </c:pt>
                <c:pt idx="1442">
                  <c:v>5.9831289703598669</c:v>
                </c:pt>
                <c:pt idx="1443">
                  <c:v>5.9834090763342012</c:v>
                </c:pt>
                <c:pt idx="1444">
                  <c:v>5.9836839977909335</c:v>
                </c:pt>
                <c:pt idx="1445">
                  <c:v>5.9839538305720978</c:v>
                </c:pt>
                <c:pt idx="1446">
                  <c:v>5.9842186687459167</c:v>
                </c:pt>
                <c:pt idx="1447">
                  <c:v>5.9844786046446927</c:v>
                </c:pt>
                <c:pt idx="1448">
                  <c:v>5.9847337289105491</c:v>
                </c:pt>
                <c:pt idx="1449">
                  <c:v>5.984984130488332</c:v>
                </c:pt>
                <c:pt idx="1450">
                  <c:v>5.9852298967438529</c:v>
                </c:pt>
                <c:pt idx="1451">
                  <c:v>5.9854711133450662</c:v>
                </c:pt>
                <c:pt idx="1452">
                  <c:v>5.9857078644667041</c:v>
                </c:pt>
                <c:pt idx="1453">
                  <c:v>5.9859402326472448</c:v>
                </c:pt>
                <c:pt idx="1454">
                  <c:v>5.9861682989552385</c:v>
                </c:pt>
                <c:pt idx="1455">
                  <c:v>5.98639214296192</c:v>
                </c:pt>
                <c:pt idx="1456">
                  <c:v>5.9866118427359263</c:v>
                </c:pt>
                <c:pt idx="1457">
                  <c:v>5.9868274749415411</c:v>
                </c:pt>
                <c:pt idx="1458">
                  <c:v>5.9870391148131423</c:v>
                </c:pt>
                <c:pt idx="1459">
                  <c:v>5.9872468361994073</c:v>
                </c:pt>
                <c:pt idx="1460">
                  <c:v>5.987450711561987</c:v>
                </c:pt>
                <c:pt idx="1461">
                  <c:v>5.9876508120985532</c:v>
                </c:pt>
                <c:pt idx="1462">
                  <c:v>5.9878472075993008</c:v>
                </c:pt>
                <c:pt idx="1463">
                  <c:v>5.9880399666194144</c:v>
                </c:pt>
                <c:pt idx="1464">
                  <c:v>5.9882291564329897</c:v>
                </c:pt>
                <c:pt idx="1465">
                  <c:v>5.9884148430822748</c:v>
                </c:pt>
                <c:pt idx="1466">
                  <c:v>5.9885970913810684</c:v>
                </c:pt>
                <c:pt idx="1467">
                  <c:v>5.9887759649551073</c:v>
                </c:pt>
                <c:pt idx="1468">
                  <c:v>5.9889515262178072</c:v>
                </c:pt>
                <c:pt idx="1469">
                  <c:v>5.9891238364826789</c:v>
                </c:pt>
                <c:pt idx="1470">
                  <c:v>5.9892929558903667</c:v>
                </c:pt>
                <c:pt idx="1471">
                  <c:v>5.9894589435327417</c:v>
                </c:pt>
                <c:pt idx="1472">
                  <c:v>5.989621857311179</c:v>
                </c:pt>
                <c:pt idx="1473">
                  <c:v>5.9897817541287619</c:v>
                </c:pt>
                <c:pt idx="1474">
                  <c:v>5.9899386898226021</c:v>
                </c:pt>
                <c:pt idx="1475">
                  <c:v>5.9900927191806366</c:v>
                </c:pt>
                <c:pt idx="1476">
                  <c:v>5.9902438960111679</c:v>
                </c:pt>
                <c:pt idx="1477">
                  <c:v>5.9903922731038275</c:v>
                </c:pt>
                <c:pt idx="1478">
                  <c:v>5.9905379022619574</c:v>
                </c:pt>
                <c:pt idx="1479">
                  <c:v>5.9906808343619575</c:v>
                </c:pt>
                <c:pt idx="1480">
                  <c:v>5.9908211193191239</c:v>
                </c:pt>
                <c:pt idx="1481">
                  <c:v>5.9909588061272228</c:v>
                </c:pt>
                <c:pt idx="1482">
                  <c:v>5.9910939428719701</c:v>
                </c:pt>
                <c:pt idx="1483">
                  <c:v>5.9912265767596882</c:v>
                </c:pt>
                <c:pt idx="1484">
                  <c:v>5.9913567541529194</c:v>
                </c:pt>
                <c:pt idx="1485">
                  <c:v>5.9914845204896263</c:v>
                </c:pt>
                <c:pt idx="1486">
                  <c:v>5.9916099203917765</c:v>
                </c:pt>
                <c:pt idx="1487">
                  <c:v>5.9917329976928473</c:v>
                </c:pt>
                <c:pt idx="1488">
                  <c:v>5.9918537953769135</c:v>
                </c:pt>
                <c:pt idx="1489">
                  <c:v>5.9919723556567117</c:v>
                </c:pt>
                <c:pt idx="1490">
                  <c:v>5.9920887199160839</c:v>
                </c:pt>
                <c:pt idx="1491">
                  <c:v>5.9922029288805403</c:v>
                </c:pt>
                <c:pt idx="1492">
                  <c:v>5.9923150223994375</c:v>
                </c:pt>
                <c:pt idx="1493">
                  <c:v>5.9924250396403824</c:v>
                </c:pt>
                <c:pt idx="1494">
                  <c:v>5.9925330190498212</c:v>
                </c:pt>
                <c:pt idx="1495">
                  <c:v>5.9926389983538293</c:v>
                </c:pt>
                <c:pt idx="1496">
                  <c:v>5.9927430145925866</c:v>
                </c:pt>
                <c:pt idx="1497">
                  <c:v>5.9928451041256361</c:v>
                </c:pt>
                <c:pt idx="1498">
                  <c:v>5.99294530259521</c:v>
                </c:pt>
                <c:pt idx="1499">
                  <c:v>5.9930436450466358</c:v>
                </c:pt>
                <c:pt idx="1500">
                  <c:v>5.9931401658234167</c:v>
                </c:pt>
                <c:pt idx="1501">
                  <c:v>5.9932348986588915</c:v>
                </c:pt>
                <c:pt idx="1502">
                  <c:v>5.9933278766555613</c:v>
                </c:pt>
                <c:pt idx="1503">
                  <c:v>5.9934191323123871</c:v>
                </c:pt>
                <c:pt idx="1504">
                  <c:v>5.9935086975190082</c:v>
                </c:pt>
                <c:pt idx="1505">
                  <c:v>5.993596603587056</c:v>
                </c:pt>
                <c:pt idx="1506">
                  <c:v>5.9936828812217327</c:v>
                </c:pt>
                <c:pt idx="1507">
                  <c:v>5.9937675605920191</c:v>
                </c:pt>
                <c:pt idx="1508">
                  <c:v>5.9938506712900379</c:v>
                </c:pt>
                <c:pt idx="1509">
                  <c:v>5.9939322423585768</c:v>
                </c:pt>
                <c:pt idx="1510">
                  <c:v>5.9940123023097689</c:v>
                </c:pt>
                <c:pt idx="1511">
                  <c:v>5.9940908791418295</c:v>
                </c:pt>
                <c:pt idx="1512">
                  <c:v>5.994168000297833</c:v>
                </c:pt>
                <c:pt idx="1513">
                  <c:v>5.9942436927292224</c:v>
                </c:pt>
                <c:pt idx="1514">
                  <c:v>5.9943179829282531</c:v>
                </c:pt>
                <c:pt idx="1515">
                  <c:v>5.9943908968339059</c:v>
                </c:pt>
                <c:pt idx="1516">
                  <c:v>5.9944624599391432</c:v>
                </c:pt>
                <c:pt idx="1517">
                  <c:v>5.9945326972741855</c:v>
                </c:pt>
                <c:pt idx="1518">
                  <c:v>5.9946016333820999</c:v>
                </c:pt>
                <c:pt idx="1519">
                  <c:v>5.9946692923741081</c:v>
                </c:pt>
                <c:pt idx="1520">
                  <c:v>5.984610950155286</c:v>
                </c:pt>
                <c:pt idx="1521">
                  <c:v>5.9583782611288081</c:v>
                </c:pt>
                <c:pt idx="1522">
                  <c:v>5.936612911373472</c:v>
                </c:pt>
                <c:pt idx="1523">
                  <c:v>5.919318189222234</c:v>
                </c:pt>
                <c:pt idx="1524">
                  <c:v>5.9048938342498118</c:v>
                </c:pt>
                <c:pt idx="1525">
                  <c:v>5.8925363920901539</c:v>
                </c:pt>
                <c:pt idx="1526">
                  <c:v>5.8819550257964845</c:v>
                </c:pt>
                <c:pt idx="1527">
                  <c:v>5.8730724782341142</c:v>
                </c:pt>
                <c:pt idx="1528">
                  <c:v>5.8658578956040799</c:v>
                </c:pt>
                <c:pt idx="1529">
                  <c:v>5.8602519130246291</c:v>
                </c:pt>
                <c:pt idx="1530">
                  <c:v>5.8561444396685216</c:v>
                </c:pt>
                <c:pt idx="1531">
                  <c:v>5.8533796956712019</c:v>
                </c:pt>
                <c:pt idx="1532">
                  <c:v>5.8517721329060715</c:v>
                </c:pt>
                <c:pt idx="1533">
                  <c:v>5.8511239101563213</c:v>
                </c:pt>
                <c:pt idx="1534">
                  <c:v>5.8512397482167628</c:v>
                </c:pt>
                <c:pt idx="1535">
                  <c:v>5.8507799853413998</c:v>
                </c:pt>
                <c:pt idx="1536">
                  <c:v>5.8503051098379917</c:v>
                </c:pt>
                <c:pt idx="1537">
                  <c:v>5.8503476623601758</c:v>
                </c:pt>
                <c:pt idx="1538">
                  <c:v>5.8518593819894438</c:v>
                </c:pt>
                <c:pt idx="1539">
                  <c:v>5.8542040450689692</c:v>
                </c:pt>
                <c:pt idx="1540">
                  <c:v>5.8568095267150033</c:v>
                </c:pt>
                <c:pt idx="1541">
                  <c:v>5.859345606970261</c:v>
                </c:pt>
                <c:pt idx="1542">
                  <c:v>5.8616203521892425</c:v>
                </c:pt>
                <c:pt idx="1543">
                  <c:v>5.8635657057779911</c:v>
                </c:pt>
                <c:pt idx="1544">
                  <c:v>5.8652278034716607</c:v>
                </c:pt>
                <c:pt idx="1545">
                  <c:v>5.86664855954026</c:v>
                </c:pt>
                <c:pt idx="1546">
                  <c:v>5.8678626879140117</c:v>
                </c:pt>
                <c:pt idx="1547">
                  <c:v>5.8688990175646927</c:v>
                </c:pt>
                <c:pt idx="1548">
                  <c:v>5.8697818089712612</c:v>
                </c:pt>
                <c:pt idx="1549">
                  <c:v>5.8705317595768989</c:v>
                </c:pt>
                <c:pt idx="1550">
                  <c:v>5.8711667363557991</c:v>
                </c:pt>
                <c:pt idx="1551">
                  <c:v>5.8717023024720651</c:v>
                </c:pt>
                <c:pt idx="1552">
                  <c:v>5.8721520960217601</c:v>
                </c:pt>
                <c:pt idx="1553">
                  <c:v>5.8725281065803587</c:v>
                </c:pt>
                <c:pt idx="1554">
                  <c:v>5.87284088309198</c:v>
                </c:pt>
                <c:pt idx="1555">
                  <c:v>5.8730996967119173</c:v>
                </c:pt>
                <c:pt idx="1556">
                  <c:v>5.8733126746837536</c:v>
                </c:pt>
                <c:pt idx="1557">
                  <c:v>5.8734306459833201</c:v>
                </c:pt>
                <c:pt idx="1558">
                  <c:v>5.8735023493978122</c:v>
                </c:pt>
                <c:pt idx="1559">
                  <c:v>5.8735724737767132</c:v>
                </c:pt>
                <c:pt idx="1560">
                  <c:v>5.8736395685969001</c:v>
                </c:pt>
                <c:pt idx="1561">
                  <c:v>5.8737029649173076</c:v>
                </c:pt>
                <c:pt idx="1562">
                  <c:v>5.8737621829247617</c:v>
                </c:pt>
                <c:pt idx="1563">
                  <c:v>5.8738169036917762</c:v>
                </c:pt>
                <c:pt idx="1564">
                  <c:v>5.8738669556345942</c:v>
                </c:pt>
                <c:pt idx="1565">
                  <c:v>5.8739122965809845</c:v>
                </c:pt>
                <c:pt idx="1566">
                  <c:v>5.8739529934272898</c:v>
                </c:pt>
                <c:pt idx="1567">
                  <c:v>5.8739892010311632</c:v>
                </c:pt>
                <c:pt idx="1568">
                  <c:v>5.874021142090367</c:v>
                </c:pt>
                <c:pt idx="1569">
                  <c:v>5.874049088464262</c:v>
                </c:pt>
                <c:pt idx="1570">
                  <c:v>5.8740733446887399</c:v>
                </c:pt>
                <c:pt idx="1571">
                  <c:v>5.8740942337448727</c:v>
                </c:pt>
                <c:pt idx="1572">
                  <c:v>5.8741120853520892</c:v>
                </c:pt>
                <c:pt idx="1573">
                  <c:v>5.8741281603186968</c:v>
                </c:pt>
                <c:pt idx="1574">
                  <c:v>5.8741416318700139</c:v>
                </c:pt>
                <c:pt idx="1575">
                  <c:v>5.8741522741952394</c:v>
                </c:pt>
                <c:pt idx="1576">
                  <c:v>5.8741606187890048</c:v>
                </c:pt>
                <c:pt idx="1577">
                  <c:v>5.8741671131896913</c:v>
                </c:pt>
                <c:pt idx="1578">
                  <c:v>5.8741721358153844</c:v>
                </c:pt>
                <c:pt idx="1579">
                  <c:v>5.8741760029305334</c:v>
                </c:pt>
                <c:pt idx="1580">
                  <c:v>5.8741789769561583</c:v>
                </c:pt>
                <c:pt idx="1581">
                  <c:v>5.874181273730998</c:v>
                </c:pt>
                <c:pt idx="1582">
                  <c:v>5.8741830690610861</c:v>
                </c:pt>
                <c:pt idx="1583">
                  <c:v>5.8741845047272383</c:v>
                </c:pt>
                <c:pt idx="1584">
                  <c:v>5.874185693663974</c:v>
                </c:pt>
                <c:pt idx="1585">
                  <c:v>5.8741867247051429</c:v>
                </c:pt>
                <c:pt idx="1586">
                  <c:v>5.8741876666224746</c:v>
                </c:pt>
                <c:pt idx="1587">
                  <c:v>5.8741885717081068</c:v>
                </c:pt>
                <c:pt idx="1588">
                  <c:v>5.8741894787833164</c:v>
                </c:pt>
                <c:pt idx="1589">
                  <c:v>5.8741904158217499</c:v>
                </c:pt>
                <c:pt idx="1590">
                  <c:v>5.8741914021414914</c:v>
                </c:pt>
                <c:pt idx="1591">
                  <c:v>5.8741924501839433</c:v>
                </c:pt>
                <c:pt idx="1592">
                  <c:v>5.8741935670886845</c:v>
                </c:pt>
                <c:pt idx="1593">
                  <c:v>5.8741947559482508</c:v>
                </c:pt>
                <c:pt idx="1594">
                  <c:v>5.8741960168192273</c:v>
                </c:pt>
                <c:pt idx="1595">
                  <c:v>5.8741973474654463</c:v>
                </c:pt>
                <c:pt idx="1596">
                  <c:v>5.8741987440918537</c:v>
                </c:pt>
                <c:pt idx="1597">
                  <c:v>5.8742002018796109</c:v>
                </c:pt>
                <c:pt idx="1598">
                  <c:v>5.8742017152846202</c:v>
                </c:pt>
                <c:pt idx="1599">
                  <c:v>5.8742032784740834</c:v>
                </c:pt>
                <c:pt idx="1600">
                  <c:v>5.8742048854806246</c:v>
                </c:pt>
                <c:pt idx="1601">
                  <c:v>5.8742065303761066</c:v>
                </c:pt>
                <c:pt idx="1602">
                  <c:v>5.8742082074179311</c:v>
                </c:pt>
                <c:pt idx="1603">
                  <c:v>5.874209911150456</c:v>
                </c:pt>
                <c:pt idx="1604">
                  <c:v>5.8742116364264074</c:v>
                </c:pt>
                <c:pt idx="1605">
                  <c:v>5.8742133784392188</c:v>
                </c:pt>
                <c:pt idx="1606">
                  <c:v>5.8742151327852312</c:v>
                </c:pt>
                <c:pt idx="1607">
                  <c:v>5.8742168954093277</c:v>
                </c:pt>
                <c:pt idx="1608">
                  <c:v>5.8742186626458714</c:v>
                </c:pt>
                <c:pt idx="1609">
                  <c:v>5.874220431152243</c:v>
                </c:pt>
                <c:pt idx="1610">
                  <c:v>5.8742221979541931</c:v>
                </c:pt>
                <c:pt idx="1611">
                  <c:v>5.8742239603569768</c:v>
                </c:pt>
                <c:pt idx="1612">
                  <c:v>5.8742257159843447</c:v>
                </c:pt>
                <c:pt idx="1613">
                  <c:v>5.874227462721171</c:v>
                </c:pt>
                <c:pt idx="1614">
                  <c:v>5.8742291986998545</c:v>
                </c:pt>
                <c:pt idx="1615">
                  <c:v>5.8742309222494127</c:v>
                </c:pt>
                <c:pt idx="1616">
                  <c:v>5.8742326319615348</c:v>
                </c:pt>
                <c:pt idx="1617">
                  <c:v>5.8742343265290806</c:v>
                </c:pt>
                <c:pt idx="1618">
                  <c:v>5.8742360049142501</c:v>
                </c:pt>
                <c:pt idx="1619">
                  <c:v>5.8742376661178044</c:v>
                </c:pt>
                <c:pt idx="1620">
                  <c:v>5.8742393093342917</c:v>
                </c:pt>
                <c:pt idx="1621">
                  <c:v>5.8742409338849866</c:v>
                </c:pt>
                <c:pt idx="1622">
                  <c:v>5.8742425391670894</c:v>
                </c:pt>
                <c:pt idx="1623">
                  <c:v>5.8742441246866655</c:v>
                </c:pt>
                <c:pt idx="1624">
                  <c:v>5.874245690022347</c:v>
                </c:pt>
                <c:pt idx="1625">
                  <c:v>5.8742472348735921</c:v>
                </c:pt>
                <c:pt idx="1626">
                  <c:v>5.8742487589253622</c:v>
                </c:pt>
                <c:pt idx="1627">
                  <c:v>5.8742502620009311</c:v>
                </c:pt>
                <c:pt idx="1628">
                  <c:v>5.8742517439177488</c:v>
                </c:pt>
                <c:pt idx="1629">
                  <c:v>5.8742532046095155</c:v>
                </c:pt>
                <c:pt idx="1630">
                  <c:v>5.874254643954111</c:v>
                </c:pt>
                <c:pt idx="1631">
                  <c:v>5.8742560619692945</c:v>
                </c:pt>
                <c:pt idx="1632">
                  <c:v>5.8742574586412566</c:v>
                </c:pt>
                <c:pt idx="1633">
                  <c:v>5.8742588340041566</c:v>
                </c:pt>
                <c:pt idx="1634">
                  <c:v>5.874260188136037</c:v>
                </c:pt>
                <c:pt idx="1635">
                  <c:v>5.8742615211039304</c:v>
                </c:pt>
                <c:pt idx="1636">
                  <c:v>5.874262833020766</c:v>
                </c:pt>
                <c:pt idx="1637">
                  <c:v>5.8742641240065376</c:v>
                </c:pt>
                <c:pt idx="1638">
                  <c:v>5.8742653942173799</c:v>
                </c:pt>
                <c:pt idx="1639">
                  <c:v>5.8742666438121001</c:v>
                </c:pt>
                <c:pt idx="1640">
                  <c:v>5.8742678729597229</c:v>
                </c:pt>
                <c:pt idx="1641">
                  <c:v>5.8742690818343997</c:v>
                </c:pt>
                <c:pt idx="1642">
                  <c:v>5.8742702706287018</c:v>
                </c:pt>
                <c:pt idx="1643">
                  <c:v>5.8742714395721842</c:v>
                </c:pt>
                <c:pt idx="1644">
                  <c:v>5.8742725888787337</c:v>
                </c:pt>
                <c:pt idx="1645">
                  <c:v>5.8742737187571556</c:v>
                </c:pt>
                <c:pt idx="1646">
                  <c:v>5.8742748294000711</c:v>
                </c:pt>
                <c:pt idx="1647">
                  <c:v>5.8742759210713338</c:v>
                </c:pt>
                <c:pt idx="1648">
                  <c:v>5.8742769940027726</c:v>
                </c:pt>
                <c:pt idx="1649">
                  <c:v>5.8742780484424886</c:v>
                </c:pt>
                <c:pt idx="1650">
                  <c:v>5.8742790846193271</c:v>
                </c:pt>
                <c:pt idx="1651">
                  <c:v>5.874280102783092</c:v>
                </c:pt>
                <c:pt idx="1652">
                  <c:v>5.8742811031659965</c:v>
                </c:pt>
                <c:pt idx="1653">
                  <c:v>5.8742820860597895</c:v>
                </c:pt>
                <c:pt idx="1654">
                  <c:v>5.8742830516813846</c:v>
                </c:pt>
                <c:pt idx="1655">
                  <c:v>5.8742840002881831</c:v>
                </c:pt>
                <c:pt idx="1656">
                  <c:v>5.874284932107833</c:v>
                </c:pt>
                <c:pt idx="1657">
                  <c:v>5.874285847453808</c:v>
                </c:pt>
                <c:pt idx="1658">
                  <c:v>5.8742867465388091</c:v>
                </c:pt>
                <c:pt idx="1659">
                  <c:v>5.8742876296198894</c:v>
                </c:pt>
                <c:pt idx="1660">
                  <c:v>5.8742884969403919</c:v>
                </c:pt>
                <c:pt idx="1661">
                  <c:v>5.8742893487393486</c:v>
                </c:pt>
                <c:pt idx="1662">
                  <c:v>5.8742901852703095</c:v>
                </c:pt>
                <c:pt idx="1663">
                  <c:v>5.8742910067967875</c:v>
                </c:pt>
                <c:pt idx="1664">
                  <c:v>5.8742918135488464</c:v>
                </c:pt>
                <c:pt idx="1665">
                  <c:v>5.8742926057828058</c:v>
                </c:pt>
                <c:pt idx="1666">
                  <c:v>5.8742933836950462</c:v>
                </c:pt>
                <c:pt idx="1667">
                  <c:v>5.8742941475931882</c:v>
                </c:pt>
                <c:pt idx="1668">
                  <c:v>5.8742948976620992</c:v>
                </c:pt>
                <c:pt idx="1669">
                  <c:v>5.8742956341386678</c:v>
                </c:pt>
                <c:pt idx="1670">
                  <c:v>5.8742963572542468</c:v>
                </c:pt>
                <c:pt idx="1671">
                  <c:v>5.8742970672563501</c:v>
                </c:pt>
                <c:pt idx="1672">
                  <c:v>5.8742977643604437</c:v>
                </c:pt>
                <c:pt idx="1673">
                  <c:v>5.8742984487873313</c:v>
                </c:pt>
                <c:pt idx="1674">
                  <c:v>5.8742991207510977</c:v>
                </c:pt>
                <c:pt idx="1675">
                  <c:v>5.8742997804726702</c:v>
                </c:pt>
                <c:pt idx="1676">
                  <c:v>5.8743004281653111</c:v>
                </c:pt>
                <c:pt idx="1677">
                  <c:v>5.8743010640243867</c:v>
                </c:pt>
                <c:pt idx="1678">
                  <c:v>5.8743016882944641</c:v>
                </c:pt>
                <c:pt idx="1679">
                  <c:v>5.8743023011394202</c:v>
                </c:pt>
                <c:pt idx="1680">
                  <c:v>5.8743029027966971</c:v>
                </c:pt>
                <c:pt idx="1681">
                  <c:v>5.8743034934386094</c:v>
                </c:pt>
                <c:pt idx="1682">
                  <c:v>5.8743040732674245</c:v>
                </c:pt>
                <c:pt idx="1683">
                  <c:v>5.8743046424879157</c:v>
                </c:pt>
                <c:pt idx="1684">
                  <c:v>5.8743052012482186</c:v>
                </c:pt>
                <c:pt idx="1685">
                  <c:v>5.8743057497870224</c:v>
                </c:pt>
                <c:pt idx="1686">
                  <c:v>5.8743062882699517</c:v>
                </c:pt>
                <c:pt idx="1687">
                  <c:v>5.8743068168918731</c:v>
                </c:pt>
                <c:pt idx="1688">
                  <c:v>5.8743073358061402</c:v>
                </c:pt>
                <c:pt idx="1689">
                  <c:v>5.874307845182102</c:v>
                </c:pt>
                <c:pt idx="1690">
                  <c:v>5.8743083452154954</c:v>
                </c:pt>
                <c:pt idx="1691">
                  <c:v>5.8743088360594262</c:v>
                </c:pt>
                <c:pt idx="1692">
                  <c:v>5.8743093178858645</c:v>
                </c:pt>
                <c:pt idx="1693">
                  <c:v>5.8743097908637685</c:v>
                </c:pt>
                <c:pt idx="1694">
                  <c:v>5.8743102551444579</c:v>
                </c:pt>
                <c:pt idx="1695">
                  <c:v>5.8743107109027886</c:v>
                </c:pt>
                <c:pt idx="1696">
                  <c:v>5.8743111582680125</c:v>
                </c:pt>
                <c:pt idx="1697">
                  <c:v>5.8743115974131923</c:v>
                </c:pt>
                <c:pt idx="1698">
                  <c:v>5.8743120284729287</c:v>
                </c:pt>
                <c:pt idx="1699">
                  <c:v>5.874312451599482</c:v>
                </c:pt>
                <c:pt idx="1700">
                  <c:v>5.8743128669588316</c:v>
                </c:pt>
                <c:pt idx="1701">
                  <c:v>5.8743132746648818</c:v>
                </c:pt>
                <c:pt idx="1702">
                  <c:v>5.8743136748581977</c:v>
                </c:pt>
                <c:pt idx="1703">
                  <c:v>5.8743140677009693</c:v>
                </c:pt>
                <c:pt idx="1704">
                  <c:v>5.8743144533064866</c:v>
                </c:pt>
                <c:pt idx="1705">
                  <c:v>5.8743148318137024</c:v>
                </c:pt>
                <c:pt idx="1706">
                  <c:v>5.8743152033532802</c:v>
                </c:pt>
                <c:pt idx="1707">
                  <c:v>5.8743155680386758</c:v>
                </c:pt>
                <c:pt idx="1708">
                  <c:v>5.8743159260058873</c:v>
                </c:pt>
                <c:pt idx="1709">
                  <c:v>5.8743162773874227</c:v>
                </c:pt>
                <c:pt idx="1710">
                  <c:v>5.8743166222798964</c:v>
                </c:pt>
                <c:pt idx="1711">
                  <c:v>5.8743169608442312</c:v>
                </c:pt>
                <c:pt idx="1712">
                  <c:v>5.8743172931596348</c:v>
                </c:pt>
                <c:pt idx="1713">
                  <c:v>5.8743176193627571</c:v>
                </c:pt>
                <c:pt idx="1714">
                  <c:v>5.8743179395610348</c:v>
                </c:pt>
                <c:pt idx="1715">
                  <c:v>5.874318253850924</c:v>
                </c:pt>
                <c:pt idx="1716">
                  <c:v>5.8743185623553797</c:v>
                </c:pt>
                <c:pt idx="1717">
                  <c:v>5.8743188651795375</c:v>
                </c:pt>
                <c:pt idx="1718">
                  <c:v>5.8743191624065707</c:v>
                </c:pt>
                <c:pt idx="1719">
                  <c:v>5.8743194541680799</c:v>
                </c:pt>
                <c:pt idx="1720">
                  <c:v>5.8743197405713952</c:v>
                </c:pt>
                <c:pt idx="1721">
                  <c:v>5.8743200216955209</c:v>
                </c:pt>
                <c:pt idx="1722">
                  <c:v>5.8743202976122113</c:v>
                </c:pt>
                <c:pt idx="1723">
                  <c:v>5.8743205684364419</c:v>
                </c:pt>
                <c:pt idx="1724">
                  <c:v>5.8743208342734352</c:v>
                </c:pt>
                <c:pt idx="1725">
                  <c:v>5.8743210952231895</c:v>
                </c:pt>
                <c:pt idx="1726">
                  <c:v>5.8743213513527017</c:v>
                </c:pt>
                <c:pt idx="1727">
                  <c:v>5.8743216027654324</c:v>
                </c:pt>
                <c:pt idx="1728">
                  <c:v>5.8743218495650842</c:v>
                </c:pt>
                <c:pt idx="1729">
                  <c:v>5.8743220918082955</c:v>
                </c:pt>
                <c:pt idx="1730">
                  <c:v>5.8743223295893294</c:v>
                </c:pt>
                <c:pt idx="1731">
                  <c:v>5.8743225629690841</c:v>
                </c:pt>
                <c:pt idx="1732">
                  <c:v>5.8743227920571064</c:v>
                </c:pt>
                <c:pt idx="1733">
                  <c:v>5.8743230169240332</c:v>
                </c:pt>
                <c:pt idx="1734">
                  <c:v>5.8743232376446741</c:v>
                </c:pt>
                <c:pt idx="1735">
                  <c:v>5.8743234542865883</c:v>
                </c:pt>
                <c:pt idx="1736">
                  <c:v>5.8743236669439556</c:v>
                </c:pt>
                <c:pt idx="1737">
                  <c:v>5.874323875670834</c:v>
                </c:pt>
                <c:pt idx="1738">
                  <c:v>5.8743240805578241</c:v>
                </c:pt>
                <c:pt idx="1739">
                  <c:v>5.8743242816799199</c:v>
                </c:pt>
                <c:pt idx="1740">
                  <c:v>5.8743244790730857</c:v>
                </c:pt>
                <c:pt idx="1741">
                  <c:v>5.8743246728479939</c:v>
                </c:pt>
                <c:pt idx="1742">
                  <c:v>5.8743248630393401</c:v>
                </c:pt>
                <c:pt idx="1743">
                  <c:v>5.874325049715714</c:v>
                </c:pt>
                <c:pt idx="1744">
                  <c:v>5.8743252329628861</c:v>
                </c:pt>
                <c:pt idx="1745">
                  <c:v>5.8743254128190454</c:v>
                </c:pt>
                <c:pt idx="1746">
                  <c:v>5.8743255893865616</c:v>
                </c:pt>
                <c:pt idx="1747">
                  <c:v>5.8743257626820409</c:v>
                </c:pt>
                <c:pt idx="1748">
                  <c:v>5.874325932785613</c:v>
                </c:pt>
                <c:pt idx="1749">
                  <c:v>5.8743260997355087</c:v>
                </c:pt>
                <c:pt idx="1750">
                  <c:v>5.8743262636128311</c:v>
                </c:pt>
                <c:pt idx="1751">
                  <c:v>5.8743264244817244</c:v>
                </c:pt>
                <c:pt idx="1752">
                  <c:v>5.8743265823890845</c:v>
                </c:pt>
                <c:pt idx="1753">
                  <c:v>5.8743267373844237</c:v>
                </c:pt>
                <c:pt idx="1754">
                  <c:v>5.8743268895168939</c:v>
                </c:pt>
                <c:pt idx="1755">
                  <c:v>5.8743270388330719</c:v>
                </c:pt>
                <c:pt idx="1756">
                  <c:v>5.874327185408152</c:v>
                </c:pt>
                <c:pt idx="1757">
                  <c:v>5.8743273292889322</c:v>
                </c:pt>
                <c:pt idx="1758">
                  <c:v>5.8743274705014867</c:v>
                </c:pt>
                <c:pt idx="1759">
                  <c:v>5.8743276091085477</c:v>
                </c:pt>
                <c:pt idx="1760">
                  <c:v>5.8743277451785127</c:v>
                </c:pt>
                <c:pt idx="1761">
                  <c:v>5.8743278787174358</c:v>
                </c:pt>
                <c:pt idx="1762">
                  <c:v>5.8743280098216832</c:v>
                </c:pt>
                <c:pt idx="1763">
                  <c:v>5.8743281384950947</c:v>
                </c:pt>
                <c:pt idx="1764">
                  <c:v>5.8743282647847881</c:v>
                </c:pt>
                <c:pt idx="1765">
                  <c:v>5.8743283887485021</c:v>
                </c:pt>
                <c:pt idx="1766">
                  <c:v>5.8743285104381728</c:v>
                </c:pt>
                <c:pt idx="1767">
                  <c:v>5.8743286298706234</c:v>
                </c:pt>
                <c:pt idx="1768">
                  <c:v>5.8743287471099146</c:v>
                </c:pt>
                <c:pt idx="1769">
                  <c:v>5.8743288621970065</c:v>
                </c:pt>
                <c:pt idx="1770">
                  <c:v>5.8743289751542349</c:v>
                </c:pt>
                <c:pt idx="1771">
                  <c:v>5.8743290860282773</c:v>
                </c:pt>
                <c:pt idx="1772">
                  <c:v>5.8743291948639413</c:v>
                </c:pt>
                <c:pt idx="1773">
                  <c:v>5.8743293016945453</c:v>
                </c:pt>
                <c:pt idx="1774">
                  <c:v>5.8743294065450691</c:v>
                </c:pt>
                <c:pt idx="1775">
                  <c:v>5.8743295094672048</c:v>
                </c:pt>
                <c:pt idx="1776">
                  <c:v>5.8743296105206326</c:v>
                </c:pt>
                <c:pt idx="1777">
                  <c:v>5.8743297096799187</c:v>
                </c:pt>
                <c:pt idx="1778">
                  <c:v>5.8743298069964203</c:v>
                </c:pt>
                <c:pt idx="1779">
                  <c:v>5.8743299025464104</c:v>
                </c:pt>
                <c:pt idx="1780">
                  <c:v>5.8743299963125075</c:v>
                </c:pt>
                <c:pt idx="1781">
                  <c:v>5.8743300883673966</c:v>
                </c:pt>
                <c:pt idx="1782">
                  <c:v>5.8743301787091387</c:v>
                </c:pt>
                <c:pt idx="1783">
                  <c:v>5.8743302674023443</c:v>
                </c:pt>
                <c:pt idx="1784">
                  <c:v>5.8743303544501835</c:v>
                </c:pt>
                <c:pt idx="1785">
                  <c:v>5.8743304398955472</c:v>
                </c:pt>
                <c:pt idx="1786">
                  <c:v>5.8743305237675507</c:v>
                </c:pt>
                <c:pt idx="1787">
                  <c:v>5.8743306060871232</c:v>
                </c:pt>
                <c:pt idx="1788">
                  <c:v>5.8743306868960241</c:v>
                </c:pt>
                <c:pt idx="1789">
                  <c:v>5.8743307662090514</c:v>
                </c:pt>
                <c:pt idx="1790">
                  <c:v>5.874330844063115</c:v>
                </c:pt>
                <c:pt idx="1791">
                  <c:v>5.874330920487929</c:v>
                </c:pt>
                <c:pt idx="1792">
                  <c:v>5.8743309954863134</c:v>
                </c:pt>
                <c:pt idx="1793">
                  <c:v>5.8743310691218849</c:v>
                </c:pt>
                <c:pt idx="1794">
                  <c:v>5.8743311414009298</c:v>
                </c:pt>
                <c:pt idx="1795">
                  <c:v>5.8743312123263012</c:v>
                </c:pt>
                <c:pt idx="1796">
                  <c:v>5.8743312819493845</c:v>
                </c:pt>
                <c:pt idx="1797">
                  <c:v>5.8743313502883376</c:v>
                </c:pt>
                <c:pt idx="1798">
                  <c:v>5.874331417370029</c:v>
                </c:pt>
                <c:pt idx="1799">
                  <c:v>5.8743314832351601</c:v>
                </c:pt>
                <c:pt idx="1800">
                  <c:v>5.8743315478788718</c:v>
                </c:pt>
                <c:pt idx="1801">
                  <c:v>5.8743316113191648</c:v>
                </c:pt>
                <c:pt idx="1802">
                  <c:v>5.8743316735930078</c:v>
                </c:pt>
                <c:pt idx="1803">
                  <c:v>5.8743317347238317</c:v>
                </c:pt>
                <c:pt idx="1804">
                  <c:v>5.8743317947207236</c:v>
                </c:pt>
                <c:pt idx="1805">
                  <c:v>5.8743318536167104</c:v>
                </c:pt>
                <c:pt idx="1806">
                  <c:v>5.8743319114073991</c:v>
                </c:pt>
                <c:pt idx="1807">
                  <c:v>5.8743319681537463</c:v>
                </c:pt>
                <c:pt idx="1808">
                  <c:v>5.8743320238583907</c:v>
                </c:pt>
                <c:pt idx="1809">
                  <c:v>5.8743320785221194</c:v>
                </c:pt>
                <c:pt idx="1810">
                  <c:v>5.8743321321901005</c:v>
                </c:pt>
                <c:pt idx="1811">
                  <c:v>5.8743321848719336</c:v>
                </c:pt>
                <c:pt idx="1812">
                  <c:v>5.8743322365732071</c:v>
                </c:pt>
                <c:pt idx="1813">
                  <c:v>5.8743322873118728</c:v>
                </c:pt>
                <c:pt idx="1814">
                  <c:v>5.8743323371235823</c:v>
                </c:pt>
                <c:pt idx="1815">
                  <c:v>5.8743323860188239</c:v>
                </c:pt>
                <c:pt idx="1816">
                  <c:v>5.8743324340082763</c:v>
                </c:pt>
                <c:pt idx="1817">
                  <c:v>5.8743324811032878</c:v>
                </c:pt>
                <c:pt idx="1818">
                  <c:v>5.8743325273457661</c:v>
                </c:pt>
                <c:pt idx="1819">
                  <c:v>5.8743325727253755</c:v>
                </c:pt>
                <c:pt idx="1820">
                  <c:v>5.8743326172784371</c:v>
                </c:pt>
                <c:pt idx="1821">
                  <c:v>5.8743326610067959</c:v>
                </c:pt>
                <c:pt idx="1822">
                  <c:v>5.8743327039153472</c:v>
                </c:pt>
                <c:pt idx="1823">
                  <c:v>5.8743327460435006</c:v>
                </c:pt>
                <c:pt idx="1824">
                  <c:v>5.8743327874055282</c:v>
                </c:pt>
                <c:pt idx="1825">
                  <c:v>5.8743328280013172</c:v>
                </c:pt>
                <c:pt idx="1826">
                  <c:v>5.8743328678383602</c:v>
                </c:pt>
                <c:pt idx="1827">
                  <c:v>5.8743329069487675</c:v>
                </c:pt>
                <c:pt idx="1828">
                  <c:v>5.8743329453413962</c:v>
                </c:pt>
                <c:pt idx="1829">
                  <c:v>5.8743329830143889</c:v>
                </c:pt>
                <c:pt idx="1830">
                  <c:v>5.8743330199901633</c:v>
                </c:pt>
                <c:pt idx="1831">
                  <c:v>5.8743330562931817</c:v>
                </c:pt>
                <c:pt idx="1832">
                  <c:v>5.8743330919234538</c:v>
                </c:pt>
                <c:pt idx="1833">
                  <c:v>5.8743331268967713</c:v>
                </c:pt>
                <c:pt idx="1834">
                  <c:v>5.8743331612210472</c:v>
                </c:pt>
                <c:pt idx="1835">
                  <c:v>5.8743331949308786</c:v>
                </c:pt>
                <c:pt idx="1836">
                  <c:v>5.8743332280008786</c:v>
                </c:pt>
                <c:pt idx="1837">
                  <c:v>5.8743332604691352</c:v>
                </c:pt>
                <c:pt idx="1838">
                  <c:v>5.8743332923471421</c:v>
                </c:pt>
                <c:pt idx="1839">
                  <c:v>5.8743333236298341</c:v>
                </c:pt>
                <c:pt idx="1840">
                  <c:v>5.8743333543251746</c:v>
                </c:pt>
                <c:pt idx="1841">
                  <c:v>5.8743333844693177</c:v>
                </c:pt>
                <c:pt idx="1842">
                  <c:v>5.8743334140452932</c:v>
                </c:pt>
                <c:pt idx="1843">
                  <c:v>5.8743334430701291</c:v>
                </c:pt>
                <c:pt idx="1844">
                  <c:v>5.8743334715714335</c:v>
                </c:pt>
                <c:pt idx="1845">
                  <c:v>5.8743334995555703</c:v>
                </c:pt>
                <c:pt idx="1846">
                  <c:v>5.8743335270043113</c:v>
                </c:pt>
                <c:pt idx="1847">
                  <c:v>5.8743335539507076</c:v>
                </c:pt>
                <c:pt idx="1848">
                  <c:v>5.8743335804062626</c:v>
                </c:pt>
                <c:pt idx="1849">
                  <c:v>5.8743336063823373</c:v>
                </c:pt>
                <c:pt idx="1850">
                  <c:v>5.8743336318843609</c:v>
                </c:pt>
                <c:pt idx="1851">
                  <c:v>5.874333656904545</c:v>
                </c:pt>
                <c:pt idx="1852">
                  <c:v>5.8743336814803166</c:v>
                </c:pt>
                <c:pt idx="1853">
                  <c:v>5.87433370558968</c:v>
                </c:pt>
                <c:pt idx="1854">
                  <c:v>5.87433372925471</c:v>
                </c:pt>
                <c:pt idx="1855">
                  <c:v>5.8743337524813919</c:v>
                </c:pt>
                <c:pt idx="1856">
                  <c:v>5.8743337752924907</c:v>
                </c:pt>
                <c:pt idx="1857">
                  <c:v>5.8743337976660541</c:v>
                </c:pt>
                <c:pt idx="1858">
                  <c:v>5.8743338196311061</c:v>
                </c:pt>
                <c:pt idx="1859">
                  <c:v>5.8743338411907278</c:v>
                </c:pt>
                <c:pt idx="1860">
                  <c:v>5.8743338623764503</c:v>
                </c:pt>
                <c:pt idx="1861">
                  <c:v>5.8743338831354981</c:v>
                </c:pt>
                <c:pt idx="1862">
                  <c:v>5.8743339035213618</c:v>
                </c:pt>
                <c:pt idx="1863">
                  <c:v>5.8743339235291785</c:v>
                </c:pt>
                <c:pt idx="1864">
                  <c:v>5.8743339431781791</c:v>
                </c:pt>
                <c:pt idx="1865">
                  <c:v>5.8743339624559603</c:v>
                </c:pt>
                <c:pt idx="1866">
                  <c:v>5.8743339813717839</c:v>
                </c:pt>
                <c:pt idx="1867">
                  <c:v>5.8743339999333548</c:v>
                </c:pt>
                <c:pt idx="1868">
                  <c:v>5.8743340181671737</c:v>
                </c:pt>
                <c:pt idx="1869">
                  <c:v>5.8743340360725504</c:v>
                </c:pt>
                <c:pt idx="1870">
                  <c:v>5.8743340536661783</c:v>
                </c:pt>
                <c:pt idx="1871">
                  <c:v>5.8743340709045908</c:v>
                </c:pt>
                <c:pt idx="1872">
                  <c:v>5.8743340878254378</c:v>
                </c:pt>
                <c:pt idx="1873">
                  <c:v>5.8743341044600452</c:v>
                </c:pt>
                <c:pt idx="1874">
                  <c:v>5.874334120770853</c:v>
                </c:pt>
                <c:pt idx="1875">
                  <c:v>5.8743341367703232</c:v>
                </c:pt>
                <c:pt idx="1876">
                  <c:v>5.8743341524875765</c:v>
                </c:pt>
                <c:pt idx="1877">
                  <c:v>5.8743341679054533</c:v>
                </c:pt>
                <c:pt idx="1878">
                  <c:v>5.8743341830522446</c:v>
                </c:pt>
                <c:pt idx="1879">
                  <c:v>5.8743341979173049</c:v>
                </c:pt>
                <c:pt idx="1880">
                  <c:v>5.8743342124889777</c:v>
                </c:pt>
                <c:pt idx="1881">
                  <c:v>5.8743342268092151</c:v>
                </c:pt>
                <c:pt idx="1882">
                  <c:v>5.8743342408713346</c:v>
                </c:pt>
                <c:pt idx="1883">
                  <c:v>5.8743342546566604</c:v>
                </c:pt>
                <c:pt idx="1884">
                  <c:v>5.8743342681760442</c:v>
                </c:pt>
                <c:pt idx="1885">
                  <c:v>5.8743342814610129</c:v>
                </c:pt>
                <c:pt idx="1886">
                  <c:v>5.8743342945159158</c:v>
                </c:pt>
                <c:pt idx="1887">
                  <c:v>5.8743343073201499</c:v>
                </c:pt>
                <c:pt idx="1888">
                  <c:v>5.874334319878117</c:v>
                </c:pt>
                <c:pt idx="1889">
                  <c:v>5.8743343322107515</c:v>
                </c:pt>
                <c:pt idx="1890">
                  <c:v>5.8743343322107515</c:v>
                </c:pt>
              </c:numCache>
            </c:numRef>
          </c:val>
          <c:smooth val="0"/>
          <c:extLst>
            <c:ext xmlns:c16="http://schemas.microsoft.com/office/drawing/2014/chart" uri="{C3380CC4-5D6E-409C-BE32-E72D297353CC}">
              <c16:uniqueId val="{00000001-6C35-4A89-8F60-9C68FF4B4646}"/>
            </c:ext>
          </c:extLst>
        </c:ser>
        <c:dLbls>
          <c:showLegendKey val="0"/>
          <c:showVal val="0"/>
          <c:showCatName val="0"/>
          <c:showSerName val="0"/>
          <c:showPercent val="0"/>
          <c:showBubbleSize val="0"/>
        </c:dLbls>
        <c:smooth val="0"/>
        <c:axId val="-94739984"/>
        <c:axId val="-94745968"/>
      </c:lineChart>
      <c:catAx>
        <c:axId val="-94739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45968"/>
        <c:crosses val="autoZero"/>
        <c:auto val="1"/>
        <c:lblAlgn val="ctr"/>
        <c:lblOffset val="100"/>
        <c:noMultiLvlLbl val="0"/>
      </c:catAx>
      <c:valAx>
        <c:axId val="-94745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Emissions [ppm]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9984"/>
        <c:crosses val="autoZero"/>
        <c:crossBetween val="between"/>
        <c:majorUnit val="1"/>
      </c:valAx>
      <c:spPr>
        <a:noFill/>
        <a:ln>
          <a:noFill/>
        </a:ln>
        <a:effectLst/>
      </c:spPr>
    </c:plotArea>
    <c:legend>
      <c:legendPos val="tr"/>
      <c:layout>
        <c:manualLayout>
          <c:xMode val="edge"/>
          <c:yMode val="edge"/>
          <c:x val="0.13114476370278277"/>
          <c:y val="0.11396437806921934"/>
          <c:w val="0.33738910377430886"/>
          <c:h val="0.11516299492947568"/>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Sheet1!$C$1</c:f>
              <c:strCache>
                <c:ptCount val="1"/>
                <c:pt idx="0">
                  <c:v>SCR Inlet NOx </c:v>
                </c:pt>
              </c:strCache>
            </c:strRef>
          </c:tx>
          <c:spPr>
            <a:ln w="28575" cap="rnd">
              <a:solidFill>
                <a:schemeClr val="accent2"/>
              </a:solidFill>
              <a:round/>
            </a:ln>
            <a:effectLst/>
          </c:spPr>
          <c:marker>
            <c:symbol val="none"/>
          </c:marker>
          <c:cat>
            <c:numRef>
              <c:f>Sheet1!$E$3:$E$1114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Sheet1!$C$3:$C$1114</c:f>
              <c:numCache>
                <c:formatCode>General</c:formatCode>
                <c:ptCount val="1112"/>
                <c:pt idx="0">
                  <c:v>13.546499998645301</c:v>
                </c:pt>
                <c:pt idx="1">
                  <c:v>13.544299998645569</c:v>
                </c:pt>
                <c:pt idx="2">
                  <c:v>13.541299998645869</c:v>
                </c:pt>
                <c:pt idx="3">
                  <c:v>13.538299998646169</c:v>
                </c:pt>
                <c:pt idx="4">
                  <c:v>13.535299998646469</c:v>
                </c:pt>
                <c:pt idx="5">
                  <c:v>13.532299998646769</c:v>
                </c:pt>
                <c:pt idx="6">
                  <c:v>13.529299998647069</c:v>
                </c:pt>
                <c:pt idx="7">
                  <c:v>13.525299998647469</c:v>
                </c:pt>
                <c:pt idx="8">
                  <c:v>13.520299998647969</c:v>
                </c:pt>
                <c:pt idx="9">
                  <c:v>13.514499998648549</c:v>
                </c:pt>
                <c:pt idx="10">
                  <c:v>13.50849999864915</c:v>
                </c:pt>
                <c:pt idx="11">
                  <c:v>13.50249999864975</c:v>
                </c:pt>
                <c:pt idx="12">
                  <c:v>13.496499998650346</c:v>
                </c:pt>
                <c:pt idx="13">
                  <c:v>13.49049999865095</c:v>
                </c:pt>
                <c:pt idx="14">
                  <c:v>13.48449999865155</c:v>
                </c:pt>
                <c:pt idx="15">
                  <c:v>13.47939999865206</c:v>
                </c:pt>
                <c:pt idx="16">
                  <c:v>13.47459999865254</c:v>
                </c:pt>
                <c:pt idx="17">
                  <c:v>13.470599998652938</c:v>
                </c:pt>
                <c:pt idx="18">
                  <c:v>13.467299998653267</c:v>
                </c:pt>
                <c:pt idx="19">
                  <c:v>13.464299998653569</c:v>
                </c:pt>
                <c:pt idx="20">
                  <c:v>13.462199998653778</c:v>
                </c:pt>
                <c:pt idx="21">
                  <c:v>13.460199998653978</c:v>
                </c:pt>
                <c:pt idx="22">
                  <c:v>13.458999998654098</c:v>
                </c:pt>
                <c:pt idx="23">
                  <c:v>13.457999998654198</c:v>
                </c:pt>
                <c:pt idx="24">
                  <c:v>13.457299998654268</c:v>
                </c:pt>
                <c:pt idx="25">
                  <c:v>13.457299998654268</c:v>
                </c:pt>
                <c:pt idx="26">
                  <c:v>13.457299998654268</c:v>
                </c:pt>
                <c:pt idx="27">
                  <c:v>13.457399998654259</c:v>
                </c:pt>
                <c:pt idx="28">
                  <c:v>13.458399998654158</c:v>
                </c:pt>
                <c:pt idx="29">
                  <c:v>13.459399998654058</c:v>
                </c:pt>
                <c:pt idx="30">
                  <c:v>13.460399998653958</c:v>
                </c:pt>
                <c:pt idx="31">
                  <c:v>13.461399998653858</c:v>
                </c:pt>
                <c:pt idx="32">
                  <c:v>13.462399998653762</c:v>
                </c:pt>
                <c:pt idx="33">
                  <c:v>13.464299998653569</c:v>
                </c:pt>
                <c:pt idx="34">
                  <c:v>13.466299998653369</c:v>
                </c:pt>
                <c:pt idx="35">
                  <c:v>13.468299998653169</c:v>
                </c:pt>
                <c:pt idx="36">
                  <c:v>13.470299998652969</c:v>
                </c:pt>
                <c:pt idx="37">
                  <c:v>13.472299998652771</c:v>
                </c:pt>
                <c:pt idx="38">
                  <c:v>13.474299998652569</c:v>
                </c:pt>
                <c:pt idx="39">
                  <c:v>13.476299998652371</c:v>
                </c:pt>
                <c:pt idx="40">
                  <c:v>13.478299998652171</c:v>
                </c:pt>
                <c:pt idx="41">
                  <c:v>13.480299998651969</c:v>
                </c:pt>
                <c:pt idx="42">
                  <c:v>13.48229999865177</c:v>
                </c:pt>
                <c:pt idx="43">
                  <c:v>13.484299998651569</c:v>
                </c:pt>
                <c:pt idx="44">
                  <c:v>13.485799998651418</c:v>
                </c:pt>
                <c:pt idx="45">
                  <c:v>13.48689999865131</c:v>
                </c:pt>
                <c:pt idx="46">
                  <c:v>13.487899998651208</c:v>
                </c:pt>
                <c:pt idx="47">
                  <c:v>13.488899998651107</c:v>
                </c:pt>
                <c:pt idx="48">
                  <c:v>13.48989999865101</c:v>
                </c:pt>
                <c:pt idx="49">
                  <c:v>13.49089999865091</c:v>
                </c:pt>
                <c:pt idx="50">
                  <c:v>13.491899998650808</c:v>
                </c:pt>
                <c:pt idx="51">
                  <c:v>13.492799998650721</c:v>
                </c:pt>
                <c:pt idx="52">
                  <c:v>13.493199998650681</c:v>
                </c:pt>
                <c:pt idx="53">
                  <c:v>13.493199998650681</c:v>
                </c:pt>
                <c:pt idx="54">
                  <c:v>13.49329999865067</c:v>
                </c:pt>
                <c:pt idx="55">
                  <c:v>13.49369999865063</c:v>
                </c:pt>
                <c:pt idx="56">
                  <c:v>13.494099998650587</c:v>
                </c:pt>
                <c:pt idx="57">
                  <c:v>13.494399998650561</c:v>
                </c:pt>
                <c:pt idx="58">
                  <c:v>13.49469999865053</c:v>
                </c:pt>
                <c:pt idx="59">
                  <c:v>13.49509999865049</c:v>
                </c:pt>
                <c:pt idx="60">
                  <c:v>13.495699998650426</c:v>
                </c:pt>
                <c:pt idx="61">
                  <c:v>13.496199998650379</c:v>
                </c:pt>
                <c:pt idx="62">
                  <c:v>13.496599998650339</c:v>
                </c:pt>
                <c:pt idx="63">
                  <c:v>13.49689999865031</c:v>
                </c:pt>
                <c:pt idx="64">
                  <c:v>13.497299998650266</c:v>
                </c:pt>
                <c:pt idx="65">
                  <c:v>13.49789999865021</c:v>
                </c:pt>
                <c:pt idx="66">
                  <c:v>13.49849999865015</c:v>
                </c:pt>
                <c:pt idx="67">
                  <c:v>13.49889999865011</c:v>
                </c:pt>
                <c:pt idx="68">
                  <c:v>13.49929999865007</c:v>
                </c:pt>
                <c:pt idx="69">
                  <c:v>13.49969999865003</c:v>
                </c:pt>
                <c:pt idx="70">
                  <c:v>13.500399998649961</c:v>
                </c:pt>
                <c:pt idx="71">
                  <c:v>13.500999998649899</c:v>
                </c:pt>
                <c:pt idx="72">
                  <c:v>13.50149999864985</c:v>
                </c:pt>
                <c:pt idx="73">
                  <c:v>13.501899998649808</c:v>
                </c:pt>
                <c:pt idx="74">
                  <c:v>13.50229999864977</c:v>
                </c:pt>
                <c:pt idx="75">
                  <c:v>13.502999998649699</c:v>
                </c:pt>
                <c:pt idx="76">
                  <c:v>13.50369999864963</c:v>
                </c:pt>
                <c:pt idx="77">
                  <c:v>13.504199998649579</c:v>
                </c:pt>
                <c:pt idx="78">
                  <c:v>13.504599998649539</c:v>
                </c:pt>
                <c:pt idx="79">
                  <c:v>13.504999998649499</c:v>
                </c:pt>
                <c:pt idx="80">
                  <c:v>13.505699998649426</c:v>
                </c:pt>
                <c:pt idx="81">
                  <c:v>13.506399998649361</c:v>
                </c:pt>
                <c:pt idx="82">
                  <c:v>13.50689999864931</c:v>
                </c:pt>
                <c:pt idx="83">
                  <c:v>13.50729999864927</c:v>
                </c:pt>
                <c:pt idx="84">
                  <c:v>13.50769999864923</c:v>
                </c:pt>
                <c:pt idx="85">
                  <c:v>13.508399998649161</c:v>
                </c:pt>
                <c:pt idx="86">
                  <c:v>13.508999998649099</c:v>
                </c:pt>
                <c:pt idx="87">
                  <c:v>13.509399998649059</c:v>
                </c:pt>
                <c:pt idx="88">
                  <c:v>13.509799998649019</c:v>
                </c:pt>
                <c:pt idx="89">
                  <c:v>13.510199998648979</c:v>
                </c:pt>
                <c:pt idx="90">
                  <c:v>13.51079999864892</c:v>
                </c:pt>
                <c:pt idx="91">
                  <c:v>13.51129999864887</c:v>
                </c:pt>
                <c:pt idx="92">
                  <c:v>13.51169999864883</c:v>
                </c:pt>
                <c:pt idx="93">
                  <c:v>13.5119999986488</c:v>
                </c:pt>
                <c:pt idx="94">
                  <c:v>13.51239999864876</c:v>
                </c:pt>
                <c:pt idx="95">
                  <c:v>13.512999998648699</c:v>
                </c:pt>
                <c:pt idx="96">
                  <c:v>13.513499998648649</c:v>
                </c:pt>
                <c:pt idx="97">
                  <c:v>13.513799998648619</c:v>
                </c:pt>
                <c:pt idx="98">
                  <c:v>13.514099998648589</c:v>
                </c:pt>
                <c:pt idx="99">
                  <c:v>13.514499998648549</c:v>
                </c:pt>
                <c:pt idx="100">
                  <c:v>13.514999998648499</c:v>
                </c:pt>
                <c:pt idx="101">
                  <c:v>13.515399998648459</c:v>
                </c:pt>
                <c:pt idx="102">
                  <c:v>13.515699998648429</c:v>
                </c:pt>
                <c:pt idx="103">
                  <c:v>13.515899998648409</c:v>
                </c:pt>
                <c:pt idx="104">
                  <c:v>13.516299998648369</c:v>
                </c:pt>
                <c:pt idx="105">
                  <c:v>13.51679999864832</c:v>
                </c:pt>
                <c:pt idx="106">
                  <c:v>13.51719999864828</c:v>
                </c:pt>
                <c:pt idx="107">
                  <c:v>13.517399998648258</c:v>
                </c:pt>
                <c:pt idx="108">
                  <c:v>13.51759999864824</c:v>
                </c:pt>
                <c:pt idx="109">
                  <c:v>13.5179999986482</c:v>
                </c:pt>
                <c:pt idx="110">
                  <c:v>13.51839999864816</c:v>
                </c:pt>
                <c:pt idx="111">
                  <c:v>13.518699998648129</c:v>
                </c:pt>
                <c:pt idx="112">
                  <c:v>13.518899998648109</c:v>
                </c:pt>
                <c:pt idx="113">
                  <c:v>13.519099998648089</c:v>
                </c:pt>
                <c:pt idx="114">
                  <c:v>13.519399998648058</c:v>
                </c:pt>
                <c:pt idx="115">
                  <c:v>13.519799998648018</c:v>
                </c:pt>
                <c:pt idx="116">
                  <c:v>13.520199998647978</c:v>
                </c:pt>
                <c:pt idx="117">
                  <c:v>13.520999998647898</c:v>
                </c:pt>
                <c:pt idx="118">
                  <c:v>13.521499998647849</c:v>
                </c:pt>
                <c:pt idx="119">
                  <c:v>13.522499998647749</c:v>
                </c:pt>
                <c:pt idx="120">
                  <c:v>13.523299998647669</c:v>
                </c:pt>
                <c:pt idx="121">
                  <c:v>13.5239999986476</c:v>
                </c:pt>
                <c:pt idx="122">
                  <c:v>13.524099998647589</c:v>
                </c:pt>
                <c:pt idx="123">
                  <c:v>13.52439999864756</c:v>
                </c:pt>
                <c:pt idx="124">
                  <c:v>13.524699998647529</c:v>
                </c:pt>
                <c:pt idx="125">
                  <c:v>13.524899998647509</c:v>
                </c:pt>
                <c:pt idx="126">
                  <c:v>13.525099998647489</c:v>
                </c:pt>
                <c:pt idx="127">
                  <c:v>13.52519999864748</c:v>
                </c:pt>
                <c:pt idx="128">
                  <c:v>13.526099998647389</c:v>
                </c:pt>
                <c:pt idx="129">
                  <c:v>13.526499998647349</c:v>
                </c:pt>
                <c:pt idx="130">
                  <c:v>13.527299998647269</c:v>
                </c:pt>
                <c:pt idx="131">
                  <c:v>13.528299998647169</c:v>
                </c:pt>
                <c:pt idx="132">
                  <c:v>13.52879999864712</c:v>
                </c:pt>
                <c:pt idx="133">
                  <c:v>13.52959999864704</c:v>
                </c:pt>
                <c:pt idx="134">
                  <c:v>13.529699998647029</c:v>
                </c:pt>
                <c:pt idx="135">
                  <c:v>13.529999998647</c:v>
                </c:pt>
                <c:pt idx="136">
                  <c:v>13.530199998646978</c:v>
                </c:pt>
                <c:pt idx="137">
                  <c:v>13.530299998646969</c:v>
                </c:pt>
                <c:pt idx="138">
                  <c:v>13.53039999864696</c:v>
                </c:pt>
                <c:pt idx="139">
                  <c:v>13.531399998646858</c:v>
                </c:pt>
                <c:pt idx="140">
                  <c:v>13.53159999864684</c:v>
                </c:pt>
                <c:pt idx="141">
                  <c:v>13.53239999864676</c:v>
                </c:pt>
                <c:pt idx="142">
                  <c:v>13.533399998646658</c:v>
                </c:pt>
                <c:pt idx="143">
                  <c:v>13.533699998646629</c:v>
                </c:pt>
                <c:pt idx="144">
                  <c:v>13.534599998646538</c:v>
                </c:pt>
                <c:pt idx="145">
                  <c:v>13.53559999864644</c:v>
                </c:pt>
                <c:pt idx="146">
                  <c:v>13.535799998646418</c:v>
                </c:pt>
                <c:pt idx="147">
                  <c:v>13.536099998646389</c:v>
                </c:pt>
                <c:pt idx="148">
                  <c:v>13.536199998646378</c:v>
                </c:pt>
                <c:pt idx="149">
                  <c:v>13.536199998646378</c:v>
                </c:pt>
                <c:pt idx="150">
                  <c:v>13.536199998646378</c:v>
                </c:pt>
                <c:pt idx="151">
                  <c:v>13.536999998646298</c:v>
                </c:pt>
                <c:pt idx="152">
                  <c:v>13.536999998646298</c:v>
                </c:pt>
                <c:pt idx="153">
                  <c:v>13.537899998646209</c:v>
                </c:pt>
                <c:pt idx="154">
                  <c:v>13.538899998646109</c:v>
                </c:pt>
                <c:pt idx="155">
                  <c:v>13.538899998646109</c:v>
                </c:pt>
                <c:pt idx="156">
                  <c:v>13.539899998646009</c:v>
                </c:pt>
                <c:pt idx="157">
                  <c:v>13.540899998645909</c:v>
                </c:pt>
                <c:pt idx="158">
                  <c:v>13.540999998645898</c:v>
                </c:pt>
                <c:pt idx="159">
                  <c:v>13.541799998645818</c:v>
                </c:pt>
                <c:pt idx="160">
                  <c:v>13.542799998645719</c:v>
                </c:pt>
                <c:pt idx="161">
                  <c:v>13.54309999864569</c:v>
                </c:pt>
                <c:pt idx="162">
                  <c:v>13.54309999864569</c:v>
                </c:pt>
                <c:pt idx="163">
                  <c:v>13.54309999864569</c:v>
                </c:pt>
                <c:pt idx="164">
                  <c:v>13.54309999864569</c:v>
                </c:pt>
                <c:pt idx="165">
                  <c:v>13.54309999864569</c:v>
                </c:pt>
                <c:pt idx="166">
                  <c:v>13.543699998645629</c:v>
                </c:pt>
                <c:pt idx="167">
                  <c:v>13.544699998645529</c:v>
                </c:pt>
                <c:pt idx="168">
                  <c:v>13.544899998645509</c:v>
                </c:pt>
                <c:pt idx="169">
                  <c:v>13.545399998645461</c:v>
                </c:pt>
                <c:pt idx="170">
                  <c:v>13.546399998645359</c:v>
                </c:pt>
                <c:pt idx="171">
                  <c:v>13.546699998645328</c:v>
                </c:pt>
                <c:pt idx="172">
                  <c:v>13.547099998645288</c:v>
                </c:pt>
                <c:pt idx="173">
                  <c:v>13.548099998645188</c:v>
                </c:pt>
                <c:pt idx="174">
                  <c:v>13.548599998645138</c:v>
                </c:pt>
                <c:pt idx="175">
                  <c:v>13.548799998645119</c:v>
                </c:pt>
                <c:pt idx="176">
                  <c:v>13.549699998645028</c:v>
                </c:pt>
                <c:pt idx="177">
                  <c:v>13.550299998644968</c:v>
                </c:pt>
                <c:pt idx="178">
                  <c:v>13.550299998644968</c:v>
                </c:pt>
                <c:pt idx="179">
                  <c:v>13.551299998644868</c:v>
                </c:pt>
                <c:pt idx="180">
                  <c:v>13.551999998644799</c:v>
                </c:pt>
                <c:pt idx="181">
                  <c:v>13.551999998644799</c:v>
                </c:pt>
                <c:pt idx="182">
                  <c:v>13.552799998644719</c:v>
                </c:pt>
                <c:pt idx="183">
                  <c:v>13.553599998644639</c:v>
                </c:pt>
                <c:pt idx="184">
                  <c:v>13.553599998644639</c:v>
                </c:pt>
                <c:pt idx="185">
                  <c:v>13.554299998644568</c:v>
                </c:pt>
                <c:pt idx="186">
                  <c:v>13.555299998644472</c:v>
                </c:pt>
                <c:pt idx="187">
                  <c:v>13.555299998644472</c:v>
                </c:pt>
                <c:pt idx="188">
                  <c:v>13.555499998644448</c:v>
                </c:pt>
                <c:pt idx="189">
                  <c:v>13.555499998644448</c:v>
                </c:pt>
                <c:pt idx="190">
                  <c:v>13.555499998644448</c:v>
                </c:pt>
                <c:pt idx="191">
                  <c:v>13.555799998644417</c:v>
                </c:pt>
                <c:pt idx="192">
                  <c:v>13.556399998644359</c:v>
                </c:pt>
                <c:pt idx="193">
                  <c:v>13.556399998644359</c:v>
                </c:pt>
                <c:pt idx="194">
                  <c:v>13.556399998644359</c:v>
                </c:pt>
                <c:pt idx="195">
                  <c:v>13.556399998644359</c:v>
                </c:pt>
                <c:pt idx="196">
                  <c:v>13.555699998644428</c:v>
                </c:pt>
                <c:pt idx="197">
                  <c:v>13.554699998644528</c:v>
                </c:pt>
                <c:pt idx="198">
                  <c:v>13.552699998644728</c:v>
                </c:pt>
                <c:pt idx="199">
                  <c:v>13.550299998644968</c:v>
                </c:pt>
                <c:pt idx="200">
                  <c:v>13.547299998645268</c:v>
                </c:pt>
                <c:pt idx="201">
                  <c:v>13.544299998645569</c:v>
                </c:pt>
                <c:pt idx="202">
                  <c:v>13.540299998645969</c:v>
                </c:pt>
                <c:pt idx="203">
                  <c:v>13.536299998646369</c:v>
                </c:pt>
                <c:pt idx="204">
                  <c:v>13.532299998646769</c:v>
                </c:pt>
                <c:pt idx="205">
                  <c:v>13.528299998647169</c:v>
                </c:pt>
                <c:pt idx="206">
                  <c:v>13.52479999864752</c:v>
                </c:pt>
                <c:pt idx="207">
                  <c:v>13.521799998647818</c:v>
                </c:pt>
                <c:pt idx="208">
                  <c:v>13.51879999864812</c:v>
                </c:pt>
                <c:pt idx="209">
                  <c:v>13.515799998648419</c:v>
                </c:pt>
                <c:pt idx="210">
                  <c:v>13.513099998648689</c:v>
                </c:pt>
                <c:pt idx="211">
                  <c:v>13.51109999864889</c:v>
                </c:pt>
                <c:pt idx="212">
                  <c:v>13.50909999864909</c:v>
                </c:pt>
                <c:pt idx="213">
                  <c:v>13.50709999864929</c:v>
                </c:pt>
                <c:pt idx="214">
                  <c:v>13.505999998649401</c:v>
                </c:pt>
                <c:pt idx="215">
                  <c:v>13.504999998649499</c:v>
                </c:pt>
                <c:pt idx="216">
                  <c:v>13.503999998649601</c:v>
                </c:pt>
                <c:pt idx="217">
                  <c:v>13.502999998649699</c:v>
                </c:pt>
                <c:pt idx="218">
                  <c:v>13.50269999864973</c:v>
                </c:pt>
                <c:pt idx="219">
                  <c:v>13.50269999864973</c:v>
                </c:pt>
                <c:pt idx="220">
                  <c:v>13.50269999864973</c:v>
                </c:pt>
                <c:pt idx="221">
                  <c:v>13.50269999864973</c:v>
                </c:pt>
                <c:pt idx="222">
                  <c:v>13.50269999864973</c:v>
                </c:pt>
                <c:pt idx="223">
                  <c:v>13.50269999864973</c:v>
                </c:pt>
                <c:pt idx="224">
                  <c:v>13.50269999864973</c:v>
                </c:pt>
                <c:pt idx="225">
                  <c:v>13.50369999864963</c:v>
                </c:pt>
                <c:pt idx="226">
                  <c:v>13.50469999864953</c:v>
                </c:pt>
                <c:pt idx="227">
                  <c:v>13.50549999864945</c:v>
                </c:pt>
                <c:pt idx="228">
                  <c:v>13.50649999864935</c:v>
                </c:pt>
                <c:pt idx="229">
                  <c:v>13.50749999864925</c:v>
                </c:pt>
                <c:pt idx="230">
                  <c:v>13.50809999864919</c:v>
                </c:pt>
                <c:pt idx="231">
                  <c:v>13.50909999864909</c:v>
                </c:pt>
                <c:pt idx="232">
                  <c:v>13.51009999864899</c:v>
                </c:pt>
                <c:pt idx="233">
                  <c:v>13.51029999864897</c:v>
                </c:pt>
                <c:pt idx="234">
                  <c:v>13.510599998648939</c:v>
                </c:pt>
                <c:pt idx="235">
                  <c:v>13.511399998648859</c:v>
                </c:pt>
                <c:pt idx="236">
                  <c:v>13.51169999864883</c:v>
                </c:pt>
                <c:pt idx="237">
                  <c:v>13.51169999864883</c:v>
                </c:pt>
                <c:pt idx="238">
                  <c:v>13.51229999864877</c:v>
                </c:pt>
                <c:pt idx="239">
                  <c:v>13.51269999864873</c:v>
                </c:pt>
                <c:pt idx="240">
                  <c:v>13.51269999864873</c:v>
                </c:pt>
                <c:pt idx="241">
                  <c:v>13.512999998648699</c:v>
                </c:pt>
                <c:pt idx="242">
                  <c:v>13.513399998648659</c:v>
                </c:pt>
                <c:pt idx="243">
                  <c:v>13.513399998648659</c:v>
                </c:pt>
                <c:pt idx="244">
                  <c:v>13.513699998648629</c:v>
                </c:pt>
                <c:pt idx="245">
                  <c:v>13.514099998648589</c:v>
                </c:pt>
                <c:pt idx="246">
                  <c:v>13.514099998648589</c:v>
                </c:pt>
                <c:pt idx="247">
                  <c:v>13.51439999864856</c:v>
                </c:pt>
                <c:pt idx="248">
                  <c:v>13.514999998648499</c:v>
                </c:pt>
                <c:pt idx="249">
                  <c:v>13.515699998648429</c:v>
                </c:pt>
                <c:pt idx="250">
                  <c:v>13.516499998648349</c:v>
                </c:pt>
                <c:pt idx="251">
                  <c:v>13.517299998648269</c:v>
                </c:pt>
                <c:pt idx="252">
                  <c:v>13.518199998648178</c:v>
                </c:pt>
                <c:pt idx="253">
                  <c:v>13.51879999864812</c:v>
                </c:pt>
                <c:pt idx="254">
                  <c:v>13.519399998648058</c:v>
                </c:pt>
                <c:pt idx="255">
                  <c:v>13.520099998647989</c:v>
                </c:pt>
                <c:pt idx="256">
                  <c:v>13.520699998647929</c:v>
                </c:pt>
                <c:pt idx="257">
                  <c:v>13.520699998647929</c:v>
                </c:pt>
                <c:pt idx="258">
                  <c:v>13.520899998647909</c:v>
                </c:pt>
                <c:pt idx="259">
                  <c:v>13.521499998647849</c:v>
                </c:pt>
                <c:pt idx="260">
                  <c:v>13.521499998647849</c:v>
                </c:pt>
                <c:pt idx="261">
                  <c:v>13.521699998647829</c:v>
                </c:pt>
                <c:pt idx="262">
                  <c:v>13.52239999864776</c:v>
                </c:pt>
                <c:pt idx="263">
                  <c:v>13.52239999864776</c:v>
                </c:pt>
                <c:pt idx="264">
                  <c:v>13.52239999864776</c:v>
                </c:pt>
                <c:pt idx="265">
                  <c:v>13.523099998647689</c:v>
                </c:pt>
                <c:pt idx="266">
                  <c:v>13.523799998647618</c:v>
                </c:pt>
                <c:pt idx="267">
                  <c:v>13.524499998647549</c:v>
                </c:pt>
                <c:pt idx="268">
                  <c:v>13.52519999864748</c:v>
                </c:pt>
                <c:pt idx="269">
                  <c:v>13.5259999986474</c:v>
                </c:pt>
                <c:pt idx="270">
                  <c:v>13.52679999864732</c:v>
                </c:pt>
                <c:pt idx="271">
                  <c:v>13.527399998647258</c:v>
                </c:pt>
                <c:pt idx="272">
                  <c:v>13.528099998647189</c:v>
                </c:pt>
                <c:pt idx="273">
                  <c:v>13.528699998647129</c:v>
                </c:pt>
                <c:pt idx="274">
                  <c:v>13.52879999864712</c:v>
                </c:pt>
                <c:pt idx="275">
                  <c:v>13.52879999864712</c:v>
                </c:pt>
                <c:pt idx="276">
                  <c:v>13.529399998647058</c:v>
                </c:pt>
                <c:pt idx="277">
                  <c:v>13.52959999864704</c:v>
                </c:pt>
                <c:pt idx="278">
                  <c:v>13.52959999864704</c:v>
                </c:pt>
                <c:pt idx="279">
                  <c:v>13.530099998646989</c:v>
                </c:pt>
                <c:pt idx="280">
                  <c:v>13.53039999864696</c:v>
                </c:pt>
                <c:pt idx="281">
                  <c:v>13.53039999864696</c:v>
                </c:pt>
                <c:pt idx="282">
                  <c:v>13.53079999864692</c:v>
                </c:pt>
                <c:pt idx="283">
                  <c:v>13.531499998646849</c:v>
                </c:pt>
                <c:pt idx="284">
                  <c:v>13.532299998646769</c:v>
                </c:pt>
                <c:pt idx="285">
                  <c:v>13.533099998646689</c:v>
                </c:pt>
                <c:pt idx="286">
                  <c:v>13.533799998646618</c:v>
                </c:pt>
                <c:pt idx="287">
                  <c:v>13.534599998646538</c:v>
                </c:pt>
                <c:pt idx="288">
                  <c:v>13.535399998646458</c:v>
                </c:pt>
                <c:pt idx="289">
                  <c:v>13.536199998646378</c:v>
                </c:pt>
                <c:pt idx="290">
                  <c:v>13.536899998646309</c:v>
                </c:pt>
                <c:pt idx="291">
                  <c:v>13.537699998646229</c:v>
                </c:pt>
                <c:pt idx="292">
                  <c:v>13.538199998646178</c:v>
                </c:pt>
                <c:pt idx="293">
                  <c:v>13.538199998646178</c:v>
                </c:pt>
                <c:pt idx="294">
                  <c:v>13.538899998646109</c:v>
                </c:pt>
                <c:pt idx="295">
                  <c:v>13.539399998646058</c:v>
                </c:pt>
                <c:pt idx="296">
                  <c:v>13.539399998646058</c:v>
                </c:pt>
                <c:pt idx="297">
                  <c:v>13.539499998646049</c:v>
                </c:pt>
                <c:pt idx="298">
                  <c:v>13.540099998645989</c:v>
                </c:pt>
                <c:pt idx="299">
                  <c:v>13.540099998645989</c:v>
                </c:pt>
                <c:pt idx="300">
                  <c:v>13.540099998645989</c:v>
                </c:pt>
                <c:pt idx="301">
                  <c:v>13.540699998645929</c:v>
                </c:pt>
                <c:pt idx="302">
                  <c:v>13.541299998645869</c:v>
                </c:pt>
                <c:pt idx="303">
                  <c:v>13.5419999986458</c:v>
                </c:pt>
                <c:pt idx="304">
                  <c:v>13.542599998645738</c:v>
                </c:pt>
                <c:pt idx="305">
                  <c:v>13.543299998645669</c:v>
                </c:pt>
                <c:pt idx="306">
                  <c:v>13.544099998645589</c:v>
                </c:pt>
                <c:pt idx="307">
                  <c:v>13.544899998645509</c:v>
                </c:pt>
                <c:pt idx="308">
                  <c:v>13.545599998645439</c:v>
                </c:pt>
                <c:pt idx="309">
                  <c:v>13.546099998645388</c:v>
                </c:pt>
                <c:pt idx="310">
                  <c:v>13.546499998645348</c:v>
                </c:pt>
                <c:pt idx="311">
                  <c:v>13.547199998645279</c:v>
                </c:pt>
                <c:pt idx="312">
                  <c:v>13.547599998645239</c:v>
                </c:pt>
                <c:pt idx="313">
                  <c:v>13.547599998645239</c:v>
                </c:pt>
                <c:pt idx="314">
                  <c:v>13.547699998645232</c:v>
                </c:pt>
                <c:pt idx="315">
                  <c:v>13.548199998645178</c:v>
                </c:pt>
                <c:pt idx="316">
                  <c:v>13.548199998645178</c:v>
                </c:pt>
                <c:pt idx="317">
                  <c:v>13.548199998645178</c:v>
                </c:pt>
                <c:pt idx="318">
                  <c:v>13.548799998645119</c:v>
                </c:pt>
                <c:pt idx="319">
                  <c:v>13.549399998645058</c:v>
                </c:pt>
                <c:pt idx="320">
                  <c:v>13.550099998644988</c:v>
                </c:pt>
                <c:pt idx="321">
                  <c:v>13.550799998644921</c:v>
                </c:pt>
                <c:pt idx="322">
                  <c:v>13.551599998644841</c:v>
                </c:pt>
                <c:pt idx="323">
                  <c:v>13.552199998644777</c:v>
                </c:pt>
                <c:pt idx="324">
                  <c:v>13.552199998644777</c:v>
                </c:pt>
                <c:pt idx="325">
                  <c:v>13.552199998644777</c:v>
                </c:pt>
                <c:pt idx="326">
                  <c:v>13.552199998644777</c:v>
                </c:pt>
                <c:pt idx="327">
                  <c:v>13.551799998644817</c:v>
                </c:pt>
                <c:pt idx="328">
                  <c:v>13.550799998644921</c:v>
                </c:pt>
                <c:pt idx="329">
                  <c:v>13.548899998645108</c:v>
                </c:pt>
                <c:pt idx="330">
                  <c:v>13.546699998645328</c:v>
                </c:pt>
                <c:pt idx="331">
                  <c:v>13.543699998645629</c:v>
                </c:pt>
                <c:pt idx="332">
                  <c:v>13.540699998645929</c:v>
                </c:pt>
                <c:pt idx="333">
                  <c:v>13.53679999864632</c:v>
                </c:pt>
                <c:pt idx="334">
                  <c:v>13.53279999864672</c:v>
                </c:pt>
                <c:pt idx="335">
                  <c:v>13.52879999864712</c:v>
                </c:pt>
                <c:pt idx="336">
                  <c:v>13.52479999864752</c:v>
                </c:pt>
                <c:pt idx="337">
                  <c:v>13.521499998647849</c:v>
                </c:pt>
                <c:pt idx="338">
                  <c:v>13.518499998648149</c:v>
                </c:pt>
                <c:pt idx="339">
                  <c:v>13.515499998648449</c:v>
                </c:pt>
                <c:pt idx="340">
                  <c:v>13.51249999864875</c:v>
                </c:pt>
                <c:pt idx="341">
                  <c:v>13.509999998649</c:v>
                </c:pt>
                <c:pt idx="342">
                  <c:v>13.507999998649197</c:v>
                </c:pt>
                <c:pt idx="343">
                  <c:v>13.505999998649401</c:v>
                </c:pt>
                <c:pt idx="344">
                  <c:v>13.504199998649579</c:v>
                </c:pt>
                <c:pt idx="345">
                  <c:v>13.503199998649681</c:v>
                </c:pt>
                <c:pt idx="346">
                  <c:v>13.502199998649779</c:v>
                </c:pt>
                <c:pt idx="347">
                  <c:v>13.501199998649881</c:v>
                </c:pt>
                <c:pt idx="348">
                  <c:v>13.500199998649979</c:v>
                </c:pt>
                <c:pt idx="349">
                  <c:v>13.500199998649979</c:v>
                </c:pt>
                <c:pt idx="350">
                  <c:v>13.500199998649979</c:v>
                </c:pt>
                <c:pt idx="351">
                  <c:v>13.500199998649979</c:v>
                </c:pt>
                <c:pt idx="352">
                  <c:v>13.500199998649979</c:v>
                </c:pt>
                <c:pt idx="353">
                  <c:v>13.500199998649979</c:v>
                </c:pt>
                <c:pt idx="354">
                  <c:v>13.500199998649979</c:v>
                </c:pt>
                <c:pt idx="355">
                  <c:v>13.500199998649979</c:v>
                </c:pt>
                <c:pt idx="356">
                  <c:v>13.500599998649939</c:v>
                </c:pt>
                <c:pt idx="357">
                  <c:v>13.501599998649841</c:v>
                </c:pt>
                <c:pt idx="358">
                  <c:v>13.502599998649737</c:v>
                </c:pt>
                <c:pt idx="359">
                  <c:v>13.503599998649641</c:v>
                </c:pt>
                <c:pt idx="360">
                  <c:v>13.504599998649539</c:v>
                </c:pt>
                <c:pt idx="361">
                  <c:v>13.505599998649441</c:v>
                </c:pt>
                <c:pt idx="362">
                  <c:v>13.506599998649339</c:v>
                </c:pt>
                <c:pt idx="363">
                  <c:v>13.507599998649241</c:v>
                </c:pt>
                <c:pt idx="364">
                  <c:v>13.508599998649139</c:v>
                </c:pt>
                <c:pt idx="365">
                  <c:v>13.50959999864904</c:v>
                </c:pt>
                <c:pt idx="366">
                  <c:v>13.510599998648939</c:v>
                </c:pt>
                <c:pt idx="367">
                  <c:v>13.51159999864884</c:v>
                </c:pt>
                <c:pt idx="368">
                  <c:v>13.512599998648739</c:v>
                </c:pt>
                <c:pt idx="369">
                  <c:v>13.51319999864868</c:v>
                </c:pt>
                <c:pt idx="370">
                  <c:v>13.513699998648629</c:v>
                </c:pt>
                <c:pt idx="371">
                  <c:v>13.5139999986486</c:v>
                </c:pt>
                <c:pt idx="372">
                  <c:v>13.5139999986486</c:v>
                </c:pt>
                <c:pt idx="373">
                  <c:v>13.5139999986486</c:v>
                </c:pt>
                <c:pt idx="374">
                  <c:v>13.514099998648589</c:v>
                </c:pt>
                <c:pt idx="375">
                  <c:v>13.514099998648589</c:v>
                </c:pt>
                <c:pt idx="376">
                  <c:v>13.514099998648589</c:v>
                </c:pt>
                <c:pt idx="377">
                  <c:v>13.51439999864856</c:v>
                </c:pt>
                <c:pt idx="378">
                  <c:v>13.51479999864852</c:v>
                </c:pt>
                <c:pt idx="379">
                  <c:v>13.515299998648469</c:v>
                </c:pt>
                <c:pt idx="380">
                  <c:v>13.515899998648409</c:v>
                </c:pt>
                <c:pt idx="381">
                  <c:v>13.516499998648349</c:v>
                </c:pt>
                <c:pt idx="382">
                  <c:v>13.51719999864828</c:v>
                </c:pt>
                <c:pt idx="383">
                  <c:v>13.517799998648218</c:v>
                </c:pt>
                <c:pt idx="384">
                  <c:v>13.518499998648149</c:v>
                </c:pt>
                <c:pt idx="385">
                  <c:v>13.51919999864808</c:v>
                </c:pt>
                <c:pt idx="386">
                  <c:v>13.519899998648009</c:v>
                </c:pt>
                <c:pt idx="387">
                  <c:v>13.52119999864788</c:v>
                </c:pt>
                <c:pt idx="388">
                  <c:v>13.541699998645829</c:v>
                </c:pt>
                <c:pt idx="389">
                  <c:v>13.68589999863141</c:v>
                </c:pt>
                <c:pt idx="390">
                  <c:v>16.558399998344157</c:v>
                </c:pt>
                <c:pt idx="391">
                  <c:v>23.417799997658218</c:v>
                </c:pt>
                <c:pt idx="392">
                  <c:v>29.699499997030053</c:v>
                </c:pt>
                <c:pt idx="393">
                  <c:v>35.377099996462285</c:v>
                </c:pt>
                <c:pt idx="394">
                  <c:v>40.499599995950035</c:v>
                </c:pt>
                <c:pt idx="395">
                  <c:v>45.120699995487925</c:v>
                </c:pt>
                <c:pt idx="396">
                  <c:v>49.292899995070705</c:v>
                </c:pt>
                <c:pt idx="397">
                  <c:v>53.063599994693632</c:v>
                </c:pt>
                <c:pt idx="398">
                  <c:v>56.473699994352629</c:v>
                </c:pt>
                <c:pt idx="399">
                  <c:v>59.557699994044228</c:v>
                </c:pt>
                <c:pt idx="400">
                  <c:v>62.346099993765385</c:v>
                </c:pt>
                <c:pt idx="401">
                  <c:v>64.866999993513303</c:v>
                </c:pt>
                <c:pt idx="402">
                  <c:v>67.146199993285364</c:v>
                </c:pt>
                <c:pt idx="403">
                  <c:v>69.206699993079326</c:v>
                </c:pt>
                <c:pt idx="404">
                  <c:v>71.069899992893014</c:v>
                </c:pt>
                <c:pt idx="405">
                  <c:v>72.754499992724533</c:v>
                </c:pt>
                <c:pt idx="406">
                  <c:v>74.277699992572224</c:v>
                </c:pt>
                <c:pt idx="407">
                  <c:v>75.655199992434461</c:v>
                </c:pt>
                <c:pt idx="408">
                  <c:v>76.900799992309913</c:v>
                </c:pt>
                <c:pt idx="409">
                  <c:v>78.02699999219729</c:v>
                </c:pt>
                <c:pt idx="410">
                  <c:v>79.045399992095454</c:v>
                </c:pt>
                <c:pt idx="411">
                  <c:v>79.966499992003349</c:v>
                </c:pt>
                <c:pt idx="412">
                  <c:v>80.799399991920069</c:v>
                </c:pt>
                <c:pt idx="413">
                  <c:v>81.552499991844741</c:v>
                </c:pt>
                <c:pt idx="414">
                  <c:v>82.233499991776654</c:v>
                </c:pt>
                <c:pt idx="415">
                  <c:v>82.849199991715068</c:v>
                </c:pt>
                <c:pt idx="416">
                  <c:v>83.405999991659399</c:v>
                </c:pt>
                <c:pt idx="417">
                  <c:v>83.909599991609028</c:v>
                </c:pt>
                <c:pt idx="418">
                  <c:v>84.364899991563504</c:v>
                </c:pt>
                <c:pt idx="419">
                  <c:v>84.776599991522332</c:v>
                </c:pt>
                <c:pt idx="420">
                  <c:v>85.148999991485084</c:v>
                </c:pt>
                <c:pt idx="421">
                  <c:v>85.485799991451415</c:v>
                </c:pt>
                <c:pt idx="422">
                  <c:v>85.790299991420966</c:v>
                </c:pt>
                <c:pt idx="423">
                  <c:v>86.065599991393441</c:v>
                </c:pt>
                <c:pt idx="424">
                  <c:v>86.314599991368524</c:v>
                </c:pt>
                <c:pt idx="425">
                  <c:v>86.539599991346023</c:v>
                </c:pt>
                <c:pt idx="426">
                  <c:v>86.742899991325714</c:v>
                </c:pt>
                <c:pt idx="427">
                  <c:v>86.92679999130732</c:v>
                </c:pt>
                <c:pt idx="428">
                  <c:v>87.093099991290686</c:v>
                </c:pt>
                <c:pt idx="429">
                  <c:v>87.24359999127563</c:v>
                </c:pt>
                <c:pt idx="430">
                  <c:v>87.37959999126204</c:v>
                </c:pt>
                <c:pt idx="431">
                  <c:v>87.502499991249749</c:v>
                </c:pt>
                <c:pt idx="432">
                  <c:v>87.613499991238641</c:v>
                </c:pt>
                <c:pt idx="433">
                  <c:v>87.71399999122859</c:v>
                </c:pt>
                <c:pt idx="434">
                  <c:v>87.804699991219522</c:v>
                </c:pt>
                <c:pt idx="435">
                  <c:v>87.88669999121133</c:v>
                </c:pt>
                <c:pt idx="436">
                  <c:v>87.960999991203892</c:v>
                </c:pt>
                <c:pt idx="437">
                  <c:v>88.027999991197191</c:v>
                </c:pt>
                <c:pt idx="438">
                  <c:v>88.088499991191142</c:v>
                </c:pt>
                <c:pt idx="439">
                  <c:v>88.143199991185668</c:v>
                </c:pt>
                <c:pt idx="440">
                  <c:v>88.192699991180731</c:v>
                </c:pt>
                <c:pt idx="441">
                  <c:v>88.237399991176247</c:v>
                </c:pt>
                <c:pt idx="442">
                  <c:v>88.277799991172216</c:v>
                </c:pt>
                <c:pt idx="443">
                  <c:v>88.314299991168568</c:v>
                </c:pt>
                <c:pt idx="444">
                  <c:v>88.347399991165247</c:v>
                </c:pt>
                <c:pt idx="445">
                  <c:v>88.377199991162271</c:v>
                </c:pt>
                <c:pt idx="446">
                  <c:v>88.404199991159572</c:v>
                </c:pt>
                <c:pt idx="447">
                  <c:v>88.42839999115715</c:v>
                </c:pt>
                <c:pt idx="448">
                  <c:v>88.450399991154953</c:v>
                </c:pt>
                <c:pt idx="449">
                  <c:v>88.470299991152956</c:v>
                </c:pt>
                <c:pt idx="450">
                  <c:v>88.488199991151177</c:v>
                </c:pt>
                <c:pt idx="451">
                  <c:v>88.504399991149569</c:v>
                </c:pt>
                <c:pt idx="452">
                  <c:v>88.518899991148103</c:v>
                </c:pt>
                <c:pt idx="453">
                  <c:v>88.532199991146769</c:v>
                </c:pt>
                <c:pt idx="454">
                  <c:v>88.543999991145597</c:v>
                </c:pt>
                <c:pt idx="455">
                  <c:v>88.554699991144517</c:v>
                </c:pt>
                <c:pt idx="456">
                  <c:v>88.564299991143571</c:v>
                </c:pt>
                <c:pt idx="457">
                  <c:v>88.57299999114268</c:v>
                </c:pt>
                <c:pt idx="458">
                  <c:v>88.580899991141905</c:v>
                </c:pt>
                <c:pt idx="459">
                  <c:v>88.5878999911412</c:v>
                </c:pt>
                <c:pt idx="460">
                  <c:v>88.59419999114057</c:v>
                </c:pt>
                <c:pt idx="461">
                  <c:v>88.600099991139984</c:v>
                </c:pt>
                <c:pt idx="462">
                  <c:v>88.605099991139468</c:v>
                </c:pt>
                <c:pt idx="463">
                  <c:v>88.609899991139002</c:v>
                </c:pt>
                <c:pt idx="464">
                  <c:v>88.613899991138609</c:v>
                </c:pt>
                <c:pt idx="465">
                  <c:v>88.617899991138202</c:v>
                </c:pt>
                <c:pt idx="466">
                  <c:v>88.620999991137893</c:v>
                </c:pt>
                <c:pt idx="467">
                  <c:v>88.623999991137595</c:v>
                </c:pt>
                <c:pt idx="468">
                  <c:v>88.626999991137296</c:v>
                </c:pt>
                <c:pt idx="469">
                  <c:v>88.629199991137071</c:v>
                </c:pt>
                <c:pt idx="470">
                  <c:v>88.631199991136882</c:v>
                </c:pt>
                <c:pt idx="471">
                  <c:v>88.633199991136678</c:v>
                </c:pt>
                <c:pt idx="472">
                  <c:v>88.63519999113646</c:v>
                </c:pt>
                <c:pt idx="473">
                  <c:v>88.636799991136314</c:v>
                </c:pt>
                <c:pt idx="474">
                  <c:v>88.637799991136205</c:v>
                </c:pt>
                <c:pt idx="475">
                  <c:v>88.638799991136125</c:v>
                </c:pt>
                <c:pt idx="476">
                  <c:v>88.639799991136016</c:v>
                </c:pt>
                <c:pt idx="477">
                  <c:v>88.640799991135921</c:v>
                </c:pt>
                <c:pt idx="478">
                  <c:v>88.641799991135827</c:v>
                </c:pt>
                <c:pt idx="479">
                  <c:v>88.642799991135703</c:v>
                </c:pt>
                <c:pt idx="480">
                  <c:v>88.643799991135609</c:v>
                </c:pt>
                <c:pt idx="481">
                  <c:v>88.644699991135525</c:v>
                </c:pt>
                <c:pt idx="482">
                  <c:v>88.644699991135525</c:v>
                </c:pt>
                <c:pt idx="483">
                  <c:v>88.644699991135525</c:v>
                </c:pt>
                <c:pt idx="484">
                  <c:v>88.644699991135525</c:v>
                </c:pt>
                <c:pt idx="485">
                  <c:v>88.644699991135525</c:v>
                </c:pt>
                <c:pt idx="486">
                  <c:v>88.644699991135525</c:v>
                </c:pt>
                <c:pt idx="487">
                  <c:v>88.644699991135525</c:v>
                </c:pt>
                <c:pt idx="488">
                  <c:v>88.644699991135525</c:v>
                </c:pt>
                <c:pt idx="489">
                  <c:v>88.644699991135525</c:v>
                </c:pt>
                <c:pt idx="490">
                  <c:v>88.644699991135525</c:v>
                </c:pt>
                <c:pt idx="491">
                  <c:v>88.644699991135525</c:v>
                </c:pt>
                <c:pt idx="492">
                  <c:v>88.644699991135525</c:v>
                </c:pt>
                <c:pt idx="493">
                  <c:v>88.644699991135525</c:v>
                </c:pt>
                <c:pt idx="494">
                  <c:v>88.644699991135525</c:v>
                </c:pt>
                <c:pt idx="495">
                  <c:v>88.644699991135525</c:v>
                </c:pt>
                <c:pt idx="496">
                  <c:v>88.644699991135525</c:v>
                </c:pt>
                <c:pt idx="497">
                  <c:v>88.644699991135525</c:v>
                </c:pt>
                <c:pt idx="498">
                  <c:v>88.644699991135525</c:v>
                </c:pt>
                <c:pt idx="499">
                  <c:v>88.644699991135525</c:v>
                </c:pt>
                <c:pt idx="500">
                  <c:v>88.644699991135525</c:v>
                </c:pt>
                <c:pt idx="501">
                  <c:v>88.644699991135525</c:v>
                </c:pt>
                <c:pt idx="502">
                  <c:v>88.644699991135525</c:v>
                </c:pt>
                <c:pt idx="503">
                  <c:v>88.644699991135525</c:v>
                </c:pt>
                <c:pt idx="504">
                  <c:v>88.644699991135525</c:v>
                </c:pt>
                <c:pt idx="505">
                  <c:v>88.644699991135525</c:v>
                </c:pt>
                <c:pt idx="506">
                  <c:v>88.644699991135525</c:v>
                </c:pt>
                <c:pt idx="507">
                  <c:v>88.644699991135525</c:v>
                </c:pt>
                <c:pt idx="508">
                  <c:v>88.644699991135525</c:v>
                </c:pt>
                <c:pt idx="509">
                  <c:v>88.644699991135525</c:v>
                </c:pt>
                <c:pt idx="510">
                  <c:v>88.644699991135525</c:v>
                </c:pt>
                <c:pt idx="511">
                  <c:v>88.644699991135525</c:v>
                </c:pt>
                <c:pt idx="512">
                  <c:v>88.644699991135525</c:v>
                </c:pt>
                <c:pt idx="513">
                  <c:v>88.644699991135525</c:v>
                </c:pt>
                <c:pt idx="514">
                  <c:v>88.644699991135525</c:v>
                </c:pt>
                <c:pt idx="515">
                  <c:v>88.644699991135525</c:v>
                </c:pt>
                <c:pt idx="516">
                  <c:v>88.644699991135525</c:v>
                </c:pt>
                <c:pt idx="517">
                  <c:v>88.644699991135525</c:v>
                </c:pt>
                <c:pt idx="518">
                  <c:v>88.644699991135525</c:v>
                </c:pt>
                <c:pt idx="519">
                  <c:v>88.644699991135525</c:v>
                </c:pt>
                <c:pt idx="520">
                  <c:v>88.644699991135525</c:v>
                </c:pt>
                <c:pt idx="521">
                  <c:v>88.644699991135525</c:v>
                </c:pt>
                <c:pt idx="522">
                  <c:v>88.644699991135525</c:v>
                </c:pt>
                <c:pt idx="523">
                  <c:v>88.644699991135525</c:v>
                </c:pt>
                <c:pt idx="524">
                  <c:v>88.644699991135525</c:v>
                </c:pt>
                <c:pt idx="525">
                  <c:v>88.644699991135525</c:v>
                </c:pt>
                <c:pt idx="526">
                  <c:v>88.644699991135525</c:v>
                </c:pt>
                <c:pt idx="527">
                  <c:v>88.644699991135525</c:v>
                </c:pt>
                <c:pt idx="528">
                  <c:v>88.644699991135525</c:v>
                </c:pt>
                <c:pt idx="529">
                  <c:v>88.644699991135525</c:v>
                </c:pt>
                <c:pt idx="530">
                  <c:v>88.644699991135525</c:v>
                </c:pt>
                <c:pt idx="531">
                  <c:v>88.644699991135525</c:v>
                </c:pt>
                <c:pt idx="532">
                  <c:v>88.644699991135525</c:v>
                </c:pt>
                <c:pt idx="533">
                  <c:v>88.644699991135525</c:v>
                </c:pt>
                <c:pt idx="534">
                  <c:v>88.644699991135525</c:v>
                </c:pt>
                <c:pt idx="535">
                  <c:v>88.644699991135525</c:v>
                </c:pt>
                <c:pt idx="536">
                  <c:v>88.644699991135525</c:v>
                </c:pt>
                <c:pt idx="537">
                  <c:v>88.644699991135525</c:v>
                </c:pt>
                <c:pt idx="538">
                  <c:v>88.644699991135525</c:v>
                </c:pt>
                <c:pt idx="539">
                  <c:v>88.644699991135525</c:v>
                </c:pt>
                <c:pt idx="540">
                  <c:v>88.644699991135525</c:v>
                </c:pt>
                <c:pt idx="541">
                  <c:v>88.644699991135525</c:v>
                </c:pt>
                <c:pt idx="542">
                  <c:v>88.644699991135525</c:v>
                </c:pt>
                <c:pt idx="543">
                  <c:v>88.644699991135525</c:v>
                </c:pt>
                <c:pt idx="544">
                  <c:v>88.644699991135525</c:v>
                </c:pt>
                <c:pt idx="545">
                  <c:v>88.644699991135525</c:v>
                </c:pt>
                <c:pt idx="546">
                  <c:v>88.644699991135525</c:v>
                </c:pt>
                <c:pt idx="547">
                  <c:v>88.644699991135525</c:v>
                </c:pt>
                <c:pt idx="548">
                  <c:v>88.644699991135525</c:v>
                </c:pt>
                <c:pt idx="549">
                  <c:v>88.644699991135525</c:v>
                </c:pt>
                <c:pt idx="550">
                  <c:v>88.644699991135525</c:v>
                </c:pt>
                <c:pt idx="551">
                  <c:v>88.644699991135525</c:v>
                </c:pt>
                <c:pt idx="552">
                  <c:v>88.644699991135525</c:v>
                </c:pt>
                <c:pt idx="553">
                  <c:v>88.644699991135525</c:v>
                </c:pt>
                <c:pt idx="554">
                  <c:v>88.644699991135525</c:v>
                </c:pt>
                <c:pt idx="555">
                  <c:v>88.644699991135525</c:v>
                </c:pt>
                <c:pt idx="556">
                  <c:v>88.644699991135525</c:v>
                </c:pt>
                <c:pt idx="557">
                  <c:v>88.644699991135525</c:v>
                </c:pt>
                <c:pt idx="558">
                  <c:v>88.644699991135525</c:v>
                </c:pt>
                <c:pt idx="559">
                  <c:v>88.644699991135525</c:v>
                </c:pt>
                <c:pt idx="560">
                  <c:v>88.644299991135568</c:v>
                </c:pt>
                <c:pt idx="561">
                  <c:v>88.644299991135568</c:v>
                </c:pt>
                <c:pt idx="562">
                  <c:v>88.644299991135568</c:v>
                </c:pt>
                <c:pt idx="563">
                  <c:v>88.644299991135568</c:v>
                </c:pt>
                <c:pt idx="564">
                  <c:v>88.644299991135568</c:v>
                </c:pt>
                <c:pt idx="565">
                  <c:v>88.644299991135568</c:v>
                </c:pt>
                <c:pt idx="566">
                  <c:v>88.644199991135565</c:v>
                </c:pt>
                <c:pt idx="567">
                  <c:v>88.643999991135601</c:v>
                </c:pt>
                <c:pt idx="568">
                  <c:v>88.643999991135601</c:v>
                </c:pt>
                <c:pt idx="569">
                  <c:v>88.643999991135601</c:v>
                </c:pt>
                <c:pt idx="570">
                  <c:v>88.643999991135601</c:v>
                </c:pt>
                <c:pt idx="571">
                  <c:v>88.643999991135601</c:v>
                </c:pt>
                <c:pt idx="572">
                  <c:v>88.643999991135601</c:v>
                </c:pt>
                <c:pt idx="573">
                  <c:v>88.64369999113562</c:v>
                </c:pt>
                <c:pt idx="574">
                  <c:v>88.64369999113562</c:v>
                </c:pt>
                <c:pt idx="575">
                  <c:v>88.64369999113562</c:v>
                </c:pt>
                <c:pt idx="576">
                  <c:v>88.64369999113562</c:v>
                </c:pt>
                <c:pt idx="577">
                  <c:v>88.64369999113562</c:v>
                </c:pt>
                <c:pt idx="578">
                  <c:v>88.64369999113562</c:v>
                </c:pt>
                <c:pt idx="579">
                  <c:v>88.64369999113562</c:v>
                </c:pt>
                <c:pt idx="580">
                  <c:v>88.643299991135663</c:v>
                </c:pt>
                <c:pt idx="581">
                  <c:v>88.643299991135663</c:v>
                </c:pt>
                <c:pt idx="582">
                  <c:v>88.643299991135663</c:v>
                </c:pt>
                <c:pt idx="583">
                  <c:v>88.643299991135663</c:v>
                </c:pt>
                <c:pt idx="584">
                  <c:v>88.643299991135663</c:v>
                </c:pt>
                <c:pt idx="585">
                  <c:v>88.643299991135663</c:v>
                </c:pt>
                <c:pt idx="586">
                  <c:v>88.642999991135696</c:v>
                </c:pt>
                <c:pt idx="587">
                  <c:v>88.642999991135696</c:v>
                </c:pt>
                <c:pt idx="588">
                  <c:v>88.642999991135696</c:v>
                </c:pt>
                <c:pt idx="589">
                  <c:v>88.642999991135696</c:v>
                </c:pt>
                <c:pt idx="590">
                  <c:v>88.642999991135696</c:v>
                </c:pt>
                <c:pt idx="591">
                  <c:v>88.642999991135696</c:v>
                </c:pt>
                <c:pt idx="592">
                  <c:v>88.642999991135696</c:v>
                </c:pt>
                <c:pt idx="593">
                  <c:v>88.642999991135696</c:v>
                </c:pt>
                <c:pt idx="594">
                  <c:v>88.642999991135696</c:v>
                </c:pt>
                <c:pt idx="595">
                  <c:v>88.642999991135696</c:v>
                </c:pt>
                <c:pt idx="596">
                  <c:v>88.642999991135696</c:v>
                </c:pt>
                <c:pt idx="597">
                  <c:v>88.642999991135696</c:v>
                </c:pt>
                <c:pt idx="598">
                  <c:v>88.642999991135696</c:v>
                </c:pt>
                <c:pt idx="599">
                  <c:v>88.642699991135729</c:v>
                </c:pt>
                <c:pt idx="600">
                  <c:v>88.642699991135729</c:v>
                </c:pt>
                <c:pt idx="601">
                  <c:v>88.642699991135729</c:v>
                </c:pt>
                <c:pt idx="602">
                  <c:v>88.64359999113563</c:v>
                </c:pt>
                <c:pt idx="603">
                  <c:v>88.666599991133324</c:v>
                </c:pt>
                <c:pt idx="604">
                  <c:v>88.717399991128246</c:v>
                </c:pt>
                <c:pt idx="605">
                  <c:v>88.79199999112079</c:v>
                </c:pt>
                <c:pt idx="606">
                  <c:v>88.887499991111241</c:v>
                </c:pt>
                <c:pt idx="607">
                  <c:v>89.000599991099946</c:v>
                </c:pt>
                <c:pt idx="608">
                  <c:v>89.128599991087142</c:v>
                </c:pt>
                <c:pt idx="609">
                  <c:v>89.268899991073098</c:v>
                </c:pt>
                <c:pt idx="610">
                  <c:v>89.419899991058003</c:v>
                </c:pt>
                <c:pt idx="611">
                  <c:v>89.579399991042052</c:v>
                </c:pt>
                <c:pt idx="612">
                  <c:v>89.745899991025411</c:v>
                </c:pt>
                <c:pt idx="613">
                  <c:v>89.917899991008213</c:v>
                </c:pt>
                <c:pt idx="614">
                  <c:v>90.094299990990564</c:v>
                </c:pt>
                <c:pt idx="615">
                  <c:v>90.273799990972606</c:v>
                </c:pt>
                <c:pt idx="616">
                  <c:v>90.455399990954447</c:v>
                </c:pt>
                <c:pt idx="617">
                  <c:v>90.638399990936165</c:v>
                </c:pt>
                <c:pt idx="618">
                  <c:v>90.82229999091777</c:v>
                </c:pt>
                <c:pt idx="619">
                  <c:v>91.005899990899394</c:v>
                </c:pt>
                <c:pt idx="620">
                  <c:v>91.188699990881119</c:v>
                </c:pt>
                <c:pt idx="621">
                  <c:v>91.370399990862964</c:v>
                </c:pt>
                <c:pt idx="622">
                  <c:v>91.550599990844944</c:v>
                </c:pt>
                <c:pt idx="623">
                  <c:v>91.728799990827127</c:v>
                </c:pt>
                <c:pt idx="624">
                  <c:v>91.904799990809508</c:v>
                </c:pt>
                <c:pt idx="625">
                  <c:v>92.078199990792172</c:v>
                </c:pt>
                <c:pt idx="626">
                  <c:v>92.248899990775101</c:v>
                </c:pt>
                <c:pt idx="627">
                  <c:v>92.416599990758328</c:v>
                </c:pt>
                <c:pt idx="628">
                  <c:v>92.58109999074189</c:v>
                </c:pt>
                <c:pt idx="629">
                  <c:v>92.742299990725769</c:v>
                </c:pt>
                <c:pt idx="630">
                  <c:v>92.900399990709957</c:v>
                </c:pt>
                <c:pt idx="631">
                  <c:v>93.054899990694508</c:v>
                </c:pt>
                <c:pt idx="632">
                  <c:v>93.206099990679391</c:v>
                </c:pt>
                <c:pt idx="633">
                  <c:v>93.353599990664634</c:v>
                </c:pt>
                <c:pt idx="634">
                  <c:v>93.497599990650244</c:v>
                </c:pt>
                <c:pt idx="635">
                  <c:v>93.638099990636178</c:v>
                </c:pt>
                <c:pt idx="636">
                  <c:v>93.774899990622501</c:v>
                </c:pt>
                <c:pt idx="637">
                  <c:v>93.908299990609166</c:v>
                </c:pt>
                <c:pt idx="638">
                  <c:v>94.03809999059618</c:v>
                </c:pt>
                <c:pt idx="639">
                  <c:v>94.164599990583525</c:v>
                </c:pt>
                <c:pt idx="640">
                  <c:v>94.287699990571213</c:v>
                </c:pt>
                <c:pt idx="641">
                  <c:v>94.407199990559278</c:v>
                </c:pt>
                <c:pt idx="642">
                  <c:v>94.523399990547645</c:v>
                </c:pt>
                <c:pt idx="643">
                  <c:v>94.636299990536372</c:v>
                </c:pt>
                <c:pt idx="644">
                  <c:v>94.74609999052538</c:v>
                </c:pt>
                <c:pt idx="645">
                  <c:v>94.852599990514733</c:v>
                </c:pt>
                <c:pt idx="646">
                  <c:v>94.955999990504395</c:v>
                </c:pt>
                <c:pt idx="647">
                  <c:v>95.056399990494342</c:v>
                </c:pt>
                <c:pt idx="648">
                  <c:v>95.153799990484615</c:v>
                </c:pt>
                <c:pt idx="649">
                  <c:v>95.248299990475175</c:v>
                </c:pt>
                <c:pt idx="650">
                  <c:v>95.339999990465998</c:v>
                </c:pt>
                <c:pt idx="651">
                  <c:v>95.428899990457111</c:v>
                </c:pt>
                <c:pt idx="652">
                  <c:v>95.515099990448491</c:v>
                </c:pt>
                <c:pt idx="653">
                  <c:v>95.598599990440135</c:v>
                </c:pt>
                <c:pt idx="654">
                  <c:v>95.679599990432024</c:v>
                </c:pt>
                <c:pt idx="655">
                  <c:v>95.758099990424171</c:v>
                </c:pt>
                <c:pt idx="656">
                  <c:v>95.83409999041659</c:v>
                </c:pt>
                <c:pt idx="657">
                  <c:v>95.907799990409202</c:v>
                </c:pt>
                <c:pt idx="658">
                  <c:v>95.979099990402091</c:v>
                </c:pt>
                <c:pt idx="659">
                  <c:v>96.048199990395162</c:v>
                </c:pt>
                <c:pt idx="660">
                  <c:v>96.115099990388472</c:v>
                </c:pt>
                <c:pt idx="661">
                  <c:v>96.179799990382008</c:v>
                </c:pt>
                <c:pt idx="662">
                  <c:v>96.242499990375762</c:v>
                </c:pt>
                <c:pt idx="663">
                  <c:v>96.303199990369677</c:v>
                </c:pt>
                <c:pt idx="664">
                  <c:v>96.361999990363799</c:v>
                </c:pt>
                <c:pt idx="665">
                  <c:v>96.418999990358088</c:v>
                </c:pt>
                <c:pt idx="666">
                  <c:v>96.47419999035256</c:v>
                </c:pt>
                <c:pt idx="667">
                  <c:v>96.527599990347227</c:v>
                </c:pt>
                <c:pt idx="668">
                  <c:v>96.57919999034209</c:v>
                </c:pt>
                <c:pt idx="669">
                  <c:v>96.629199990337071</c:v>
                </c:pt>
                <c:pt idx="670">
                  <c:v>96.67759999033224</c:v>
                </c:pt>
                <c:pt idx="671">
                  <c:v>96.724399990327555</c:v>
                </c:pt>
                <c:pt idx="672">
                  <c:v>96.769799990323023</c:v>
                </c:pt>
                <c:pt idx="673">
                  <c:v>96.813699990318611</c:v>
                </c:pt>
                <c:pt idx="674">
                  <c:v>96.85619999031438</c:v>
                </c:pt>
                <c:pt idx="675">
                  <c:v>96.897399990310248</c:v>
                </c:pt>
                <c:pt idx="676">
                  <c:v>96.93709999030628</c:v>
                </c:pt>
                <c:pt idx="677">
                  <c:v>96.975599990302442</c:v>
                </c:pt>
                <c:pt idx="678">
                  <c:v>97.012899990298706</c:v>
                </c:pt>
                <c:pt idx="679">
                  <c:v>97.048899990295112</c:v>
                </c:pt>
                <c:pt idx="680">
                  <c:v>97.08369999029162</c:v>
                </c:pt>
                <c:pt idx="681">
                  <c:v>97.117399990288263</c:v>
                </c:pt>
                <c:pt idx="682">
                  <c:v>97.149999990284996</c:v>
                </c:pt>
                <c:pt idx="683">
                  <c:v>97.18149999028185</c:v>
                </c:pt>
                <c:pt idx="684">
                  <c:v>97.211999990278798</c:v>
                </c:pt>
                <c:pt idx="685">
                  <c:v>97.241499990275841</c:v>
                </c:pt>
                <c:pt idx="686">
                  <c:v>97.269999990272993</c:v>
                </c:pt>
                <c:pt idx="687">
                  <c:v>97.297599990270243</c:v>
                </c:pt>
                <c:pt idx="688">
                  <c:v>97.324299990267548</c:v>
                </c:pt>
                <c:pt idx="689">
                  <c:v>97.350099990264965</c:v>
                </c:pt>
                <c:pt idx="690">
                  <c:v>97.37509999026247</c:v>
                </c:pt>
                <c:pt idx="691">
                  <c:v>97.399199990260058</c:v>
                </c:pt>
                <c:pt idx="692">
                  <c:v>97.422599990257737</c:v>
                </c:pt>
                <c:pt idx="693">
                  <c:v>97.445299990255478</c:v>
                </c:pt>
                <c:pt idx="694">
                  <c:v>97.467299990253252</c:v>
                </c:pt>
                <c:pt idx="695">
                  <c:v>97.488299990251164</c:v>
                </c:pt>
                <c:pt idx="696">
                  <c:v>97.508699990249141</c:v>
                </c:pt>
                <c:pt idx="697">
                  <c:v>97.52859999024713</c:v>
                </c:pt>
                <c:pt idx="698">
                  <c:v>97.547599990245246</c:v>
                </c:pt>
                <c:pt idx="699">
                  <c:v>97.566099990243387</c:v>
                </c:pt>
                <c:pt idx="700">
                  <c:v>97.584099990241597</c:v>
                </c:pt>
                <c:pt idx="701">
                  <c:v>97.601399990239855</c:v>
                </c:pt>
                <c:pt idx="702">
                  <c:v>97.618399990238146</c:v>
                </c:pt>
                <c:pt idx="703">
                  <c:v>97.634399990236545</c:v>
                </c:pt>
                <c:pt idx="704">
                  <c:v>97.65029999023497</c:v>
                </c:pt>
                <c:pt idx="705">
                  <c:v>97.665299990233464</c:v>
                </c:pt>
                <c:pt idx="706">
                  <c:v>97.68009999023198</c:v>
                </c:pt>
                <c:pt idx="707">
                  <c:v>97.694099990230583</c:v>
                </c:pt>
                <c:pt idx="708">
                  <c:v>97.708099990229186</c:v>
                </c:pt>
                <c:pt idx="709">
                  <c:v>97.721299990227863</c:v>
                </c:pt>
                <c:pt idx="710">
                  <c:v>97.73429999022656</c:v>
                </c:pt>
                <c:pt idx="711">
                  <c:v>97.746699990225338</c:v>
                </c:pt>
                <c:pt idx="712">
                  <c:v>97.75869999022413</c:v>
                </c:pt>
                <c:pt idx="713">
                  <c:v>97.770499990222959</c:v>
                </c:pt>
                <c:pt idx="714">
                  <c:v>97.781499990221846</c:v>
                </c:pt>
                <c:pt idx="715">
                  <c:v>97.792499990220733</c:v>
                </c:pt>
                <c:pt idx="716">
                  <c:v>97.803099990219692</c:v>
                </c:pt>
                <c:pt idx="717">
                  <c:v>97.813099990218689</c:v>
                </c:pt>
                <c:pt idx="718">
                  <c:v>97.823099990217685</c:v>
                </c:pt>
                <c:pt idx="719">
                  <c:v>97.832799990216728</c:v>
                </c:pt>
                <c:pt idx="720">
                  <c:v>97.841799990215804</c:v>
                </c:pt>
                <c:pt idx="721">
                  <c:v>97.850799990214909</c:v>
                </c:pt>
                <c:pt idx="722">
                  <c:v>97.859699990214011</c:v>
                </c:pt>
                <c:pt idx="723">
                  <c:v>97.867699990213225</c:v>
                </c:pt>
                <c:pt idx="724">
                  <c:v>97.875699990212411</c:v>
                </c:pt>
                <c:pt idx="725">
                  <c:v>97.883699990211639</c:v>
                </c:pt>
                <c:pt idx="726">
                  <c:v>97.891499990210832</c:v>
                </c:pt>
                <c:pt idx="727">
                  <c:v>97.898499990210155</c:v>
                </c:pt>
                <c:pt idx="728">
                  <c:v>97.905499990209449</c:v>
                </c:pt>
                <c:pt idx="729">
                  <c:v>97.912499990208744</c:v>
                </c:pt>
                <c:pt idx="730">
                  <c:v>97.919499990208053</c:v>
                </c:pt>
                <c:pt idx="731">
                  <c:v>97.925499990207442</c:v>
                </c:pt>
                <c:pt idx="732">
                  <c:v>97.931499990206845</c:v>
                </c:pt>
                <c:pt idx="733">
                  <c:v>97.937499990206248</c:v>
                </c:pt>
                <c:pt idx="734">
                  <c:v>97.943499990205652</c:v>
                </c:pt>
                <c:pt idx="735">
                  <c:v>97.949399990205052</c:v>
                </c:pt>
                <c:pt idx="736">
                  <c:v>97.954399990204564</c:v>
                </c:pt>
                <c:pt idx="737">
                  <c:v>97.959399990204048</c:v>
                </c:pt>
                <c:pt idx="738">
                  <c:v>97.96439999020356</c:v>
                </c:pt>
                <c:pt idx="739">
                  <c:v>97.969399990203044</c:v>
                </c:pt>
                <c:pt idx="740">
                  <c:v>97.974399990202556</c:v>
                </c:pt>
                <c:pt idx="741">
                  <c:v>97.979299990202065</c:v>
                </c:pt>
                <c:pt idx="742">
                  <c:v>97.983299990201658</c:v>
                </c:pt>
                <c:pt idx="743">
                  <c:v>97.987299990201265</c:v>
                </c:pt>
                <c:pt idx="744">
                  <c:v>97.991299990200872</c:v>
                </c:pt>
                <c:pt idx="745">
                  <c:v>97.995299990200465</c:v>
                </c:pt>
                <c:pt idx="746">
                  <c:v>97.999299990200058</c:v>
                </c:pt>
                <c:pt idx="747">
                  <c:v>98.003299990199665</c:v>
                </c:pt>
                <c:pt idx="748">
                  <c:v>98.007299990199272</c:v>
                </c:pt>
                <c:pt idx="749">
                  <c:v>98.010599990198926</c:v>
                </c:pt>
                <c:pt idx="750">
                  <c:v>98.013599990198628</c:v>
                </c:pt>
                <c:pt idx="751">
                  <c:v>98.01659999019833</c:v>
                </c:pt>
                <c:pt idx="752">
                  <c:v>98.019599990198031</c:v>
                </c:pt>
                <c:pt idx="753">
                  <c:v>98.022599990197733</c:v>
                </c:pt>
                <c:pt idx="754">
                  <c:v>98.025599990197421</c:v>
                </c:pt>
                <c:pt idx="755">
                  <c:v>98.028599990197137</c:v>
                </c:pt>
                <c:pt idx="756">
                  <c:v>98.031599990196838</c:v>
                </c:pt>
                <c:pt idx="757">
                  <c:v>98.034599990196526</c:v>
                </c:pt>
                <c:pt idx="758">
                  <c:v>98.037599990196242</c:v>
                </c:pt>
                <c:pt idx="759">
                  <c:v>98.039699990196013</c:v>
                </c:pt>
                <c:pt idx="760">
                  <c:v>98.041699990195823</c:v>
                </c:pt>
                <c:pt idx="761">
                  <c:v>98.043699990195634</c:v>
                </c:pt>
                <c:pt idx="762">
                  <c:v>98.04569999019543</c:v>
                </c:pt>
                <c:pt idx="763">
                  <c:v>98.047699990195241</c:v>
                </c:pt>
                <c:pt idx="764">
                  <c:v>98.049699990195023</c:v>
                </c:pt>
                <c:pt idx="765">
                  <c:v>98.051699990194805</c:v>
                </c:pt>
                <c:pt idx="766">
                  <c:v>98.053699990194616</c:v>
                </c:pt>
                <c:pt idx="767">
                  <c:v>98.055699990194427</c:v>
                </c:pt>
                <c:pt idx="768">
                  <c:v>98.057699990194223</c:v>
                </c:pt>
                <c:pt idx="769">
                  <c:v>98.059699990194034</c:v>
                </c:pt>
                <c:pt idx="770">
                  <c:v>98.06169999019383</c:v>
                </c:pt>
                <c:pt idx="771">
                  <c:v>98.063699990193612</c:v>
                </c:pt>
                <c:pt idx="772">
                  <c:v>98.065699990193423</c:v>
                </c:pt>
                <c:pt idx="773">
                  <c:v>98.067699990193233</c:v>
                </c:pt>
                <c:pt idx="774">
                  <c:v>98.06919999019307</c:v>
                </c:pt>
                <c:pt idx="775">
                  <c:v>98.070199990192975</c:v>
                </c:pt>
                <c:pt idx="776">
                  <c:v>98.071199990192881</c:v>
                </c:pt>
                <c:pt idx="777">
                  <c:v>98.072199990192757</c:v>
                </c:pt>
                <c:pt idx="778">
                  <c:v>98.073199990192677</c:v>
                </c:pt>
                <c:pt idx="779">
                  <c:v>98.074199990192568</c:v>
                </c:pt>
                <c:pt idx="780">
                  <c:v>98.075199990192459</c:v>
                </c:pt>
                <c:pt idx="781">
                  <c:v>98.076199990192364</c:v>
                </c:pt>
                <c:pt idx="782">
                  <c:v>98.07719999019227</c:v>
                </c:pt>
                <c:pt idx="783">
                  <c:v>98.078199990192175</c:v>
                </c:pt>
                <c:pt idx="784">
                  <c:v>98.07919999019208</c:v>
                </c:pt>
                <c:pt idx="785">
                  <c:v>98.080199990191986</c:v>
                </c:pt>
                <c:pt idx="786">
                  <c:v>98.081199990191863</c:v>
                </c:pt>
                <c:pt idx="787">
                  <c:v>98.082199990191782</c:v>
                </c:pt>
                <c:pt idx="788">
                  <c:v>98.083199990191673</c:v>
                </c:pt>
                <c:pt idx="789">
                  <c:v>98.084199990191564</c:v>
                </c:pt>
                <c:pt idx="790">
                  <c:v>98.08519999019147</c:v>
                </c:pt>
                <c:pt idx="791">
                  <c:v>98.086199990191375</c:v>
                </c:pt>
                <c:pt idx="792">
                  <c:v>98.08719999019128</c:v>
                </c:pt>
                <c:pt idx="793">
                  <c:v>98.088199990191157</c:v>
                </c:pt>
                <c:pt idx="794">
                  <c:v>98.089199990191076</c:v>
                </c:pt>
                <c:pt idx="795">
                  <c:v>98.090199990190968</c:v>
                </c:pt>
                <c:pt idx="796">
                  <c:v>98.091199990190887</c:v>
                </c:pt>
                <c:pt idx="797">
                  <c:v>98.092199990190778</c:v>
                </c:pt>
                <c:pt idx="798">
                  <c:v>98.093199990190669</c:v>
                </c:pt>
                <c:pt idx="799">
                  <c:v>98.094199990190575</c:v>
                </c:pt>
                <c:pt idx="800">
                  <c:v>98.09519999019048</c:v>
                </c:pt>
                <c:pt idx="801">
                  <c:v>98.096199990190371</c:v>
                </c:pt>
                <c:pt idx="802">
                  <c:v>98.097199990190262</c:v>
                </c:pt>
                <c:pt idx="803">
                  <c:v>98.0978999901902</c:v>
                </c:pt>
                <c:pt idx="804">
                  <c:v>98.0978999901902</c:v>
                </c:pt>
                <c:pt idx="805">
                  <c:v>98.098299990190156</c:v>
                </c:pt>
                <c:pt idx="806">
                  <c:v>98.098599990190138</c:v>
                </c:pt>
                <c:pt idx="807">
                  <c:v>98.098999990190094</c:v>
                </c:pt>
                <c:pt idx="808">
                  <c:v>98.099399990190065</c:v>
                </c:pt>
                <c:pt idx="809">
                  <c:v>98.099699990190032</c:v>
                </c:pt>
                <c:pt idx="810">
                  <c:v>98.100099990189989</c:v>
                </c:pt>
                <c:pt idx="811">
                  <c:v>98.100499990189931</c:v>
                </c:pt>
                <c:pt idx="812">
                  <c:v>98.100799990189927</c:v>
                </c:pt>
                <c:pt idx="813">
                  <c:v>98.10109999018988</c:v>
                </c:pt>
                <c:pt idx="814">
                  <c:v>98.101399990189861</c:v>
                </c:pt>
                <c:pt idx="815">
                  <c:v>98.101699990189815</c:v>
                </c:pt>
                <c:pt idx="816">
                  <c:v>98.101999990189796</c:v>
                </c:pt>
                <c:pt idx="817">
                  <c:v>98.102199990189774</c:v>
                </c:pt>
                <c:pt idx="818">
                  <c:v>98.102199990189774</c:v>
                </c:pt>
                <c:pt idx="819">
                  <c:v>98.102399990189753</c:v>
                </c:pt>
                <c:pt idx="820">
                  <c:v>98.102599990189731</c:v>
                </c:pt>
                <c:pt idx="821">
                  <c:v>98.102799990189709</c:v>
                </c:pt>
                <c:pt idx="822">
                  <c:v>98.103099990189676</c:v>
                </c:pt>
                <c:pt idx="823">
                  <c:v>98.103299990189669</c:v>
                </c:pt>
                <c:pt idx="824">
                  <c:v>98.103499990189647</c:v>
                </c:pt>
                <c:pt idx="825">
                  <c:v>98.103699990189625</c:v>
                </c:pt>
                <c:pt idx="826">
                  <c:v>98.103899990189603</c:v>
                </c:pt>
                <c:pt idx="827">
                  <c:v>98.103999990189607</c:v>
                </c:pt>
                <c:pt idx="828">
                  <c:v>98.104199990189585</c:v>
                </c:pt>
                <c:pt idx="829">
                  <c:v>98.104399990189549</c:v>
                </c:pt>
                <c:pt idx="830">
                  <c:v>98.104499990189552</c:v>
                </c:pt>
                <c:pt idx="831">
                  <c:v>98.104699990189516</c:v>
                </c:pt>
                <c:pt idx="832">
                  <c:v>98.10479999018952</c:v>
                </c:pt>
                <c:pt idx="833">
                  <c:v>98.104899990189494</c:v>
                </c:pt>
                <c:pt idx="834">
                  <c:v>98.104899990189494</c:v>
                </c:pt>
                <c:pt idx="835">
                  <c:v>98.104899990189494</c:v>
                </c:pt>
                <c:pt idx="836">
                  <c:v>98.105099990189487</c:v>
                </c:pt>
                <c:pt idx="837">
                  <c:v>98.105399990189454</c:v>
                </c:pt>
                <c:pt idx="838">
                  <c:v>98.105599990189432</c:v>
                </c:pt>
                <c:pt idx="839">
                  <c:v>98.105799990189425</c:v>
                </c:pt>
                <c:pt idx="840">
                  <c:v>98.105999990189389</c:v>
                </c:pt>
                <c:pt idx="841">
                  <c:v>98.10629999018937</c:v>
                </c:pt>
                <c:pt idx="842">
                  <c:v>98.106499990189349</c:v>
                </c:pt>
                <c:pt idx="843">
                  <c:v>98.106699990189327</c:v>
                </c:pt>
                <c:pt idx="844">
                  <c:v>98.10679999018933</c:v>
                </c:pt>
                <c:pt idx="845">
                  <c:v>98.106999990189294</c:v>
                </c:pt>
                <c:pt idx="846">
                  <c:v>98.106999990189294</c:v>
                </c:pt>
                <c:pt idx="847">
                  <c:v>98.106999990189294</c:v>
                </c:pt>
                <c:pt idx="848">
                  <c:v>98.107099990189283</c:v>
                </c:pt>
                <c:pt idx="849">
                  <c:v>98.107099990189283</c:v>
                </c:pt>
                <c:pt idx="850">
                  <c:v>98.107099990189283</c:v>
                </c:pt>
                <c:pt idx="851">
                  <c:v>98.107099990189283</c:v>
                </c:pt>
                <c:pt idx="852">
                  <c:v>98.107099990189283</c:v>
                </c:pt>
                <c:pt idx="853">
                  <c:v>98.107099990189283</c:v>
                </c:pt>
                <c:pt idx="854">
                  <c:v>98.107199990189287</c:v>
                </c:pt>
                <c:pt idx="855">
                  <c:v>98.107199990189287</c:v>
                </c:pt>
                <c:pt idx="856">
                  <c:v>98.107199990189287</c:v>
                </c:pt>
                <c:pt idx="857">
                  <c:v>98.107199990189287</c:v>
                </c:pt>
                <c:pt idx="858">
                  <c:v>98.107199990189287</c:v>
                </c:pt>
                <c:pt idx="859">
                  <c:v>98.107299990189262</c:v>
                </c:pt>
                <c:pt idx="860">
                  <c:v>98.10749999018924</c:v>
                </c:pt>
                <c:pt idx="861">
                  <c:v>98.107599990189229</c:v>
                </c:pt>
                <c:pt idx="862">
                  <c:v>98.107799990189221</c:v>
                </c:pt>
                <c:pt idx="863">
                  <c:v>98.107999990189199</c:v>
                </c:pt>
                <c:pt idx="864">
                  <c:v>98.108099990189174</c:v>
                </c:pt>
                <c:pt idx="865">
                  <c:v>98.108299990189167</c:v>
                </c:pt>
                <c:pt idx="866">
                  <c:v>98.108299990189167</c:v>
                </c:pt>
                <c:pt idx="867">
                  <c:v>98.108399990189156</c:v>
                </c:pt>
                <c:pt idx="868">
                  <c:v>98.107899990189196</c:v>
                </c:pt>
                <c:pt idx="869">
                  <c:v>98.104999990189498</c:v>
                </c:pt>
                <c:pt idx="870">
                  <c:v>98.098699990190127</c:v>
                </c:pt>
                <c:pt idx="871">
                  <c:v>98.088499990191139</c:v>
                </c:pt>
                <c:pt idx="872">
                  <c:v>98.073799990192626</c:v>
                </c:pt>
                <c:pt idx="873">
                  <c:v>98.054299990194551</c:v>
                </c:pt>
                <c:pt idx="874">
                  <c:v>98.030299990196966</c:v>
                </c:pt>
                <c:pt idx="875">
                  <c:v>98.001599990199821</c:v>
                </c:pt>
                <c:pt idx="876">
                  <c:v>97.96869999020312</c:v>
                </c:pt>
                <c:pt idx="877">
                  <c:v>97.931699990206837</c:v>
                </c:pt>
                <c:pt idx="878">
                  <c:v>97.890999990210901</c:v>
                </c:pt>
                <c:pt idx="879">
                  <c:v>97.846999990215281</c:v>
                </c:pt>
                <c:pt idx="880">
                  <c:v>97.800199990219966</c:v>
                </c:pt>
                <c:pt idx="881">
                  <c:v>97.751099990224887</c:v>
                </c:pt>
                <c:pt idx="882">
                  <c:v>97.700099990230001</c:v>
                </c:pt>
                <c:pt idx="883">
                  <c:v>97.647599990235221</c:v>
                </c:pt>
                <c:pt idx="884">
                  <c:v>97.594099990240579</c:v>
                </c:pt>
                <c:pt idx="885">
                  <c:v>97.540099990245977</c:v>
                </c:pt>
                <c:pt idx="886">
                  <c:v>97.486099990251375</c:v>
                </c:pt>
                <c:pt idx="887">
                  <c:v>97.432099990256773</c:v>
                </c:pt>
                <c:pt idx="888">
                  <c:v>97.378699990262135</c:v>
                </c:pt>
                <c:pt idx="889">
                  <c:v>97.32609999026738</c:v>
                </c:pt>
                <c:pt idx="890">
                  <c:v>97.274599990272549</c:v>
                </c:pt>
                <c:pt idx="891">
                  <c:v>97.22459999027754</c:v>
                </c:pt>
                <c:pt idx="892">
                  <c:v>97.176299990282359</c:v>
                </c:pt>
                <c:pt idx="893">
                  <c:v>97.130099990286979</c:v>
                </c:pt>
                <c:pt idx="894">
                  <c:v>97.086099990291387</c:v>
                </c:pt>
                <c:pt idx="895">
                  <c:v>97.044299990295571</c:v>
                </c:pt>
                <c:pt idx="896">
                  <c:v>97.004599990299525</c:v>
                </c:pt>
                <c:pt idx="897">
                  <c:v>99.295299990070475</c:v>
                </c:pt>
                <c:pt idx="898">
                  <c:v>102.4508999897549</c:v>
                </c:pt>
                <c:pt idx="899">
                  <c:v>101.02079998989791</c:v>
                </c:pt>
                <c:pt idx="900">
                  <c:v>91.361399990863859</c:v>
                </c:pt>
                <c:pt idx="901">
                  <c:v>82.62569999173742</c:v>
                </c:pt>
                <c:pt idx="902">
                  <c:v>74.725199992527479</c:v>
                </c:pt>
                <c:pt idx="903">
                  <c:v>67.580099993241987</c:v>
                </c:pt>
                <c:pt idx="904">
                  <c:v>61.11809999388818</c:v>
                </c:pt>
                <c:pt idx="905">
                  <c:v>55.274099994472586</c:v>
                </c:pt>
                <c:pt idx="906">
                  <c:v>49.988999995001095</c:v>
                </c:pt>
                <c:pt idx="907">
                  <c:v>45.209199995479082</c:v>
                </c:pt>
                <c:pt idx="908">
                  <c:v>40.886299995911365</c:v>
                </c:pt>
                <c:pt idx="909">
                  <c:v>36.976799996302319</c:v>
                </c:pt>
                <c:pt idx="910">
                  <c:v>33.441199996655882</c:v>
                </c:pt>
                <c:pt idx="911">
                  <c:v>30.243599996975639</c:v>
                </c:pt>
                <c:pt idx="912">
                  <c:v>27.35179999726482</c:v>
                </c:pt>
                <c:pt idx="913">
                  <c:v>24.736499997526344</c:v>
                </c:pt>
                <c:pt idx="914">
                  <c:v>22.371199997762879</c:v>
                </c:pt>
                <c:pt idx="915">
                  <c:v>20.232099997976789</c:v>
                </c:pt>
                <c:pt idx="916">
                  <c:v>18.297599998170238</c:v>
                </c:pt>
                <c:pt idx="917">
                  <c:v>16.54809999834519</c:v>
                </c:pt>
                <c:pt idx="918">
                  <c:v>14.965699998503428</c:v>
                </c:pt>
                <c:pt idx="919">
                  <c:v>13.534599998646538</c:v>
                </c:pt>
                <c:pt idx="920">
                  <c:v>12.240499998775951</c:v>
                </c:pt>
                <c:pt idx="921">
                  <c:v>11.070099998892989</c:v>
                </c:pt>
                <c:pt idx="922">
                  <c:v>10.011699998998829</c:v>
                </c:pt>
                <c:pt idx="923">
                  <c:v>9.0543999990945583</c:v>
                </c:pt>
                <c:pt idx="924">
                  <c:v>8.1886999991811305</c:v>
                </c:pt>
                <c:pt idx="925">
                  <c:v>7.4054999992594501</c:v>
                </c:pt>
                <c:pt idx="926">
                  <c:v>6.6973999993302602</c:v>
                </c:pt>
                <c:pt idx="927">
                  <c:v>6.0569999993943</c:v>
                </c:pt>
                <c:pt idx="928">
                  <c:v>5.4776999994522289</c:v>
                </c:pt>
                <c:pt idx="929">
                  <c:v>4.9539999995045996</c:v>
                </c:pt>
                <c:pt idx="930">
                  <c:v>4.4802999995519688</c:v>
                </c:pt>
                <c:pt idx="931">
                  <c:v>4.0518999995948093</c:v>
                </c:pt>
                <c:pt idx="932">
                  <c:v>3.6645999996335399</c:v>
                </c:pt>
                <c:pt idx="933">
                  <c:v>3.3141999996685798</c:v>
                </c:pt>
                <c:pt idx="934">
                  <c:v>2.9972999997002696</c:v>
                </c:pt>
                <c:pt idx="935">
                  <c:v>2.7105999997289398</c:v>
                </c:pt>
                <c:pt idx="936">
                  <c:v>2.4513999997548597</c:v>
                </c:pt>
                <c:pt idx="937">
                  <c:v>2.2170999997782896</c:v>
                </c:pt>
                <c:pt idx="938">
                  <c:v>2.0049999997994998</c:v>
                </c:pt>
                <c:pt idx="939">
                  <c:v>1.8131999998186799</c:v>
                </c:pt>
                <c:pt idx="940">
                  <c:v>1.6397999998360198</c:v>
                </c:pt>
                <c:pt idx="941">
                  <c:v>1.4829999998517001</c:v>
                </c:pt>
                <c:pt idx="942">
                  <c:v>1.3412999998658699</c:v>
                </c:pt>
                <c:pt idx="943">
                  <c:v>1.2129999998787</c:v>
                </c:pt>
                <c:pt idx="944">
                  <c:v>1.0969999998902997</c:v>
                </c:pt>
                <c:pt idx="945">
                  <c:v>0.99219999990077978</c:v>
                </c:pt>
                <c:pt idx="946">
                  <c:v>0.89749999991024987</c:v>
                </c:pt>
                <c:pt idx="947">
                  <c:v>0.81169999991882991</c:v>
                </c:pt>
                <c:pt idx="948">
                  <c:v>0.73409999992658992</c:v>
                </c:pt>
                <c:pt idx="949">
                  <c:v>0.66389999993361004</c:v>
                </c:pt>
                <c:pt idx="950">
                  <c:v>0.60039999993996007</c:v>
                </c:pt>
                <c:pt idx="951">
                  <c:v>0.54299999994570003</c:v>
                </c:pt>
                <c:pt idx="952">
                  <c:v>0.49099999995089999</c:v>
                </c:pt>
                <c:pt idx="953">
                  <c:v>0.44399999995560002</c:v>
                </c:pt>
                <c:pt idx="954">
                  <c:v>0.40149999995985003</c:v>
                </c:pt>
                <c:pt idx="955">
                  <c:v>0.36309999996368991</c:v>
                </c:pt>
                <c:pt idx="956">
                  <c:v>0.32829999996716996</c:v>
                </c:pt>
                <c:pt idx="957">
                  <c:v>0.29689999997030997</c:v>
                </c:pt>
                <c:pt idx="958">
                  <c:v>0.26849999997314999</c:v>
                </c:pt>
                <c:pt idx="959">
                  <c:v>0.24269999997573</c:v>
                </c:pt>
                <c:pt idx="960">
                  <c:v>0.21949999997804998</c:v>
                </c:pt>
                <c:pt idx="961">
                  <c:v>0.19849999998015</c:v>
                </c:pt>
                <c:pt idx="962">
                  <c:v>0.17959999998204002</c:v>
                </c:pt>
                <c:pt idx="963">
                  <c:v>0.16239999998375998</c:v>
                </c:pt>
                <c:pt idx="964">
                  <c:v>0.14689999998531</c:v>
                </c:pt>
                <c:pt idx="965">
                  <c:v>0.13279999998671999</c:v>
                </c:pt>
                <c:pt idx="966">
                  <c:v>0.12019999998797999</c:v>
                </c:pt>
                <c:pt idx="967">
                  <c:v>0.10869999998913001</c:v>
                </c:pt>
                <c:pt idx="968">
                  <c:v>9.8299999990169987E-2</c:v>
                </c:pt>
                <c:pt idx="969">
                  <c:v>8.8899999991110007E-2</c:v>
                </c:pt>
                <c:pt idx="970">
                  <c:v>8.039999999196E-2</c:v>
                </c:pt>
                <c:pt idx="971">
                  <c:v>7.2699999992729997E-2</c:v>
                </c:pt>
                <c:pt idx="972">
                  <c:v>6.5699999993429986E-2</c:v>
                </c:pt>
                <c:pt idx="973">
                  <c:v>5.9599999994040004E-2</c:v>
                </c:pt>
                <c:pt idx="974">
                  <c:v>5.3799999994619999E-2</c:v>
                </c:pt>
                <c:pt idx="975">
                  <c:v>4.8799999995120004E-2</c:v>
                </c:pt>
                <c:pt idx="976">
                  <c:v>4.3999999995599989E-2</c:v>
                </c:pt>
                <c:pt idx="977">
                  <c:v>3.9999999995999999E-2</c:v>
                </c:pt>
                <c:pt idx="978">
                  <c:v>3.5999999996399995E-2</c:v>
                </c:pt>
                <c:pt idx="979">
                  <c:v>3.2699999996729998E-2</c:v>
                </c:pt>
                <c:pt idx="980">
                  <c:v>2.9699999997029998E-2</c:v>
                </c:pt>
                <c:pt idx="981">
                  <c:v>2.6699999997329998E-2</c:v>
                </c:pt>
                <c:pt idx="982">
                  <c:v>2.4099999997590001E-2</c:v>
                </c:pt>
                <c:pt idx="983">
                  <c:v>2.2099999997790002E-2</c:v>
                </c:pt>
                <c:pt idx="984">
                  <c:v>2.009999999799E-2</c:v>
                </c:pt>
                <c:pt idx="985">
                  <c:v>1.8099999998190001E-2</c:v>
                </c:pt>
                <c:pt idx="986">
                  <c:v>1.6099999998389999E-2</c:v>
                </c:pt>
                <c:pt idx="987">
                  <c:v>1.4499999998549999E-2</c:v>
                </c:pt>
                <c:pt idx="988">
                  <c:v>1.3499999998649998E-2</c:v>
                </c:pt>
                <c:pt idx="989">
                  <c:v>1.2499999998750001E-2</c:v>
                </c:pt>
                <c:pt idx="990">
                  <c:v>1.149999999885E-2</c:v>
                </c:pt>
                <c:pt idx="991">
                  <c:v>1.049999999895E-2</c:v>
                </c:pt>
                <c:pt idx="992">
                  <c:v>9.4999999990499993E-3</c:v>
                </c:pt>
                <c:pt idx="993">
                  <c:v>8.49999999915E-3</c:v>
                </c:pt>
                <c:pt idx="994">
                  <c:v>7.4999999992499998E-3</c:v>
                </c:pt>
                <c:pt idx="995">
                  <c:v>6.4999999993499988E-3</c:v>
                </c:pt>
                <c:pt idx="996">
                  <c:v>5.4999999994499987E-3</c:v>
                </c:pt>
                <c:pt idx="997">
                  <c:v>4.9999999994999999E-3</c:v>
                </c:pt>
                <c:pt idx="998">
                  <c:v>4.9999999994999999E-3</c:v>
                </c:pt>
                <c:pt idx="999">
                  <c:v>4.9999999994999999E-3</c:v>
                </c:pt>
                <c:pt idx="1000">
                  <c:v>4.9999999994999999E-3</c:v>
                </c:pt>
                <c:pt idx="1001">
                  <c:v>4.9999999994999999E-3</c:v>
                </c:pt>
                <c:pt idx="1002">
                  <c:v>4.9999999994999999E-3</c:v>
                </c:pt>
                <c:pt idx="1003">
                  <c:v>4.9999999994999999E-3</c:v>
                </c:pt>
                <c:pt idx="1004">
                  <c:v>4.9999999994999999E-3</c:v>
                </c:pt>
                <c:pt idx="1005">
                  <c:v>4.9999999994999999E-3</c:v>
                </c:pt>
                <c:pt idx="1006">
                  <c:v>4.9999999994999999E-3</c:v>
                </c:pt>
                <c:pt idx="1007">
                  <c:v>4.9999999994999999E-3</c:v>
                </c:pt>
                <c:pt idx="1008">
                  <c:v>4.9999999994999999E-3</c:v>
                </c:pt>
                <c:pt idx="1009">
                  <c:v>4.9999999994999999E-3</c:v>
                </c:pt>
                <c:pt idx="1010">
                  <c:v>4.9999999994999999E-3</c:v>
                </c:pt>
                <c:pt idx="1011">
                  <c:v>4.9999999994999999E-3</c:v>
                </c:pt>
                <c:pt idx="1012">
                  <c:v>4.9999999994999999E-3</c:v>
                </c:pt>
                <c:pt idx="1013">
                  <c:v>4.9999999994999999E-3</c:v>
                </c:pt>
                <c:pt idx="1014">
                  <c:v>4.9999999994999999E-3</c:v>
                </c:pt>
                <c:pt idx="1015">
                  <c:v>4.9999999994999999E-3</c:v>
                </c:pt>
                <c:pt idx="1016">
                  <c:v>4.9999999994999999E-3</c:v>
                </c:pt>
                <c:pt idx="1017">
                  <c:v>4.9999999994999999E-3</c:v>
                </c:pt>
                <c:pt idx="1018">
                  <c:v>4.9999999994999999E-3</c:v>
                </c:pt>
                <c:pt idx="1019">
                  <c:v>4.9999999994999999E-3</c:v>
                </c:pt>
                <c:pt idx="1020">
                  <c:v>4.9999999994999999E-3</c:v>
                </c:pt>
                <c:pt idx="1021">
                  <c:v>4.9999999994999999E-3</c:v>
                </c:pt>
                <c:pt idx="1022">
                  <c:v>4.9999999994999999E-3</c:v>
                </c:pt>
                <c:pt idx="1023">
                  <c:v>4.9999999994999999E-3</c:v>
                </c:pt>
                <c:pt idx="1024">
                  <c:v>4.9999999994999999E-3</c:v>
                </c:pt>
                <c:pt idx="1025">
                  <c:v>4.9999999994999999E-3</c:v>
                </c:pt>
                <c:pt idx="1026">
                  <c:v>4.9999999994999999E-3</c:v>
                </c:pt>
                <c:pt idx="1027">
                  <c:v>4.9999999994999999E-3</c:v>
                </c:pt>
                <c:pt idx="1028">
                  <c:v>4.9999999994999999E-3</c:v>
                </c:pt>
                <c:pt idx="1029">
                  <c:v>4.9999999994999999E-3</c:v>
                </c:pt>
                <c:pt idx="1030">
                  <c:v>4.9999999994999999E-3</c:v>
                </c:pt>
                <c:pt idx="1031">
                  <c:v>4.9999999994999999E-3</c:v>
                </c:pt>
                <c:pt idx="1032">
                  <c:v>4.9999999994999999E-3</c:v>
                </c:pt>
                <c:pt idx="1033">
                  <c:v>4.9999999994999999E-3</c:v>
                </c:pt>
                <c:pt idx="1034">
                  <c:v>4.9999999994999999E-3</c:v>
                </c:pt>
                <c:pt idx="1035">
                  <c:v>4.9999999994999999E-3</c:v>
                </c:pt>
                <c:pt idx="1036">
                  <c:v>4.9999999994999999E-3</c:v>
                </c:pt>
                <c:pt idx="1037">
                  <c:v>4.9999999994999999E-3</c:v>
                </c:pt>
                <c:pt idx="1038">
                  <c:v>4.9999999994999999E-3</c:v>
                </c:pt>
                <c:pt idx="1039">
                  <c:v>4.9999999994999999E-3</c:v>
                </c:pt>
                <c:pt idx="1040">
                  <c:v>4.9999999994999999E-3</c:v>
                </c:pt>
                <c:pt idx="1041">
                  <c:v>4.9999999994999999E-3</c:v>
                </c:pt>
                <c:pt idx="1042">
                  <c:v>4.9999999994999999E-3</c:v>
                </c:pt>
                <c:pt idx="1043">
                  <c:v>4.9999999994999999E-3</c:v>
                </c:pt>
                <c:pt idx="1044">
                  <c:v>4.9999999994999999E-3</c:v>
                </c:pt>
                <c:pt idx="1045">
                  <c:v>4.9999999994999999E-3</c:v>
                </c:pt>
                <c:pt idx="1046">
                  <c:v>4.9999999994999999E-3</c:v>
                </c:pt>
                <c:pt idx="1047">
                  <c:v>4.9999999994999999E-3</c:v>
                </c:pt>
                <c:pt idx="1048">
                  <c:v>4.9999999994999999E-3</c:v>
                </c:pt>
                <c:pt idx="1049">
                  <c:v>4.9999999994999999E-3</c:v>
                </c:pt>
                <c:pt idx="1050">
                  <c:v>4.9999999994999999E-3</c:v>
                </c:pt>
                <c:pt idx="1051">
                  <c:v>4.9999999994999999E-3</c:v>
                </c:pt>
                <c:pt idx="1052">
                  <c:v>4.9999999994999999E-3</c:v>
                </c:pt>
                <c:pt idx="1053">
                  <c:v>4.9999999994999999E-3</c:v>
                </c:pt>
                <c:pt idx="1054">
                  <c:v>4.9999999994999999E-3</c:v>
                </c:pt>
                <c:pt idx="1055">
                  <c:v>4.9999999994999999E-3</c:v>
                </c:pt>
                <c:pt idx="1056">
                  <c:v>4.9999999994999999E-3</c:v>
                </c:pt>
                <c:pt idx="1057">
                  <c:v>4.9999999994999999E-3</c:v>
                </c:pt>
                <c:pt idx="1058">
                  <c:v>4.9999999994999999E-3</c:v>
                </c:pt>
                <c:pt idx="1059">
                  <c:v>4.9999999994999999E-3</c:v>
                </c:pt>
                <c:pt idx="1060">
                  <c:v>4.9999999994999999E-3</c:v>
                </c:pt>
                <c:pt idx="1061">
                  <c:v>4.9999999994999999E-3</c:v>
                </c:pt>
                <c:pt idx="1062">
                  <c:v>4.9999999994999999E-3</c:v>
                </c:pt>
                <c:pt idx="1063">
                  <c:v>4.9999999994999999E-3</c:v>
                </c:pt>
                <c:pt idx="1064">
                  <c:v>4.9999999994999999E-3</c:v>
                </c:pt>
                <c:pt idx="1065">
                  <c:v>4.9999999994999999E-3</c:v>
                </c:pt>
                <c:pt idx="1066">
                  <c:v>4.9999999994999999E-3</c:v>
                </c:pt>
                <c:pt idx="1067">
                  <c:v>4.9999999994999999E-3</c:v>
                </c:pt>
                <c:pt idx="1068">
                  <c:v>4.9999999994999999E-3</c:v>
                </c:pt>
                <c:pt idx="1069">
                  <c:v>4.9999999994999999E-3</c:v>
                </c:pt>
                <c:pt idx="1070">
                  <c:v>4.9999999994999999E-3</c:v>
                </c:pt>
                <c:pt idx="1071">
                  <c:v>4.9999999994999999E-3</c:v>
                </c:pt>
                <c:pt idx="1072">
                  <c:v>4.9999999994999999E-3</c:v>
                </c:pt>
                <c:pt idx="1073">
                  <c:v>4.9999999994999999E-3</c:v>
                </c:pt>
                <c:pt idx="1074">
                  <c:v>4.9999999994999999E-3</c:v>
                </c:pt>
                <c:pt idx="1075">
                  <c:v>4.9999999994999999E-3</c:v>
                </c:pt>
                <c:pt idx="1076">
                  <c:v>4.9999999994999999E-3</c:v>
                </c:pt>
                <c:pt idx="1077">
                  <c:v>4.9999999994999999E-3</c:v>
                </c:pt>
                <c:pt idx="1078">
                  <c:v>4.9999999994999999E-3</c:v>
                </c:pt>
                <c:pt idx="1079">
                  <c:v>4.9999999994999999E-3</c:v>
                </c:pt>
                <c:pt idx="1080">
                  <c:v>4.9999999994999999E-3</c:v>
                </c:pt>
                <c:pt idx="1081">
                  <c:v>4.9999999994999999E-3</c:v>
                </c:pt>
                <c:pt idx="1082">
                  <c:v>4.9999999994999999E-3</c:v>
                </c:pt>
                <c:pt idx="1083">
                  <c:v>4.9999999994999999E-3</c:v>
                </c:pt>
                <c:pt idx="1084">
                  <c:v>4.9999999994999999E-3</c:v>
                </c:pt>
                <c:pt idx="1085">
                  <c:v>4.9999999994999999E-3</c:v>
                </c:pt>
                <c:pt idx="1086">
                  <c:v>4.9999999994999999E-3</c:v>
                </c:pt>
                <c:pt idx="1087">
                  <c:v>4.9999999994999999E-3</c:v>
                </c:pt>
                <c:pt idx="1088">
                  <c:v>4.9999999994999999E-3</c:v>
                </c:pt>
                <c:pt idx="1089">
                  <c:v>4.9999999994999999E-3</c:v>
                </c:pt>
                <c:pt idx="1090">
                  <c:v>4.9999999994999999E-3</c:v>
                </c:pt>
                <c:pt idx="1091">
                  <c:v>4.9999999994999999E-3</c:v>
                </c:pt>
                <c:pt idx="1092">
                  <c:v>4.9999999994999999E-3</c:v>
                </c:pt>
                <c:pt idx="1093">
                  <c:v>4.9999999994999999E-3</c:v>
                </c:pt>
                <c:pt idx="1094">
                  <c:v>4.9999999994999999E-3</c:v>
                </c:pt>
                <c:pt idx="1095">
                  <c:v>4.9999999994999999E-3</c:v>
                </c:pt>
                <c:pt idx="1096">
                  <c:v>4.9999999994999999E-3</c:v>
                </c:pt>
                <c:pt idx="1097">
                  <c:v>4.9999999994999999E-3</c:v>
                </c:pt>
                <c:pt idx="1098">
                  <c:v>4.9999999994999999E-3</c:v>
                </c:pt>
                <c:pt idx="1099">
                  <c:v>4.9999999994999999E-3</c:v>
                </c:pt>
                <c:pt idx="1100">
                  <c:v>4.9999999994999999E-3</c:v>
                </c:pt>
                <c:pt idx="1101">
                  <c:v>4.9999999994999999E-3</c:v>
                </c:pt>
                <c:pt idx="1102">
                  <c:v>4.9999999994999999E-3</c:v>
                </c:pt>
                <c:pt idx="1103">
                  <c:v>4.9999999994999999E-3</c:v>
                </c:pt>
                <c:pt idx="1104">
                  <c:v>4.9999999994999999E-3</c:v>
                </c:pt>
                <c:pt idx="1105">
                  <c:v>4.9999999994999999E-3</c:v>
                </c:pt>
                <c:pt idx="1106">
                  <c:v>4.9999999994999999E-3</c:v>
                </c:pt>
                <c:pt idx="1107">
                  <c:v>4.9999999994999999E-3</c:v>
                </c:pt>
                <c:pt idx="1108">
                  <c:v>4.9999999994999999E-3</c:v>
                </c:pt>
                <c:pt idx="1109">
                  <c:v>4.9999999994999999E-3</c:v>
                </c:pt>
                <c:pt idx="1110">
                  <c:v>4.9999999994999999E-3</c:v>
                </c:pt>
                <c:pt idx="1111">
                  <c:v>4.9999999994999999E-3</c:v>
                </c:pt>
              </c:numCache>
            </c:numRef>
          </c:val>
          <c:smooth val="0"/>
          <c:extLst>
            <c:ext xmlns:c16="http://schemas.microsoft.com/office/drawing/2014/chart" uri="{C3380CC4-5D6E-409C-BE32-E72D297353CC}">
              <c16:uniqueId val="{00000000-4E03-4F81-8D37-F1997E796150}"/>
            </c:ext>
          </c:extLst>
        </c:ser>
        <c:ser>
          <c:idx val="0"/>
          <c:order val="1"/>
          <c:tx>
            <c:strRef>
              <c:f>Sheet1!$F$1</c:f>
              <c:strCache>
                <c:ptCount val="1"/>
                <c:pt idx="0">
                  <c:v>NOx after Ammonia</c:v>
                </c:pt>
              </c:strCache>
            </c:strRef>
          </c:tx>
          <c:spPr>
            <a:ln w="28575" cap="rnd">
              <a:solidFill>
                <a:schemeClr val="accent1"/>
              </a:solidFill>
              <a:round/>
            </a:ln>
            <a:effectLst/>
          </c:spPr>
          <c:marker>
            <c:symbol val="none"/>
          </c:marker>
          <c:cat>
            <c:numRef>
              <c:f>Sheet1!$E$3:$E$1114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Sheet1!$F$3:$F$1114</c:f>
              <c:numCache>
                <c:formatCode>General</c:formatCode>
                <c:ptCount val="1112"/>
                <c:pt idx="0">
                  <c:v>2.23120007437333</c:v>
                </c:pt>
                <c:pt idx="1">
                  <c:v>2.2312000743733327</c:v>
                </c:pt>
                <c:pt idx="2">
                  <c:v>2.2312000743733327</c:v>
                </c:pt>
                <c:pt idx="3">
                  <c:v>2.2312000743733327</c:v>
                </c:pt>
                <c:pt idx="4">
                  <c:v>2.2312000743733327</c:v>
                </c:pt>
                <c:pt idx="5">
                  <c:v>2.2306000743533332</c:v>
                </c:pt>
                <c:pt idx="6">
                  <c:v>2.2296000743199995</c:v>
                </c:pt>
                <c:pt idx="7">
                  <c:v>2.2286000742866667</c:v>
                </c:pt>
                <c:pt idx="8">
                  <c:v>2.2276000742533331</c:v>
                </c:pt>
                <c:pt idx="9">
                  <c:v>2.2266000742199998</c:v>
                </c:pt>
                <c:pt idx="10">
                  <c:v>2.2256000741866666</c:v>
                </c:pt>
                <c:pt idx="11">
                  <c:v>2.2246000741533334</c:v>
                </c:pt>
                <c:pt idx="12">
                  <c:v>2.2236000741199997</c:v>
                </c:pt>
                <c:pt idx="13">
                  <c:v>2.2226000740866665</c:v>
                </c:pt>
                <c:pt idx="14">
                  <c:v>2.2216000740533333</c:v>
                </c:pt>
                <c:pt idx="15">
                  <c:v>2.22060007402</c:v>
                </c:pt>
                <c:pt idx="16">
                  <c:v>2.2196000739866664</c:v>
                </c:pt>
                <c:pt idx="17">
                  <c:v>2.2186000739533331</c:v>
                </c:pt>
                <c:pt idx="18">
                  <c:v>2.2176000739199999</c:v>
                </c:pt>
                <c:pt idx="19">
                  <c:v>2.2169000738966664</c:v>
                </c:pt>
                <c:pt idx="20">
                  <c:v>2.2169000738966664</c:v>
                </c:pt>
                <c:pt idx="21">
                  <c:v>2.2169000738966664</c:v>
                </c:pt>
                <c:pt idx="22">
                  <c:v>2.2169000738966664</c:v>
                </c:pt>
                <c:pt idx="23">
                  <c:v>2.2169000738966664</c:v>
                </c:pt>
                <c:pt idx="24">
                  <c:v>2.2169000738966664</c:v>
                </c:pt>
                <c:pt idx="25">
                  <c:v>2.2169000738966664</c:v>
                </c:pt>
                <c:pt idx="26">
                  <c:v>2.2169000738966664</c:v>
                </c:pt>
                <c:pt idx="27">
                  <c:v>2.2169000738966664</c:v>
                </c:pt>
                <c:pt idx="28">
                  <c:v>2.2169000738966664</c:v>
                </c:pt>
                <c:pt idx="29">
                  <c:v>2.2169000738966664</c:v>
                </c:pt>
                <c:pt idx="30">
                  <c:v>2.2169000738966664</c:v>
                </c:pt>
                <c:pt idx="31">
                  <c:v>2.2169000738966664</c:v>
                </c:pt>
                <c:pt idx="32">
                  <c:v>2.2169000738966664</c:v>
                </c:pt>
                <c:pt idx="33">
                  <c:v>2.2169000738966664</c:v>
                </c:pt>
                <c:pt idx="34">
                  <c:v>2.2175000739166664</c:v>
                </c:pt>
                <c:pt idx="35">
                  <c:v>2.21850007395</c:v>
                </c:pt>
                <c:pt idx="36">
                  <c:v>2.2195000739833333</c:v>
                </c:pt>
                <c:pt idx="37">
                  <c:v>2.2205000740166665</c:v>
                </c:pt>
                <c:pt idx="38">
                  <c:v>2.2215000740499993</c:v>
                </c:pt>
                <c:pt idx="39">
                  <c:v>2.2225000740833334</c:v>
                </c:pt>
                <c:pt idx="40">
                  <c:v>2.2235000741166666</c:v>
                </c:pt>
                <c:pt idx="41">
                  <c:v>2.2245000741499998</c:v>
                </c:pt>
                <c:pt idx="42">
                  <c:v>2.2255000741833331</c:v>
                </c:pt>
                <c:pt idx="43">
                  <c:v>2.2265000742166667</c:v>
                </c:pt>
                <c:pt idx="44">
                  <c:v>2.22750007425</c:v>
                </c:pt>
                <c:pt idx="45">
                  <c:v>2.2285000742833332</c:v>
                </c:pt>
                <c:pt idx="46">
                  <c:v>2.2295000743166664</c:v>
                </c:pt>
                <c:pt idx="47">
                  <c:v>2.2304000743466661</c:v>
                </c:pt>
                <c:pt idx="48">
                  <c:v>2.2312000743733327</c:v>
                </c:pt>
                <c:pt idx="49">
                  <c:v>2.2319000743966666</c:v>
                </c:pt>
                <c:pt idx="50">
                  <c:v>2.2325000744166665</c:v>
                </c:pt>
                <c:pt idx="51">
                  <c:v>2.23320007444</c:v>
                </c:pt>
                <c:pt idx="52">
                  <c:v>2.23380007446</c:v>
                </c:pt>
                <c:pt idx="53">
                  <c:v>2.2343000744766663</c:v>
                </c:pt>
                <c:pt idx="54">
                  <c:v>2.2349000744966663</c:v>
                </c:pt>
                <c:pt idx="55">
                  <c:v>2.2355000745166667</c:v>
                </c:pt>
                <c:pt idx="56">
                  <c:v>2.2360000745333335</c:v>
                </c:pt>
                <c:pt idx="57">
                  <c:v>2.2365000745500003</c:v>
                </c:pt>
                <c:pt idx="58">
                  <c:v>2.2371000745699998</c:v>
                </c:pt>
                <c:pt idx="59">
                  <c:v>2.2376000745866662</c:v>
                </c:pt>
                <c:pt idx="60">
                  <c:v>2.2381000746033335</c:v>
                </c:pt>
                <c:pt idx="61">
                  <c:v>2.2386000746199999</c:v>
                </c:pt>
                <c:pt idx="62">
                  <c:v>2.2392000746399998</c:v>
                </c:pt>
                <c:pt idx="63">
                  <c:v>2.2397000746566667</c:v>
                </c:pt>
                <c:pt idx="64">
                  <c:v>2.240200074673333</c:v>
                </c:pt>
                <c:pt idx="65">
                  <c:v>2.2407000746899999</c:v>
                </c:pt>
                <c:pt idx="66">
                  <c:v>2.2412000747066663</c:v>
                </c:pt>
                <c:pt idx="67">
                  <c:v>2.2417000747233331</c:v>
                </c:pt>
                <c:pt idx="68">
                  <c:v>2.2422000747399999</c:v>
                </c:pt>
                <c:pt idx="69">
                  <c:v>2.2427000747566663</c:v>
                </c:pt>
                <c:pt idx="70">
                  <c:v>2.2432000747733332</c:v>
                </c:pt>
                <c:pt idx="71">
                  <c:v>2.24370007479</c:v>
                </c:pt>
                <c:pt idx="72">
                  <c:v>2.2442000748066668</c:v>
                </c:pt>
                <c:pt idx="73">
                  <c:v>2.2447000748233332</c:v>
                </c:pt>
                <c:pt idx="74">
                  <c:v>2.2452000748400001</c:v>
                </c:pt>
                <c:pt idx="75">
                  <c:v>2.2457000748566665</c:v>
                </c:pt>
                <c:pt idx="76">
                  <c:v>2.2462000748733333</c:v>
                </c:pt>
                <c:pt idx="77">
                  <c:v>2.2467000748900001</c:v>
                </c:pt>
                <c:pt idx="78">
                  <c:v>2.2472000749066665</c:v>
                </c:pt>
                <c:pt idx="79">
                  <c:v>2.2477000749233333</c:v>
                </c:pt>
                <c:pt idx="80">
                  <c:v>2.2482000749400002</c:v>
                </c:pt>
                <c:pt idx="81">
                  <c:v>2.248700074956667</c:v>
                </c:pt>
                <c:pt idx="82">
                  <c:v>2.2491000749699999</c:v>
                </c:pt>
                <c:pt idx="83">
                  <c:v>2.2496000749866667</c:v>
                </c:pt>
                <c:pt idx="84">
                  <c:v>2.2501000750033335</c:v>
                </c:pt>
                <c:pt idx="85">
                  <c:v>2.2506000750199999</c:v>
                </c:pt>
                <c:pt idx="86">
                  <c:v>2.2511000750366668</c:v>
                </c:pt>
                <c:pt idx="87">
                  <c:v>2.25150007505</c:v>
                </c:pt>
                <c:pt idx="88">
                  <c:v>2.2520000750666664</c:v>
                </c:pt>
                <c:pt idx="89">
                  <c:v>2.2525000750833333</c:v>
                </c:pt>
                <c:pt idx="90">
                  <c:v>2.2529000750966666</c:v>
                </c:pt>
                <c:pt idx="91">
                  <c:v>2.253400075113333</c:v>
                </c:pt>
                <c:pt idx="92">
                  <c:v>2.2538000751266667</c:v>
                </c:pt>
                <c:pt idx="93">
                  <c:v>2.2543000751433331</c:v>
                </c:pt>
                <c:pt idx="94">
                  <c:v>2.2547000751566668</c:v>
                </c:pt>
                <c:pt idx="95">
                  <c:v>2.2552000751733332</c:v>
                </c:pt>
                <c:pt idx="96">
                  <c:v>2.2556000751866661</c:v>
                </c:pt>
                <c:pt idx="97">
                  <c:v>2.2560000751999993</c:v>
                </c:pt>
                <c:pt idx="98">
                  <c:v>2.2564000752133335</c:v>
                </c:pt>
                <c:pt idx="99">
                  <c:v>2.2569000752299999</c:v>
                </c:pt>
                <c:pt idx="100">
                  <c:v>2.2573000752433332</c:v>
                </c:pt>
                <c:pt idx="101">
                  <c:v>2.2577000752566665</c:v>
                </c:pt>
                <c:pt idx="102">
                  <c:v>2.2581000752700002</c:v>
                </c:pt>
                <c:pt idx="103">
                  <c:v>2.2585000752833331</c:v>
                </c:pt>
                <c:pt idx="104">
                  <c:v>2.2589000752966668</c:v>
                </c:pt>
                <c:pt idx="105">
                  <c:v>2.2593000753099997</c:v>
                </c:pt>
                <c:pt idx="106">
                  <c:v>2.2597000753233334</c:v>
                </c:pt>
                <c:pt idx="107">
                  <c:v>2.2601000753366662</c:v>
                </c:pt>
                <c:pt idx="108">
                  <c:v>2.2605000753499995</c:v>
                </c:pt>
                <c:pt idx="109">
                  <c:v>2.2608000753600002</c:v>
                </c:pt>
                <c:pt idx="110">
                  <c:v>2.2612000753733335</c:v>
                </c:pt>
                <c:pt idx="111">
                  <c:v>2.2616000753866667</c:v>
                </c:pt>
                <c:pt idx="112">
                  <c:v>2.261900075396666</c:v>
                </c:pt>
                <c:pt idx="113">
                  <c:v>2.2623000754099998</c:v>
                </c:pt>
                <c:pt idx="114">
                  <c:v>2.2626000754199995</c:v>
                </c:pt>
                <c:pt idx="115">
                  <c:v>2.2630000754333333</c:v>
                </c:pt>
                <c:pt idx="116">
                  <c:v>2.2633000754433334</c:v>
                </c:pt>
                <c:pt idx="117">
                  <c:v>2.2637000754566663</c:v>
                </c:pt>
                <c:pt idx="118">
                  <c:v>2.2641000754699996</c:v>
                </c:pt>
                <c:pt idx="119">
                  <c:v>2.2644000754800002</c:v>
                </c:pt>
                <c:pt idx="120">
                  <c:v>2.2648000754933335</c:v>
                </c:pt>
                <c:pt idx="121">
                  <c:v>2.2652000755066668</c:v>
                </c:pt>
                <c:pt idx="122">
                  <c:v>2.2656000755199996</c:v>
                </c:pt>
                <c:pt idx="123">
                  <c:v>2.2659000755299998</c:v>
                </c:pt>
                <c:pt idx="124">
                  <c:v>2.2663000755433336</c:v>
                </c:pt>
                <c:pt idx="125">
                  <c:v>2.2667000755566669</c:v>
                </c:pt>
                <c:pt idx="126">
                  <c:v>2.2670000755666662</c:v>
                </c:pt>
                <c:pt idx="127">
                  <c:v>2.2673000755766668</c:v>
                </c:pt>
                <c:pt idx="128">
                  <c:v>2.2677000755900001</c:v>
                </c:pt>
                <c:pt idx="129">
                  <c:v>2.2680000755999998</c:v>
                </c:pt>
                <c:pt idx="130">
                  <c:v>2.2684000756133336</c:v>
                </c:pt>
                <c:pt idx="131">
                  <c:v>2.2688000756266669</c:v>
                </c:pt>
                <c:pt idx="132">
                  <c:v>2.2691000756366666</c:v>
                </c:pt>
                <c:pt idx="133">
                  <c:v>2.2695000756499999</c:v>
                </c:pt>
                <c:pt idx="134">
                  <c:v>2.2699000756633332</c:v>
                </c:pt>
                <c:pt idx="135">
                  <c:v>2.2702000756733334</c:v>
                </c:pt>
                <c:pt idx="136">
                  <c:v>2.2706000756866662</c:v>
                </c:pt>
                <c:pt idx="137">
                  <c:v>2.2709000756966664</c:v>
                </c:pt>
                <c:pt idx="138">
                  <c:v>2.2712000757066662</c:v>
                </c:pt>
                <c:pt idx="139">
                  <c:v>2.2716000757199999</c:v>
                </c:pt>
                <c:pt idx="140">
                  <c:v>2.2719000757300001</c:v>
                </c:pt>
                <c:pt idx="141">
                  <c:v>2.2723000757433329</c:v>
                </c:pt>
                <c:pt idx="142">
                  <c:v>2.2726000757533336</c:v>
                </c:pt>
                <c:pt idx="143">
                  <c:v>2.2730000757666668</c:v>
                </c:pt>
                <c:pt idx="144">
                  <c:v>2.2734000757800001</c:v>
                </c:pt>
                <c:pt idx="145">
                  <c:v>2.2737000757899999</c:v>
                </c:pt>
                <c:pt idx="146">
                  <c:v>2.2741000758033327</c:v>
                </c:pt>
                <c:pt idx="147">
                  <c:v>2.2745000758166665</c:v>
                </c:pt>
                <c:pt idx="148">
                  <c:v>2.2748000758266662</c:v>
                </c:pt>
                <c:pt idx="149">
                  <c:v>2.2751000758366664</c:v>
                </c:pt>
                <c:pt idx="150">
                  <c:v>2.2754000758466666</c:v>
                </c:pt>
                <c:pt idx="151">
                  <c:v>2.2758000758599999</c:v>
                </c:pt>
                <c:pt idx="152">
                  <c:v>2.2761000758700001</c:v>
                </c:pt>
                <c:pt idx="153">
                  <c:v>2.2764000758800003</c:v>
                </c:pt>
                <c:pt idx="154">
                  <c:v>2.2768000758933331</c:v>
                </c:pt>
                <c:pt idx="155">
                  <c:v>2.2771000759033329</c:v>
                </c:pt>
                <c:pt idx="156">
                  <c:v>2.2774000759133335</c:v>
                </c:pt>
                <c:pt idx="157">
                  <c:v>2.2778000759266663</c:v>
                </c:pt>
                <c:pt idx="158">
                  <c:v>2.2781000759366665</c:v>
                </c:pt>
                <c:pt idx="159">
                  <c:v>2.2785000759500003</c:v>
                </c:pt>
                <c:pt idx="160">
                  <c:v>2.2789000759633335</c:v>
                </c:pt>
                <c:pt idx="161">
                  <c:v>2.2792000759733329</c:v>
                </c:pt>
                <c:pt idx="162">
                  <c:v>2.2796000759866666</c:v>
                </c:pt>
                <c:pt idx="163">
                  <c:v>2.2799000759966668</c:v>
                </c:pt>
                <c:pt idx="164">
                  <c:v>2.2802000760066665</c:v>
                </c:pt>
                <c:pt idx="165">
                  <c:v>2.2805000760166667</c:v>
                </c:pt>
                <c:pt idx="166">
                  <c:v>2.2808000760266665</c:v>
                </c:pt>
                <c:pt idx="167">
                  <c:v>2.2811000760366666</c:v>
                </c:pt>
                <c:pt idx="168">
                  <c:v>2.2814000760466664</c:v>
                </c:pt>
                <c:pt idx="169">
                  <c:v>2.2817000760566666</c:v>
                </c:pt>
                <c:pt idx="170">
                  <c:v>2.2821000760699999</c:v>
                </c:pt>
                <c:pt idx="171">
                  <c:v>2.2824000760800001</c:v>
                </c:pt>
                <c:pt idx="172">
                  <c:v>2.2827000760900003</c:v>
                </c:pt>
                <c:pt idx="173">
                  <c:v>2.2831000761033331</c:v>
                </c:pt>
                <c:pt idx="174">
                  <c:v>2.2834000761133328</c:v>
                </c:pt>
                <c:pt idx="175">
                  <c:v>2.283700076123333</c:v>
                </c:pt>
                <c:pt idx="176">
                  <c:v>2.2841000761366668</c:v>
                </c:pt>
                <c:pt idx="177">
                  <c:v>2.284400076146667</c:v>
                </c:pt>
                <c:pt idx="178">
                  <c:v>2.2847000761566667</c:v>
                </c:pt>
                <c:pt idx="179">
                  <c:v>2.2850000761666669</c:v>
                </c:pt>
                <c:pt idx="180">
                  <c:v>2.2854000761800002</c:v>
                </c:pt>
                <c:pt idx="181">
                  <c:v>2.2857000761899999</c:v>
                </c:pt>
                <c:pt idx="182">
                  <c:v>2.2860000762000001</c:v>
                </c:pt>
                <c:pt idx="183">
                  <c:v>2.286400076213333</c:v>
                </c:pt>
                <c:pt idx="184">
                  <c:v>2.2867000762233332</c:v>
                </c:pt>
                <c:pt idx="185">
                  <c:v>2.2871000762366669</c:v>
                </c:pt>
                <c:pt idx="186">
                  <c:v>2.2874000762466666</c:v>
                </c:pt>
                <c:pt idx="187">
                  <c:v>2.2877000762566668</c:v>
                </c:pt>
                <c:pt idx="188">
                  <c:v>2.2880000762666666</c:v>
                </c:pt>
                <c:pt idx="189">
                  <c:v>2.2883000762766668</c:v>
                </c:pt>
                <c:pt idx="190">
                  <c:v>2.288600076286667</c:v>
                </c:pt>
                <c:pt idx="191">
                  <c:v>2.2889000762966663</c:v>
                </c:pt>
                <c:pt idx="192">
                  <c:v>2.2892000763066669</c:v>
                </c:pt>
                <c:pt idx="193">
                  <c:v>2.2894000763133331</c:v>
                </c:pt>
                <c:pt idx="194">
                  <c:v>2.2896000763200002</c:v>
                </c:pt>
                <c:pt idx="195">
                  <c:v>2.2896000763200002</c:v>
                </c:pt>
                <c:pt idx="196">
                  <c:v>2.2896000763200002</c:v>
                </c:pt>
                <c:pt idx="197">
                  <c:v>2.2896000763200002</c:v>
                </c:pt>
                <c:pt idx="198">
                  <c:v>2.3379000779299997</c:v>
                </c:pt>
                <c:pt idx="199">
                  <c:v>2.4797000826566662</c:v>
                </c:pt>
                <c:pt idx="200">
                  <c:v>2.6966000898866667</c:v>
                </c:pt>
                <c:pt idx="201">
                  <c:v>2.9730000991000001</c:v>
                </c:pt>
                <c:pt idx="202">
                  <c:v>3.2955001098499999</c:v>
                </c:pt>
                <c:pt idx="203">
                  <c:v>3.6525001217499993</c:v>
                </c:pt>
                <c:pt idx="204">
                  <c:v>4.0344001344800002</c:v>
                </c:pt>
                <c:pt idx="205">
                  <c:v>4.4334001477799996</c:v>
                </c:pt>
                <c:pt idx="206">
                  <c:v>4.8425001614166661</c:v>
                </c:pt>
                <c:pt idx="207">
                  <c:v>5.2561001752033327</c:v>
                </c:pt>
                <c:pt idx="208">
                  <c:v>5.6696001889866663</c:v>
                </c:pt>
                <c:pt idx="209">
                  <c:v>6.0794002026466654</c:v>
                </c:pt>
                <c:pt idx="210">
                  <c:v>6.4823002160766672</c:v>
                </c:pt>
                <c:pt idx="211">
                  <c:v>6.8758002291933336</c:v>
                </c:pt>
                <c:pt idx="212">
                  <c:v>7.2582002419399991</c:v>
                </c:pt>
                <c:pt idx="213">
                  <c:v>7.6279002542633343</c:v>
                </c:pt>
                <c:pt idx="214">
                  <c:v>7.9839002661299991</c:v>
                </c:pt>
                <c:pt idx="215">
                  <c:v>8.3254002775133316</c:v>
                </c:pt>
                <c:pt idx="216">
                  <c:v>8.6519002883966643</c:v>
                </c:pt>
                <c:pt idx="217">
                  <c:v>8.9634002987799999</c:v>
                </c:pt>
                <c:pt idx="218">
                  <c:v>9.259400308646665</c:v>
                </c:pt>
                <c:pt idx="219">
                  <c:v>9.540400318013333</c:v>
                </c:pt>
                <c:pt idx="220">
                  <c:v>9.8064003268800004</c:v>
                </c:pt>
                <c:pt idx="221">
                  <c:v>10.057700335256667</c:v>
                </c:pt>
                <c:pt idx="222">
                  <c:v>10.29480034316</c:v>
                </c:pt>
                <c:pt idx="223">
                  <c:v>10.518000350600003</c:v>
                </c:pt>
                <c:pt idx="224">
                  <c:v>10.727900357596667</c:v>
                </c:pt>
                <c:pt idx="225">
                  <c:v>10.924900364163333</c:v>
                </c:pt>
                <c:pt idx="226">
                  <c:v>11.109700370323333</c:v>
                </c:pt>
                <c:pt idx="227">
                  <c:v>11.282800376093332</c:v>
                </c:pt>
                <c:pt idx="228">
                  <c:v>11.44470038149</c:v>
                </c:pt>
                <c:pt idx="229">
                  <c:v>11.596200386539998</c:v>
                </c:pt>
                <c:pt idx="230">
                  <c:v>11.737700391256666</c:v>
                </c:pt>
                <c:pt idx="231">
                  <c:v>11.869400395646666</c:v>
                </c:pt>
                <c:pt idx="232">
                  <c:v>11.99220039974</c:v>
                </c:pt>
                <c:pt idx="233">
                  <c:v>12.106500403549999</c:v>
                </c:pt>
                <c:pt idx="234">
                  <c:v>12.212900407096665</c:v>
                </c:pt>
                <c:pt idx="235">
                  <c:v>12.311800410393335</c:v>
                </c:pt>
                <c:pt idx="236">
                  <c:v>12.403800413460001</c:v>
                </c:pt>
                <c:pt idx="237">
                  <c:v>12.489100416303335</c:v>
                </c:pt>
                <c:pt idx="238">
                  <c:v>12.568300418943334</c:v>
                </c:pt>
                <c:pt idx="239">
                  <c:v>12.641700421390002</c:v>
                </c:pt>
                <c:pt idx="240">
                  <c:v>12.709700423656667</c:v>
                </c:pt>
                <c:pt idx="241">
                  <c:v>12.772700425756664</c:v>
                </c:pt>
                <c:pt idx="242">
                  <c:v>12.831000427699999</c:v>
                </c:pt>
                <c:pt idx="243">
                  <c:v>12.8850004295</c:v>
                </c:pt>
                <c:pt idx="244">
                  <c:v>12.935000431166666</c:v>
                </c:pt>
                <c:pt idx="245">
                  <c:v>12.981200432706665</c:v>
                </c:pt>
                <c:pt idx="246">
                  <c:v>13.023700434123333</c:v>
                </c:pt>
                <c:pt idx="247">
                  <c:v>13.063200435439999</c:v>
                </c:pt>
                <c:pt idx="248">
                  <c:v>13.099600436653333</c:v>
                </c:pt>
                <c:pt idx="249">
                  <c:v>13.133200437773333</c:v>
                </c:pt>
                <c:pt idx="250">
                  <c:v>13.164200438806665</c:v>
                </c:pt>
                <c:pt idx="251">
                  <c:v>13.192800439759999</c:v>
                </c:pt>
                <c:pt idx="252">
                  <c:v>13.219200440640002</c:v>
                </c:pt>
                <c:pt idx="253">
                  <c:v>13.243500441449997</c:v>
                </c:pt>
                <c:pt idx="254">
                  <c:v>13.266000442199999</c:v>
                </c:pt>
                <c:pt idx="255">
                  <c:v>13.286600442886668</c:v>
                </c:pt>
                <c:pt idx="256">
                  <c:v>13.305800443526666</c:v>
                </c:pt>
                <c:pt idx="257">
                  <c:v>13.323400444113332</c:v>
                </c:pt>
                <c:pt idx="258">
                  <c:v>13.339700444656666</c:v>
                </c:pt>
                <c:pt idx="259">
                  <c:v>13.354700445156665</c:v>
                </c:pt>
                <c:pt idx="260">
                  <c:v>13.368500445616666</c:v>
                </c:pt>
                <c:pt idx="261">
                  <c:v>13.381200446039999</c:v>
                </c:pt>
                <c:pt idx="262">
                  <c:v>13.39290044643</c:v>
                </c:pt>
                <c:pt idx="263">
                  <c:v>13.403700446789999</c:v>
                </c:pt>
                <c:pt idx="264">
                  <c:v>13.413700447123334</c:v>
                </c:pt>
                <c:pt idx="265">
                  <c:v>13.422800447426665</c:v>
                </c:pt>
                <c:pt idx="266">
                  <c:v>13.431200447706667</c:v>
                </c:pt>
                <c:pt idx="267">
                  <c:v>13.43910044797</c:v>
                </c:pt>
                <c:pt idx="268">
                  <c:v>13.446100448203332</c:v>
                </c:pt>
                <c:pt idx="269">
                  <c:v>13.452800448426666</c:v>
                </c:pt>
                <c:pt idx="270">
                  <c:v>13.458800448626667</c:v>
                </c:pt>
                <c:pt idx="271">
                  <c:v>13.464700448823333</c:v>
                </c:pt>
                <c:pt idx="272">
                  <c:v>13.46970044899</c:v>
                </c:pt>
                <c:pt idx="273">
                  <c:v>13.474700449156666</c:v>
                </c:pt>
                <c:pt idx="274">
                  <c:v>13.479100449303333</c:v>
                </c:pt>
                <c:pt idx="275">
                  <c:v>13.483100449436664</c:v>
                </c:pt>
                <c:pt idx="276">
                  <c:v>13.487100449569999</c:v>
                </c:pt>
                <c:pt idx="277">
                  <c:v>13.49080044969333</c:v>
                </c:pt>
                <c:pt idx="278">
                  <c:v>13.493800449793335</c:v>
                </c:pt>
                <c:pt idx="279">
                  <c:v>13.496800449893334</c:v>
                </c:pt>
                <c:pt idx="280">
                  <c:v>13.499800449993334</c:v>
                </c:pt>
                <c:pt idx="281">
                  <c:v>13.502800450093332</c:v>
                </c:pt>
                <c:pt idx="282">
                  <c:v>13.504800450159999</c:v>
                </c:pt>
                <c:pt idx="283">
                  <c:v>13.506800450226669</c:v>
                </c:pt>
                <c:pt idx="284">
                  <c:v>13.508800450293334</c:v>
                </c:pt>
                <c:pt idx="285">
                  <c:v>13.510800450359998</c:v>
                </c:pt>
                <c:pt idx="286">
                  <c:v>13.512800450426665</c:v>
                </c:pt>
                <c:pt idx="287">
                  <c:v>13.514800450493334</c:v>
                </c:pt>
                <c:pt idx="288">
                  <c:v>13.51680045056</c:v>
                </c:pt>
                <c:pt idx="289">
                  <c:v>13.518200450606665</c:v>
                </c:pt>
                <c:pt idx="290">
                  <c:v>13.51920045064</c:v>
                </c:pt>
                <c:pt idx="291">
                  <c:v>13.520200450673332</c:v>
                </c:pt>
                <c:pt idx="292">
                  <c:v>13.521200450706667</c:v>
                </c:pt>
                <c:pt idx="293">
                  <c:v>13.522200450740002</c:v>
                </c:pt>
                <c:pt idx="294">
                  <c:v>13.523200450773333</c:v>
                </c:pt>
                <c:pt idx="295">
                  <c:v>13.524200450806667</c:v>
                </c:pt>
                <c:pt idx="296">
                  <c:v>13.52520045084</c:v>
                </c:pt>
                <c:pt idx="297">
                  <c:v>13.526200450873331</c:v>
                </c:pt>
                <c:pt idx="298">
                  <c:v>13.527200450906665</c:v>
                </c:pt>
                <c:pt idx="299">
                  <c:v>13.528200450939998</c:v>
                </c:pt>
                <c:pt idx="300">
                  <c:v>13.529200450973333</c:v>
                </c:pt>
                <c:pt idx="301">
                  <c:v>13.530200451006667</c:v>
                </c:pt>
                <c:pt idx="302">
                  <c:v>13.531200451040002</c:v>
                </c:pt>
                <c:pt idx="303">
                  <c:v>13.532200451073333</c:v>
                </c:pt>
                <c:pt idx="304">
                  <c:v>13.533200451106667</c:v>
                </c:pt>
                <c:pt idx="305">
                  <c:v>13.53420045114</c:v>
                </c:pt>
                <c:pt idx="306">
                  <c:v>13.535200451173331</c:v>
                </c:pt>
                <c:pt idx="307">
                  <c:v>13.536200451206666</c:v>
                </c:pt>
                <c:pt idx="308">
                  <c:v>13.53720045124</c:v>
                </c:pt>
                <c:pt idx="309">
                  <c:v>13.538200451273333</c:v>
                </c:pt>
                <c:pt idx="310">
                  <c:v>13.539200451306664</c:v>
                </c:pt>
                <c:pt idx="311">
                  <c:v>13.540100451336665</c:v>
                </c:pt>
                <c:pt idx="312">
                  <c:v>13.540700451356665</c:v>
                </c:pt>
                <c:pt idx="313">
                  <c:v>13.541100451369999</c:v>
                </c:pt>
                <c:pt idx="314">
                  <c:v>13.541600451386666</c:v>
                </c:pt>
                <c:pt idx="315">
                  <c:v>13.542100451403334</c:v>
                </c:pt>
                <c:pt idx="316">
                  <c:v>13.542400451413334</c:v>
                </c:pt>
                <c:pt idx="317">
                  <c:v>13.542800451426666</c:v>
                </c:pt>
                <c:pt idx="318">
                  <c:v>13.543200451440001</c:v>
                </c:pt>
                <c:pt idx="319">
                  <c:v>13.543700451456665</c:v>
                </c:pt>
                <c:pt idx="320">
                  <c:v>13.544100451470001</c:v>
                </c:pt>
                <c:pt idx="321">
                  <c:v>13.544600451486666</c:v>
                </c:pt>
                <c:pt idx="322">
                  <c:v>13.545100451503334</c:v>
                </c:pt>
                <c:pt idx="323">
                  <c:v>13.54560045152</c:v>
                </c:pt>
                <c:pt idx="324">
                  <c:v>13.546100451536663</c:v>
                </c:pt>
                <c:pt idx="325">
                  <c:v>13.546400451546667</c:v>
                </c:pt>
                <c:pt idx="326">
                  <c:v>13.546500451549999</c:v>
                </c:pt>
                <c:pt idx="327">
                  <c:v>13.546500451549999</c:v>
                </c:pt>
                <c:pt idx="328">
                  <c:v>13.546500451549999</c:v>
                </c:pt>
                <c:pt idx="329">
                  <c:v>13.546500451549999</c:v>
                </c:pt>
                <c:pt idx="330">
                  <c:v>13.546500451549999</c:v>
                </c:pt>
                <c:pt idx="331">
                  <c:v>13.546500451549999</c:v>
                </c:pt>
                <c:pt idx="332">
                  <c:v>13.545800451526665</c:v>
                </c:pt>
                <c:pt idx="333">
                  <c:v>13.544800451493332</c:v>
                </c:pt>
                <c:pt idx="334">
                  <c:v>13.543800451459999</c:v>
                </c:pt>
                <c:pt idx="335">
                  <c:v>13.542800451426666</c:v>
                </c:pt>
                <c:pt idx="336">
                  <c:v>13.540900451363335</c:v>
                </c:pt>
                <c:pt idx="337">
                  <c:v>13.538900451296668</c:v>
                </c:pt>
                <c:pt idx="338">
                  <c:v>13.536900451229998</c:v>
                </c:pt>
                <c:pt idx="339">
                  <c:v>13.534900451163331</c:v>
                </c:pt>
                <c:pt idx="340">
                  <c:v>13.532900451096667</c:v>
                </c:pt>
                <c:pt idx="341">
                  <c:v>13.530900451030002</c:v>
                </c:pt>
                <c:pt idx="342">
                  <c:v>13.528900450963333</c:v>
                </c:pt>
                <c:pt idx="343">
                  <c:v>13.526900450896665</c:v>
                </c:pt>
                <c:pt idx="344">
                  <c:v>13.524900450829998</c:v>
                </c:pt>
                <c:pt idx="345">
                  <c:v>13.522900450763334</c:v>
                </c:pt>
                <c:pt idx="346">
                  <c:v>13.520900450696665</c:v>
                </c:pt>
                <c:pt idx="347">
                  <c:v>13.518900450629999</c:v>
                </c:pt>
                <c:pt idx="348">
                  <c:v>13.516900450563336</c:v>
                </c:pt>
                <c:pt idx="349">
                  <c:v>13.514900450496667</c:v>
                </c:pt>
                <c:pt idx="350">
                  <c:v>13.513300450443332</c:v>
                </c:pt>
                <c:pt idx="351">
                  <c:v>13.512300450410001</c:v>
                </c:pt>
                <c:pt idx="352">
                  <c:v>13.511300450376668</c:v>
                </c:pt>
                <c:pt idx="353">
                  <c:v>13.510300450343333</c:v>
                </c:pt>
                <c:pt idx="354">
                  <c:v>13.509300450309999</c:v>
                </c:pt>
                <c:pt idx="355">
                  <c:v>13.508300450276664</c:v>
                </c:pt>
                <c:pt idx="356">
                  <c:v>13.507300450243331</c:v>
                </c:pt>
                <c:pt idx="357">
                  <c:v>13.506300450209997</c:v>
                </c:pt>
                <c:pt idx="358">
                  <c:v>13.505600450186664</c:v>
                </c:pt>
                <c:pt idx="359">
                  <c:v>13.505600450186664</c:v>
                </c:pt>
                <c:pt idx="360">
                  <c:v>13.505600450186664</c:v>
                </c:pt>
                <c:pt idx="361">
                  <c:v>13.505600450186664</c:v>
                </c:pt>
                <c:pt idx="362">
                  <c:v>13.505600450186664</c:v>
                </c:pt>
                <c:pt idx="363">
                  <c:v>13.505600450186664</c:v>
                </c:pt>
                <c:pt idx="364">
                  <c:v>13.505600450186664</c:v>
                </c:pt>
                <c:pt idx="365">
                  <c:v>13.505600450186664</c:v>
                </c:pt>
                <c:pt idx="366">
                  <c:v>13.505600450186664</c:v>
                </c:pt>
                <c:pt idx="367">
                  <c:v>13.505600450186664</c:v>
                </c:pt>
                <c:pt idx="368">
                  <c:v>13.505600450186664</c:v>
                </c:pt>
                <c:pt idx="369">
                  <c:v>13.505600450186664</c:v>
                </c:pt>
                <c:pt idx="370">
                  <c:v>13.505600450186664</c:v>
                </c:pt>
                <c:pt idx="371">
                  <c:v>13.505700450189998</c:v>
                </c:pt>
                <c:pt idx="372">
                  <c:v>13.506300450209997</c:v>
                </c:pt>
                <c:pt idx="373">
                  <c:v>13.506900450229999</c:v>
                </c:pt>
                <c:pt idx="374">
                  <c:v>13.507400450246667</c:v>
                </c:pt>
                <c:pt idx="375">
                  <c:v>13.50780045026</c:v>
                </c:pt>
                <c:pt idx="376">
                  <c:v>13.508300450276664</c:v>
                </c:pt>
                <c:pt idx="377">
                  <c:v>13.508700450289998</c:v>
                </c:pt>
                <c:pt idx="378">
                  <c:v>13.509100450303334</c:v>
                </c:pt>
                <c:pt idx="379">
                  <c:v>13.509600450320001</c:v>
                </c:pt>
                <c:pt idx="380">
                  <c:v>13.510000450333331</c:v>
                </c:pt>
                <c:pt idx="381">
                  <c:v>13.510500450349998</c:v>
                </c:pt>
                <c:pt idx="382">
                  <c:v>13.511000450366666</c:v>
                </c:pt>
                <c:pt idx="383">
                  <c:v>13.511500450383332</c:v>
                </c:pt>
                <c:pt idx="384">
                  <c:v>13.5120004504</c:v>
                </c:pt>
                <c:pt idx="385">
                  <c:v>13.512500450416665</c:v>
                </c:pt>
                <c:pt idx="386">
                  <c:v>13.513100450436665</c:v>
                </c:pt>
                <c:pt idx="387">
                  <c:v>13.51390045046333</c:v>
                </c:pt>
                <c:pt idx="388">
                  <c:v>13.515200450506667</c:v>
                </c:pt>
                <c:pt idx="389">
                  <c:v>13.522000450733334</c:v>
                </c:pt>
                <c:pt idx="390">
                  <c:v>13.645200454839999</c:v>
                </c:pt>
                <c:pt idx="391">
                  <c:v>14.291600476386666</c:v>
                </c:pt>
                <c:pt idx="392">
                  <c:v>15.504100516803332</c:v>
                </c:pt>
                <c:pt idx="393">
                  <c:v>17.169100572303332</c:v>
                </c:pt>
                <c:pt idx="394">
                  <c:v>19.18720063957333</c:v>
                </c:pt>
                <c:pt idx="395">
                  <c:v>21.475000715833332</c:v>
                </c:pt>
                <c:pt idx="396">
                  <c:v>23.961500798716667</c:v>
                </c:pt>
                <c:pt idx="397">
                  <c:v>26.587300886243334</c:v>
                </c:pt>
                <c:pt idx="398">
                  <c:v>29.303100976769997</c:v>
                </c:pt>
                <c:pt idx="399">
                  <c:v>32.067401068913327</c:v>
                </c:pt>
                <c:pt idx="400">
                  <c:v>34.846401161546673</c:v>
                </c:pt>
                <c:pt idx="401">
                  <c:v>37.611801253726668</c:v>
                </c:pt>
                <c:pt idx="402">
                  <c:v>40.340601344686668</c:v>
                </c:pt>
                <c:pt idx="403">
                  <c:v>43.014801433826662</c:v>
                </c:pt>
                <c:pt idx="404">
                  <c:v>45.619501520649997</c:v>
                </c:pt>
                <c:pt idx="405">
                  <c:v>48.143701604789996</c:v>
                </c:pt>
                <c:pt idx="406">
                  <c:v>50.578701685956659</c:v>
                </c:pt>
                <c:pt idx="407">
                  <c:v>52.918701763956662</c:v>
                </c:pt>
                <c:pt idx="408">
                  <c:v>55.159501838649994</c:v>
                </c:pt>
                <c:pt idx="409">
                  <c:v>57.298701909956669</c:v>
                </c:pt>
                <c:pt idx="410">
                  <c:v>59.335101977836658</c:v>
                </c:pt>
                <c:pt idx="411">
                  <c:v>61.268902042296666</c:v>
                </c:pt>
                <c:pt idx="412">
                  <c:v>63.10110210337001</c:v>
                </c:pt>
                <c:pt idx="413">
                  <c:v>64.833402161113327</c:v>
                </c:pt>
                <c:pt idx="414">
                  <c:v>66.468102215603338</c:v>
                </c:pt>
                <c:pt idx="415">
                  <c:v>68.00810226693666</c:v>
                </c:pt>
                <c:pt idx="416">
                  <c:v>69.456602315219996</c:v>
                </c:pt>
                <c:pt idx="417">
                  <c:v>70.816902360563333</c:v>
                </c:pt>
                <c:pt idx="418">
                  <c:v>72.092602403086673</c:v>
                </c:pt>
                <c:pt idx="419">
                  <c:v>73.287702442923347</c:v>
                </c:pt>
                <c:pt idx="420">
                  <c:v>74.405702480190001</c:v>
                </c:pt>
                <c:pt idx="421">
                  <c:v>75.450402515013323</c:v>
                </c:pt>
                <c:pt idx="422">
                  <c:v>76.42560254752</c:v>
                </c:pt>
                <c:pt idx="423">
                  <c:v>77.335102577836651</c:v>
                </c:pt>
                <c:pt idx="424">
                  <c:v>78.182402606080004</c:v>
                </c:pt>
                <c:pt idx="425">
                  <c:v>78.971402632379991</c:v>
                </c:pt>
                <c:pt idx="426">
                  <c:v>79.705202656840001</c:v>
                </c:pt>
                <c:pt idx="427">
                  <c:v>80.387302679576663</c:v>
                </c:pt>
                <c:pt idx="428">
                  <c:v>81.020702700689995</c:v>
                </c:pt>
                <c:pt idx="429">
                  <c:v>81.608602720286655</c:v>
                </c:pt>
                <c:pt idx="430">
                  <c:v>82.153902738463316</c:v>
                </c:pt>
                <c:pt idx="431">
                  <c:v>82.659302755309994</c:v>
                </c:pt>
                <c:pt idx="432">
                  <c:v>83.127602770919992</c:v>
                </c:pt>
                <c:pt idx="433">
                  <c:v>83.561102785369982</c:v>
                </c:pt>
                <c:pt idx="434">
                  <c:v>83.96220279873998</c:v>
                </c:pt>
                <c:pt idx="435">
                  <c:v>84.333102811103316</c:v>
                </c:pt>
                <c:pt idx="436">
                  <c:v>84.676102822536663</c:v>
                </c:pt>
                <c:pt idx="437">
                  <c:v>84.993102833103322</c:v>
                </c:pt>
                <c:pt idx="438">
                  <c:v>85.285702842856665</c:v>
                </c:pt>
                <c:pt idx="439">
                  <c:v>85.555902851863323</c:v>
                </c:pt>
                <c:pt idx="440">
                  <c:v>85.804902860163324</c:v>
                </c:pt>
                <c:pt idx="441">
                  <c:v>86.03480286782667</c:v>
                </c:pt>
                <c:pt idx="442">
                  <c:v>86.246802874893319</c:v>
                </c:pt>
                <c:pt idx="443">
                  <c:v>86.442202881406658</c:v>
                </c:pt>
                <c:pt idx="444">
                  <c:v>86.622202887406672</c:v>
                </c:pt>
                <c:pt idx="445">
                  <c:v>86.788002892933321</c:v>
                </c:pt>
                <c:pt idx="446">
                  <c:v>86.940502898016661</c:v>
                </c:pt>
                <c:pt idx="447">
                  <c:v>87.080902902696664</c:v>
                </c:pt>
                <c:pt idx="448">
                  <c:v>87.210102907003332</c:v>
                </c:pt>
                <c:pt idx="449">
                  <c:v>87.328602910953308</c:v>
                </c:pt>
                <c:pt idx="450">
                  <c:v>87.438002914600006</c:v>
                </c:pt>
                <c:pt idx="451">
                  <c:v>87.538502917949998</c:v>
                </c:pt>
                <c:pt idx="452">
                  <c:v>87.630802921026657</c:v>
                </c:pt>
                <c:pt idx="453">
                  <c:v>87.715602923853325</c:v>
                </c:pt>
                <c:pt idx="454">
                  <c:v>87.793602926453346</c:v>
                </c:pt>
                <c:pt idx="455">
                  <c:v>87.865102928836663</c:v>
                </c:pt>
                <c:pt idx="456">
                  <c:v>87.930702931023319</c:v>
                </c:pt>
                <c:pt idx="457">
                  <c:v>87.99090293303</c:v>
                </c:pt>
                <c:pt idx="458">
                  <c:v>88.046102934869978</c:v>
                </c:pt>
                <c:pt idx="459">
                  <c:v>88.096802936559996</c:v>
                </c:pt>
                <c:pt idx="460">
                  <c:v>88.143202938106654</c:v>
                </c:pt>
                <c:pt idx="461">
                  <c:v>88.185802939526667</c:v>
                </c:pt>
                <c:pt idx="462">
                  <c:v>88.225002940833335</c:v>
                </c:pt>
                <c:pt idx="463">
                  <c:v>88.260802942026672</c:v>
                </c:pt>
                <c:pt idx="464">
                  <c:v>88.29350294311665</c:v>
                </c:pt>
                <c:pt idx="465">
                  <c:v>88.323502944116669</c:v>
                </c:pt>
                <c:pt idx="466">
                  <c:v>88.351002945033329</c:v>
                </c:pt>
                <c:pt idx="467">
                  <c:v>88.376102945869988</c:v>
                </c:pt>
                <c:pt idx="468">
                  <c:v>88.399202946639988</c:v>
                </c:pt>
                <c:pt idx="469">
                  <c:v>88.420302947343302</c:v>
                </c:pt>
                <c:pt idx="470">
                  <c:v>88.439602947986657</c:v>
                </c:pt>
                <c:pt idx="471">
                  <c:v>88.457202948573325</c:v>
                </c:pt>
                <c:pt idx="472">
                  <c:v>88.473302949109993</c:v>
                </c:pt>
                <c:pt idx="473">
                  <c:v>88.488002949599988</c:v>
                </c:pt>
                <c:pt idx="474">
                  <c:v>88.501402950046668</c:v>
                </c:pt>
                <c:pt idx="475">
                  <c:v>88.513702950456675</c:v>
                </c:pt>
                <c:pt idx="476">
                  <c:v>88.524902950829983</c:v>
                </c:pt>
                <c:pt idx="477">
                  <c:v>88.535102951170003</c:v>
                </c:pt>
                <c:pt idx="478">
                  <c:v>88.544402951479967</c:v>
                </c:pt>
                <c:pt idx="479">
                  <c:v>88.552902951763315</c:v>
                </c:pt>
                <c:pt idx="480">
                  <c:v>88.560802952026663</c:v>
                </c:pt>
                <c:pt idx="481">
                  <c:v>88.567802952259996</c:v>
                </c:pt>
                <c:pt idx="482">
                  <c:v>88.574302952476671</c:v>
                </c:pt>
                <c:pt idx="483">
                  <c:v>88.580302952676647</c:v>
                </c:pt>
                <c:pt idx="484">
                  <c:v>88.585502952849993</c:v>
                </c:pt>
                <c:pt idx="485">
                  <c:v>88.590502953016667</c:v>
                </c:pt>
                <c:pt idx="486">
                  <c:v>88.594902953163327</c:v>
                </c:pt>
                <c:pt idx="487">
                  <c:v>88.598902953296658</c:v>
                </c:pt>
                <c:pt idx="488">
                  <c:v>88.602902953430004</c:v>
                </c:pt>
                <c:pt idx="489">
                  <c:v>88.605902953529991</c:v>
                </c:pt>
                <c:pt idx="490">
                  <c:v>88.608902953630007</c:v>
                </c:pt>
                <c:pt idx="491">
                  <c:v>88.611902953730009</c:v>
                </c:pt>
                <c:pt idx="492">
                  <c:v>88.614302953809982</c:v>
                </c:pt>
                <c:pt idx="493">
                  <c:v>88.616302953876655</c:v>
                </c:pt>
                <c:pt idx="494">
                  <c:v>88.618302953943314</c:v>
                </c:pt>
                <c:pt idx="495">
                  <c:v>88.62030295401</c:v>
                </c:pt>
                <c:pt idx="496">
                  <c:v>88.622302954076659</c:v>
                </c:pt>
                <c:pt idx="497">
                  <c:v>88.62380295412666</c:v>
                </c:pt>
                <c:pt idx="498">
                  <c:v>88.624802954159989</c:v>
                </c:pt>
                <c:pt idx="499">
                  <c:v>88.625802954193333</c:v>
                </c:pt>
                <c:pt idx="500">
                  <c:v>88.626802954226662</c:v>
                </c:pt>
                <c:pt idx="501">
                  <c:v>88.627802954259991</c:v>
                </c:pt>
                <c:pt idx="502">
                  <c:v>88.62880295429332</c:v>
                </c:pt>
                <c:pt idx="503">
                  <c:v>88.629802954326649</c:v>
                </c:pt>
                <c:pt idx="504">
                  <c:v>88.630802954360007</c:v>
                </c:pt>
                <c:pt idx="505">
                  <c:v>88.631802954393336</c:v>
                </c:pt>
                <c:pt idx="506">
                  <c:v>88.632502954416665</c:v>
                </c:pt>
                <c:pt idx="507">
                  <c:v>88.632502954416665</c:v>
                </c:pt>
                <c:pt idx="508">
                  <c:v>88.632502954416665</c:v>
                </c:pt>
                <c:pt idx="509">
                  <c:v>88.632502954416665</c:v>
                </c:pt>
                <c:pt idx="510">
                  <c:v>88.632502954416665</c:v>
                </c:pt>
                <c:pt idx="511">
                  <c:v>88.632502954416665</c:v>
                </c:pt>
                <c:pt idx="512">
                  <c:v>88.632502954416665</c:v>
                </c:pt>
                <c:pt idx="513">
                  <c:v>88.632502954416665</c:v>
                </c:pt>
                <c:pt idx="514">
                  <c:v>88.632502954416665</c:v>
                </c:pt>
                <c:pt idx="515">
                  <c:v>88.632502954416665</c:v>
                </c:pt>
                <c:pt idx="516">
                  <c:v>88.632502954416665</c:v>
                </c:pt>
                <c:pt idx="517">
                  <c:v>88.632502954416665</c:v>
                </c:pt>
                <c:pt idx="518">
                  <c:v>88.632502954416665</c:v>
                </c:pt>
                <c:pt idx="519">
                  <c:v>88.632502954416665</c:v>
                </c:pt>
                <c:pt idx="520">
                  <c:v>88.632502954416665</c:v>
                </c:pt>
                <c:pt idx="521">
                  <c:v>88.632502954416665</c:v>
                </c:pt>
                <c:pt idx="522">
                  <c:v>88.632502954416665</c:v>
                </c:pt>
                <c:pt idx="523">
                  <c:v>88.632502954416665</c:v>
                </c:pt>
                <c:pt idx="524">
                  <c:v>88.632502954416665</c:v>
                </c:pt>
                <c:pt idx="525">
                  <c:v>88.632502954416665</c:v>
                </c:pt>
                <c:pt idx="526">
                  <c:v>88.632502954416665</c:v>
                </c:pt>
                <c:pt idx="527">
                  <c:v>88.632502954416665</c:v>
                </c:pt>
                <c:pt idx="528">
                  <c:v>88.632502954416665</c:v>
                </c:pt>
                <c:pt idx="529">
                  <c:v>88.632502954416665</c:v>
                </c:pt>
                <c:pt idx="530">
                  <c:v>88.632502954416665</c:v>
                </c:pt>
                <c:pt idx="531">
                  <c:v>88.632502954416665</c:v>
                </c:pt>
                <c:pt idx="532">
                  <c:v>88.632502954416665</c:v>
                </c:pt>
                <c:pt idx="533">
                  <c:v>88.632502954416665</c:v>
                </c:pt>
                <c:pt idx="534">
                  <c:v>88.632502954416665</c:v>
                </c:pt>
                <c:pt idx="535">
                  <c:v>88.632502954416665</c:v>
                </c:pt>
                <c:pt idx="536">
                  <c:v>88.632502954416665</c:v>
                </c:pt>
                <c:pt idx="537">
                  <c:v>88.632502954416665</c:v>
                </c:pt>
                <c:pt idx="538">
                  <c:v>88.632502954416665</c:v>
                </c:pt>
                <c:pt idx="539">
                  <c:v>88.632502954416665</c:v>
                </c:pt>
                <c:pt idx="540">
                  <c:v>88.632502954416665</c:v>
                </c:pt>
                <c:pt idx="541">
                  <c:v>88.632502954416665</c:v>
                </c:pt>
                <c:pt idx="542">
                  <c:v>88.632502954416665</c:v>
                </c:pt>
                <c:pt idx="543">
                  <c:v>88.632502954416665</c:v>
                </c:pt>
                <c:pt idx="544">
                  <c:v>88.632502954416665</c:v>
                </c:pt>
                <c:pt idx="545">
                  <c:v>88.632502954416665</c:v>
                </c:pt>
                <c:pt idx="546">
                  <c:v>88.632502954416665</c:v>
                </c:pt>
                <c:pt idx="547">
                  <c:v>88.632502954416665</c:v>
                </c:pt>
                <c:pt idx="548">
                  <c:v>88.632502954416665</c:v>
                </c:pt>
                <c:pt idx="549">
                  <c:v>88.632502954416665</c:v>
                </c:pt>
                <c:pt idx="550">
                  <c:v>88.632502954416665</c:v>
                </c:pt>
                <c:pt idx="551">
                  <c:v>88.632502954416665</c:v>
                </c:pt>
                <c:pt idx="552">
                  <c:v>88.632502954416665</c:v>
                </c:pt>
                <c:pt idx="553">
                  <c:v>88.632502954416665</c:v>
                </c:pt>
                <c:pt idx="554">
                  <c:v>88.632502954416665</c:v>
                </c:pt>
                <c:pt idx="555">
                  <c:v>88.632502954416665</c:v>
                </c:pt>
                <c:pt idx="556">
                  <c:v>88.632502954416665</c:v>
                </c:pt>
                <c:pt idx="557">
                  <c:v>88.632502954416665</c:v>
                </c:pt>
                <c:pt idx="558">
                  <c:v>88.632502954416665</c:v>
                </c:pt>
                <c:pt idx="559">
                  <c:v>88.632502954416665</c:v>
                </c:pt>
                <c:pt idx="560">
                  <c:v>88.632502954416665</c:v>
                </c:pt>
                <c:pt idx="561">
                  <c:v>88.632502954416665</c:v>
                </c:pt>
                <c:pt idx="562">
                  <c:v>88.632502954416665</c:v>
                </c:pt>
                <c:pt idx="563">
                  <c:v>88.632502954416665</c:v>
                </c:pt>
                <c:pt idx="564">
                  <c:v>88.632502954416665</c:v>
                </c:pt>
                <c:pt idx="565">
                  <c:v>88.632502954416665</c:v>
                </c:pt>
                <c:pt idx="566">
                  <c:v>88.632502954416665</c:v>
                </c:pt>
                <c:pt idx="567">
                  <c:v>88.632502954416665</c:v>
                </c:pt>
                <c:pt idx="568">
                  <c:v>88.632502954416665</c:v>
                </c:pt>
                <c:pt idx="569">
                  <c:v>88.632502954416665</c:v>
                </c:pt>
                <c:pt idx="570">
                  <c:v>88.632502954416665</c:v>
                </c:pt>
                <c:pt idx="571">
                  <c:v>88.632502954416665</c:v>
                </c:pt>
                <c:pt idx="572">
                  <c:v>88.632502954416665</c:v>
                </c:pt>
                <c:pt idx="573">
                  <c:v>88.632502954416665</c:v>
                </c:pt>
                <c:pt idx="574">
                  <c:v>88.632502954416665</c:v>
                </c:pt>
                <c:pt idx="575">
                  <c:v>88.632502954416665</c:v>
                </c:pt>
                <c:pt idx="576">
                  <c:v>88.632502954416665</c:v>
                </c:pt>
                <c:pt idx="577">
                  <c:v>88.632502954416665</c:v>
                </c:pt>
                <c:pt idx="578">
                  <c:v>88.632502954416665</c:v>
                </c:pt>
                <c:pt idx="579">
                  <c:v>88.632502954416665</c:v>
                </c:pt>
                <c:pt idx="580">
                  <c:v>88.632502954416665</c:v>
                </c:pt>
                <c:pt idx="581">
                  <c:v>88.632502954416665</c:v>
                </c:pt>
                <c:pt idx="582">
                  <c:v>88.632502954416665</c:v>
                </c:pt>
                <c:pt idx="583">
                  <c:v>88.632502954416665</c:v>
                </c:pt>
                <c:pt idx="584">
                  <c:v>88.632502954416665</c:v>
                </c:pt>
                <c:pt idx="585">
                  <c:v>88.632502954416665</c:v>
                </c:pt>
                <c:pt idx="586">
                  <c:v>88.632502954416665</c:v>
                </c:pt>
                <c:pt idx="587">
                  <c:v>88.632502954416665</c:v>
                </c:pt>
                <c:pt idx="588">
                  <c:v>88.632502954416665</c:v>
                </c:pt>
                <c:pt idx="589">
                  <c:v>88.632502954416665</c:v>
                </c:pt>
                <c:pt idx="590">
                  <c:v>88.632502954416665</c:v>
                </c:pt>
                <c:pt idx="591">
                  <c:v>88.632502954416665</c:v>
                </c:pt>
                <c:pt idx="592">
                  <c:v>88.632502954416665</c:v>
                </c:pt>
                <c:pt idx="593">
                  <c:v>88.632502954416665</c:v>
                </c:pt>
                <c:pt idx="594">
                  <c:v>88.632502954416665</c:v>
                </c:pt>
                <c:pt idx="595">
                  <c:v>88.632502954416665</c:v>
                </c:pt>
                <c:pt idx="596">
                  <c:v>88.632502954416665</c:v>
                </c:pt>
                <c:pt idx="597">
                  <c:v>88.632502954416665</c:v>
                </c:pt>
                <c:pt idx="598">
                  <c:v>88.632502954416665</c:v>
                </c:pt>
                <c:pt idx="599">
                  <c:v>88.632502954416665</c:v>
                </c:pt>
                <c:pt idx="600">
                  <c:v>88.632502954416665</c:v>
                </c:pt>
                <c:pt idx="601">
                  <c:v>88.632502954416665</c:v>
                </c:pt>
                <c:pt idx="602">
                  <c:v>88.632502954416665</c:v>
                </c:pt>
                <c:pt idx="603">
                  <c:v>88.633302954443337</c:v>
                </c:pt>
                <c:pt idx="604">
                  <c:v>88.637802954593326</c:v>
                </c:pt>
                <c:pt idx="605">
                  <c:v>88.648002954933318</c:v>
                </c:pt>
                <c:pt idx="606">
                  <c:v>88.665602955520001</c:v>
                </c:pt>
                <c:pt idx="607">
                  <c:v>88.69160295638666</c:v>
                </c:pt>
                <c:pt idx="608">
                  <c:v>88.726802957559997</c:v>
                </c:pt>
                <c:pt idx="609">
                  <c:v>88.771302959043311</c:v>
                </c:pt>
                <c:pt idx="610">
                  <c:v>88.825802960860003</c:v>
                </c:pt>
                <c:pt idx="611">
                  <c:v>88.890302963009972</c:v>
                </c:pt>
                <c:pt idx="612">
                  <c:v>88.963802965460005</c:v>
                </c:pt>
                <c:pt idx="613">
                  <c:v>89.046702968223329</c:v>
                </c:pt>
                <c:pt idx="614">
                  <c:v>89.138402971280001</c:v>
                </c:pt>
                <c:pt idx="615">
                  <c:v>89.238402974613322</c:v>
                </c:pt>
                <c:pt idx="616">
                  <c:v>89.346102978203334</c:v>
                </c:pt>
                <c:pt idx="617">
                  <c:v>89.461002982033321</c:v>
                </c:pt>
                <c:pt idx="618">
                  <c:v>89.582502986083327</c:v>
                </c:pt>
                <c:pt idx="619">
                  <c:v>89.709902990329979</c:v>
                </c:pt>
                <c:pt idx="620">
                  <c:v>89.842502994750006</c:v>
                </c:pt>
                <c:pt idx="621">
                  <c:v>89.979902999329994</c:v>
                </c:pt>
                <c:pt idx="622">
                  <c:v>90.121503004049984</c:v>
                </c:pt>
                <c:pt idx="623">
                  <c:v>90.266703008890005</c:v>
                </c:pt>
                <c:pt idx="624">
                  <c:v>90.414903013830013</c:v>
                </c:pt>
                <c:pt idx="625">
                  <c:v>90.565703018856667</c:v>
                </c:pt>
                <c:pt idx="626">
                  <c:v>90.718503023949992</c:v>
                </c:pt>
                <c:pt idx="627">
                  <c:v>90.872903029096662</c:v>
                </c:pt>
                <c:pt idx="628">
                  <c:v>91.028403034279989</c:v>
                </c:pt>
                <c:pt idx="629">
                  <c:v>91.184403039479989</c:v>
                </c:pt>
                <c:pt idx="630">
                  <c:v>91.341103044703317</c:v>
                </c:pt>
                <c:pt idx="631">
                  <c:v>91.497303049909988</c:v>
                </c:pt>
                <c:pt idx="632">
                  <c:v>91.653303055109987</c:v>
                </c:pt>
                <c:pt idx="633">
                  <c:v>91.808803060293329</c:v>
                </c:pt>
                <c:pt idx="634">
                  <c:v>91.963303065443327</c:v>
                </c:pt>
                <c:pt idx="635">
                  <c:v>92.116703070556653</c:v>
                </c:pt>
                <c:pt idx="636">
                  <c:v>92.268603075619993</c:v>
                </c:pt>
                <c:pt idx="637">
                  <c:v>92.418903080629988</c:v>
                </c:pt>
                <c:pt idx="638">
                  <c:v>92.567403085579997</c:v>
                </c:pt>
                <c:pt idx="639">
                  <c:v>92.713903090463333</c:v>
                </c:pt>
                <c:pt idx="640">
                  <c:v>92.858303095276668</c:v>
                </c:pt>
                <c:pt idx="641">
                  <c:v>93.000503100016658</c:v>
                </c:pt>
                <c:pt idx="642">
                  <c:v>93.140303104676647</c:v>
                </c:pt>
                <c:pt idx="643">
                  <c:v>93.277803109259992</c:v>
                </c:pt>
                <c:pt idx="644">
                  <c:v>93.412803113760006</c:v>
                </c:pt>
                <c:pt idx="645">
                  <c:v>93.545003118166662</c:v>
                </c:pt>
                <c:pt idx="646">
                  <c:v>93.674703122489987</c:v>
                </c:pt>
                <c:pt idx="647">
                  <c:v>93.801703126723325</c:v>
                </c:pt>
                <c:pt idx="648">
                  <c:v>93.926003130866675</c:v>
                </c:pt>
                <c:pt idx="649">
                  <c:v>94.047603134919996</c:v>
                </c:pt>
                <c:pt idx="650">
                  <c:v>94.166503138883328</c:v>
                </c:pt>
                <c:pt idx="651">
                  <c:v>94.282503142749988</c:v>
                </c:pt>
                <c:pt idx="652">
                  <c:v>94.395803146526646</c:v>
                </c:pt>
                <c:pt idx="653">
                  <c:v>94.50640315021333</c:v>
                </c:pt>
                <c:pt idx="654">
                  <c:v>94.614303153809985</c:v>
                </c:pt>
                <c:pt idx="655">
                  <c:v>94.719403157313309</c:v>
                </c:pt>
                <c:pt idx="656">
                  <c:v>94.821903160730002</c:v>
                </c:pt>
                <c:pt idx="657">
                  <c:v>94.921703164056666</c:v>
                </c:pt>
                <c:pt idx="658">
                  <c:v>95.018903167296642</c:v>
                </c:pt>
                <c:pt idx="659">
                  <c:v>95.113503170450002</c:v>
                </c:pt>
                <c:pt idx="660">
                  <c:v>95.205503173516647</c:v>
                </c:pt>
                <c:pt idx="661">
                  <c:v>95.295003176499989</c:v>
                </c:pt>
                <c:pt idx="662">
                  <c:v>95.382003179400016</c:v>
                </c:pt>
                <c:pt idx="663">
                  <c:v>95.466703182223327</c:v>
                </c:pt>
                <c:pt idx="664">
                  <c:v>95.548903184963308</c:v>
                </c:pt>
                <c:pt idx="665">
                  <c:v>95.628803187626644</c:v>
                </c:pt>
                <c:pt idx="666">
                  <c:v>95.706403190213322</c:v>
                </c:pt>
                <c:pt idx="667">
                  <c:v>95.781703192723327</c:v>
                </c:pt>
                <c:pt idx="668">
                  <c:v>95.854803195159988</c:v>
                </c:pt>
                <c:pt idx="669">
                  <c:v>95.925803197526648</c:v>
                </c:pt>
                <c:pt idx="670">
                  <c:v>95.99470319982332</c:v>
                </c:pt>
                <c:pt idx="671">
                  <c:v>96.06160320205332</c:v>
                </c:pt>
                <c:pt idx="672">
                  <c:v>96.126503204216661</c:v>
                </c:pt>
                <c:pt idx="673">
                  <c:v>96.18940320631333</c:v>
                </c:pt>
                <c:pt idx="674">
                  <c:v>96.250503208350011</c:v>
                </c:pt>
                <c:pt idx="675">
                  <c:v>96.30970321032332</c:v>
                </c:pt>
                <c:pt idx="676">
                  <c:v>96.367103212236657</c:v>
                </c:pt>
                <c:pt idx="677">
                  <c:v>96.422703214089992</c:v>
                </c:pt>
                <c:pt idx="678">
                  <c:v>96.476703215890012</c:v>
                </c:pt>
                <c:pt idx="679">
                  <c:v>96.52910321763666</c:v>
                </c:pt>
                <c:pt idx="680">
                  <c:v>96.579703219323349</c:v>
                </c:pt>
                <c:pt idx="681">
                  <c:v>96.628803220959981</c:v>
                </c:pt>
                <c:pt idx="682">
                  <c:v>96.676303222543325</c:v>
                </c:pt>
                <c:pt idx="683">
                  <c:v>96.722403224079997</c:v>
                </c:pt>
                <c:pt idx="684">
                  <c:v>96.76700322556664</c:v>
                </c:pt>
                <c:pt idx="685">
                  <c:v>96.810303227009996</c:v>
                </c:pt>
                <c:pt idx="686">
                  <c:v>96.852103228403323</c:v>
                </c:pt>
                <c:pt idx="687">
                  <c:v>96.89260322975332</c:v>
                </c:pt>
                <c:pt idx="688">
                  <c:v>96.93190323106333</c:v>
                </c:pt>
                <c:pt idx="689">
                  <c:v>96.969903232329983</c:v>
                </c:pt>
                <c:pt idx="690">
                  <c:v>97.006603233553321</c:v>
                </c:pt>
                <c:pt idx="691">
                  <c:v>97.042203234739986</c:v>
                </c:pt>
                <c:pt idx="692">
                  <c:v>97.076703235889994</c:v>
                </c:pt>
                <c:pt idx="693">
                  <c:v>97.110103237003329</c:v>
                </c:pt>
                <c:pt idx="694">
                  <c:v>97.142403238079993</c:v>
                </c:pt>
                <c:pt idx="695">
                  <c:v>97.173703239123327</c:v>
                </c:pt>
                <c:pt idx="696">
                  <c:v>97.203903240130003</c:v>
                </c:pt>
                <c:pt idx="697">
                  <c:v>97.233203241106651</c:v>
                </c:pt>
                <c:pt idx="698">
                  <c:v>97.261503242049983</c:v>
                </c:pt>
                <c:pt idx="699">
                  <c:v>97.288903242963315</c:v>
                </c:pt>
                <c:pt idx="700">
                  <c:v>97.315503243849989</c:v>
                </c:pt>
                <c:pt idx="701">
                  <c:v>97.341203244706676</c:v>
                </c:pt>
                <c:pt idx="702">
                  <c:v>97.366103245536664</c:v>
                </c:pt>
                <c:pt idx="703">
                  <c:v>97.390103246336665</c:v>
                </c:pt>
                <c:pt idx="704">
                  <c:v>97.413303247109994</c:v>
                </c:pt>
                <c:pt idx="705">
                  <c:v>97.435803247859994</c:v>
                </c:pt>
                <c:pt idx="706">
                  <c:v>97.457703248590008</c:v>
                </c:pt>
                <c:pt idx="707">
                  <c:v>97.478703249290021</c:v>
                </c:pt>
                <c:pt idx="708">
                  <c:v>97.499103249969977</c:v>
                </c:pt>
                <c:pt idx="709">
                  <c:v>97.519003250633347</c:v>
                </c:pt>
                <c:pt idx="710">
                  <c:v>97.538003251266645</c:v>
                </c:pt>
                <c:pt idx="711">
                  <c:v>97.556503251883328</c:v>
                </c:pt>
                <c:pt idx="712">
                  <c:v>97.574503252483325</c:v>
                </c:pt>
                <c:pt idx="713">
                  <c:v>97.59170325305665</c:v>
                </c:pt>
                <c:pt idx="714">
                  <c:v>97.608703253623304</c:v>
                </c:pt>
                <c:pt idx="715">
                  <c:v>97.624703254156657</c:v>
                </c:pt>
                <c:pt idx="716">
                  <c:v>97.640503254683338</c:v>
                </c:pt>
                <c:pt idx="717">
                  <c:v>97.655503255183319</c:v>
                </c:pt>
                <c:pt idx="718">
                  <c:v>97.67040325568</c:v>
                </c:pt>
                <c:pt idx="719">
                  <c:v>97.684403256146666</c:v>
                </c:pt>
                <c:pt idx="720">
                  <c:v>97.698403256613332</c:v>
                </c:pt>
                <c:pt idx="721">
                  <c:v>97.711403257046669</c:v>
                </c:pt>
                <c:pt idx="722">
                  <c:v>97.724403257480006</c:v>
                </c:pt>
                <c:pt idx="723">
                  <c:v>97.736703257889985</c:v>
                </c:pt>
                <c:pt idx="724">
                  <c:v>97.748703258289993</c:v>
                </c:pt>
                <c:pt idx="725">
                  <c:v>97.760603258686643</c:v>
                </c:pt>
                <c:pt idx="726">
                  <c:v>97.771603259053322</c:v>
                </c:pt>
                <c:pt idx="727">
                  <c:v>97.78260325942</c:v>
                </c:pt>
                <c:pt idx="728">
                  <c:v>97.793203259773321</c:v>
                </c:pt>
                <c:pt idx="729">
                  <c:v>97.80320326010667</c:v>
                </c:pt>
                <c:pt idx="730">
                  <c:v>97.813203260439991</c:v>
                </c:pt>
                <c:pt idx="731">
                  <c:v>97.822803260759997</c:v>
                </c:pt>
                <c:pt idx="732">
                  <c:v>97.831803261059989</c:v>
                </c:pt>
                <c:pt idx="733">
                  <c:v>97.84080326135998</c:v>
                </c:pt>
                <c:pt idx="734">
                  <c:v>97.84980326166</c:v>
                </c:pt>
                <c:pt idx="735">
                  <c:v>97.857803261926634</c:v>
                </c:pt>
                <c:pt idx="736">
                  <c:v>97.865803262193324</c:v>
                </c:pt>
                <c:pt idx="737">
                  <c:v>97.873803262459987</c:v>
                </c:pt>
                <c:pt idx="738">
                  <c:v>97.881503262716649</c:v>
                </c:pt>
                <c:pt idx="739">
                  <c:v>97.888503262949982</c:v>
                </c:pt>
                <c:pt idx="740">
                  <c:v>97.895503263183329</c:v>
                </c:pt>
                <c:pt idx="741">
                  <c:v>97.902503263416648</c:v>
                </c:pt>
                <c:pt idx="742">
                  <c:v>97.909503263649995</c:v>
                </c:pt>
                <c:pt idx="743">
                  <c:v>97.915503263849999</c:v>
                </c:pt>
                <c:pt idx="744">
                  <c:v>97.921503264049989</c:v>
                </c:pt>
                <c:pt idx="745">
                  <c:v>97.927503264249978</c:v>
                </c:pt>
                <c:pt idx="746">
                  <c:v>97.933503264449996</c:v>
                </c:pt>
                <c:pt idx="747">
                  <c:v>97.939403264646671</c:v>
                </c:pt>
                <c:pt idx="748">
                  <c:v>97.944403264813332</c:v>
                </c:pt>
                <c:pt idx="749">
                  <c:v>97.949403264979992</c:v>
                </c:pt>
                <c:pt idx="750">
                  <c:v>97.954403265146667</c:v>
                </c:pt>
                <c:pt idx="751">
                  <c:v>97.959403265313327</c:v>
                </c:pt>
                <c:pt idx="752">
                  <c:v>97.964403265480001</c:v>
                </c:pt>
                <c:pt idx="753">
                  <c:v>97.96920326563999</c:v>
                </c:pt>
                <c:pt idx="754">
                  <c:v>97.973203265773336</c:v>
                </c:pt>
                <c:pt idx="755">
                  <c:v>97.977203265906667</c:v>
                </c:pt>
                <c:pt idx="756">
                  <c:v>97.981203266040012</c:v>
                </c:pt>
                <c:pt idx="757">
                  <c:v>97.985203266173343</c:v>
                </c:pt>
                <c:pt idx="758">
                  <c:v>97.98920326630666</c:v>
                </c:pt>
                <c:pt idx="759">
                  <c:v>97.993203266439991</c:v>
                </c:pt>
                <c:pt idx="760">
                  <c:v>97.997203266573322</c:v>
                </c:pt>
                <c:pt idx="761">
                  <c:v>98.000503266683339</c:v>
                </c:pt>
                <c:pt idx="762">
                  <c:v>98.003503266783326</c:v>
                </c:pt>
                <c:pt idx="763">
                  <c:v>98.006503266883328</c:v>
                </c:pt>
                <c:pt idx="764">
                  <c:v>98.009503266983344</c:v>
                </c:pt>
                <c:pt idx="765">
                  <c:v>98.012503267083346</c:v>
                </c:pt>
                <c:pt idx="766">
                  <c:v>98.015503267183334</c:v>
                </c:pt>
                <c:pt idx="767">
                  <c:v>98.018503267283336</c:v>
                </c:pt>
                <c:pt idx="768">
                  <c:v>98.021503267383338</c:v>
                </c:pt>
                <c:pt idx="769">
                  <c:v>98.02450326748334</c:v>
                </c:pt>
                <c:pt idx="770">
                  <c:v>98.027503267583342</c:v>
                </c:pt>
                <c:pt idx="771">
                  <c:v>98.029903267663343</c:v>
                </c:pt>
                <c:pt idx="772">
                  <c:v>98.031903267729987</c:v>
                </c:pt>
                <c:pt idx="773">
                  <c:v>98.033903267796646</c:v>
                </c:pt>
                <c:pt idx="774">
                  <c:v>98.035903267863318</c:v>
                </c:pt>
                <c:pt idx="775">
                  <c:v>98.037903267929991</c:v>
                </c:pt>
                <c:pt idx="776">
                  <c:v>98.039903267996664</c:v>
                </c:pt>
                <c:pt idx="777">
                  <c:v>98.041903268063322</c:v>
                </c:pt>
                <c:pt idx="778">
                  <c:v>98.043903268129995</c:v>
                </c:pt>
                <c:pt idx="779">
                  <c:v>98.045903268196653</c:v>
                </c:pt>
                <c:pt idx="780">
                  <c:v>98.047903268263326</c:v>
                </c:pt>
                <c:pt idx="781">
                  <c:v>98.049903268329999</c:v>
                </c:pt>
                <c:pt idx="782">
                  <c:v>98.051903268396671</c:v>
                </c:pt>
                <c:pt idx="783">
                  <c:v>98.053903268463316</c:v>
                </c:pt>
                <c:pt idx="784">
                  <c:v>98.055903268529974</c:v>
                </c:pt>
                <c:pt idx="785">
                  <c:v>98.057903268596675</c:v>
                </c:pt>
                <c:pt idx="786">
                  <c:v>98.05920326863999</c:v>
                </c:pt>
                <c:pt idx="787">
                  <c:v>98.06020326867332</c:v>
                </c:pt>
                <c:pt idx="788">
                  <c:v>98.061203268706663</c:v>
                </c:pt>
                <c:pt idx="789">
                  <c:v>98.062203268740006</c:v>
                </c:pt>
                <c:pt idx="790">
                  <c:v>98.063203268773336</c:v>
                </c:pt>
                <c:pt idx="791">
                  <c:v>98.064203268806651</c:v>
                </c:pt>
                <c:pt idx="792">
                  <c:v>98.065203268839994</c:v>
                </c:pt>
                <c:pt idx="793">
                  <c:v>98.066203268873338</c:v>
                </c:pt>
                <c:pt idx="794">
                  <c:v>98.067203268906653</c:v>
                </c:pt>
                <c:pt idx="795">
                  <c:v>98.068203268939996</c:v>
                </c:pt>
                <c:pt idx="796">
                  <c:v>98.069203268973325</c:v>
                </c:pt>
                <c:pt idx="797">
                  <c:v>98.070203269006655</c:v>
                </c:pt>
                <c:pt idx="798">
                  <c:v>98.071203269040012</c:v>
                </c:pt>
                <c:pt idx="799">
                  <c:v>98.072203269073327</c:v>
                </c:pt>
                <c:pt idx="800">
                  <c:v>98.073203269106656</c:v>
                </c:pt>
                <c:pt idx="801">
                  <c:v>98.074203269139986</c:v>
                </c:pt>
                <c:pt idx="802">
                  <c:v>98.075203269173329</c:v>
                </c:pt>
                <c:pt idx="803">
                  <c:v>98.076203269206673</c:v>
                </c:pt>
                <c:pt idx="804">
                  <c:v>98.077203269240016</c:v>
                </c:pt>
                <c:pt idx="805">
                  <c:v>98.078203269273317</c:v>
                </c:pt>
                <c:pt idx="806">
                  <c:v>98.079203269306646</c:v>
                </c:pt>
                <c:pt idx="807">
                  <c:v>98.080203269340004</c:v>
                </c:pt>
                <c:pt idx="808">
                  <c:v>98.081203269373319</c:v>
                </c:pt>
                <c:pt idx="809">
                  <c:v>98.082203269406648</c:v>
                </c:pt>
                <c:pt idx="810">
                  <c:v>98.083203269440006</c:v>
                </c:pt>
                <c:pt idx="811">
                  <c:v>98.084203269473321</c:v>
                </c:pt>
                <c:pt idx="812">
                  <c:v>98.085203269506664</c:v>
                </c:pt>
                <c:pt idx="813">
                  <c:v>98.086203269539993</c:v>
                </c:pt>
                <c:pt idx="814">
                  <c:v>98.087203269573308</c:v>
                </c:pt>
                <c:pt idx="815">
                  <c:v>98.087903269596666</c:v>
                </c:pt>
                <c:pt idx="816">
                  <c:v>98.088303269609995</c:v>
                </c:pt>
                <c:pt idx="817">
                  <c:v>98.088703269623352</c:v>
                </c:pt>
                <c:pt idx="818">
                  <c:v>98.089003269633338</c:v>
                </c:pt>
                <c:pt idx="819">
                  <c:v>98.089403269646652</c:v>
                </c:pt>
                <c:pt idx="820">
                  <c:v>98.089703269656638</c:v>
                </c:pt>
                <c:pt idx="821">
                  <c:v>98.090003269666653</c:v>
                </c:pt>
                <c:pt idx="822">
                  <c:v>98.090303269676667</c:v>
                </c:pt>
                <c:pt idx="823">
                  <c:v>98.090603269686653</c:v>
                </c:pt>
                <c:pt idx="824">
                  <c:v>98.090903269696668</c:v>
                </c:pt>
                <c:pt idx="825">
                  <c:v>98.091203269706682</c:v>
                </c:pt>
                <c:pt idx="826">
                  <c:v>98.091403269713339</c:v>
                </c:pt>
                <c:pt idx="827">
                  <c:v>98.09170326972334</c:v>
                </c:pt>
                <c:pt idx="828">
                  <c:v>98.091903269729983</c:v>
                </c:pt>
                <c:pt idx="829">
                  <c:v>98.092203269740011</c:v>
                </c:pt>
                <c:pt idx="830">
                  <c:v>98.092403269746654</c:v>
                </c:pt>
                <c:pt idx="831">
                  <c:v>98.092603269753326</c:v>
                </c:pt>
                <c:pt idx="832">
                  <c:v>98.092903269763326</c:v>
                </c:pt>
                <c:pt idx="833">
                  <c:v>98.093003269766669</c:v>
                </c:pt>
                <c:pt idx="834">
                  <c:v>98.093203269773326</c:v>
                </c:pt>
                <c:pt idx="835">
                  <c:v>98.093403269779998</c:v>
                </c:pt>
                <c:pt idx="836">
                  <c:v>98.093603269786655</c:v>
                </c:pt>
                <c:pt idx="837">
                  <c:v>98.093703269789984</c:v>
                </c:pt>
                <c:pt idx="838">
                  <c:v>98.093903269796684</c:v>
                </c:pt>
                <c:pt idx="839">
                  <c:v>98.094103269803341</c:v>
                </c:pt>
                <c:pt idx="840">
                  <c:v>98.094303269810013</c:v>
                </c:pt>
                <c:pt idx="841">
                  <c:v>98.09450326981667</c:v>
                </c:pt>
                <c:pt idx="842">
                  <c:v>98.094703269823341</c:v>
                </c:pt>
                <c:pt idx="843">
                  <c:v>98.094903269829985</c:v>
                </c:pt>
                <c:pt idx="844">
                  <c:v>98.095103269836656</c:v>
                </c:pt>
                <c:pt idx="845">
                  <c:v>98.095303269843313</c:v>
                </c:pt>
                <c:pt idx="846">
                  <c:v>98.095503269849985</c:v>
                </c:pt>
                <c:pt idx="847">
                  <c:v>98.095603269853342</c:v>
                </c:pt>
                <c:pt idx="848">
                  <c:v>98.095803269859985</c:v>
                </c:pt>
                <c:pt idx="849">
                  <c:v>98.095903269863328</c:v>
                </c:pt>
                <c:pt idx="850">
                  <c:v>98.096003269866671</c:v>
                </c:pt>
                <c:pt idx="851">
                  <c:v>98.09610326987</c:v>
                </c:pt>
                <c:pt idx="852">
                  <c:v>98.096203269873328</c:v>
                </c:pt>
                <c:pt idx="853">
                  <c:v>98.096303269876657</c:v>
                </c:pt>
                <c:pt idx="854">
                  <c:v>98.09640326988</c:v>
                </c:pt>
                <c:pt idx="855">
                  <c:v>98.096503269883343</c:v>
                </c:pt>
                <c:pt idx="856">
                  <c:v>98.096503269883343</c:v>
                </c:pt>
                <c:pt idx="857">
                  <c:v>98.096603269886671</c:v>
                </c:pt>
                <c:pt idx="858">
                  <c:v>98.096603269886671</c:v>
                </c:pt>
                <c:pt idx="859">
                  <c:v>98.09670326989</c:v>
                </c:pt>
                <c:pt idx="860">
                  <c:v>98.096803269893343</c:v>
                </c:pt>
                <c:pt idx="861">
                  <c:v>98.096903269896671</c:v>
                </c:pt>
                <c:pt idx="862">
                  <c:v>98.0970032699</c:v>
                </c:pt>
                <c:pt idx="863">
                  <c:v>98.097103269903315</c:v>
                </c:pt>
                <c:pt idx="864">
                  <c:v>98.097203269906672</c:v>
                </c:pt>
                <c:pt idx="865">
                  <c:v>98.097303269909986</c:v>
                </c:pt>
                <c:pt idx="866">
                  <c:v>98.097403269913343</c:v>
                </c:pt>
                <c:pt idx="867">
                  <c:v>98.097503269916643</c:v>
                </c:pt>
                <c:pt idx="868">
                  <c:v>98.097503269916643</c:v>
                </c:pt>
                <c:pt idx="869">
                  <c:v>98.097503269916643</c:v>
                </c:pt>
                <c:pt idx="870">
                  <c:v>98.097403269913343</c:v>
                </c:pt>
                <c:pt idx="871">
                  <c:v>98.096303269876657</c:v>
                </c:pt>
                <c:pt idx="872">
                  <c:v>98.094003269799998</c:v>
                </c:pt>
                <c:pt idx="873">
                  <c:v>98.090403269679996</c:v>
                </c:pt>
                <c:pt idx="874">
                  <c:v>98.08490326949665</c:v>
                </c:pt>
                <c:pt idx="875">
                  <c:v>98.077403269246659</c:v>
                </c:pt>
                <c:pt idx="876">
                  <c:v>98.067603268919996</c:v>
                </c:pt>
                <c:pt idx="877">
                  <c:v>98.055403268513331</c:v>
                </c:pt>
                <c:pt idx="878">
                  <c:v>98.040603268020007</c:v>
                </c:pt>
                <c:pt idx="879">
                  <c:v>98.023103267436653</c:v>
                </c:pt>
                <c:pt idx="880">
                  <c:v>98.00300326676664</c:v>
                </c:pt>
                <c:pt idx="881">
                  <c:v>97.980103266003326</c:v>
                </c:pt>
                <c:pt idx="882">
                  <c:v>97.954603265153324</c:v>
                </c:pt>
                <c:pt idx="883">
                  <c:v>97.926603264220006</c:v>
                </c:pt>
                <c:pt idx="884">
                  <c:v>97.896203263206672</c:v>
                </c:pt>
                <c:pt idx="885">
                  <c:v>97.863503262116666</c:v>
                </c:pt>
                <c:pt idx="886">
                  <c:v>97.828803260960001</c:v>
                </c:pt>
                <c:pt idx="887">
                  <c:v>97.792303259743335</c:v>
                </c:pt>
                <c:pt idx="888">
                  <c:v>97.754003258466653</c:v>
                </c:pt>
                <c:pt idx="889">
                  <c:v>97.714403257146657</c:v>
                </c:pt>
                <c:pt idx="890">
                  <c:v>97.673603255786645</c:v>
                </c:pt>
                <c:pt idx="891">
                  <c:v>97.631803254393333</c:v>
                </c:pt>
                <c:pt idx="892">
                  <c:v>97.589403252979992</c:v>
                </c:pt>
                <c:pt idx="893">
                  <c:v>97.546403251546664</c:v>
                </c:pt>
                <c:pt idx="894">
                  <c:v>97.503403250113337</c:v>
                </c:pt>
                <c:pt idx="895">
                  <c:v>97.460403248680009</c:v>
                </c:pt>
                <c:pt idx="896">
                  <c:v>97.417403247246668</c:v>
                </c:pt>
                <c:pt idx="897">
                  <c:v>97.432903247763335</c:v>
                </c:pt>
                <c:pt idx="898">
                  <c:v>97.821103260703325</c:v>
                </c:pt>
                <c:pt idx="899">
                  <c:v>98.240403274680006</c:v>
                </c:pt>
                <c:pt idx="900">
                  <c:v>97.982103266070027</c:v>
                </c:pt>
                <c:pt idx="901">
                  <c:v>96.87510322916998</c:v>
                </c:pt>
                <c:pt idx="902">
                  <c:v>95.084003169466655</c:v>
                </c:pt>
                <c:pt idx="903">
                  <c:v>92.74970309165667</c:v>
                </c:pt>
                <c:pt idx="904">
                  <c:v>89.992502999749988</c:v>
                </c:pt>
                <c:pt idx="905">
                  <c:v>86.914502897150001</c:v>
                </c:pt>
                <c:pt idx="906">
                  <c:v>83.602302786743323</c:v>
                </c:pt>
                <c:pt idx="907">
                  <c:v>80.128902670963328</c:v>
                </c:pt>
                <c:pt idx="908">
                  <c:v>76.555402551846669</c:v>
                </c:pt>
                <c:pt idx="909">
                  <c:v>72.932602431086664</c:v>
                </c:pt>
                <c:pt idx="910">
                  <c:v>69.302702310089998</c:v>
                </c:pt>
                <c:pt idx="911">
                  <c:v>65.70020219000665</c:v>
                </c:pt>
                <c:pt idx="912">
                  <c:v>62.153002071766664</c:v>
                </c:pt>
                <c:pt idx="913">
                  <c:v>58.683301956109993</c:v>
                </c:pt>
                <c:pt idx="914">
                  <c:v>55.309001843633332</c:v>
                </c:pt>
                <c:pt idx="915">
                  <c:v>52.043601734786655</c:v>
                </c:pt>
                <c:pt idx="916">
                  <c:v>48.896801629893332</c:v>
                </c:pt>
                <c:pt idx="917">
                  <c:v>45.875901529196668</c:v>
                </c:pt>
                <c:pt idx="918">
                  <c:v>42.985801432860001</c:v>
                </c:pt>
                <c:pt idx="919">
                  <c:v>40.228901340963333</c:v>
                </c:pt>
                <c:pt idx="920">
                  <c:v>37.606201253539993</c:v>
                </c:pt>
                <c:pt idx="921">
                  <c:v>35.117201170573331</c:v>
                </c:pt>
                <c:pt idx="922">
                  <c:v>32.760401092013332</c:v>
                </c:pt>
                <c:pt idx="923">
                  <c:v>9.9518003317266661</c:v>
                </c:pt>
                <c:pt idx="924">
                  <c:v>9.8190003273000013</c:v>
                </c:pt>
                <c:pt idx="925">
                  <c:v>9.6205003206833339</c:v>
                </c:pt>
                <c:pt idx="926">
                  <c:v>9.3703003123433337</c:v>
                </c:pt>
                <c:pt idx="927">
                  <c:v>9.0801003026699991</c:v>
                </c:pt>
                <c:pt idx="928">
                  <c:v>8.7596002919866667</c:v>
                </c:pt>
                <c:pt idx="929">
                  <c:v>8.417300280576665</c:v>
                </c:pt>
                <c:pt idx="930">
                  <c:v>8.0603002686766665</c:v>
                </c:pt>
                <c:pt idx="931">
                  <c:v>7.69470025649</c:v>
                </c:pt>
                <c:pt idx="932">
                  <c:v>7.3253002441766677</c:v>
                </c:pt>
                <c:pt idx="933">
                  <c:v>6.956200231873332</c:v>
                </c:pt>
                <c:pt idx="934">
                  <c:v>6.5907002196900013</c:v>
                </c:pt>
                <c:pt idx="935">
                  <c:v>6.2316002077200006</c:v>
                </c:pt>
                <c:pt idx="936">
                  <c:v>5.881100196036666</c:v>
                </c:pt>
                <c:pt idx="937">
                  <c:v>5.5406001846866664</c:v>
                </c:pt>
                <c:pt idx="938">
                  <c:v>5.2113001737099989</c:v>
                </c:pt>
                <c:pt idx="939">
                  <c:v>4.8943001631433329</c:v>
                </c:pt>
                <c:pt idx="940">
                  <c:v>4.5903001530100003</c:v>
                </c:pt>
                <c:pt idx="941">
                  <c:v>4.2996001433199993</c:v>
                </c:pt>
                <c:pt idx="942">
                  <c:v>4.0226001340866668</c:v>
                </c:pt>
                <c:pt idx="943">
                  <c:v>3.7593001253099998</c:v>
                </c:pt>
                <c:pt idx="944">
                  <c:v>3.5096001169866664</c:v>
                </c:pt>
                <c:pt idx="945">
                  <c:v>3.2733001091099996</c:v>
                </c:pt>
                <c:pt idx="946">
                  <c:v>3.0501001016699996</c:v>
                </c:pt>
                <c:pt idx="947">
                  <c:v>2.8396000946533326</c:v>
                </c:pt>
                <c:pt idx="948">
                  <c:v>2.6414000880466664</c:v>
                </c:pt>
                <c:pt idx="949">
                  <c:v>2.4553000818433333</c:v>
                </c:pt>
                <c:pt idx="950">
                  <c:v>2.2805000760166667</c:v>
                </c:pt>
                <c:pt idx="951">
                  <c:v>2.1168000705600001</c:v>
                </c:pt>
                <c:pt idx="952">
                  <c:v>1.9633000654433335</c:v>
                </c:pt>
                <c:pt idx="953">
                  <c:v>1.8198000606599998</c:v>
                </c:pt>
                <c:pt idx="954">
                  <c:v>1.6860000561999999</c:v>
                </c:pt>
                <c:pt idx="955">
                  <c:v>1.5611000520366665</c:v>
                </c:pt>
                <c:pt idx="956">
                  <c:v>1.4447000481566665</c:v>
                </c:pt>
                <c:pt idx="957">
                  <c:v>1.3363000445433333</c:v>
                </c:pt>
                <c:pt idx="958">
                  <c:v>1.2354000411800001</c:v>
                </c:pt>
                <c:pt idx="959">
                  <c:v>1.1416000380533333</c:v>
                </c:pt>
                <c:pt idx="960">
                  <c:v>1.05450003515</c:v>
                </c:pt>
                <c:pt idx="961">
                  <c:v>0.97360003245333326</c:v>
                </c:pt>
                <c:pt idx="962">
                  <c:v>0.89840002994666668</c:v>
                </c:pt>
                <c:pt idx="963">
                  <c:v>0.8288000276266666</c:v>
                </c:pt>
                <c:pt idx="964">
                  <c:v>0.76430002547666653</c:v>
                </c:pt>
                <c:pt idx="965">
                  <c:v>0.70450002348333329</c:v>
                </c:pt>
                <c:pt idx="966">
                  <c:v>0.64920002164000001</c:v>
                </c:pt>
                <c:pt idx="967">
                  <c:v>0.59800001993333329</c:v>
                </c:pt>
                <c:pt idx="968">
                  <c:v>0.55060001835333316</c:v>
                </c:pt>
                <c:pt idx="969">
                  <c:v>0.50680001689333321</c:v>
                </c:pt>
                <c:pt idx="970">
                  <c:v>0.46630001554333333</c:v>
                </c:pt>
                <c:pt idx="971">
                  <c:v>0.42900001429999995</c:v>
                </c:pt>
                <c:pt idx="972">
                  <c:v>0.39460001315333337</c:v>
                </c:pt>
                <c:pt idx="973">
                  <c:v>0.36280001209333335</c:v>
                </c:pt>
                <c:pt idx="974">
                  <c:v>0.33360001111999993</c:v>
                </c:pt>
                <c:pt idx="975">
                  <c:v>0.30660001022</c:v>
                </c:pt>
                <c:pt idx="976">
                  <c:v>0.28170000939000001</c:v>
                </c:pt>
                <c:pt idx="977">
                  <c:v>0.25880000862666663</c:v>
                </c:pt>
                <c:pt idx="978">
                  <c:v>0.23760000792000002</c:v>
                </c:pt>
                <c:pt idx="979">
                  <c:v>0.21810000726999998</c:v>
                </c:pt>
                <c:pt idx="980">
                  <c:v>0.20020000667333329</c:v>
                </c:pt>
                <c:pt idx="981">
                  <c:v>0.18370000612333334</c:v>
                </c:pt>
                <c:pt idx="982">
                  <c:v>0.16850000561666664</c:v>
                </c:pt>
                <c:pt idx="983">
                  <c:v>0.15460000515333333</c:v>
                </c:pt>
                <c:pt idx="984">
                  <c:v>0.14180000472666668</c:v>
                </c:pt>
                <c:pt idx="985">
                  <c:v>0.13000000433333334</c:v>
                </c:pt>
                <c:pt idx="986">
                  <c:v>0.11920000397333332</c:v>
                </c:pt>
                <c:pt idx="987">
                  <c:v>0.10920000364</c:v>
                </c:pt>
                <c:pt idx="988">
                  <c:v>0.10020000334</c:v>
                </c:pt>
                <c:pt idx="989">
                  <c:v>9.1900003063333319E-2</c:v>
                </c:pt>
                <c:pt idx="990">
                  <c:v>8.4100002803333324E-2</c:v>
                </c:pt>
                <c:pt idx="991">
                  <c:v>7.7100002569999992E-2</c:v>
                </c:pt>
                <c:pt idx="992">
                  <c:v>7.0600002353333316E-2</c:v>
                </c:pt>
                <c:pt idx="993">
                  <c:v>6.460000215333335E-2</c:v>
                </c:pt>
                <c:pt idx="994">
                  <c:v>5.9200001973333333E-2</c:v>
                </c:pt>
                <c:pt idx="995">
                  <c:v>5.4200001806666662E-2</c:v>
                </c:pt>
                <c:pt idx="996">
                  <c:v>4.950000165E-2</c:v>
                </c:pt>
                <c:pt idx="997">
                  <c:v>4.5500001516666659E-2</c:v>
                </c:pt>
                <c:pt idx="998">
                  <c:v>4.1500001383333332E-2</c:v>
                </c:pt>
                <c:pt idx="999">
                  <c:v>3.8000001266666666E-2</c:v>
                </c:pt>
                <c:pt idx="1000">
                  <c:v>3.5000001166666669E-2</c:v>
                </c:pt>
                <c:pt idx="1001">
                  <c:v>3.2000001066666665E-2</c:v>
                </c:pt>
                <c:pt idx="1002">
                  <c:v>2.9000000966666668E-2</c:v>
                </c:pt>
                <c:pt idx="1003">
                  <c:v>2.6600000886666662E-2</c:v>
                </c:pt>
                <c:pt idx="1004">
                  <c:v>2.4600000819999999E-2</c:v>
                </c:pt>
                <c:pt idx="1005">
                  <c:v>2.2600000753333328E-2</c:v>
                </c:pt>
                <c:pt idx="1006">
                  <c:v>2.0600000686666665E-2</c:v>
                </c:pt>
                <c:pt idx="1007">
                  <c:v>1.8600000619999998E-2</c:v>
                </c:pt>
                <c:pt idx="1008">
                  <c:v>1.6600000553333331E-2</c:v>
                </c:pt>
                <c:pt idx="1009">
                  <c:v>1.5600000519999997E-2</c:v>
                </c:pt>
                <c:pt idx="1010">
                  <c:v>1.4600000486666665E-2</c:v>
                </c:pt>
                <c:pt idx="1011">
                  <c:v>1.3600000453333332E-2</c:v>
                </c:pt>
                <c:pt idx="1012">
                  <c:v>1.260000042E-2</c:v>
                </c:pt>
                <c:pt idx="1013">
                  <c:v>1.1600000386666665E-2</c:v>
                </c:pt>
                <c:pt idx="1014">
                  <c:v>1.0600000353333333E-2</c:v>
                </c:pt>
                <c:pt idx="1015">
                  <c:v>9.6000003199999996E-3</c:v>
                </c:pt>
                <c:pt idx="1016">
                  <c:v>8.6000002866666644E-3</c:v>
                </c:pt>
                <c:pt idx="1017">
                  <c:v>7.6000002533333326E-3</c:v>
                </c:pt>
                <c:pt idx="1018">
                  <c:v>6.60000022E-3</c:v>
                </c:pt>
                <c:pt idx="1019">
                  <c:v>5.6000001866666656E-3</c:v>
                </c:pt>
                <c:pt idx="1020">
                  <c:v>5.5000001833333317E-3</c:v>
                </c:pt>
                <c:pt idx="1021">
                  <c:v>5.4000001800000004E-3</c:v>
                </c:pt>
                <c:pt idx="1022">
                  <c:v>5.4000001800000004E-3</c:v>
                </c:pt>
                <c:pt idx="1023">
                  <c:v>5.3000001766666666E-3</c:v>
                </c:pt>
                <c:pt idx="1024">
                  <c:v>5.3000001766666666E-3</c:v>
                </c:pt>
                <c:pt idx="1025">
                  <c:v>5.3000001766666666E-3</c:v>
                </c:pt>
                <c:pt idx="1026">
                  <c:v>5.2000001733333336E-3</c:v>
                </c:pt>
                <c:pt idx="1027">
                  <c:v>5.2000001733333336E-3</c:v>
                </c:pt>
                <c:pt idx="1028">
                  <c:v>5.2000001733333336E-3</c:v>
                </c:pt>
                <c:pt idx="1029">
                  <c:v>5.2000001733333336E-3</c:v>
                </c:pt>
                <c:pt idx="1030">
                  <c:v>5.1000001699999997E-3</c:v>
                </c:pt>
                <c:pt idx="1031">
                  <c:v>5.1000001699999997E-3</c:v>
                </c:pt>
                <c:pt idx="1032">
                  <c:v>5.1000001699999997E-3</c:v>
                </c:pt>
                <c:pt idx="1033">
                  <c:v>5.1000001699999997E-3</c:v>
                </c:pt>
                <c:pt idx="1034">
                  <c:v>5.1000001699999997E-3</c:v>
                </c:pt>
                <c:pt idx="1035">
                  <c:v>5.1000001699999997E-3</c:v>
                </c:pt>
                <c:pt idx="1036">
                  <c:v>5.1000001699999997E-3</c:v>
                </c:pt>
                <c:pt idx="1037">
                  <c:v>5.0000001666666667E-3</c:v>
                </c:pt>
                <c:pt idx="1038">
                  <c:v>5.0000001666666667E-3</c:v>
                </c:pt>
                <c:pt idx="1039">
                  <c:v>5.0000001666666667E-3</c:v>
                </c:pt>
                <c:pt idx="1040">
                  <c:v>5.0000001666666667E-3</c:v>
                </c:pt>
                <c:pt idx="1041">
                  <c:v>5.0000001666666667E-3</c:v>
                </c:pt>
                <c:pt idx="1042">
                  <c:v>5.0000001666666667E-3</c:v>
                </c:pt>
                <c:pt idx="1043">
                  <c:v>5.0000001666666667E-3</c:v>
                </c:pt>
                <c:pt idx="1044">
                  <c:v>5.0000001666666667E-3</c:v>
                </c:pt>
                <c:pt idx="1045">
                  <c:v>5.0000001666666667E-3</c:v>
                </c:pt>
                <c:pt idx="1046">
                  <c:v>5.0000001666666667E-3</c:v>
                </c:pt>
                <c:pt idx="1047">
                  <c:v>5.0000001666666667E-3</c:v>
                </c:pt>
                <c:pt idx="1048">
                  <c:v>5.0000001666666667E-3</c:v>
                </c:pt>
                <c:pt idx="1049">
                  <c:v>5.0000001666666667E-3</c:v>
                </c:pt>
                <c:pt idx="1050">
                  <c:v>5.0000001666666667E-3</c:v>
                </c:pt>
                <c:pt idx="1051">
                  <c:v>5.0000001666666667E-3</c:v>
                </c:pt>
                <c:pt idx="1052">
                  <c:v>5.0000001666666667E-3</c:v>
                </c:pt>
                <c:pt idx="1053">
                  <c:v>5.0000001666666667E-3</c:v>
                </c:pt>
                <c:pt idx="1054">
                  <c:v>5.0000001666666667E-3</c:v>
                </c:pt>
                <c:pt idx="1055">
                  <c:v>5.0000001666666667E-3</c:v>
                </c:pt>
                <c:pt idx="1056">
                  <c:v>5.0000001666666667E-3</c:v>
                </c:pt>
                <c:pt idx="1057">
                  <c:v>5.0000001666666667E-3</c:v>
                </c:pt>
                <c:pt idx="1058">
                  <c:v>5.0000001666666667E-3</c:v>
                </c:pt>
                <c:pt idx="1059">
                  <c:v>5.0000001666666667E-3</c:v>
                </c:pt>
                <c:pt idx="1060">
                  <c:v>5.0000001666666667E-3</c:v>
                </c:pt>
                <c:pt idx="1061">
                  <c:v>5.0000001666666667E-3</c:v>
                </c:pt>
                <c:pt idx="1062">
                  <c:v>5.0000001666666667E-3</c:v>
                </c:pt>
                <c:pt idx="1063">
                  <c:v>5.0000001666666667E-3</c:v>
                </c:pt>
                <c:pt idx="1064">
                  <c:v>5.0000001666666667E-3</c:v>
                </c:pt>
                <c:pt idx="1065">
                  <c:v>5.0000001666666667E-3</c:v>
                </c:pt>
                <c:pt idx="1066">
                  <c:v>5.0000001666666667E-3</c:v>
                </c:pt>
                <c:pt idx="1067">
                  <c:v>5.0000001666666667E-3</c:v>
                </c:pt>
                <c:pt idx="1068">
                  <c:v>5.0000001666666667E-3</c:v>
                </c:pt>
                <c:pt idx="1069">
                  <c:v>5.0000001666666667E-3</c:v>
                </c:pt>
                <c:pt idx="1070">
                  <c:v>5.0000001666666667E-3</c:v>
                </c:pt>
                <c:pt idx="1071">
                  <c:v>5.0000001666666667E-3</c:v>
                </c:pt>
                <c:pt idx="1072">
                  <c:v>5.0000001666666667E-3</c:v>
                </c:pt>
                <c:pt idx="1073">
                  <c:v>5.0000001666666667E-3</c:v>
                </c:pt>
                <c:pt idx="1074">
                  <c:v>5.0000001666666667E-3</c:v>
                </c:pt>
                <c:pt idx="1075">
                  <c:v>5.0000001666666667E-3</c:v>
                </c:pt>
                <c:pt idx="1076">
                  <c:v>5.0000001666666667E-3</c:v>
                </c:pt>
                <c:pt idx="1077">
                  <c:v>5.0000001666666667E-3</c:v>
                </c:pt>
                <c:pt idx="1078">
                  <c:v>5.0000001666666667E-3</c:v>
                </c:pt>
                <c:pt idx="1079">
                  <c:v>5.0000001666666667E-3</c:v>
                </c:pt>
                <c:pt idx="1080">
                  <c:v>5.0000001666666667E-3</c:v>
                </c:pt>
                <c:pt idx="1081">
                  <c:v>5.0000001666666667E-3</c:v>
                </c:pt>
                <c:pt idx="1082">
                  <c:v>5.0000001666666667E-3</c:v>
                </c:pt>
                <c:pt idx="1083">
                  <c:v>5.0000001666666667E-3</c:v>
                </c:pt>
                <c:pt idx="1084">
                  <c:v>5.0000001666666667E-3</c:v>
                </c:pt>
                <c:pt idx="1085">
                  <c:v>5.0000001666666667E-3</c:v>
                </c:pt>
                <c:pt idx="1086">
                  <c:v>5.0000001666666667E-3</c:v>
                </c:pt>
                <c:pt idx="1087">
                  <c:v>5.0000001666666667E-3</c:v>
                </c:pt>
                <c:pt idx="1088">
                  <c:v>5.0000001666666667E-3</c:v>
                </c:pt>
                <c:pt idx="1089">
                  <c:v>5.0000001666666667E-3</c:v>
                </c:pt>
                <c:pt idx="1090">
                  <c:v>5.0000001666666667E-3</c:v>
                </c:pt>
                <c:pt idx="1091">
                  <c:v>5.0000001666666667E-3</c:v>
                </c:pt>
                <c:pt idx="1092">
                  <c:v>5.0000001666666667E-3</c:v>
                </c:pt>
                <c:pt idx="1093">
                  <c:v>5.0000001666666667E-3</c:v>
                </c:pt>
                <c:pt idx="1094">
                  <c:v>5.0000001666666667E-3</c:v>
                </c:pt>
                <c:pt idx="1095">
                  <c:v>5.0000001666666667E-3</c:v>
                </c:pt>
                <c:pt idx="1096">
                  <c:v>5.0000001666666667E-3</c:v>
                </c:pt>
                <c:pt idx="1097">
                  <c:v>5.0000001666666667E-3</c:v>
                </c:pt>
                <c:pt idx="1098">
                  <c:v>5.0000001666666667E-3</c:v>
                </c:pt>
                <c:pt idx="1099">
                  <c:v>5.0000001666666667E-3</c:v>
                </c:pt>
                <c:pt idx="1100">
                  <c:v>5.0000001666666667E-3</c:v>
                </c:pt>
                <c:pt idx="1101">
                  <c:v>5.0000001666666667E-3</c:v>
                </c:pt>
                <c:pt idx="1102">
                  <c:v>5.0000001666666667E-3</c:v>
                </c:pt>
                <c:pt idx="1103">
                  <c:v>5.0000001666666667E-3</c:v>
                </c:pt>
                <c:pt idx="1104">
                  <c:v>5.0000001666666667E-3</c:v>
                </c:pt>
                <c:pt idx="1105">
                  <c:v>5.0000001666666667E-3</c:v>
                </c:pt>
                <c:pt idx="1106">
                  <c:v>5.0000001666666667E-3</c:v>
                </c:pt>
                <c:pt idx="1107">
                  <c:v>5.0000001666666667E-3</c:v>
                </c:pt>
                <c:pt idx="1108">
                  <c:v>5.0000001666666667E-3</c:v>
                </c:pt>
                <c:pt idx="1109">
                  <c:v>5.0000001666666667E-3</c:v>
                </c:pt>
                <c:pt idx="1110">
                  <c:v>5.0000001666666667E-3</c:v>
                </c:pt>
                <c:pt idx="1111">
                  <c:v>5.0000001666666667E-3</c:v>
                </c:pt>
              </c:numCache>
            </c:numRef>
          </c:val>
          <c:smooth val="0"/>
          <c:extLst>
            <c:ext xmlns:c16="http://schemas.microsoft.com/office/drawing/2014/chart" uri="{C3380CC4-5D6E-409C-BE32-E72D297353CC}">
              <c16:uniqueId val="{00000001-4E03-4F81-8D37-F1997E796150}"/>
            </c:ext>
          </c:extLst>
        </c:ser>
        <c:dLbls>
          <c:showLegendKey val="0"/>
          <c:showVal val="0"/>
          <c:showCatName val="0"/>
          <c:showSerName val="0"/>
          <c:showPercent val="0"/>
          <c:showBubbleSize val="0"/>
        </c:dLbls>
        <c:smooth val="0"/>
        <c:axId val="-94738896"/>
        <c:axId val="-94736176"/>
      </c:lineChart>
      <c:catAx>
        <c:axId val="-94738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6176"/>
        <c:crosses val="autoZero"/>
        <c:auto val="1"/>
        <c:lblAlgn val="ctr"/>
        <c:lblOffset val="100"/>
        <c:noMultiLvlLbl val="0"/>
      </c:catAx>
      <c:valAx>
        <c:axId val="-94736176"/>
        <c:scaling>
          <c:orientation val="minMax"/>
          <c:max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Emissions</a:t>
                </a:r>
                <a:r>
                  <a:rPr lang="en-US" baseline="0"/>
                  <a:t> [ppm]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8896"/>
        <c:crosses val="autoZero"/>
        <c:crossBetween val="between"/>
        <c:majorUnit val="10"/>
      </c:valAx>
      <c:spPr>
        <a:noFill/>
        <a:ln>
          <a:noFill/>
        </a:ln>
        <a:effectLst/>
      </c:spPr>
    </c:plotArea>
    <c:legend>
      <c:legendPos val="tr"/>
      <c:layout>
        <c:manualLayout>
          <c:xMode val="edge"/>
          <c:yMode val="edge"/>
          <c:x val="0.11480012113870382"/>
          <c:y val="0.10311308525131668"/>
          <c:w val="0.23353573591762569"/>
          <c:h val="0.1321904093905512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Sheet2!$C$1</c:f>
              <c:strCache>
                <c:ptCount val="1"/>
                <c:pt idx="0">
                  <c:v>SCR Inlet Nox</c:v>
                </c:pt>
              </c:strCache>
            </c:strRef>
          </c:tx>
          <c:spPr>
            <a:ln w="28575" cap="rnd" cmpd="sng">
              <a:solidFill>
                <a:schemeClr val="accent2"/>
              </a:solidFill>
              <a:prstDash val="sysDot"/>
              <a:round/>
            </a:ln>
            <a:effectLst/>
          </c:spPr>
          <c:marker>
            <c:symbol val="none"/>
          </c:marker>
          <c:cat>
            <c:numRef>
              <c:f>Sheet1!$B$3:$B$1114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Sheet2!$C$3:$C$1114</c:f>
              <c:numCache>
                <c:formatCode>General</c:formatCode>
                <c:ptCount val="1112"/>
                <c:pt idx="0">
                  <c:v>13.501289378032748</c:v>
                </c:pt>
                <c:pt idx="1">
                  <c:v>13.501289377670336</c:v>
                </c:pt>
                <c:pt idx="2">
                  <c:v>13.501289377395546</c:v>
                </c:pt>
                <c:pt idx="3">
                  <c:v>13.501289377207584</c:v>
                </c:pt>
                <c:pt idx="4">
                  <c:v>13.501289377089687</c:v>
                </c:pt>
                <c:pt idx="5">
                  <c:v>13.501289377031354</c:v>
                </c:pt>
                <c:pt idx="6">
                  <c:v>13.501289377026005</c:v>
                </c:pt>
                <c:pt idx="7">
                  <c:v>13.501289377063095</c:v>
                </c:pt>
                <c:pt idx="8">
                  <c:v>13.501289377133974</c:v>
                </c:pt>
                <c:pt idx="9">
                  <c:v>13.501289377232265</c:v>
                </c:pt>
                <c:pt idx="10">
                  <c:v>13.501289377348881</c:v>
                </c:pt>
                <c:pt idx="11">
                  <c:v>13.501289377475969</c:v>
                </c:pt>
                <c:pt idx="12">
                  <c:v>13.501289377607574</c:v>
                </c:pt>
                <c:pt idx="13">
                  <c:v>13.501289377740511</c:v>
                </c:pt>
                <c:pt idx="14">
                  <c:v>13.501289377871315</c:v>
                </c:pt>
                <c:pt idx="15">
                  <c:v>13.501289377996235</c:v>
                </c:pt>
                <c:pt idx="16">
                  <c:v>13.501289378117002</c:v>
                </c:pt>
                <c:pt idx="17">
                  <c:v>13.501289378229892</c:v>
                </c:pt>
                <c:pt idx="18">
                  <c:v>13.501289378335795</c:v>
                </c:pt>
                <c:pt idx="19">
                  <c:v>13.501289378434674</c:v>
                </c:pt>
                <c:pt idx="20">
                  <c:v>13.501289378526888</c:v>
                </c:pt>
                <c:pt idx="21">
                  <c:v>13.501289378612439</c:v>
                </c:pt>
                <c:pt idx="22">
                  <c:v>13.501289378690364</c:v>
                </c:pt>
                <c:pt idx="23">
                  <c:v>13.501289378759703</c:v>
                </c:pt>
                <c:pt idx="24">
                  <c:v>13.50128937882813</c:v>
                </c:pt>
                <c:pt idx="25">
                  <c:v>13.501289378887154</c:v>
                </c:pt>
                <c:pt idx="26">
                  <c:v>13.501289378943749</c:v>
                </c:pt>
                <c:pt idx="27">
                  <c:v>13.501289378992725</c:v>
                </c:pt>
                <c:pt idx="28">
                  <c:v>13.501289379039482</c:v>
                </c:pt>
                <c:pt idx="29">
                  <c:v>13.501289379078255</c:v>
                </c:pt>
                <c:pt idx="30">
                  <c:v>13.501289379122257</c:v>
                </c:pt>
                <c:pt idx="31">
                  <c:v>13.501289379158143</c:v>
                </c:pt>
                <c:pt idx="32">
                  <c:v>13.501289379186895</c:v>
                </c:pt>
                <c:pt idx="33">
                  <c:v>13.501289379215995</c:v>
                </c:pt>
                <c:pt idx="34">
                  <c:v>13.501289379247378</c:v>
                </c:pt>
                <c:pt idx="35">
                  <c:v>13.501289379272528</c:v>
                </c:pt>
                <c:pt idx="36">
                  <c:v>13.501289379292722</c:v>
                </c:pt>
                <c:pt idx="37">
                  <c:v>13.501289379308997</c:v>
                </c:pt>
                <c:pt idx="38">
                  <c:v>13.501289379322051</c:v>
                </c:pt>
                <c:pt idx="39">
                  <c:v>13.501289379332523</c:v>
                </c:pt>
                <c:pt idx="40">
                  <c:v>13.501289379345629</c:v>
                </c:pt>
                <c:pt idx="41">
                  <c:v>13.501289379363778</c:v>
                </c:pt>
                <c:pt idx="42">
                  <c:v>13.501289379378397</c:v>
                </c:pt>
                <c:pt idx="43">
                  <c:v>13.501289379390167</c:v>
                </c:pt>
                <c:pt idx="44">
                  <c:v>13.501289379399619</c:v>
                </c:pt>
                <c:pt idx="45">
                  <c:v>13.50128937940716</c:v>
                </c:pt>
                <c:pt idx="46">
                  <c:v>13.501289379413166</c:v>
                </c:pt>
                <c:pt idx="47">
                  <c:v>13.501289379417921</c:v>
                </c:pt>
                <c:pt idx="48">
                  <c:v>13.501289379421669</c:v>
                </c:pt>
                <c:pt idx="49">
                  <c:v>13.5012893794246</c:v>
                </c:pt>
                <c:pt idx="50">
                  <c:v>13.501289379426851</c:v>
                </c:pt>
                <c:pt idx="51">
                  <c:v>13.501289379428563</c:v>
                </c:pt>
                <c:pt idx="52">
                  <c:v>13.501289379429856</c:v>
                </c:pt>
                <c:pt idx="53">
                  <c:v>13.501289379430801</c:v>
                </c:pt>
                <c:pt idx="54">
                  <c:v>13.501289379431459</c:v>
                </c:pt>
                <c:pt idx="55">
                  <c:v>13.501289379435416</c:v>
                </c:pt>
                <c:pt idx="56">
                  <c:v>13.501289379447547</c:v>
                </c:pt>
                <c:pt idx="57">
                  <c:v>13.501289379457354</c:v>
                </c:pt>
                <c:pt idx="58">
                  <c:v>13.501289379465277</c:v>
                </c:pt>
                <c:pt idx="59">
                  <c:v>13.501289379471693</c:v>
                </c:pt>
                <c:pt idx="60">
                  <c:v>13.501289379476859</c:v>
                </c:pt>
                <c:pt idx="61">
                  <c:v>13.501289379481001</c:v>
                </c:pt>
                <c:pt idx="62">
                  <c:v>13.501289379484305</c:v>
                </c:pt>
                <c:pt idx="63">
                  <c:v>13.501289379486948</c:v>
                </c:pt>
                <c:pt idx="64">
                  <c:v>13.50128937948903</c:v>
                </c:pt>
                <c:pt idx="65">
                  <c:v>13.501289379490691</c:v>
                </c:pt>
                <c:pt idx="66">
                  <c:v>13.50128937949196</c:v>
                </c:pt>
                <c:pt idx="67">
                  <c:v>13.501289379492944</c:v>
                </c:pt>
                <c:pt idx="68">
                  <c:v>13.501289379493677</c:v>
                </c:pt>
                <c:pt idx="69">
                  <c:v>13.501289379494217</c:v>
                </c:pt>
                <c:pt idx="70">
                  <c:v>13.501289379494617</c:v>
                </c:pt>
                <c:pt idx="71">
                  <c:v>13.501289379494883</c:v>
                </c:pt>
                <c:pt idx="72">
                  <c:v>13.501289379495054</c:v>
                </c:pt>
                <c:pt idx="73">
                  <c:v>13.501289379495145</c:v>
                </c:pt>
                <c:pt idx="74">
                  <c:v>13.501289379495184</c:v>
                </c:pt>
                <c:pt idx="75">
                  <c:v>13.501289379495175</c:v>
                </c:pt>
                <c:pt idx="76">
                  <c:v>13.501289379495109</c:v>
                </c:pt>
                <c:pt idx="77">
                  <c:v>13.501289379495017</c:v>
                </c:pt>
                <c:pt idx="78">
                  <c:v>13.501289379494887</c:v>
                </c:pt>
                <c:pt idx="79">
                  <c:v>13.501289379494747</c:v>
                </c:pt>
                <c:pt idx="80">
                  <c:v>13.501289379494597</c:v>
                </c:pt>
                <c:pt idx="81">
                  <c:v>13.501289379494436</c:v>
                </c:pt>
                <c:pt idx="82">
                  <c:v>13.501289379494272</c:v>
                </c:pt>
                <c:pt idx="83">
                  <c:v>13.501289379494096</c:v>
                </c:pt>
                <c:pt idx="84">
                  <c:v>13.501289379493942</c:v>
                </c:pt>
                <c:pt idx="85">
                  <c:v>13.501289379493755</c:v>
                </c:pt>
                <c:pt idx="86">
                  <c:v>13.501289379493576</c:v>
                </c:pt>
                <c:pt idx="87">
                  <c:v>13.501289379493391</c:v>
                </c:pt>
                <c:pt idx="88">
                  <c:v>13.501289379493208</c:v>
                </c:pt>
                <c:pt idx="89">
                  <c:v>13.50128937949304</c:v>
                </c:pt>
                <c:pt idx="90">
                  <c:v>13.501289379492889</c:v>
                </c:pt>
                <c:pt idx="91">
                  <c:v>13.501289379492722</c:v>
                </c:pt>
                <c:pt idx="92">
                  <c:v>13.501289379492547</c:v>
                </c:pt>
                <c:pt idx="93">
                  <c:v>13.501289379492386</c:v>
                </c:pt>
                <c:pt idx="94">
                  <c:v>13.501289379492215</c:v>
                </c:pt>
                <c:pt idx="95">
                  <c:v>13.501289379492043</c:v>
                </c:pt>
                <c:pt idx="96">
                  <c:v>13.501289379491885</c:v>
                </c:pt>
                <c:pt idx="97">
                  <c:v>13.501289379491761</c:v>
                </c:pt>
                <c:pt idx="98">
                  <c:v>13.501289379491633</c:v>
                </c:pt>
                <c:pt idx="99">
                  <c:v>13.501289379491494</c:v>
                </c:pt>
                <c:pt idx="100">
                  <c:v>13.50128937949134</c:v>
                </c:pt>
                <c:pt idx="101">
                  <c:v>13.501289379491183</c:v>
                </c:pt>
                <c:pt idx="102">
                  <c:v>13.501289379491036</c:v>
                </c:pt>
                <c:pt idx="103">
                  <c:v>13.501289379490906</c:v>
                </c:pt>
                <c:pt idx="104">
                  <c:v>13.50128937949076</c:v>
                </c:pt>
                <c:pt idx="105">
                  <c:v>13.501289379490622</c:v>
                </c:pt>
                <c:pt idx="106">
                  <c:v>13.501289379490499</c:v>
                </c:pt>
                <c:pt idx="107">
                  <c:v>13.501289379490373</c:v>
                </c:pt>
                <c:pt idx="108">
                  <c:v>13.501289379490263</c:v>
                </c:pt>
                <c:pt idx="109">
                  <c:v>13.501289379490151</c:v>
                </c:pt>
                <c:pt idx="110">
                  <c:v>13.501289379490034</c:v>
                </c:pt>
                <c:pt idx="111">
                  <c:v>13.501289379489918</c:v>
                </c:pt>
                <c:pt idx="112">
                  <c:v>13.501289379489798</c:v>
                </c:pt>
                <c:pt idx="113">
                  <c:v>13.501289379489682</c:v>
                </c:pt>
                <c:pt idx="114">
                  <c:v>13.501289379489579</c:v>
                </c:pt>
                <c:pt idx="115">
                  <c:v>13.501289379489469</c:v>
                </c:pt>
                <c:pt idx="116">
                  <c:v>13.501289379489366</c:v>
                </c:pt>
                <c:pt idx="117">
                  <c:v>13.50128937948929</c:v>
                </c:pt>
                <c:pt idx="118">
                  <c:v>13.501289379489213</c:v>
                </c:pt>
                <c:pt idx="119">
                  <c:v>13.501289379489149</c:v>
                </c:pt>
                <c:pt idx="120">
                  <c:v>13.501289379489039</c:v>
                </c:pt>
                <c:pt idx="121">
                  <c:v>13.501289379488938</c:v>
                </c:pt>
                <c:pt idx="122">
                  <c:v>13.501289379488847</c:v>
                </c:pt>
                <c:pt idx="123">
                  <c:v>13.501289379488755</c:v>
                </c:pt>
                <c:pt idx="124">
                  <c:v>13.501289379488652</c:v>
                </c:pt>
                <c:pt idx="125">
                  <c:v>13.501289379488565</c:v>
                </c:pt>
                <c:pt idx="126">
                  <c:v>13.501289379488489</c:v>
                </c:pt>
                <c:pt idx="127">
                  <c:v>13.501289379488403</c:v>
                </c:pt>
                <c:pt idx="128">
                  <c:v>13.501289379488332</c:v>
                </c:pt>
                <c:pt idx="129">
                  <c:v>13.501289379488265</c:v>
                </c:pt>
                <c:pt idx="130">
                  <c:v>13.501289379488183</c:v>
                </c:pt>
                <c:pt idx="131">
                  <c:v>13.501289379488092</c:v>
                </c:pt>
                <c:pt idx="132">
                  <c:v>13.501289379488018</c:v>
                </c:pt>
                <c:pt idx="133">
                  <c:v>13.501289379487945</c:v>
                </c:pt>
                <c:pt idx="134">
                  <c:v>13.501289379487869</c:v>
                </c:pt>
                <c:pt idx="135">
                  <c:v>13.501289379487796</c:v>
                </c:pt>
                <c:pt idx="136">
                  <c:v>13.501289379487741</c:v>
                </c:pt>
                <c:pt idx="137">
                  <c:v>13.501289379487671</c:v>
                </c:pt>
                <c:pt idx="138">
                  <c:v>13.501289379487609</c:v>
                </c:pt>
                <c:pt idx="139">
                  <c:v>13.50128937948757</c:v>
                </c:pt>
                <c:pt idx="140">
                  <c:v>13.501289379487501</c:v>
                </c:pt>
                <c:pt idx="141">
                  <c:v>13.501289379487446</c:v>
                </c:pt>
                <c:pt idx="142">
                  <c:v>13.501289379487396</c:v>
                </c:pt>
                <c:pt idx="143">
                  <c:v>13.501289379489549</c:v>
                </c:pt>
                <c:pt idx="144">
                  <c:v>13.501289379501539</c:v>
                </c:pt>
                <c:pt idx="145">
                  <c:v>13.501289379511318</c:v>
                </c:pt>
                <c:pt idx="146">
                  <c:v>13.501289379519328</c:v>
                </c:pt>
                <c:pt idx="147">
                  <c:v>13.501289379525858</c:v>
                </c:pt>
                <c:pt idx="148">
                  <c:v>13.501289379531185</c:v>
                </c:pt>
                <c:pt idx="149">
                  <c:v>13.501289379535553</c:v>
                </c:pt>
                <c:pt idx="150">
                  <c:v>13.501289379539102</c:v>
                </c:pt>
                <c:pt idx="151">
                  <c:v>13.501289379541998</c:v>
                </c:pt>
                <c:pt idx="152">
                  <c:v>13.501289379544367</c:v>
                </c:pt>
                <c:pt idx="153">
                  <c:v>13.501289379546279</c:v>
                </c:pt>
                <c:pt idx="154">
                  <c:v>13.501289379547838</c:v>
                </c:pt>
                <c:pt idx="155">
                  <c:v>13.501289379549103</c:v>
                </c:pt>
                <c:pt idx="156">
                  <c:v>13.501289379550139</c:v>
                </c:pt>
                <c:pt idx="157">
                  <c:v>13.501289379550975</c:v>
                </c:pt>
                <c:pt idx="158">
                  <c:v>13.501289379551642</c:v>
                </c:pt>
                <c:pt idx="159">
                  <c:v>13.501289379552183</c:v>
                </c:pt>
                <c:pt idx="160">
                  <c:v>13.501289379552619</c:v>
                </c:pt>
                <c:pt idx="161">
                  <c:v>13.501289379552963</c:v>
                </c:pt>
                <c:pt idx="162">
                  <c:v>13.501289379553249</c:v>
                </c:pt>
                <c:pt idx="163">
                  <c:v>13.501289379553471</c:v>
                </c:pt>
                <c:pt idx="164">
                  <c:v>13.501289379553642</c:v>
                </c:pt>
                <c:pt idx="165">
                  <c:v>13.501289379553761</c:v>
                </c:pt>
                <c:pt idx="166">
                  <c:v>13.501289379553858</c:v>
                </c:pt>
                <c:pt idx="167">
                  <c:v>13.501289379553942</c:v>
                </c:pt>
                <c:pt idx="168">
                  <c:v>13.501289379553999</c:v>
                </c:pt>
                <c:pt idx="169">
                  <c:v>13.501289379554034</c:v>
                </c:pt>
                <c:pt idx="170">
                  <c:v>13.501289379554056</c:v>
                </c:pt>
                <c:pt idx="171">
                  <c:v>13.50128937955407</c:v>
                </c:pt>
                <c:pt idx="172">
                  <c:v>13.501289379554112</c:v>
                </c:pt>
                <c:pt idx="173">
                  <c:v>13.501289379554111</c:v>
                </c:pt>
                <c:pt idx="174">
                  <c:v>13.501289379554098</c:v>
                </c:pt>
                <c:pt idx="175">
                  <c:v>13.501289379554088</c:v>
                </c:pt>
                <c:pt idx="176">
                  <c:v>13.501289379554082</c:v>
                </c:pt>
                <c:pt idx="177">
                  <c:v>13.501289379554061</c:v>
                </c:pt>
                <c:pt idx="178">
                  <c:v>13.501289379554034</c:v>
                </c:pt>
                <c:pt idx="179">
                  <c:v>13.50128937955404</c:v>
                </c:pt>
                <c:pt idx="180">
                  <c:v>13.501289379554017</c:v>
                </c:pt>
                <c:pt idx="181">
                  <c:v>13.501289379553979</c:v>
                </c:pt>
                <c:pt idx="182">
                  <c:v>13.501289379553967</c:v>
                </c:pt>
                <c:pt idx="183">
                  <c:v>13.501289379553933</c:v>
                </c:pt>
                <c:pt idx="184">
                  <c:v>13.501289379553887</c:v>
                </c:pt>
                <c:pt idx="185">
                  <c:v>13.501289379553873</c:v>
                </c:pt>
                <c:pt idx="186">
                  <c:v>13.501289379553842</c:v>
                </c:pt>
                <c:pt idx="187">
                  <c:v>13.501289379553814</c:v>
                </c:pt>
                <c:pt idx="188">
                  <c:v>13.501289379553782</c:v>
                </c:pt>
                <c:pt idx="189">
                  <c:v>13.501289379553745</c:v>
                </c:pt>
                <c:pt idx="190">
                  <c:v>13.501289379553723</c:v>
                </c:pt>
                <c:pt idx="191">
                  <c:v>13.501289379553697</c:v>
                </c:pt>
                <c:pt idx="192">
                  <c:v>13.501289379553699</c:v>
                </c:pt>
                <c:pt idx="193">
                  <c:v>13.501289379553667</c:v>
                </c:pt>
                <c:pt idx="194">
                  <c:v>13.501289379553645</c:v>
                </c:pt>
                <c:pt idx="195">
                  <c:v>13.501289379553617</c:v>
                </c:pt>
                <c:pt idx="196">
                  <c:v>13.50128937955358</c:v>
                </c:pt>
                <c:pt idx="197">
                  <c:v>13.501289379553553</c:v>
                </c:pt>
                <c:pt idx="198">
                  <c:v>13.501289074522406</c:v>
                </c:pt>
                <c:pt idx="199">
                  <c:v>13.50128967389278</c:v>
                </c:pt>
                <c:pt idx="200">
                  <c:v>13.501289856520993</c:v>
                </c:pt>
                <c:pt idx="201">
                  <c:v>13.501289716115563</c:v>
                </c:pt>
                <c:pt idx="202">
                  <c:v>13.501289442306563</c:v>
                </c:pt>
                <c:pt idx="203">
                  <c:v>13.501289117433757</c:v>
                </c:pt>
                <c:pt idx="204">
                  <c:v>13.501288790361652</c:v>
                </c:pt>
                <c:pt idx="205">
                  <c:v>13.501288498165207</c:v>
                </c:pt>
                <c:pt idx="206">
                  <c:v>13.501288258267929</c:v>
                </c:pt>
                <c:pt idx="207">
                  <c:v>13.501288075178264</c:v>
                </c:pt>
                <c:pt idx="208">
                  <c:v>13.501287948666613</c:v>
                </c:pt>
                <c:pt idx="209">
                  <c:v>13.501287875341117</c:v>
                </c:pt>
                <c:pt idx="210">
                  <c:v>13.501287849347086</c:v>
                </c:pt>
                <c:pt idx="211">
                  <c:v>13.501287863878273</c:v>
                </c:pt>
                <c:pt idx="212">
                  <c:v>13.501287912099421</c:v>
                </c:pt>
                <c:pt idx="213">
                  <c:v>13.501287987880083</c:v>
                </c:pt>
                <c:pt idx="214">
                  <c:v>13.501288084202621</c:v>
                </c:pt>
                <c:pt idx="215">
                  <c:v>13.501288195667565</c:v>
                </c:pt>
                <c:pt idx="216">
                  <c:v>13.501288317699418</c:v>
                </c:pt>
                <c:pt idx="217">
                  <c:v>13.50128844640393</c:v>
                </c:pt>
                <c:pt idx="218">
                  <c:v>13.501288578539764</c:v>
                </c:pt>
                <c:pt idx="219">
                  <c:v>13.501288711465579</c:v>
                </c:pt>
                <c:pt idx="220">
                  <c:v>13.50128884307342</c:v>
                </c:pt>
                <c:pt idx="221">
                  <c:v>13.50128897172115</c:v>
                </c:pt>
                <c:pt idx="222">
                  <c:v>13.50128909616663</c:v>
                </c:pt>
                <c:pt idx="223">
                  <c:v>13.50128921550562</c:v>
                </c:pt>
                <c:pt idx="224">
                  <c:v>13.501289329114218</c:v>
                </c:pt>
                <c:pt idx="225">
                  <c:v>13.50128943659842</c:v>
                </c:pt>
                <c:pt idx="226">
                  <c:v>13.501289537749843</c:v>
                </c:pt>
                <c:pt idx="227">
                  <c:v>13.501289632507145</c:v>
                </c:pt>
                <c:pt idx="228">
                  <c:v>13.501289720923698</c:v>
                </c:pt>
                <c:pt idx="229">
                  <c:v>13.501289803140084</c:v>
                </c:pt>
                <c:pt idx="230">
                  <c:v>13.501289879361812</c:v>
                </c:pt>
                <c:pt idx="231">
                  <c:v>13.501289949840345</c:v>
                </c:pt>
                <c:pt idx="232">
                  <c:v>13.501290014858217</c:v>
                </c:pt>
                <c:pt idx="233">
                  <c:v>13.501290074717133</c:v>
                </c:pt>
                <c:pt idx="234">
                  <c:v>13.501290129728144</c:v>
                </c:pt>
                <c:pt idx="235">
                  <c:v>13.501290180204444</c:v>
                </c:pt>
                <c:pt idx="236">
                  <c:v>13.501290226455641</c:v>
                </c:pt>
                <c:pt idx="237">
                  <c:v>13.501290268783553</c:v>
                </c:pt>
                <c:pt idx="238">
                  <c:v>13.501290307479112</c:v>
                </c:pt>
                <c:pt idx="239">
                  <c:v>13.501290342820285</c:v>
                </c:pt>
                <c:pt idx="240">
                  <c:v>13.501290375070619</c:v>
                </c:pt>
                <c:pt idx="241">
                  <c:v>13.501290404478512</c:v>
                </c:pt>
                <c:pt idx="242">
                  <c:v>13.501290431276825</c:v>
                </c:pt>
                <c:pt idx="243">
                  <c:v>13.501290455682932</c:v>
                </c:pt>
                <c:pt idx="244">
                  <c:v>13.501290477898987</c:v>
                </c:pt>
                <c:pt idx="245">
                  <c:v>13.501290498112359</c:v>
                </c:pt>
                <c:pt idx="246">
                  <c:v>13.501290516496216</c:v>
                </c:pt>
                <c:pt idx="247">
                  <c:v>13.501290533210261</c:v>
                </c:pt>
                <c:pt idx="248">
                  <c:v>13.501290548401446</c:v>
                </c:pt>
                <c:pt idx="249">
                  <c:v>13.501290562204742</c:v>
                </c:pt>
                <c:pt idx="250">
                  <c:v>13.501290574743944</c:v>
                </c:pt>
                <c:pt idx="251">
                  <c:v>13.501290586132409</c:v>
                </c:pt>
                <c:pt idx="252">
                  <c:v>13.501290596473789</c:v>
                </c:pt>
                <c:pt idx="253">
                  <c:v>13.501290605862808</c:v>
                </c:pt>
                <c:pt idx="254">
                  <c:v>13.501290614385933</c:v>
                </c:pt>
                <c:pt idx="255">
                  <c:v>13.501290622122109</c:v>
                </c:pt>
                <c:pt idx="256">
                  <c:v>13.501290629143201</c:v>
                </c:pt>
                <c:pt idx="257">
                  <c:v>13.501290635514707</c:v>
                </c:pt>
                <c:pt idx="258">
                  <c:v>13.501290641296235</c:v>
                </c:pt>
                <c:pt idx="259">
                  <c:v>13.50129064654198</c:v>
                </c:pt>
                <c:pt idx="260">
                  <c:v>13.501290651301316</c:v>
                </c:pt>
                <c:pt idx="261">
                  <c:v>13.501290655619119</c:v>
                </c:pt>
                <c:pt idx="262">
                  <c:v>13.501290659536147</c:v>
                </c:pt>
                <c:pt idx="263">
                  <c:v>13.501290663089422</c:v>
                </c:pt>
                <c:pt idx="264">
                  <c:v>13.501290666312627</c:v>
                </c:pt>
                <c:pt idx="265">
                  <c:v>13.501290669236326</c:v>
                </c:pt>
                <c:pt idx="266">
                  <c:v>13.501290671888254</c:v>
                </c:pt>
                <c:pt idx="267">
                  <c:v>13.501290674293635</c:v>
                </c:pt>
                <c:pt idx="268">
                  <c:v>13.501290676475334</c:v>
                </c:pt>
                <c:pt idx="269">
                  <c:v>13.501290678454122</c:v>
                </c:pt>
                <c:pt idx="270">
                  <c:v>13.501290680248836</c:v>
                </c:pt>
                <c:pt idx="271">
                  <c:v>13.501290681876577</c:v>
                </c:pt>
                <c:pt idx="272">
                  <c:v>13.501290683352842</c:v>
                </c:pt>
                <c:pt idx="273">
                  <c:v>13.501290684691723</c:v>
                </c:pt>
                <c:pt idx="274">
                  <c:v>13.501290685905982</c:v>
                </c:pt>
                <c:pt idx="275">
                  <c:v>13.501290687001418</c:v>
                </c:pt>
                <c:pt idx="276">
                  <c:v>13.501290687995878</c:v>
                </c:pt>
                <c:pt idx="277">
                  <c:v>13.50129068889863</c:v>
                </c:pt>
                <c:pt idx="278">
                  <c:v>13.50129068971804</c:v>
                </c:pt>
                <c:pt idx="279">
                  <c:v>13.501290690461717</c:v>
                </c:pt>
                <c:pt idx="280">
                  <c:v>13.501290691136688</c:v>
                </c:pt>
                <c:pt idx="281">
                  <c:v>13.501290691749212</c:v>
                </c:pt>
                <c:pt idx="282">
                  <c:v>13.501290692302211</c:v>
                </c:pt>
                <c:pt idx="283">
                  <c:v>13.501290692803982</c:v>
                </c:pt>
                <c:pt idx="284">
                  <c:v>13.501290693260321</c:v>
                </c:pt>
                <c:pt idx="285">
                  <c:v>13.501290693674527</c:v>
                </c:pt>
                <c:pt idx="286">
                  <c:v>13.501290694048828</c:v>
                </c:pt>
                <c:pt idx="287">
                  <c:v>13.501290694388766</c:v>
                </c:pt>
                <c:pt idx="288">
                  <c:v>13.501290694697323</c:v>
                </c:pt>
                <c:pt idx="289">
                  <c:v>13.501290694976309</c:v>
                </c:pt>
                <c:pt idx="290">
                  <c:v>13.501290695229988</c:v>
                </c:pt>
                <c:pt idx="291">
                  <c:v>13.501290695459613</c:v>
                </c:pt>
                <c:pt idx="292">
                  <c:v>13.50129069566891</c:v>
                </c:pt>
                <c:pt idx="293">
                  <c:v>13.501290695857353</c:v>
                </c:pt>
                <c:pt idx="294">
                  <c:v>13.501290696029724</c:v>
                </c:pt>
                <c:pt idx="295">
                  <c:v>13.501290696184798</c:v>
                </c:pt>
                <c:pt idx="296">
                  <c:v>13.501290696325359</c:v>
                </c:pt>
                <c:pt idx="297">
                  <c:v>13.501290696453012</c:v>
                </c:pt>
                <c:pt idx="298">
                  <c:v>13.5012906965692</c:v>
                </c:pt>
                <c:pt idx="299">
                  <c:v>13.501290696674861</c:v>
                </c:pt>
                <c:pt idx="300">
                  <c:v>13.501290696770493</c:v>
                </c:pt>
                <c:pt idx="301">
                  <c:v>13.501290696855227</c:v>
                </c:pt>
                <c:pt idx="302">
                  <c:v>13.501290696934474</c:v>
                </c:pt>
                <c:pt idx="303">
                  <c:v>13.501290697006036</c:v>
                </c:pt>
                <c:pt idx="304">
                  <c:v>13.501290697069157</c:v>
                </c:pt>
                <c:pt idx="305">
                  <c:v>13.501290697129695</c:v>
                </c:pt>
                <c:pt idx="306">
                  <c:v>13.501290697181256</c:v>
                </c:pt>
                <c:pt idx="307">
                  <c:v>13.501290697230186</c:v>
                </c:pt>
                <c:pt idx="308">
                  <c:v>13.501290697274813</c:v>
                </c:pt>
                <c:pt idx="309">
                  <c:v>13.501290697310766</c:v>
                </c:pt>
                <c:pt idx="310">
                  <c:v>13.501290697349493</c:v>
                </c:pt>
                <c:pt idx="311">
                  <c:v>13.501290697383503</c:v>
                </c:pt>
                <c:pt idx="312">
                  <c:v>13.501290697410907</c:v>
                </c:pt>
                <c:pt idx="313">
                  <c:v>13.501290697432983</c:v>
                </c:pt>
                <c:pt idx="314">
                  <c:v>13.501290697461721</c:v>
                </c:pt>
                <c:pt idx="315">
                  <c:v>13.50129069748653</c:v>
                </c:pt>
                <c:pt idx="316">
                  <c:v>13.501290697506553</c:v>
                </c:pt>
                <c:pt idx="317">
                  <c:v>13.501290697522718</c:v>
                </c:pt>
                <c:pt idx="318">
                  <c:v>13.501290697535698</c:v>
                </c:pt>
                <c:pt idx="319">
                  <c:v>13.501290697546125</c:v>
                </c:pt>
                <c:pt idx="320">
                  <c:v>13.501290697560608</c:v>
                </c:pt>
                <c:pt idx="321">
                  <c:v>13.501290697578794</c:v>
                </c:pt>
                <c:pt idx="322">
                  <c:v>13.501290697593459</c:v>
                </c:pt>
                <c:pt idx="323">
                  <c:v>13.501290697605338</c:v>
                </c:pt>
                <c:pt idx="324">
                  <c:v>13.50129069761493</c:v>
                </c:pt>
                <c:pt idx="325">
                  <c:v>13.501290697622666</c:v>
                </c:pt>
                <c:pt idx="326">
                  <c:v>13.501290697628894</c:v>
                </c:pt>
                <c:pt idx="327">
                  <c:v>13.501290697633918</c:v>
                </c:pt>
                <c:pt idx="328">
                  <c:v>13.501290697637959</c:v>
                </c:pt>
                <c:pt idx="329">
                  <c:v>13.501290697641192</c:v>
                </c:pt>
                <c:pt idx="330">
                  <c:v>13.501290697643757</c:v>
                </c:pt>
                <c:pt idx="331">
                  <c:v>13.501290697645789</c:v>
                </c:pt>
                <c:pt idx="332">
                  <c:v>13.501290697647395</c:v>
                </c:pt>
                <c:pt idx="333">
                  <c:v>13.501290697648663</c:v>
                </c:pt>
                <c:pt idx="334">
                  <c:v>13.501290697649651</c:v>
                </c:pt>
                <c:pt idx="335">
                  <c:v>13.501290697650425</c:v>
                </c:pt>
                <c:pt idx="336">
                  <c:v>13.501290697651021</c:v>
                </c:pt>
                <c:pt idx="337">
                  <c:v>13.501290697651497</c:v>
                </c:pt>
                <c:pt idx="338">
                  <c:v>13.501290697651845</c:v>
                </c:pt>
                <c:pt idx="339">
                  <c:v>13.501290697652106</c:v>
                </c:pt>
                <c:pt idx="340">
                  <c:v>13.501290697652291</c:v>
                </c:pt>
                <c:pt idx="341">
                  <c:v>13.501290697659734</c:v>
                </c:pt>
                <c:pt idx="342">
                  <c:v>13.501290697670964</c:v>
                </c:pt>
                <c:pt idx="343">
                  <c:v>13.501290697680101</c:v>
                </c:pt>
                <c:pt idx="344">
                  <c:v>13.501290697687573</c:v>
                </c:pt>
                <c:pt idx="345">
                  <c:v>13.501290697693664</c:v>
                </c:pt>
                <c:pt idx="346">
                  <c:v>13.501290697698639</c:v>
                </c:pt>
                <c:pt idx="347">
                  <c:v>13.501290697702691</c:v>
                </c:pt>
                <c:pt idx="348">
                  <c:v>13.501290697706015</c:v>
                </c:pt>
                <c:pt idx="349">
                  <c:v>13.501290697708713</c:v>
                </c:pt>
                <c:pt idx="350">
                  <c:v>13.501290697710896</c:v>
                </c:pt>
                <c:pt idx="351">
                  <c:v>13.501290697712681</c:v>
                </c:pt>
                <c:pt idx="352">
                  <c:v>13.501290697714129</c:v>
                </c:pt>
                <c:pt idx="353">
                  <c:v>13.5012906977153</c:v>
                </c:pt>
                <c:pt idx="354">
                  <c:v>13.501290697716248</c:v>
                </c:pt>
                <c:pt idx="355">
                  <c:v>13.501290697717014</c:v>
                </c:pt>
                <c:pt idx="356">
                  <c:v>13.501290697717632</c:v>
                </c:pt>
                <c:pt idx="357">
                  <c:v>13.501290697718145</c:v>
                </c:pt>
                <c:pt idx="358">
                  <c:v>13.501290697718572</c:v>
                </c:pt>
                <c:pt idx="359">
                  <c:v>13.501290697718929</c:v>
                </c:pt>
                <c:pt idx="360">
                  <c:v>13.50129069771919</c:v>
                </c:pt>
                <c:pt idx="361">
                  <c:v>13.501290697719407</c:v>
                </c:pt>
                <c:pt idx="362">
                  <c:v>13.501290697719586</c:v>
                </c:pt>
                <c:pt idx="363">
                  <c:v>13.501290697719712</c:v>
                </c:pt>
                <c:pt idx="364">
                  <c:v>13.501290697719822</c:v>
                </c:pt>
                <c:pt idx="365">
                  <c:v>13.501290697719934</c:v>
                </c:pt>
                <c:pt idx="366">
                  <c:v>13.501290697720007</c:v>
                </c:pt>
                <c:pt idx="367">
                  <c:v>13.501290697720059</c:v>
                </c:pt>
                <c:pt idx="368">
                  <c:v>13.501290697720098</c:v>
                </c:pt>
                <c:pt idx="369">
                  <c:v>13.501290697720115</c:v>
                </c:pt>
                <c:pt idx="370">
                  <c:v>13.501290697720153</c:v>
                </c:pt>
                <c:pt idx="371">
                  <c:v>13.501290697720183</c:v>
                </c:pt>
                <c:pt idx="372">
                  <c:v>13.501290697720206</c:v>
                </c:pt>
                <c:pt idx="373">
                  <c:v>13.501290697720208</c:v>
                </c:pt>
                <c:pt idx="374">
                  <c:v>13.501290697720213</c:v>
                </c:pt>
                <c:pt idx="375">
                  <c:v>13.50129069772021</c:v>
                </c:pt>
                <c:pt idx="376">
                  <c:v>13.501290697720211</c:v>
                </c:pt>
                <c:pt idx="377">
                  <c:v>13.501290697720213</c:v>
                </c:pt>
                <c:pt idx="378">
                  <c:v>13.501290697720199</c:v>
                </c:pt>
                <c:pt idx="379">
                  <c:v>13.501290697720192</c:v>
                </c:pt>
                <c:pt idx="380">
                  <c:v>13.501290697720176</c:v>
                </c:pt>
                <c:pt idx="381">
                  <c:v>13.501290697720171</c:v>
                </c:pt>
                <c:pt idx="382">
                  <c:v>13.501290697720162</c:v>
                </c:pt>
                <c:pt idx="383">
                  <c:v>13.501290697720155</c:v>
                </c:pt>
                <c:pt idx="384">
                  <c:v>13.50129069772016</c:v>
                </c:pt>
                <c:pt idx="385">
                  <c:v>13.501290697720155</c:v>
                </c:pt>
                <c:pt idx="386">
                  <c:v>13.501290697720149</c:v>
                </c:pt>
                <c:pt idx="387">
                  <c:v>13.501290697720149</c:v>
                </c:pt>
                <c:pt idx="388">
                  <c:v>13.501290697720172</c:v>
                </c:pt>
                <c:pt idx="389">
                  <c:v>13.501290697720163</c:v>
                </c:pt>
                <c:pt idx="390">
                  <c:v>21.168045773789402</c:v>
                </c:pt>
                <c:pt idx="391">
                  <c:v>33.971197770792742</c:v>
                </c:pt>
                <c:pt idx="392">
                  <c:v>44.446611244305849</c:v>
                </c:pt>
                <c:pt idx="393">
                  <c:v>53.038146327503433</c:v>
                </c:pt>
                <c:pt idx="394">
                  <c:v>60.08020422871671</c:v>
                </c:pt>
                <c:pt idx="395">
                  <c:v>65.855593545927221</c:v>
                </c:pt>
                <c:pt idx="396">
                  <c:v>70.593833977624342</c:v>
                </c:pt>
                <c:pt idx="397">
                  <c:v>74.480880295394343</c:v>
                </c:pt>
                <c:pt idx="398">
                  <c:v>77.670565253693084</c:v>
                </c:pt>
                <c:pt idx="399">
                  <c:v>80.289328573975212</c:v>
                </c:pt>
                <c:pt idx="400">
                  <c:v>82.440224380458204</c:v>
                </c:pt>
                <c:pt idx="401">
                  <c:v>84.20761360909512</c:v>
                </c:pt>
                <c:pt idx="402">
                  <c:v>85.660709086897668</c:v>
                </c:pt>
                <c:pt idx="403">
                  <c:v>86.856155859800324</c:v>
                </c:pt>
                <c:pt idx="404">
                  <c:v>87.840294929648977</c:v>
                </c:pt>
                <c:pt idx="405">
                  <c:v>88.651080446296803</c:v>
                </c:pt>
                <c:pt idx="406">
                  <c:v>89.31959962825718</c:v>
                </c:pt>
                <c:pt idx="407">
                  <c:v>89.871309309511219</c:v>
                </c:pt>
                <c:pt idx="408">
                  <c:v>90.327062269273043</c:v>
                </c:pt>
                <c:pt idx="409">
                  <c:v>90.703946410320555</c:v>
                </c:pt>
                <c:pt idx="410">
                  <c:v>91.015967527095668</c:v>
                </c:pt>
                <c:pt idx="411">
                  <c:v>91.274608486424057</c:v>
                </c:pt>
                <c:pt idx="412">
                  <c:v>91.489287396396065</c:v>
                </c:pt>
                <c:pt idx="413">
                  <c:v>91.667732018139873</c:v>
                </c:pt>
                <c:pt idx="414">
                  <c:v>91.816285854395645</c:v>
                </c:pt>
                <c:pt idx="415">
                  <c:v>91.940158638946968</c:v>
                </c:pt>
                <c:pt idx="416">
                  <c:v>92.043631280661202</c:v>
                </c:pt>
                <c:pt idx="417">
                  <c:v>92.130223514796256</c:v>
                </c:pt>
                <c:pt idx="418">
                  <c:v>92.202831092665264</c:v>
                </c:pt>
                <c:pt idx="419">
                  <c:v>92.263838071773051</c:v>
                </c:pt>
                <c:pt idx="420">
                  <c:v>92.31520873508498</c:v>
                </c:pt>
                <c:pt idx="421">
                  <c:v>92.358562849735335</c:v>
                </c:pt>
                <c:pt idx="422">
                  <c:v>92.395237301293392</c:v>
                </c:pt>
                <c:pt idx="423">
                  <c:v>92.426336582827986</c:v>
                </c:pt>
                <c:pt idx="424">
                  <c:v>92.452774165224497</c:v>
                </c:pt>
                <c:pt idx="425">
                  <c:v>92.475306406217967</c:v>
                </c:pt>
                <c:pt idx="426">
                  <c:v>92.494560353404438</c:v>
                </c:pt>
                <c:pt idx="427">
                  <c:v>92.51105654905227</c:v>
                </c:pt>
                <c:pt idx="428">
                  <c:v>92.525227743016387</c:v>
                </c:pt>
                <c:pt idx="429">
                  <c:v>92.537434254752995</c:v>
                </c:pt>
                <c:pt idx="430">
                  <c:v>92.547976590714754</c:v>
                </c:pt>
                <c:pt idx="431">
                  <c:v>92.557105813046732</c:v>
                </c:pt>
                <c:pt idx="432">
                  <c:v>92.565032065373799</c:v>
                </c:pt>
                <c:pt idx="433">
                  <c:v>92.571931587740167</c:v>
                </c:pt>
                <c:pt idx="434">
                  <c:v>92.577952492467844</c:v>
                </c:pt>
                <c:pt idx="435">
                  <c:v>92.583219523541572</c:v>
                </c:pt>
                <c:pt idx="436">
                  <c:v>92.587837981677509</c:v>
                </c:pt>
                <c:pt idx="437">
                  <c:v>92.59189696403341</c:v>
                </c:pt>
                <c:pt idx="438">
                  <c:v>92.595472041351982</c:v>
                </c:pt>
                <c:pt idx="439">
                  <c:v>92.59862747209668</c:v>
                </c:pt>
                <c:pt idx="440">
                  <c:v>92.601418036101677</c:v>
                </c:pt>
                <c:pt idx="441">
                  <c:v>92.603890554908801</c:v>
                </c:pt>
                <c:pt idx="442">
                  <c:v>92.606085154046113</c:v>
                </c:pt>
                <c:pt idx="443">
                  <c:v>92.608036312566071</c:v>
                </c:pt>
                <c:pt idx="444">
                  <c:v>92.60977373705559</c:v>
                </c:pt>
                <c:pt idx="445">
                  <c:v>92.611323090676706</c:v>
                </c:pt>
                <c:pt idx="446">
                  <c:v>92.612706602358827</c:v>
                </c:pt>
                <c:pt idx="447">
                  <c:v>92.613943576794085</c:v>
                </c:pt>
                <c:pt idx="448">
                  <c:v>92.615050822233911</c:v>
                </c:pt>
                <c:pt idx="449">
                  <c:v>92.616043010080787</c:v>
                </c:pt>
                <c:pt idx="450">
                  <c:v>92.616932977808148</c:v>
                </c:pt>
                <c:pt idx="451">
                  <c:v>92.61773198471991</c:v>
                </c:pt>
                <c:pt idx="452">
                  <c:v>92.618449928403365</c:v>
                </c:pt>
                <c:pt idx="453">
                  <c:v>92.619095528361996</c:v>
                </c:pt>
                <c:pt idx="454">
                  <c:v>92.619676482197647</c:v>
                </c:pt>
                <c:pt idx="455">
                  <c:v>92.620199598786385</c:v>
                </c:pt>
                <c:pt idx="456">
                  <c:v>92.62067091213531</c:v>
                </c:pt>
                <c:pt idx="457">
                  <c:v>92.621095778980404</c:v>
                </c:pt>
                <c:pt idx="458">
                  <c:v>92.621478962671702</c:v>
                </c:pt>
                <c:pt idx="459">
                  <c:v>92.621824705465968</c:v>
                </c:pt>
                <c:pt idx="460">
                  <c:v>92.622136790958294</c:v>
                </c:pt>
                <c:pt idx="461">
                  <c:v>92.622418598356433</c:v>
                </c:pt>
                <c:pt idx="462">
                  <c:v>92.622673149254339</c:v>
                </c:pt>
                <c:pt idx="463">
                  <c:v>92.622903148755654</c:v>
                </c:pt>
                <c:pt idx="464">
                  <c:v>92.623111021184329</c:v>
                </c:pt>
                <c:pt idx="465">
                  <c:v>92.623298941275024</c:v>
                </c:pt>
                <c:pt idx="466">
                  <c:v>92.623468861734935</c:v>
                </c:pt>
                <c:pt idx="467">
                  <c:v>92.623622537428417</c:v>
                </c:pt>
                <c:pt idx="468">
                  <c:v>92.623761546435958</c:v>
                </c:pt>
                <c:pt idx="469">
                  <c:v>92.623887309031019</c:v>
                </c:pt>
                <c:pt idx="470">
                  <c:v>92.624001104122016</c:v>
                </c:pt>
                <c:pt idx="471">
                  <c:v>92.624104084145742</c:v>
                </c:pt>
                <c:pt idx="472">
                  <c:v>92.624197288020497</c:v>
                </c:pt>
                <c:pt idx="473">
                  <c:v>92.624281652759166</c:v>
                </c:pt>
                <c:pt idx="474">
                  <c:v>92.624358023939394</c:v>
                </c:pt>
                <c:pt idx="475">
                  <c:v>92.624427164922125</c:v>
                </c:pt>
                <c:pt idx="476">
                  <c:v>92.624489764936499</c:v>
                </c:pt>
                <c:pt idx="477">
                  <c:v>92.624546446669555</c:v>
                </c:pt>
                <c:pt idx="478">
                  <c:v>92.624597772784099</c:v>
                </c:pt>
                <c:pt idx="479">
                  <c:v>92.624644251824208</c:v>
                </c:pt>
                <c:pt idx="480">
                  <c:v>92.62468634353236</c:v>
                </c:pt>
                <c:pt idx="481">
                  <c:v>92.624724463697035</c:v>
                </c:pt>
                <c:pt idx="482">
                  <c:v>92.624758988320451</c:v>
                </c:pt>
                <c:pt idx="483">
                  <c:v>92.624790257552604</c:v>
                </c:pt>
                <c:pt idx="484">
                  <c:v>92.624818579183696</c:v>
                </c:pt>
                <c:pt idx="485">
                  <c:v>92.62484423166687</c:v>
                </c:pt>
                <c:pt idx="486">
                  <c:v>92.624867467076882</c:v>
                </c:pt>
                <c:pt idx="487">
                  <c:v>92.624888513528774</c:v>
                </c:pt>
                <c:pt idx="488">
                  <c:v>92.624907577525022</c:v>
                </c:pt>
                <c:pt idx="489">
                  <c:v>92.624924846006294</c:v>
                </c:pt>
                <c:pt idx="490">
                  <c:v>92.62494048824793</c:v>
                </c:pt>
                <c:pt idx="491">
                  <c:v>92.624954657486015</c:v>
                </c:pt>
                <c:pt idx="492">
                  <c:v>92.62496749250964</c:v>
                </c:pt>
                <c:pt idx="493">
                  <c:v>92.624979118991362</c:v>
                </c:pt>
                <c:pt idx="494">
                  <c:v>92.624989650743288</c:v>
                </c:pt>
                <c:pt idx="495">
                  <c:v>92.624999190835965</c:v>
                </c:pt>
                <c:pt idx="496">
                  <c:v>92.62500783262837</c:v>
                </c:pt>
                <c:pt idx="497">
                  <c:v>92.62501566067526</c:v>
                </c:pt>
                <c:pt idx="498">
                  <c:v>92.625022751562</c:v>
                </c:pt>
                <c:pt idx="499">
                  <c:v>92.625029174669152</c:v>
                </c:pt>
                <c:pt idx="500">
                  <c:v>92.625034992834344</c:v>
                </c:pt>
                <c:pt idx="501">
                  <c:v>92.625040262986971</c:v>
                </c:pt>
                <c:pt idx="502">
                  <c:v>92.625045036690068</c:v>
                </c:pt>
                <c:pt idx="503">
                  <c:v>92.62504936066054</c:v>
                </c:pt>
                <c:pt idx="504">
                  <c:v>92.625053277211663</c:v>
                </c:pt>
                <c:pt idx="505">
                  <c:v>92.62505682468182</c:v>
                </c:pt>
                <c:pt idx="506">
                  <c:v>92.625060037799514</c:v>
                </c:pt>
                <c:pt idx="507">
                  <c:v>92.625062948029708</c:v>
                </c:pt>
                <c:pt idx="508">
                  <c:v>92.625065583874814</c:v>
                </c:pt>
                <c:pt idx="509">
                  <c:v>92.625067971156724</c:v>
                </c:pt>
                <c:pt idx="510">
                  <c:v>92.625070133268565</c:v>
                </c:pt>
                <c:pt idx="511">
                  <c:v>92.625072091404704</c:v>
                </c:pt>
                <c:pt idx="512">
                  <c:v>92.625073864764587</c:v>
                </c:pt>
                <c:pt idx="513">
                  <c:v>92.625075470745003</c:v>
                </c:pt>
                <c:pt idx="514">
                  <c:v>92.62507692510286</c:v>
                </c:pt>
                <c:pt idx="515">
                  <c:v>92.625078242115279</c:v>
                </c:pt>
                <c:pt idx="516">
                  <c:v>92.625079434716511</c:v>
                </c:pt>
                <c:pt idx="517">
                  <c:v>92.625080514622951</c:v>
                </c:pt>
                <c:pt idx="518">
                  <c:v>92.625081492450562</c:v>
                </c:pt>
                <c:pt idx="519">
                  <c:v>92.625082377816796</c:v>
                </c:pt>
                <c:pt idx="520">
                  <c:v>92.625083179434</c:v>
                </c:pt>
                <c:pt idx="521">
                  <c:v>92.62508390519443</c:v>
                </c:pt>
                <c:pt idx="522">
                  <c:v>92.625084562248688</c:v>
                </c:pt>
                <c:pt idx="523">
                  <c:v>92.625085157074196</c:v>
                </c:pt>
                <c:pt idx="524">
                  <c:v>92.625085695538885</c:v>
                </c:pt>
                <c:pt idx="525">
                  <c:v>92.625086182958555</c:v>
                </c:pt>
                <c:pt idx="526">
                  <c:v>92.625086624149205</c:v>
                </c:pt>
                <c:pt idx="527">
                  <c:v>92.625087023472361</c:v>
                </c:pt>
                <c:pt idx="528">
                  <c:v>92.625087384880047</c:v>
                </c:pt>
                <c:pt idx="529">
                  <c:v>92.625087711951892</c:v>
                </c:pt>
                <c:pt idx="530">
                  <c:v>92.625088007930827</c:v>
                </c:pt>
                <c:pt idx="531">
                  <c:v>92.625088275753782</c:v>
                </c:pt>
                <c:pt idx="532">
                  <c:v>92.625088518081483</c:v>
                </c:pt>
                <c:pt idx="533">
                  <c:v>92.625088737324035</c:v>
                </c:pt>
                <c:pt idx="534">
                  <c:v>92.625088935664323</c:v>
                </c:pt>
                <c:pt idx="535">
                  <c:v>92.625089115079604</c:v>
                </c:pt>
                <c:pt idx="536">
                  <c:v>92.625089277360814</c:v>
                </c:pt>
                <c:pt idx="537">
                  <c:v>92.625089424130067</c:v>
                </c:pt>
                <c:pt idx="538">
                  <c:v>92.625089556856508</c:v>
                </c:pt>
                <c:pt idx="539">
                  <c:v>92.625089676870971</c:v>
                </c:pt>
                <c:pt idx="540">
                  <c:v>92.625089785378464</c:v>
                </c:pt>
                <c:pt idx="541">
                  <c:v>92.625089883470324</c:v>
                </c:pt>
                <c:pt idx="542">
                  <c:v>92.625089972135228</c:v>
                </c:pt>
                <c:pt idx="543">
                  <c:v>92.62509005226805</c:v>
                </c:pt>
                <c:pt idx="544">
                  <c:v>92.625090124679502</c:v>
                </c:pt>
                <c:pt idx="545">
                  <c:v>92.625090190103379</c:v>
                </c:pt>
                <c:pt idx="546">
                  <c:v>92.625090249204604</c:v>
                </c:pt>
                <c:pt idx="547">
                  <c:v>92.625090302585249</c:v>
                </c:pt>
                <c:pt idx="548">
                  <c:v>92.625090350790231</c:v>
                </c:pt>
                <c:pt idx="549">
                  <c:v>92.625090394313105</c:v>
                </c:pt>
                <c:pt idx="550">
                  <c:v>92.625090433600633</c:v>
                </c:pt>
                <c:pt idx="551">
                  <c:v>92.62509046905727</c:v>
                </c:pt>
                <c:pt idx="552">
                  <c:v>92.625090501049172</c:v>
                </c:pt>
                <c:pt idx="553">
                  <c:v>92.625090529907766</c:v>
                </c:pt>
                <c:pt idx="554">
                  <c:v>92.625090555933369</c:v>
                </c:pt>
                <c:pt idx="555">
                  <c:v>92.625090579397451</c:v>
                </c:pt>
                <c:pt idx="556">
                  <c:v>92.625090600545931</c:v>
                </c:pt>
                <c:pt idx="557">
                  <c:v>92.625090619601352</c:v>
                </c:pt>
                <c:pt idx="558">
                  <c:v>92.625090636765066</c:v>
                </c:pt>
                <c:pt idx="559">
                  <c:v>92.625090652205245</c:v>
                </c:pt>
                <c:pt idx="560">
                  <c:v>92.625090666050752</c:v>
                </c:pt>
                <c:pt idx="561">
                  <c:v>92.625090678519456</c:v>
                </c:pt>
                <c:pt idx="562">
                  <c:v>92.62509068974245</c:v>
                </c:pt>
                <c:pt idx="563">
                  <c:v>92.625090699838736</c:v>
                </c:pt>
                <c:pt idx="564">
                  <c:v>92.625090708916531</c:v>
                </c:pt>
                <c:pt idx="565">
                  <c:v>92.625090717073505</c:v>
                </c:pt>
                <c:pt idx="566">
                  <c:v>92.625090724367283</c:v>
                </c:pt>
                <c:pt idx="567">
                  <c:v>92.625090730917975</c:v>
                </c:pt>
                <c:pt idx="568">
                  <c:v>92.62509073679557</c:v>
                </c:pt>
                <c:pt idx="569">
                  <c:v>92.625090742062426</c:v>
                </c:pt>
                <c:pt idx="570">
                  <c:v>92.625090746761032</c:v>
                </c:pt>
                <c:pt idx="571">
                  <c:v>92.625090750975005</c:v>
                </c:pt>
                <c:pt idx="572">
                  <c:v>92.625090754732156</c:v>
                </c:pt>
                <c:pt idx="573">
                  <c:v>92.625090758089712</c:v>
                </c:pt>
                <c:pt idx="574">
                  <c:v>92.625090761084081</c:v>
                </c:pt>
                <c:pt idx="575">
                  <c:v>92.625090763735187</c:v>
                </c:pt>
                <c:pt idx="576">
                  <c:v>92.625090766117097</c:v>
                </c:pt>
                <c:pt idx="577">
                  <c:v>92.625090768222279</c:v>
                </c:pt>
                <c:pt idx="578">
                  <c:v>92.625090770090381</c:v>
                </c:pt>
                <c:pt idx="579">
                  <c:v>92.625090771745391</c:v>
                </c:pt>
                <c:pt idx="580">
                  <c:v>92.625090773208385</c:v>
                </c:pt>
                <c:pt idx="581">
                  <c:v>92.62509077449792</c:v>
                </c:pt>
                <c:pt idx="582">
                  <c:v>92.62509077560162</c:v>
                </c:pt>
                <c:pt idx="583">
                  <c:v>92.62509077662726</c:v>
                </c:pt>
                <c:pt idx="584">
                  <c:v>92.62509077747373</c:v>
                </c:pt>
                <c:pt idx="585">
                  <c:v>92.625090778264422</c:v>
                </c:pt>
                <c:pt idx="586">
                  <c:v>92.625090778890367</c:v>
                </c:pt>
                <c:pt idx="587">
                  <c:v>92.62509077948333</c:v>
                </c:pt>
                <c:pt idx="588">
                  <c:v>92.625090779997095</c:v>
                </c:pt>
                <c:pt idx="589">
                  <c:v>92.625090780399788</c:v>
                </c:pt>
                <c:pt idx="590">
                  <c:v>92.625090780712753</c:v>
                </c:pt>
                <c:pt idx="591">
                  <c:v>92.625090780994256</c:v>
                </c:pt>
                <c:pt idx="592">
                  <c:v>92.625090781315805</c:v>
                </c:pt>
                <c:pt idx="593">
                  <c:v>92.625090781565149</c:v>
                </c:pt>
                <c:pt idx="594">
                  <c:v>92.625090781756199</c:v>
                </c:pt>
                <c:pt idx="595">
                  <c:v>92.625090781900354</c:v>
                </c:pt>
                <c:pt idx="596">
                  <c:v>92.625090782006779</c:v>
                </c:pt>
                <c:pt idx="597">
                  <c:v>92.625090782083163</c:v>
                </c:pt>
                <c:pt idx="598">
                  <c:v>92.625090782135317</c:v>
                </c:pt>
                <c:pt idx="599">
                  <c:v>92.610197377487538</c:v>
                </c:pt>
                <c:pt idx="600">
                  <c:v>92.849950414975822</c:v>
                </c:pt>
                <c:pt idx="601">
                  <c:v>93.270075533491365</c:v>
                </c:pt>
                <c:pt idx="602">
                  <c:v>93.795994707869127</c:v>
                </c:pt>
                <c:pt idx="603">
                  <c:v>94.388654707194888</c:v>
                </c:pt>
                <c:pt idx="604">
                  <c:v>95.003722971268658</c:v>
                </c:pt>
                <c:pt idx="605">
                  <c:v>95.534372145844216</c:v>
                </c:pt>
                <c:pt idx="606">
                  <c:v>95.974074490763059</c:v>
                </c:pt>
                <c:pt idx="607">
                  <c:v>96.33774036711165</c:v>
                </c:pt>
                <c:pt idx="608">
                  <c:v>96.637997759412514</c:v>
                </c:pt>
                <c:pt idx="609">
                  <c:v>96.885518793515402</c:v>
                </c:pt>
                <c:pt idx="610">
                  <c:v>97.089286016680674</c:v>
                </c:pt>
                <c:pt idx="611">
                  <c:v>97.256830764152909</c:v>
                </c:pt>
                <c:pt idx="612">
                  <c:v>97.39444795534007</c:v>
                </c:pt>
                <c:pt idx="613">
                  <c:v>97.507382478276497</c:v>
                </c:pt>
                <c:pt idx="614">
                  <c:v>97.59999101679432</c:v>
                </c:pt>
                <c:pt idx="615">
                  <c:v>97.675883098696957</c:v>
                </c:pt>
                <c:pt idx="616">
                  <c:v>97.738042624500821</c:v>
                </c:pt>
                <c:pt idx="617">
                  <c:v>97.788931497585708</c:v>
                </c:pt>
                <c:pt idx="618">
                  <c:v>97.830577556494362</c:v>
                </c:pt>
                <c:pt idx="619">
                  <c:v>97.864648785886828</c:v>
                </c:pt>
                <c:pt idx="620">
                  <c:v>97.892515578297022</c:v>
                </c:pt>
                <c:pt idx="621">
                  <c:v>97.915302726438583</c:v>
                </c:pt>
                <c:pt idx="622">
                  <c:v>97.933932688289602</c:v>
                </c:pt>
                <c:pt idx="623">
                  <c:v>97.949161476040743</c:v>
                </c:pt>
                <c:pt idx="624">
                  <c:v>97.961608343997099</c:v>
                </c:pt>
                <c:pt idx="625">
                  <c:v>97.971780293436552</c:v>
                </c:pt>
                <c:pt idx="626">
                  <c:v>97.980092263174328</c:v>
                </c:pt>
                <c:pt idx="627">
                  <c:v>97.986883739870891</c:v>
                </c:pt>
                <c:pt idx="628">
                  <c:v>97.992432406193146</c:v>
                </c:pt>
                <c:pt idx="629">
                  <c:v>97.996965343634514</c:v>
                </c:pt>
                <c:pt idx="630">
                  <c:v>98.000668220383687</c:v>
                </c:pt>
                <c:pt idx="631">
                  <c:v>98.003692821496585</c:v>
                </c:pt>
                <c:pt idx="632">
                  <c:v>98.006163216978848</c:v>
                </c:pt>
                <c:pt idx="633">
                  <c:v>98.008180811829206</c:v>
                </c:pt>
                <c:pt idx="634">
                  <c:v>98.009828479142556</c:v>
                </c:pt>
                <c:pt idx="635">
                  <c:v>98.01117394170295</c:v>
                </c:pt>
                <c:pt idx="636">
                  <c:v>98.012272538012041</c:v>
                </c:pt>
                <c:pt idx="637">
                  <c:v>98.013169484331428</c:v>
                </c:pt>
                <c:pt idx="638">
                  <c:v>98.013901724246466</c:v>
                </c:pt>
                <c:pt idx="639">
                  <c:v>98.01449944075982</c:v>
                </c:pt>
                <c:pt idx="640">
                  <c:v>98.014987292333899</c:v>
                </c:pt>
                <c:pt idx="641">
                  <c:v>98.015385423190111</c:v>
                </c:pt>
                <c:pt idx="642">
                  <c:v>98.015710289018458</c:v>
                </c:pt>
                <c:pt idx="643">
                  <c:v>98.015975331784233</c:v>
                </c:pt>
                <c:pt idx="644">
                  <c:v>98.016191531173718</c:v>
                </c:pt>
                <c:pt idx="645">
                  <c:v>98.016367855211485</c:v>
                </c:pt>
                <c:pt idx="646">
                  <c:v>98.016511628465949</c:v>
                </c:pt>
                <c:pt idx="647">
                  <c:v>98.016628832908538</c:v>
                </c:pt>
                <c:pt idx="648">
                  <c:v>98.016724353732513</c:v>
                </c:pt>
                <c:pt idx="649">
                  <c:v>98.016802180195043</c:v>
                </c:pt>
                <c:pt idx="650">
                  <c:v>98.016865569709154</c:v>
                </c:pt>
                <c:pt idx="651">
                  <c:v>98.016917181906365</c:v>
                </c:pt>
                <c:pt idx="652">
                  <c:v>98.0169591881549</c:v>
                </c:pt>
                <c:pt idx="653">
                  <c:v>98.01699336104025</c:v>
                </c:pt>
                <c:pt idx="654">
                  <c:v>98.017021147456006</c:v>
                </c:pt>
                <c:pt idx="655">
                  <c:v>98.017043728314988</c:v>
                </c:pt>
                <c:pt idx="656">
                  <c:v>98.017062067325625</c:v>
                </c:pt>
                <c:pt idx="657">
                  <c:v>98.017076950835559</c:v>
                </c:pt>
                <c:pt idx="658">
                  <c:v>98.017089020372794</c:v>
                </c:pt>
                <c:pt idx="659">
                  <c:v>98.017098799232514</c:v>
                </c:pt>
                <c:pt idx="660">
                  <c:v>98.017106714183527</c:v>
                </c:pt>
                <c:pt idx="661">
                  <c:v>98.017113113202242</c:v>
                </c:pt>
                <c:pt idx="662">
                  <c:v>98.017118279953493</c:v>
                </c:pt>
                <c:pt idx="663">
                  <c:v>98.017122445617701</c:v>
                </c:pt>
                <c:pt idx="664">
                  <c:v>98.017125798545081</c:v>
                </c:pt>
                <c:pt idx="665">
                  <c:v>98.017128492142078</c:v>
                </c:pt>
                <c:pt idx="666">
                  <c:v>98.017130651311177</c:v>
                </c:pt>
                <c:pt idx="667">
                  <c:v>98.01713237770241</c:v>
                </c:pt>
                <c:pt idx="668">
                  <c:v>98.017133754009791</c:v>
                </c:pt>
                <c:pt idx="669">
                  <c:v>98.01713484746945</c:v>
                </c:pt>
                <c:pt idx="670">
                  <c:v>98.017135712717959</c:v>
                </c:pt>
                <c:pt idx="671">
                  <c:v>98.017136394128059</c:v>
                </c:pt>
                <c:pt idx="672">
                  <c:v>98.017136927709672</c:v>
                </c:pt>
                <c:pt idx="673">
                  <c:v>98.017137342661528</c:v>
                </c:pt>
                <c:pt idx="674">
                  <c:v>98.017137662640224</c:v>
                </c:pt>
                <c:pt idx="675">
                  <c:v>98.017137906792613</c:v>
                </c:pt>
                <c:pt idx="676">
                  <c:v>98.017138090596774</c:v>
                </c:pt>
                <c:pt idx="677">
                  <c:v>98.017138226548539</c:v>
                </c:pt>
                <c:pt idx="678">
                  <c:v>98.017138324723476</c:v>
                </c:pt>
                <c:pt idx="679">
                  <c:v>98.01713839322862</c:v>
                </c:pt>
                <c:pt idx="680">
                  <c:v>98.017138438578087</c:v>
                </c:pt>
                <c:pt idx="681">
                  <c:v>98.017138465992005</c:v>
                </c:pt>
                <c:pt idx="682">
                  <c:v>98.017138479644174</c:v>
                </c:pt>
                <c:pt idx="683">
                  <c:v>98.017138482861199</c:v>
                </c:pt>
                <c:pt idx="684">
                  <c:v>98.017138478285787</c:v>
                </c:pt>
                <c:pt idx="685">
                  <c:v>98.017138468009435</c:v>
                </c:pt>
                <c:pt idx="686">
                  <c:v>98.017138453678299</c:v>
                </c:pt>
                <c:pt idx="687">
                  <c:v>98.017138436581277</c:v>
                </c:pt>
                <c:pt idx="688">
                  <c:v>98.017138417720659</c:v>
                </c:pt>
                <c:pt idx="689">
                  <c:v>98.017138397869473</c:v>
                </c:pt>
                <c:pt idx="690">
                  <c:v>98.017138377617385</c:v>
                </c:pt>
                <c:pt idx="691">
                  <c:v>98.017138357407902</c:v>
                </c:pt>
                <c:pt idx="692">
                  <c:v>98.017138337569165</c:v>
                </c:pt>
                <c:pt idx="693">
                  <c:v>98.017138318338269</c:v>
                </c:pt>
                <c:pt idx="694">
                  <c:v>98.0171382998805</c:v>
                </c:pt>
                <c:pt idx="695">
                  <c:v>98.017138282305254</c:v>
                </c:pt>
                <c:pt idx="696">
                  <c:v>98.017138265678483</c:v>
                </c:pt>
                <c:pt idx="697">
                  <c:v>98.01713825003354</c:v>
                </c:pt>
                <c:pt idx="698">
                  <c:v>98.017138235377828</c:v>
                </c:pt>
                <c:pt idx="699">
                  <c:v>98.017138221701074</c:v>
                </c:pt>
                <c:pt idx="700">
                  <c:v>98.017138208978054</c:v>
                </c:pt>
                <c:pt idx="701">
                  <c:v>98.017138197174773</c:v>
                </c:pt>
                <c:pt idx="702">
                  <c:v>98.017138186249639</c:v>
                </c:pt>
                <c:pt idx="703">
                  <c:v>98.017138176158156</c:v>
                </c:pt>
                <c:pt idx="704">
                  <c:v>98.017138166852135</c:v>
                </c:pt>
                <c:pt idx="705">
                  <c:v>98.017138158283373</c:v>
                </c:pt>
                <c:pt idx="706">
                  <c:v>98.017138150403241</c:v>
                </c:pt>
                <c:pt idx="707">
                  <c:v>98.017138143164374</c:v>
                </c:pt>
                <c:pt idx="708">
                  <c:v>98.017138136520856</c:v>
                </c:pt>
                <c:pt idx="709">
                  <c:v>98.017138130428719</c:v>
                </c:pt>
                <c:pt idx="710">
                  <c:v>98.017138124845829</c:v>
                </c:pt>
                <c:pt idx="711">
                  <c:v>98.017138119732337</c:v>
                </c:pt>
                <c:pt idx="712">
                  <c:v>98.017138115051353</c:v>
                </c:pt>
                <c:pt idx="713">
                  <c:v>98.017138110768101</c:v>
                </c:pt>
                <c:pt idx="714">
                  <c:v>98.017138106849629</c:v>
                </c:pt>
                <c:pt idx="715">
                  <c:v>98.017138103265992</c:v>
                </c:pt>
                <c:pt idx="716">
                  <c:v>98.017138099988642</c:v>
                </c:pt>
                <c:pt idx="717">
                  <c:v>98.01713809699244</c:v>
                </c:pt>
                <c:pt idx="718">
                  <c:v>98.017138094253312</c:v>
                </c:pt>
                <c:pt idx="719">
                  <c:v>98.017138091748848</c:v>
                </c:pt>
                <c:pt idx="720">
                  <c:v>98.017138089459067</c:v>
                </c:pt>
                <c:pt idx="721">
                  <c:v>98.017138087365623</c:v>
                </c:pt>
                <c:pt idx="722">
                  <c:v>98.017138085451293</c:v>
                </c:pt>
                <c:pt idx="723">
                  <c:v>98.017138083700999</c:v>
                </c:pt>
                <c:pt idx="724">
                  <c:v>98.017138082099905</c:v>
                </c:pt>
                <c:pt idx="725">
                  <c:v>98.017138080635036</c:v>
                </c:pt>
                <c:pt idx="726">
                  <c:v>98.017138079294313</c:v>
                </c:pt>
                <c:pt idx="727">
                  <c:v>98.017138078067802</c:v>
                </c:pt>
                <c:pt idx="728">
                  <c:v>98.017138076944761</c:v>
                </c:pt>
                <c:pt idx="729">
                  <c:v>98.017138075916222</c:v>
                </c:pt>
                <c:pt idx="730">
                  <c:v>98.017138074973488</c:v>
                </c:pt>
                <c:pt idx="731">
                  <c:v>98.01713807410944</c:v>
                </c:pt>
                <c:pt idx="732">
                  <c:v>98.017138073317682</c:v>
                </c:pt>
                <c:pt idx="733">
                  <c:v>98.017138072591067</c:v>
                </c:pt>
                <c:pt idx="734">
                  <c:v>98.017138071924222</c:v>
                </c:pt>
                <c:pt idx="735">
                  <c:v>98.017138071312246</c:v>
                </c:pt>
                <c:pt idx="736">
                  <c:v>98.017138070749994</c:v>
                </c:pt>
                <c:pt idx="737">
                  <c:v>98.017138070233443</c:v>
                </c:pt>
                <c:pt idx="738">
                  <c:v>98.017138069758616</c:v>
                </c:pt>
                <c:pt idx="739">
                  <c:v>98.01713806932149</c:v>
                </c:pt>
                <c:pt idx="740">
                  <c:v>98.01713806891955</c:v>
                </c:pt>
                <c:pt idx="741">
                  <c:v>98.017138068549428</c:v>
                </c:pt>
                <c:pt idx="742">
                  <c:v>98.017138068208155</c:v>
                </c:pt>
                <c:pt idx="743">
                  <c:v>98.017138067893754</c:v>
                </c:pt>
                <c:pt idx="744">
                  <c:v>98.01713806760371</c:v>
                </c:pt>
                <c:pt idx="745">
                  <c:v>98.017138067335765</c:v>
                </c:pt>
                <c:pt idx="746">
                  <c:v>98.017138067088368</c:v>
                </c:pt>
                <c:pt idx="747">
                  <c:v>98.017138066859914</c:v>
                </c:pt>
                <c:pt idx="748">
                  <c:v>98.017138066648016</c:v>
                </c:pt>
                <c:pt idx="749">
                  <c:v>98.017138066452304</c:v>
                </c:pt>
                <c:pt idx="750">
                  <c:v>98.017138066270817</c:v>
                </c:pt>
                <c:pt idx="751">
                  <c:v>98.017138066102632</c:v>
                </c:pt>
                <c:pt idx="752">
                  <c:v>98.01713806594617</c:v>
                </c:pt>
                <c:pt idx="753">
                  <c:v>98.017138065801731</c:v>
                </c:pt>
                <c:pt idx="754">
                  <c:v>98.017138065667567</c:v>
                </c:pt>
                <c:pt idx="755">
                  <c:v>98.017138065543051</c:v>
                </c:pt>
                <c:pt idx="756">
                  <c:v>98.01713806542719</c:v>
                </c:pt>
                <c:pt idx="757">
                  <c:v>98.017138065319131</c:v>
                </c:pt>
                <c:pt idx="758">
                  <c:v>98.017138065218276</c:v>
                </c:pt>
                <c:pt idx="759">
                  <c:v>98.0171380651243</c:v>
                </c:pt>
                <c:pt idx="760">
                  <c:v>98.017138065036619</c:v>
                </c:pt>
                <c:pt idx="761">
                  <c:v>98.017138064955276</c:v>
                </c:pt>
                <c:pt idx="762">
                  <c:v>98.017138064879106</c:v>
                </c:pt>
                <c:pt idx="763">
                  <c:v>98.017138064807682</c:v>
                </c:pt>
                <c:pt idx="764">
                  <c:v>98.017138064740863</c:v>
                </c:pt>
                <c:pt idx="765">
                  <c:v>98.017138064679131</c:v>
                </c:pt>
                <c:pt idx="766">
                  <c:v>98.017138064620568</c:v>
                </c:pt>
                <c:pt idx="767">
                  <c:v>98.01713806456587</c:v>
                </c:pt>
                <c:pt idx="768">
                  <c:v>98.017138064514484</c:v>
                </c:pt>
                <c:pt idx="769">
                  <c:v>98.017138064466337</c:v>
                </c:pt>
                <c:pt idx="770">
                  <c:v>98.017138064421061</c:v>
                </c:pt>
                <c:pt idx="771">
                  <c:v>98.017138064378514</c:v>
                </c:pt>
                <c:pt idx="772">
                  <c:v>98.017138064338937</c:v>
                </c:pt>
                <c:pt idx="773">
                  <c:v>98.017138064301406</c:v>
                </c:pt>
                <c:pt idx="774">
                  <c:v>98.017138064266163</c:v>
                </c:pt>
                <c:pt idx="775">
                  <c:v>98.017138064232824</c:v>
                </c:pt>
                <c:pt idx="776">
                  <c:v>98.017138064201447</c:v>
                </c:pt>
                <c:pt idx="777">
                  <c:v>98.017138064171561</c:v>
                </c:pt>
                <c:pt idx="778">
                  <c:v>98.017138064143495</c:v>
                </c:pt>
                <c:pt idx="779">
                  <c:v>98.017138064117859</c:v>
                </c:pt>
                <c:pt idx="780">
                  <c:v>98.017138064092606</c:v>
                </c:pt>
                <c:pt idx="781">
                  <c:v>98.017138064069442</c:v>
                </c:pt>
                <c:pt idx="782">
                  <c:v>98.017138064046634</c:v>
                </c:pt>
                <c:pt idx="783">
                  <c:v>98.017138064026412</c:v>
                </c:pt>
                <c:pt idx="784">
                  <c:v>98.017138064006119</c:v>
                </c:pt>
                <c:pt idx="785">
                  <c:v>98.017138063987346</c:v>
                </c:pt>
                <c:pt idx="786">
                  <c:v>98.017138063969924</c:v>
                </c:pt>
                <c:pt idx="787">
                  <c:v>98.017138063952629</c:v>
                </c:pt>
                <c:pt idx="788">
                  <c:v>98.017138063936514</c:v>
                </c:pt>
                <c:pt idx="789">
                  <c:v>98.017138063922104</c:v>
                </c:pt>
                <c:pt idx="790">
                  <c:v>98.017138063907694</c:v>
                </c:pt>
                <c:pt idx="791">
                  <c:v>98.017138063893867</c:v>
                </c:pt>
                <c:pt idx="792">
                  <c:v>98.017138063880992</c:v>
                </c:pt>
                <c:pt idx="793">
                  <c:v>98.017138063868572</c:v>
                </c:pt>
                <c:pt idx="794">
                  <c:v>98.017138063856848</c:v>
                </c:pt>
                <c:pt idx="795">
                  <c:v>98.017138063845749</c:v>
                </c:pt>
                <c:pt idx="796">
                  <c:v>98.017138063835958</c:v>
                </c:pt>
                <c:pt idx="797">
                  <c:v>98.017138063825882</c:v>
                </c:pt>
                <c:pt idx="798">
                  <c:v>98.017138063816262</c:v>
                </c:pt>
                <c:pt idx="799">
                  <c:v>98.017138063807039</c:v>
                </c:pt>
                <c:pt idx="800">
                  <c:v>98.017138063798285</c:v>
                </c:pt>
                <c:pt idx="801">
                  <c:v>98.017138063789972</c:v>
                </c:pt>
                <c:pt idx="802">
                  <c:v>98.017138063782127</c:v>
                </c:pt>
                <c:pt idx="803">
                  <c:v>98.017138063774695</c:v>
                </c:pt>
                <c:pt idx="804">
                  <c:v>98.01713806376759</c:v>
                </c:pt>
                <c:pt idx="805">
                  <c:v>98.017138063760854</c:v>
                </c:pt>
                <c:pt idx="806">
                  <c:v>98.017138063754416</c:v>
                </c:pt>
                <c:pt idx="807">
                  <c:v>98.017138063748334</c:v>
                </c:pt>
                <c:pt idx="808">
                  <c:v>98.017138063742522</c:v>
                </c:pt>
                <c:pt idx="809">
                  <c:v>98.017138063736994</c:v>
                </c:pt>
                <c:pt idx="810">
                  <c:v>98.017138063731778</c:v>
                </c:pt>
                <c:pt idx="811">
                  <c:v>98.017138063726776</c:v>
                </c:pt>
                <c:pt idx="812">
                  <c:v>98.017138063721973</c:v>
                </c:pt>
                <c:pt idx="813">
                  <c:v>98.017138063717411</c:v>
                </c:pt>
                <c:pt idx="814">
                  <c:v>98.017138063713233</c:v>
                </c:pt>
                <c:pt idx="815">
                  <c:v>98.017138063709154</c:v>
                </c:pt>
                <c:pt idx="816">
                  <c:v>98.017138063705161</c:v>
                </c:pt>
                <c:pt idx="817">
                  <c:v>98.017138063701481</c:v>
                </c:pt>
                <c:pt idx="818">
                  <c:v>98.017138063697885</c:v>
                </c:pt>
                <c:pt idx="819">
                  <c:v>98.017138063694574</c:v>
                </c:pt>
                <c:pt idx="820">
                  <c:v>98.017138063691249</c:v>
                </c:pt>
                <c:pt idx="821">
                  <c:v>98.017138063688094</c:v>
                </c:pt>
                <c:pt idx="822">
                  <c:v>98.017138063685081</c:v>
                </c:pt>
                <c:pt idx="823">
                  <c:v>98.017138063682197</c:v>
                </c:pt>
                <c:pt idx="824">
                  <c:v>98.017138063679411</c:v>
                </c:pt>
                <c:pt idx="825">
                  <c:v>98.017138063676953</c:v>
                </c:pt>
                <c:pt idx="826">
                  <c:v>98.017138063674437</c:v>
                </c:pt>
                <c:pt idx="827">
                  <c:v>98.017138063672277</c:v>
                </c:pt>
                <c:pt idx="828">
                  <c:v>98.017138063670018</c:v>
                </c:pt>
                <c:pt idx="829">
                  <c:v>98.017138063668</c:v>
                </c:pt>
                <c:pt idx="830">
                  <c:v>98.017138063665882</c:v>
                </c:pt>
                <c:pt idx="831">
                  <c:v>98.01713806366385</c:v>
                </c:pt>
                <c:pt idx="832">
                  <c:v>98.017138063661946</c:v>
                </c:pt>
                <c:pt idx="833">
                  <c:v>98.017138063660127</c:v>
                </c:pt>
                <c:pt idx="834">
                  <c:v>98.01713806365855</c:v>
                </c:pt>
                <c:pt idx="835">
                  <c:v>98.017138063656873</c:v>
                </c:pt>
                <c:pt idx="836">
                  <c:v>98.01713806365531</c:v>
                </c:pt>
                <c:pt idx="837">
                  <c:v>98.017138063653746</c:v>
                </c:pt>
                <c:pt idx="838">
                  <c:v>98.017138063652453</c:v>
                </c:pt>
                <c:pt idx="839">
                  <c:v>98.017138063651018</c:v>
                </c:pt>
                <c:pt idx="840">
                  <c:v>98.017138063649682</c:v>
                </c:pt>
                <c:pt idx="841">
                  <c:v>98.017138063648503</c:v>
                </c:pt>
                <c:pt idx="842">
                  <c:v>98.01713806364728</c:v>
                </c:pt>
                <c:pt idx="843">
                  <c:v>98.017138063646101</c:v>
                </c:pt>
                <c:pt idx="844">
                  <c:v>98.017138063645106</c:v>
                </c:pt>
                <c:pt idx="845">
                  <c:v>98.017138063644026</c:v>
                </c:pt>
                <c:pt idx="846">
                  <c:v>98.017138063643216</c:v>
                </c:pt>
                <c:pt idx="847">
                  <c:v>98.017138063642179</c:v>
                </c:pt>
                <c:pt idx="848">
                  <c:v>98.017138063641255</c:v>
                </c:pt>
                <c:pt idx="849">
                  <c:v>98.017138063640516</c:v>
                </c:pt>
                <c:pt idx="850">
                  <c:v>98.017138063639635</c:v>
                </c:pt>
                <c:pt idx="851">
                  <c:v>98.017138063638782</c:v>
                </c:pt>
                <c:pt idx="852">
                  <c:v>98.017138063638072</c:v>
                </c:pt>
                <c:pt idx="853">
                  <c:v>98.017138063637319</c:v>
                </c:pt>
                <c:pt idx="854">
                  <c:v>98.017138063636608</c:v>
                </c:pt>
                <c:pt idx="855">
                  <c:v>98.017138063635912</c:v>
                </c:pt>
                <c:pt idx="856">
                  <c:v>98.017138063635272</c:v>
                </c:pt>
                <c:pt idx="857">
                  <c:v>98.01713806363469</c:v>
                </c:pt>
                <c:pt idx="858">
                  <c:v>98.017138063634093</c:v>
                </c:pt>
                <c:pt idx="859">
                  <c:v>98.017138063633539</c:v>
                </c:pt>
                <c:pt idx="860">
                  <c:v>98.017138063633098</c:v>
                </c:pt>
                <c:pt idx="861">
                  <c:v>98.01713806363297</c:v>
                </c:pt>
                <c:pt idx="862">
                  <c:v>98.017138063632743</c:v>
                </c:pt>
                <c:pt idx="863">
                  <c:v>98.017138063632359</c:v>
                </c:pt>
                <c:pt idx="864">
                  <c:v>98.017138063631791</c:v>
                </c:pt>
                <c:pt idx="865">
                  <c:v>98.017138063631336</c:v>
                </c:pt>
                <c:pt idx="866">
                  <c:v>98.01713806363081</c:v>
                </c:pt>
                <c:pt idx="867">
                  <c:v>98.017138063630355</c:v>
                </c:pt>
                <c:pt idx="868">
                  <c:v>98.017138063629901</c:v>
                </c:pt>
                <c:pt idx="869">
                  <c:v>98.017138063629702</c:v>
                </c:pt>
                <c:pt idx="870">
                  <c:v>98.017138063629503</c:v>
                </c:pt>
                <c:pt idx="871">
                  <c:v>98.017138063629119</c:v>
                </c:pt>
                <c:pt idx="872">
                  <c:v>98.017138063628721</c:v>
                </c:pt>
                <c:pt idx="873">
                  <c:v>98.01713806362838</c:v>
                </c:pt>
                <c:pt idx="874">
                  <c:v>98.017138063628124</c:v>
                </c:pt>
                <c:pt idx="875">
                  <c:v>98.017138063627769</c:v>
                </c:pt>
                <c:pt idx="876">
                  <c:v>98.017138063627669</c:v>
                </c:pt>
                <c:pt idx="877">
                  <c:v>98.017138063627414</c:v>
                </c:pt>
                <c:pt idx="878">
                  <c:v>98.017138063627172</c:v>
                </c:pt>
                <c:pt idx="879">
                  <c:v>98.017138063626902</c:v>
                </c:pt>
                <c:pt idx="880">
                  <c:v>98.017138063626561</c:v>
                </c:pt>
                <c:pt idx="881">
                  <c:v>98.017138063626447</c:v>
                </c:pt>
                <c:pt idx="882">
                  <c:v>98.01713806362622</c:v>
                </c:pt>
                <c:pt idx="883">
                  <c:v>98.017138063625978</c:v>
                </c:pt>
                <c:pt idx="884">
                  <c:v>98.017138063625765</c:v>
                </c:pt>
                <c:pt idx="885">
                  <c:v>98.017138063625524</c:v>
                </c:pt>
                <c:pt idx="886">
                  <c:v>98.017138063625296</c:v>
                </c:pt>
                <c:pt idx="887">
                  <c:v>98.017138063625268</c:v>
                </c:pt>
                <c:pt idx="888">
                  <c:v>98.017138063625097</c:v>
                </c:pt>
                <c:pt idx="889">
                  <c:v>98.017138063625083</c:v>
                </c:pt>
                <c:pt idx="890">
                  <c:v>98.017138063624884</c:v>
                </c:pt>
                <c:pt idx="891">
                  <c:v>98.017138063624728</c:v>
                </c:pt>
                <c:pt idx="892">
                  <c:v>98.0171380636246</c:v>
                </c:pt>
                <c:pt idx="893">
                  <c:v>98.017138063624515</c:v>
                </c:pt>
                <c:pt idx="894">
                  <c:v>98.017138063624387</c:v>
                </c:pt>
                <c:pt idx="895">
                  <c:v>98.017138063624216</c:v>
                </c:pt>
                <c:pt idx="896">
                  <c:v>98.017138063624159</c:v>
                </c:pt>
                <c:pt idx="897">
                  <c:v>1.5609909013162246E-2</c:v>
                </c:pt>
                <c:pt idx="898">
                  <c:v>3.9468760814512265E-6</c:v>
                </c:pt>
                <c:pt idx="899">
                  <c:v>2.8422316746344897E-9</c:v>
                </c:pt>
                <c:pt idx="900">
                  <c:v>4.0107834386428901E-12</c:v>
                </c:pt>
                <c:pt idx="901">
                  <c:v>8.5991196294405762E-15</c:v>
                </c:pt>
                <c:pt idx="902">
                  <c:v>2.375354771108875E-17</c:v>
                </c:pt>
                <c:pt idx="903">
                  <c:v>7.6250454348136681E-20</c:v>
                </c:pt>
                <c:pt idx="904">
                  <c:v>2.671374649178749E-22</c:v>
                </c:pt>
                <c:pt idx="905">
                  <c:v>9.8394412182767744E-25</c:v>
                </c:pt>
                <c:pt idx="906">
                  <c:v>3.7275317998938768E-27</c:v>
                </c:pt>
                <c:pt idx="907">
                  <c:v>1.4340488524265636E-29</c:v>
                </c:pt>
                <c:pt idx="908">
                  <c:v>5.5620024859776818E-32</c:v>
                </c:pt>
                <c:pt idx="909">
                  <c:v>2.1658398878445353E-34</c:v>
                </c:pt>
                <c:pt idx="910">
                  <c:v>8.447787823271849E-37</c:v>
                </c:pt>
                <c:pt idx="911">
                  <c:v>3.2963195631916695E-39</c:v>
                </c:pt>
                <c:pt idx="912">
                  <c:v>1.2858553420906561E-41</c:v>
                </c:pt>
                <c:pt idx="913">
                  <c:v>5.0128630650507606E-44</c:v>
                </c:pt>
                <c:pt idx="914">
                  <c:v>1.9527457396343685E-46</c:v>
                </c:pt>
                <c:pt idx="915">
                  <c:v>7.6006892353821784E-49</c:v>
                </c:pt>
                <c:pt idx="916">
                  <c:v>2.9560584146447982E-51</c:v>
                </c:pt>
                <c:pt idx="917">
                  <c:v>1.1487953780430007E-53</c:v>
                </c:pt>
                <c:pt idx="918">
                  <c:v>4.4613410043257732E-56</c:v>
                </c:pt>
                <c:pt idx="919">
                  <c:v>1.7314318740154605E-58</c:v>
                </c:pt>
                <c:pt idx="920">
                  <c:v>6.7156461519364357E-61</c:v>
                </c:pt>
                <c:pt idx="921">
                  <c:v>2.6033699638577826E-63</c:v>
                </c:pt>
                <c:pt idx="922">
                  <c:v>1.0087225765878613E-65</c:v>
                </c:pt>
                <c:pt idx="923">
                  <c:v>3.9067476735759246E-68</c:v>
                </c:pt>
                <c:pt idx="924">
                  <c:v>1.5124659789717774E-70</c:v>
                </c:pt>
                <c:pt idx="925">
                  <c:v>5.8532735246561915E-73</c:v>
                </c:pt>
                <c:pt idx="926">
                  <c:v>2.2644905151970475E-75</c:v>
                </c:pt>
                <c:pt idx="927">
                  <c:v>8.7581827024454128E-78</c:v>
                </c:pt>
                <c:pt idx="928">
                  <c:v>3.3864314031453216E-80</c:v>
                </c:pt>
                <c:pt idx="929">
                  <c:v>1.3090788540912443E-82</c:v>
                </c:pt>
                <c:pt idx="930">
                  <c:v>5.0593583683622081E-85</c:v>
                </c:pt>
                <c:pt idx="931">
                  <c:v>1.9549679868635582E-87</c:v>
                </c:pt>
                <c:pt idx="932">
                  <c:v>7.5527857369692225E-90</c:v>
                </c:pt>
                <c:pt idx="933">
                  <c:v>2.9174594833471967E-92</c:v>
                </c:pt>
                <c:pt idx="934">
                  <c:v>1.1267824538166534E-94</c:v>
                </c:pt>
                <c:pt idx="935">
                  <c:v>4.3512923421258327E-97</c:v>
                </c:pt>
                <c:pt idx="936">
                  <c:v>1.680139482252423E-99</c:v>
                </c:pt>
                <c:pt idx="937">
                  <c:v>6.4867327676112622E-102</c:v>
                </c:pt>
                <c:pt idx="938">
                  <c:v>2.5041759053623993E-104</c:v>
                </c:pt>
                <c:pt idx="939">
                  <c:v>9.6664190271208121E-107</c:v>
                </c:pt>
                <c:pt idx="940">
                  <c:v>3.7310615407728875E-109</c:v>
                </c:pt>
                <c:pt idx="941">
                  <c:v>1.4400184910260626E-111</c:v>
                </c:pt>
                <c:pt idx="942">
                  <c:v>5.5574543478957075E-114</c:v>
                </c:pt>
                <c:pt idx="943">
                  <c:v>2.144658777996306E-116</c:v>
                </c:pt>
                <c:pt idx="944">
                  <c:v>8.2759523425691847E-119</c:v>
                </c:pt>
                <c:pt idx="945">
                  <c:v>3.193424791758374E-121</c:v>
                </c:pt>
                <c:pt idx="946">
                  <c:v>1.232188321235354E-123</c:v>
                </c:pt>
                <c:pt idx="947">
                  <c:v>4.7542313095345791E-126</c:v>
                </c:pt>
                <c:pt idx="948">
                  <c:v>1.8342914266804369E-128</c:v>
                </c:pt>
                <c:pt idx="949">
                  <c:v>7.0768928914586628E-131</c:v>
                </c:pt>
                <c:pt idx="950">
                  <c:v>2.7302614886907012E-133</c:v>
                </c:pt>
                <c:pt idx="951">
                  <c:v>1.0533064301317191E-135</c:v>
                </c:pt>
                <c:pt idx="952">
                  <c:v>4.0634499168467612E-138</c:v>
                </c:pt>
                <c:pt idx="953">
                  <c:v>1.5675658349064658E-140</c:v>
                </c:pt>
                <c:pt idx="954">
                  <c:v>6.0471189389100281E-143</c:v>
                </c:pt>
                <c:pt idx="955">
                  <c:v>2.3327249115344717E-145</c:v>
                </c:pt>
                <c:pt idx="956">
                  <c:v>8.9985330563508872E-148</c:v>
                </c:pt>
                <c:pt idx="957">
                  <c:v>3.4711526467484511E-150</c:v>
                </c:pt>
                <c:pt idx="958">
                  <c:v>1.338968214484255E-152</c:v>
                </c:pt>
                <c:pt idx="959">
                  <c:v>5.1648946873916813E-155</c:v>
                </c:pt>
                <c:pt idx="960">
                  <c:v>1.9922712527848922E-157</c:v>
                </c:pt>
                <c:pt idx="961">
                  <c:v>7.6847714880161536E-160</c:v>
                </c:pt>
                <c:pt idx="962">
                  <c:v>2.9642175671327634E-162</c:v>
                </c:pt>
                <c:pt idx="963">
                  <c:v>1.1433667034058085E-164</c:v>
                </c:pt>
                <c:pt idx="964">
                  <c:v>4.4101975622083162E-167</c:v>
                </c:pt>
                <c:pt idx="965">
                  <c:v>1.7010922329144832E-169</c:v>
                </c:pt>
                <c:pt idx="966">
                  <c:v>6.5613772396827803E-172</c:v>
                </c:pt>
                <c:pt idx="967">
                  <c:v>2.5308130509155652E-174</c:v>
                </c:pt>
                <c:pt idx="968">
                  <c:v>9.7616443457212926E-177</c:v>
                </c:pt>
                <c:pt idx="969">
                  <c:v>3.7651647918837795E-179</c:v>
                </c:pt>
                <c:pt idx="970">
                  <c:v>1.4522571524373208E-181</c:v>
                </c:pt>
                <c:pt idx="971">
                  <c:v>5.6014620594247843E-184</c:v>
                </c:pt>
                <c:pt idx="972">
                  <c:v>2.1605181118936841E-186</c:v>
                </c:pt>
                <c:pt idx="973">
                  <c:v>8.333226260107873E-189</c:v>
                </c:pt>
                <c:pt idx="974">
                  <c:v>3.2141597972831511E-191</c:v>
                </c:pt>
                <c:pt idx="975">
                  <c:v>1.2397109744798813E-193</c:v>
                </c:pt>
                <c:pt idx="976">
                  <c:v>4.781595971625459E-196</c:v>
                </c:pt>
                <c:pt idx="977">
                  <c:v>1.8442683175298465E-198</c:v>
                </c:pt>
                <c:pt idx="978">
                  <c:v>7.1133626953223768E-201</c:v>
                </c:pt>
                <c:pt idx="979">
                  <c:v>2.7436256171664549E-203</c:v>
                </c:pt>
                <c:pt idx="980">
                  <c:v>1.0582157729182254E-205</c:v>
                </c:pt>
                <c:pt idx="981">
                  <c:v>4.0815313399806895E-208</c:v>
                </c:pt>
                <c:pt idx="982">
                  <c:v>1.574241546002692E-210</c:v>
                </c:pt>
                <c:pt idx="983">
                  <c:v>6.0718260868349724E-213</c:v>
                </c:pt>
                <c:pt idx="984">
                  <c:v>2.3418915029045968E-215</c:v>
                </c:pt>
                <c:pt idx="985">
                  <c:v>9.0326210445892539E-218</c:v>
                </c:pt>
                <c:pt idx="986">
                  <c:v>3.4838598357037812E-220</c:v>
                </c:pt>
                <c:pt idx="987">
                  <c:v>1.343714819495006E-222</c:v>
                </c:pt>
                <c:pt idx="988">
                  <c:v>5.182665448274979E-225</c:v>
                </c:pt>
                <c:pt idx="989">
                  <c:v>1.9989376990516663E-227</c:v>
                </c:pt>
                <c:pt idx="990">
                  <c:v>7.7098308866133053E-230</c:v>
                </c:pt>
                <c:pt idx="991">
                  <c:v>2.9736545411380596E-232</c:v>
                </c:pt>
                <c:pt idx="992">
                  <c:v>1.1469266426529923E-234</c:v>
                </c:pt>
                <c:pt idx="993">
                  <c:v>4.4236521675037998E-237</c:v>
                </c:pt>
                <c:pt idx="994">
                  <c:v>1.7061839583358157E-239</c:v>
                </c:pt>
                <c:pt idx="995">
                  <c:v>6.5806811327851836E-242</c:v>
                </c:pt>
                <c:pt idx="996">
                  <c:v>2.5381395389534335E-244</c:v>
                </c:pt>
                <c:pt idx="997">
                  <c:v>9.7894950683698006E-247</c:v>
                </c:pt>
                <c:pt idx="998">
                  <c:v>3.7757626369626849E-249</c:v>
                </c:pt>
                <c:pt idx="999">
                  <c:v>1.4562944704201148E-251</c:v>
                </c:pt>
                <c:pt idx="1000">
                  <c:v>5.6168596102899611E-254</c:v>
                </c:pt>
                <c:pt idx="1001">
                  <c:v>2.1663956923576537E-256</c:v>
                </c:pt>
                <c:pt idx="1002">
                  <c:v>8.3556862955897268E-259</c:v>
                </c:pt>
                <c:pt idx="1003">
                  <c:v>3.2227474289589418E-261</c:v>
                </c:pt>
                <c:pt idx="1004">
                  <c:v>1.2429975358581068E-263</c:v>
                </c:pt>
                <c:pt idx="1005">
                  <c:v>4.7941815414902667E-266</c:v>
                </c:pt>
                <c:pt idx="1006">
                  <c:v>1.8490913783644501E-268</c:v>
                </c:pt>
                <c:pt idx="1007">
                  <c:v>7.1318549689558333E-271</c:v>
                </c:pt>
                <c:pt idx="1008">
                  <c:v>2.7507191058984887E-273</c:v>
                </c:pt>
                <c:pt idx="1009">
                  <c:v>1.0609387687356961E-275</c:v>
                </c:pt>
                <c:pt idx="1010">
                  <c:v>4.0919853403418857E-278</c:v>
                </c:pt>
                <c:pt idx="1011">
                  <c:v>1.5782581361573706E-280</c:v>
                </c:pt>
                <c:pt idx="1012">
                  <c:v>6.0872585573109249E-283</c:v>
                </c:pt>
                <c:pt idx="1013">
                  <c:v>2.3478244750061751E-285</c:v>
                </c:pt>
                <c:pt idx="1014">
                  <c:v>9.0554368688201023E-288</c:v>
                </c:pt>
                <c:pt idx="1015">
                  <c:v>3.4926346343212825E-290</c:v>
                </c:pt>
                <c:pt idx="1016">
                  <c:v>1.3470907653063032E-292</c:v>
                </c:pt>
                <c:pt idx="1017">
                  <c:v>5.1956598149958735E-295</c:v>
                </c:pt>
                <c:pt idx="1018">
                  <c:v>2.0039378514340312E-297</c:v>
                </c:pt>
                <c:pt idx="1019">
                  <c:v>7.7290859499811974E-300</c:v>
                </c:pt>
                <c:pt idx="1020">
                  <c:v>2.9810671786486895E-302</c:v>
                </c:pt>
                <c:pt idx="1021">
                  <c:v>1.149782038485608E-304</c:v>
                </c:pt>
                <c:pt idx="1022">
                  <c:v>4.4346469388717027E-307</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numCache>
            </c:numRef>
          </c:val>
          <c:smooth val="0"/>
          <c:extLst>
            <c:ext xmlns:c16="http://schemas.microsoft.com/office/drawing/2014/chart" uri="{C3380CC4-5D6E-409C-BE32-E72D297353CC}">
              <c16:uniqueId val="{00000000-097A-40F4-9500-BF2E13223082}"/>
            </c:ext>
          </c:extLst>
        </c:ser>
        <c:ser>
          <c:idx val="1"/>
          <c:order val="1"/>
          <c:tx>
            <c:strRef>
              <c:f>Sheet2!$F$1</c:f>
              <c:strCache>
                <c:ptCount val="1"/>
                <c:pt idx="0">
                  <c:v>Nox after Ammonia</c:v>
                </c:pt>
              </c:strCache>
            </c:strRef>
          </c:tx>
          <c:spPr>
            <a:ln w="28575" cap="rnd">
              <a:solidFill>
                <a:schemeClr val="accent1"/>
              </a:solidFill>
              <a:prstDash val="dash"/>
              <a:round/>
            </a:ln>
            <a:effectLst/>
          </c:spPr>
          <c:marker>
            <c:symbol val="none"/>
          </c:marker>
          <c:cat>
            <c:numRef>
              <c:f>Sheet1!$B$3:$B$1114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Sheet2!$F$3:$F$1114</c:f>
              <c:numCache>
                <c:formatCode>General</c:formatCode>
                <c:ptCount val="1112"/>
                <c:pt idx="0">
                  <c:v>2.2996013307195864</c:v>
                </c:pt>
                <c:pt idx="1">
                  <c:v>2.2992998447030435</c:v>
                </c:pt>
                <c:pt idx="2">
                  <c:v>2.2990648747747882</c:v>
                </c:pt>
                <c:pt idx="3">
                  <c:v>2.2988857167007386</c:v>
                </c:pt>
                <c:pt idx="4">
                  <c:v>2.2987527692240066</c:v>
                </c:pt>
                <c:pt idx="5">
                  <c:v>2.2986575737528474</c:v>
                </c:pt>
                <c:pt idx="6">
                  <c:v>2.2985927949747489</c:v>
                </c:pt>
                <c:pt idx="7">
                  <c:v>2.2985528168098082</c:v>
                </c:pt>
                <c:pt idx="8">
                  <c:v>2.2985368512889286</c:v>
                </c:pt>
                <c:pt idx="9">
                  <c:v>2.2985384679466629</c:v>
                </c:pt>
                <c:pt idx="10">
                  <c:v>2.2985513215168458</c:v>
                </c:pt>
                <c:pt idx="11">
                  <c:v>2.2985708659170769</c:v>
                </c:pt>
                <c:pt idx="12">
                  <c:v>2.2985939631225452</c:v>
                </c:pt>
                <c:pt idx="13">
                  <c:v>2.2986185085417343</c:v>
                </c:pt>
                <c:pt idx="14">
                  <c:v>2.298643139565455</c:v>
                </c:pt>
                <c:pt idx="15">
                  <c:v>2.2986670165957204</c:v>
                </c:pt>
                <c:pt idx="16">
                  <c:v>2.2986896611677037</c:v>
                </c:pt>
                <c:pt idx="17">
                  <c:v>2.2987108381302481</c:v>
                </c:pt>
                <c:pt idx="18">
                  <c:v>2.2987304710455927</c:v>
                </c:pt>
                <c:pt idx="19">
                  <c:v>2.2987485826986171</c:v>
                </c:pt>
                <c:pt idx="20">
                  <c:v>2.2987652539279861</c:v>
                </c:pt>
                <c:pt idx="21">
                  <c:v>2.2987805959282239</c:v>
                </c:pt>
                <c:pt idx="22">
                  <c:v>2.2987947321004745</c:v>
                </c:pt>
                <c:pt idx="23">
                  <c:v>2.2988077867269614</c:v>
                </c:pt>
                <c:pt idx="24">
                  <c:v>2.2988198782296232</c:v>
                </c:pt>
                <c:pt idx="25">
                  <c:v>2.2988311154941052</c:v>
                </c:pt>
                <c:pt idx="26">
                  <c:v>2.2988415963977538</c:v>
                </c:pt>
                <c:pt idx="27">
                  <c:v>2.298851567078541</c:v>
                </c:pt>
                <c:pt idx="28">
                  <c:v>2.2988681951635694</c:v>
                </c:pt>
                <c:pt idx="29">
                  <c:v>2.2988819191295229</c:v>
                </c:pt>
                <c:pt idx="30">
                  <c:v>2.2988920093102627</c:v>
                </c:pt>
                <c:pt idx="31">
                  <c:v>2.2988997503001025</c:v>
                </c:pt>
                <c:pt idx="32">
                  <c:v>2.2989062197887917</c:v>
                </c:pt>
                <c:pt idx="33">
                  <c:v>2.2989121261393621</c:v>
                </c:pt>
                <c:pt idx="34">
                  <c:v>2.2989167832696356</c:v>
                </c:pt>
                <c:pt idx="35">
                  <c:v>2.2989213703468248</c:v>
                </c:pt>
                <c:pt idx="36">
                  <c:v>2.2989261514136463</c:v>
                </c:pt>
                <c:pt idx="37">
                  <c:v>2.2989310349324525</c:v>
                </c:pt>
                <c:pt idx="38">
                  <c:v>2.298935930555396</c:v>
                </c:pt>
                <c:pt idx="39">
                  <c:v>2.2989407819209031</c:v>
                </c:pt>
                <c:pt idx="40">
                  <c:v>2.2989455576721536</c:v>
                </c:pt>
                <c:pt idx="41">
                  <c:v>2.2989502415573719</c:v>
                </c:pt>
                <c:pt idx="42">
                  <c:v>2.2989548259006849</c:v>
                </c:pt>
                <c:pt idx="43">
                  <c:v>2.2989593078246324</c:v>
                </c:pt>
                <c:pt idx="44">
                  <c:v>2.2989636871001538</c:v>
                </c:pt>
                <c:pt idx="45">
                  <c:v>2.2989679649589041</c:v>
                </c:pt>
                <c:pt idx="46">
                  <c:v>2.2989721434392911</c:v>
                </c:pt>
                <c:pt idx="47">
                  <c:v>2.2989762249878791</c:v>
                </c:pt>
                <c:pt idx="48">
                  <c:v>2.2989802122392344</c:v>
                </c:pt>
                <c:pt idx="49">
                  <c:v>2.2989841079070024</c:v>
                </c:pt>
                <c:pt idx="50">
                  <c:v>2.298987914665283</c:v>
                </c:pt>
                <c:pt idx="51">
                  <c:v>2.2989916351987278</c:v>
                </c:pt>
                <c:pt idx="52">
                  <c:v>2.2989952721250528</c:v>
                </c:pt>
                <c:pt idx="53">
                  <c:v>2.2989988279465674</c:v>
                </c:pt>
                <c:pt idx="54">
                  <c:v>2.2990023051023605</c:v>
                </c:pt>
                <c:pt idx="55">
                  <c:v>2.2990057059546065</c:v>
                </c:pt>
                <c:pt idx="56">
                  <c:v>2.2990090327523127</c:v>
                </c:pt>
                <c:pt idx="57">
                  <c:v>2.2990122876383992</c:v>
                </c:pt>
                <c:pt idx="58">
                  <c:v>2.2990154727081449</c:v>
                </c:pt>
                <c:pt idx="59">
                  <c:v>2.2990185899440494</c:v>
                </c:pt>
                <c:pt idx="60">
                  <c:v>2.2990216412480127</c:v>
                </c:pt>
                <c:pt idx="61">
                  <c:v>2.2990246284640072</c:v>
                </c:pt>
                <c:pt idx="62">
                  <c:v>2.2990275533236151</c:v>
                </c:pt>
                <c:pt idx="63">
                  <c:v>2.299030417538384</c:v>
                </c:pt>
                <c:pt idx="64">
                  <c:v>2.2990332227052184</c:v>
                </c:pt>
                <c:pt idx="65">
                  <c:v>2.2990359703757148</c:v>
                </c:pt>
                <c:pt idx="66">
                  <c:v>2.2990386620405099</c:v>
                </c:pt>
                <c:pt idx="67">
                  <c:v>2.299041299106432</c:v>
                </c:pt>
                <c:pt idx="68">
                  <c:v>2.2990438829810578</c:v>
                </c:pt>
                <c:pt idx="69">
                  <c:v>2.2990464149641276</c:v>
                </c:pt>
                <c:pt idx="70">
                  <c:v>2.299048896332442</c:v>
                </c:pt>
                <c:pt idx="71">
                  <c:v>2.2990513283070122</c:v>
                </c:pt>
                <c:pt idx="72">
                  <c:v>2.2990537120799317</c:v>
                </c:pt>
                <c:pt idx="73">
                  <c:v>2.2990560487780489</c:v>
                </c:pt>
                <c:pt idx="74">
                  <c:v>2.2990583395033051</c:v>
                </c:pt>
                <c:pt idx="75">
                  <c:v>2.2990605853264849</c:v>
                </c:pt>
                <c:pt idx="76">
                  <c:v>2.2990627872670344</c:v>
                </c:pt>
                <c:pt idx="77">
                  <c:v>2.2990649463048971</c:v>
                </c:pt>
                <c:pt idx="78">
                  <c:v>2.299067063423752</c:v>
                </c:pt>
                <c:pt idx="79">
                  <c:v>2.2990691395444727</c:v>
                </c:pt>
                <c:pt idx="80">
                  <c:v>2.2990711755606523</c:v>
                </c:pt>
                <c:pt idx="81">
                  <c:v>2.2990731723743818</c:v>
                </c:pt>
                <c:pt idx="82">
                  <c:v>2.29907513080629</c:v>
                </c:pt>
                <c:pt idx="83">
                  <c:v>2.2990770516751584</c:v>
                </c:pt>
                <c:pt idx="84">
                  <c:v>2.2990789358055372</c:v>
                </c:pt>
                <c:pt idx="85">
                  <c:v>2.2990807839250373</c:v>
                </c:pt>
                <c:pt idx="86">
                  <c:v>2.2990825968290611</c:v>
                </c:pt>
                <c:pt idx="87">
                  <c:v>2.2990843752410544</c:v>
                </c:pt>
                <c:pt idx="88">
                  <c:v>2.2990861198828747</c:v>
                </c:pt>
                <c:pt idx="89">
                  <c:v>2.2990878314337544</c:v>
                </c:pt>
                <c:pt idx="90">
                  <c:v>2.2990895106013687</c:v>
                </c:pt>
                <c:pt idx="91">
                  <c:v>2.2990911580094551</c:v>
                </c:pt>
                <c:pt idx="92">
                  <c:v>2.2990927743154632</c:v>
                </c:pt>
                <c:pt idx="93">
                  <c:v>2.2990943601536165</c:v>
                </c:pt>
                <c:pt idx="94">
                  <c:v>2.2990959161111593</c:v>
                </c:pt>
                <c:pt idx="95">
                  <c:v>2.2990974427918403</c:v>
                </c:pt>
                <c:pt idx="96">
                  <c:v>2.2990989407840305</c:v>
                </c:pt>
                <c:pt idx="97">
                  <c:v>2.2991004106915609</c:v>
                </c:pt>
                <c:pt idx="98">
                  <c:v>2.2991018530323712</c:v>
                </c:pt>
                <c:pt idx="99">
                  <c:v>2.2991032683003536</c:v>
                </c:pt>
                <c:pt idx="100">
                  <c:v>2.2991046570504783</c:v>
                </c:pt>
                <c:pt idx="101">
                  <c:v>2.2991060198338347</c:v>
                </c:pt>
                <c:pt idx="102">
                  <c:v>2.2991073571583742</c:v>
                </c:pt>
                <c:pt idx="103">
                  <c:v>2.2991086695071696</c:v>
                </c:pt>
                <c:pt idx="104">
                  <c:v>2.2991099573504781</c:v>
                </c:pt>
                <c:pt idx="105">
                  <c:v>2.2991112211838001</c:v>
                </c:pt>
                <c:pt idx="106">
                  <c:v>2.2991124614305418</c:v>
                </c:pt>
                <c:pt idx="107">
                  <c:v>2.2991136785722817</c:v>
                </c:pt>
                <c:pt idx="108">
                  <c:v>2.2991148730829165</c:v>
                </c:pt>
                <c:pt idx="109">
                  <c:v>2.2991160453312136</c:v>
                </c:pt>
                <c:pt idx="110">
                  <c:v>2.2991171957576033</c:v>
                </c:pt>
                <c:pt idx="111">
                  <c:v>2.2991183247994607</c:v>
                </c:pt>
                <c:pt idx="112">
                  <c:v>2.2991194328450884</c:v>
                </c:pt>
                <c:pt idx="113">
                  <c:v>2.2991205203123477</c:v>
                </c:pt>
                <c:pt idx="114">
                  <c:v>2.2991215875775448</c:v>
                </c:pt>
                <c:pt idx="115">
                  <c:v>2.2991226350247023</c:v>
                </c:pt>
                <c:pt idx="116">
                  <c:v>2.2991236630234262</c:v>
                </c:pt>
                <c:pt idx="117">
                  <c:v>2.2991246719458234</c:v>
                </c:pt>
                <c:pt idx="118">
                  <c:v>2.2991256621614462</c:v>
                </c:pt>
                <c:pt idx="119">
                  <c:v>2.2991266340117229</c:v>
                </c:pt>
                <c:pt idx="120">
                  <c:v>2.2991275878236741</c:v>
                </c:pt>
                <c:pt idx="121">
                  <c:v>2.2991285239606949</c:v>
                </c:pt>
                <c:pt idx="122">
                  <c:v>2.2991294427573608</c:v>
                </c:pt>
                <c:pt idx="123">
                  <c:v>2.2991303445320912</c:v>
                </c:pt>
                <c:pt idx="124">
                  <c:v>2.2991312295922919</c:v>
                </c:pt>
                <c:pt idx="125">
                  <c:v>2.2991320982642884</c:v>
                </c:pt>
                <c:pt idx="126">
                  <c:v>2.2991329508537732</c:v>
                </c:pt>
                <c:pt idx="127">
                  <c:v>2.2991337876596036</c:v>
                </c:pt>
                <c:pt idx="128">
                  <c:v>2.2991346089795424</c:v>
                </c:pt>
                <c:pt idx="129">
                  <c:v>2.2991354150942738</c:v>
                </c:pt>
                <c:pt idx="130">
                  <c:v>2.2991362062814535</c:v>
                </c:pt>
                <c:pt idx="131">
                  <c:v>2.2991369828273038</c:v>
                </c:pt>
                <c:pt idx="132">
                  <c:v>2.2991377450205031</c:v>
                </c:pt>
                <c:pt idx="133">
                  <c:v>2.2991384931179866</c:v>
                </c:pt>
                <c:pt idx="134">
                  <c:v>2.2991392273657874</c:v>
                </c:pt>
                <c:pt idx="135">
                  <c:v>2.2991399480284898</c:v>
                </c:pt>
                <c:pt idx="136">
                  <c:v>2.2991406553729541</c:v>
                </c:pt>
                <c:pt idx="137">
                  <c:v>2.2991413496299904</c:v>
                </c:pt>
                <c:pt idx="138">
                  <c:v>2.2991420310498696</c:v>
                </c:pt>
                <c:pt idx="139">
                  <c:v>2.2991426998854299</c:v>
                </c:pt>
                <c:pt idx="140">
                  <c:v>2.2991433563452892</c:v>
                </c:pt>
                <c:pt idx="141">
                  <c:v>2.2991440006644037</c:v>
                </c:pt>
                <c:pt idx="142">
                  <c:v>2.2991446330808185</c:v>
                </c:pt>
                <c:pt idx="143">
                  <c:v>2.2991452538060084</c:v>
                </c:pt>
                <c:pt idx="144">
                  <c:v>2.2991458630715984</c:v>
                </c:pt>
                <c:pt idx="145">
                  <c:v>2.2991464610753809</c:v>
                </c:pt>
                <c:pt idx="146">
                  <c:v>2.2991470480241478</c:v>
                </c:pt>
                <c:pt idx="147">
                  <c:v>2.2991476241357613</c:v>
                </c:pt>
                <c:pt idx="148">
                  <c:v>2.2991481896116444</c:v>
                </c:pt>
                <c:pt idx="149">
                  <c:v>2.299148744639655</c:v>
                </c:pt>
                <c:pt idx="150">
                  <c:v>2.299149289397961</c:v>
                </c:pt>
                <c:pt idx="151">
                  <c:v>2.2991498240983801</c:v>
                </c:pt>
                <c:pt idx="152">
                  <c:v>2.2991503489075549</c:v>
                </c:pt>
                <c:pt idx="153">
                  <c:v>2.2991508640077871</c:v>
                </c:pt>
                <c:pt idx="154">
                  <c:v>2.2991513696004615</c:v>
                </c:pt>
                <c:pt idx="155">
                  <c:v>2.2991518658568482</c:v>
                </c:pt>
                <c:pt idx="156">
                  <c:v>2.2991523529502014</c:v>
                </c:pt>
                <c:pt idx="157">
                  <c:v>2.2991528310478424</c:v>
                </c:pt>
                <c:pt idx="158">
                  <c:v>2.29915330031326</c:v>
                </c:pt>
                <c:pt idx="159">
                  <c:v>2.2991537609172581</c:v>
                </c:pt>
                <c:pt idx="160">
                  <c:v>2.2991542130129274</c:v>
                </c:pt>
                <c:pt idx="161">
                  <c:v>2.2991546567715155</c:v>
                </c:pt>
                <c:pt idx="162">
                  <c:v>2.2991550923328479</c:v>
                </c:pt>
                <c:pt idx="163">
                  <c:v>2.2991555198158147</c:v>
                </c:pt>
                <c:pt idx="164">
                  <c:v>2.2991559394107077</c:v>
                </c:pt>
                <c:pt idx="165">
                  <c:v>2.2991563512529041</c:v>
                </c:pt>
                <c:pt idx="166">
                  <c:v>2.2991567555025045</c:v>
                </c:pt>
                <c:pt idx="167">
                  <c:v>2.2991571522811975</c:v>
                </c:pt>
                <c:pt idx="168">
                  <c:v>2.29915754174207</c:v>
                </c:pt>
                <c:pt idx="169">
                  <c:v>2.2991579240055202</c:v>
                </c:pt>
                <c:pt idx="170">
                  <c:v>2.2991582992095698</c:v>
                </c:pt>
                <c:pt idx="171">
                  <c:v>2.299158667494261</c:v>
                </c:pt>
                <c:pt idx="172">
                  <c:v>2.2991590290153514</c:v>
                </c:pt>
                <c:pt idx="173">
                  <c:v>2.2991593838112268</c:v>
                </c:pt>
                <c:pt idx="174">
                  <c:v>2.299159732044735</c:v>
                </c:pt>
                <c:pt idx="175">
                  <c:v>2.2991600738546674</c:v>
                </c:pt>
                <c:pt idx="176">
                  <c:v>2.2991604093716993</c:v>
                </c:pt>
                <c:pt idx="177">
                  <c:v>2.2991607386769872</c:v>
                </c:pt>
                <c:pt idx="178">
                  <c:v>2.2991610618951372</c:v>
                </c:pt>
                <c:pt idx="179">
                  <c:v>2.299161379180251</c:v>
                </c:pt>
                <c:pt idx="180">
                  <c:v>2.2991616905835564</c:v>
                </c:pt>
                <c:pt idx="181">
                  <c:v>2.2991619962327019</c:v>
                </c:pt>
                <c:pt idx="182">
                  <c:v>2.2991622962443774</c:v>
                </c:pt>
                <c:pt idx="183">
                  <c:v>2.2991625907003916</c:v>
                </c:pt>
                <c:pt idx="184">
                  <c:v>2.2991628797262709</c:v>
                </c:pt>
                <c:pt idx="185">
                  <c:v>2.2991631634273899</c:v>
                </c:pt>
                <c:pt idx="186">
                  <c:v>2.2991634418689495</c:v>
                </c:pt>
                <c:pt idx="187">
                  <c:v>2.2991637151811002</c:v>
                </c:pt>
                <c:pt idx="188">
                  <c:v>2.2991639834591648</c:v>
                </c:pt>
                <c:pt idx="189">
                  <c:v>2.2991642467733051</c:v>
                </c:pt>
                <c:pt idx="190">
                  <c:v>2.2991645052208249</c:v>
                </c:pt>
                <c:pt idx="191">
                  <c:v>2.2991647589078368</c:v>
                </c:pt>
                <c:pt idx="192">
                  <c:v>2.2991650079347559</c:v>
                </c:pt>
                <c:pt idx="193">
                  <c:v>2.29916525233102</c:v>
                </c:pt>
                <c:pt idx="194">
                  <c:v>2.299165492211515</c:v>
                </c:pt>
                <c:pt idx="195">
                  <c:v>2.2991657276600534</c:v>
                </c:pt>
                <c:pt idx="196">
                  <c:v>2.2991659587595548</c:v>
                </c:pt>
                <c:pt idx="197">
                  <c:v>2.2991661855947876</c:v>
                </c:pt>
                <c:pt idx="198">
                  <c:v>5.5515684572816832</c:v>
                </c:pt>
                <c:pt idx="199">
                  <c:v>7.6591834231744738</c:v>
                </c:pt>
                <c:pt idx="200">
                  <c:v>9.125615605591463</c:v>
                </c:pt>
                <c:pt idx="201">
                  <c:v>10.18363652775143</c:v>
                </c:pt>
                <c:pt idx="202">
                  <c:v>10.96570849994135</c:v>
                </c:pt>
                <c:pt idx="203">
                  <c:v>11.554038950355933</c:v>
                </c:pt>
                <c:pt idx="204">
                  <c:v>12.002051052346069</c:v>
                </c:pt>
                <c:pt idx="205">
                  <c:v>12.34594625860276</c:v>
                </c:pt>
                <c:pt idx="206">
                  <c:v>12.611185514900097</c:v>
                </c:pt>
                <c:pt idx="207">
                  <c:v>12.816249536437295</c:v>
                </c:pt>
                <c:pt idx="208">
                  <c:v>12.974896359283315</c:v>
                </c:pt>
                <c:pt idx="209">
                  <c:v>13.097565801686171</c:v>
                </c:pt>
                <c:pt idx="210">
                  <c:v>13.192287039176771</c:v>
                </c:pt>
                <c:pt idx="211">
                  <c:v>13.265289015256387</c:v>
                </c:pt>
                <c:pt idx="212">
                  <c:v>13.321427719528257</c:v>
                </c:pt>
                <c:pt idx="213">
                  <c:v>13.364496527436655</c:v>
                </c:pt>
                <c:pt idx="214">
                  <c:v>13.397458738367227</c:v>
                </c:pt>
                <c:pt idx="215">
                  <c:v>13.422626026103211</c:v>
                </c:pt>
                <c:pt idx="216">
                  <c:v>13.441797648038349</c:v>
                </c:pt>
                <c:pt idx="217">
                  <c:v>13.45637012851409</c:v>
                </c:pt>
                <c:pt idx="218">
                  <c:v>13.467424098757293</c:v>
                </c:pt>
                <c:pt idx="219">
                  <c:v>13.475793131395998</c:v>
                </c:pt>
                <c:pt idx="220">
                  <c:v>13.482118231714882</c:v>
                </c:pt>
                <c:pt idx="221">
                  <c:v>13.486890851437145</c:v>
                </c:pt>
                <c:pt idx="222">
                  <c:v>13.490486715836086</c:v>
                </c:pt>
                <c:pt idx="223">
                  <c:v>13.493192315655358</c:v>
                </c:pt>
                <c:pt idx="224">
                  <c:v>13.495225565624295</c:v>
                </c:pt>
                <c:pt idx="225">
                  <c:v>13.496751846185671</c:v>
                </c:pt>
                <c:pt idx="226">
                  <c:v>13.497896409984207</c:v>
                </c:pt>
                <c:pt idx="227">
                  <c:v>13.498753940586921</c:v>
                </c:pt>
                <c:pt idx="228">
                  <c:v>13.49939589127872</c:v>
                </c:pt>
                <c:pt idx="229">
                  <c:v>13.49987610134389</c:v>
                </c:pt>
                <c:pt idx="230">
                  <c:v>13.500235081505265</c:v>
                </c:pt>
                <c:pt idx="231">
                  <c:v>13.500503275157417</c:v>
                </c:pt>
                <c:pt idx="232">
                  <c:v>13.500703534188448</c:v>
                </c:pt>
                <c:pt idx="233">
                  <c:v>13.500852994449721</c:v>
                </c:pt>
                <c:pt idx="234">
                  <c:v>13.500964493662806</c:v>
                </c:pt>
                <c:pt idx="235">
                  <c:v>13.50104764150481</c:v>
                </c:pt>
                <c:pt idx="236">
                  <c:v>13.501109625912646</c:v>
                </c:pt>
                <c:pt idx="237">
                  <c:v>13.501155819763246</c:v>
                </c:pt>
                <c:pt idx="238">
                  <c:v>13.501190236767636</c:v>
                </c:pt>
                <c:pt idx="239">
                  <c:v>13.501215873661469</c:v>
                </c:pt>
                <c:pt idx="240">
                  <c:v>13.501234966784983</c:v>
                </c:pt>
                <c:pt idx="241">
                  <c:v>13.501249184292339</c:v>
                </c:pt>
                <c:pt idx="242">
                  <c:v>13.50125977001923</c:v>
                </c:pt>
                <c:pt idx="243">
                  <c:v>13.501267651086449</c:v>
                </c:pt>
                <c:pt idx="244">
                  <c:v>13.501273518325991</c:v>
                </c:pt>
                <c:pt idx="245">
                  <c:v>13.501277886357503</c:v>
                </c:pt>
                <c:pt idx="246">
                  <c:v>13.50128113843957</c:v>
                </c:pt>
                <c:pt idx="247">
                  <c:v>13.501283559938056</c:v>
                </c:pt>
                <c:pt idx="248">
                  <c:v>13.501285363289279</c:v>
                </c:pt>
                <c:pt idx="249">
                  <c:v>13.501286706612076</c:v>
                </c:pt>
                <c:pt idx="250">
                  <c:v>13.501287707579722</c:v>
                </c:pt>
                <c:pt idx="251">
                  <c:v>13.501288453755539</c:v>
                </c:pt>
                <c:pt idx="252">
                  <c:v>13.501289010291508</c:v>
                </c:pt>
                <c:pt idx="253">
                  <c:v>13.501289425661307</c:v>
                </c:pt>
                <c:pt idx="254">
                  <c:v>13.501289735928463</c:v>
                </c:pt>
                <c:pt idx="255">
                  <c:v>13.501289967923498</c:v>
                </c:pt>
                <c:pt idx="256">
                  <c:v>13.501290141608104</c:v>
                </c:pt>
                <c:pt idx="257">
                  <c:v>13.501290271834661</c:v>
                </c:pt>
                <c:pt idx="258">
                  <c:v>13.501290369655004</c:v>
                </c:pt>
                <c:pt idx="259">
                  <c:v>13.501290443294193</c:v>
                </c:pt>
                <c:pt idx="260">
                  <c:v>13.50129049887482</c:v>
                </c:pt>
                <c:pt idx="261">
                  <c:v>13.501290540955626</c:v>
                </c:pt>
                <c:pt idx="262">
                  <c:v>13.501290572932067</c:v>
                </c:pt>
                <c:pt idx="263">
                  <c:v>13.501290597334252</c:v>
                </c:pt>
                <c:pt idx="264">
                  <c:v>13.50129061604857</c:v>
                </c:pt>
                <c:pt idx="265">
                  <c:v>13.50129063048235</c:v>
                </c:pt>
                <c:pt idx="266">
                  <c:v>13.501290641686365</c:v>
                </c:pt>
                <c:pt idx="267">
                  <c:v>13.501290650446013</c:v>
                </c:pt>
                <c:pt idx="268">
                  <c:v>13.501290657349006</c:v>
                </c:pt>
                <c:pt idx="269">
                  <c:v>13.50129066283581</c:v>
                </c:pt>
                <c:pt idx="270">
                  <c:v>13.501290667237093</c:v>
                </c:pt>
                <c:pt idx="271">
                  <c:v>13.50129067080165</c:v>
                </c:pt>
                <c:pt idx="272">
                  <c:v>13.501290673717108</c:v>
                </c:pt>
                <c:pt idx="273">
                  <c:v>13.501290676125462</c:v>
                </c:pt>
                <c:pt idx="274">
                  <c:v>13.501290678134501</c:v>
                </c:pt>
                <c:pt idx="275">
                  <c:v>13.501290679820626</c:v>
                </c:pt>
                <c:pt idx="276">
                  <c:v>13.501290681254124</c:v>
                </c:pt>
                <c:pt idx="277">
                  <c:v>13.50129068248323</c:v>
                </c:pt>
                <c:pt idx="278">
                  <c:v>13.501290683545269</c:v>
                </c:pt>
                <c:pt idx="279">
                  <c:v>13.501290684469357</c:v>
                </c:pt>
                <c:pt idx="280">
                  <c:v>13.501290685278507</c:v>
                </c:pt>
                <c:pt idx="281">
                  <c:v>13.501290685990842</c:v>
                </c:pt>
                <c:pt idx="282">
                  <c:v>13.501290686618116</c:v>
                </c:pt>
                <c:pt idx="283">
                  <c:v>13.501290687175178</c:v>
                </c:pt>
                <c:pt idx="284">
                  <c:v>13.501290687672691</c:v>
                </c:pt>
                <c:pt idx="285">
                  <c:v>13.501290688117583</c:v>
                </c:pt>
                <c:pt idx="286">
                  <c:v>13.501290688514763</c:v>
                </c:pt>
                <c:pt idx="287">
                  <c:v>13.501290688871775</c:v>
                </c:pt>
                <c:pt idx="288">
                  <c:v>13.501290689193088</c:v>
                </c:pt>
                <c:pt idx="289">
                  <c:v>13.501290689481612</c:v>
                </c:pt>
                <c:pt idx="290">
                  <c:v>13.501290689742438</c:v>
                </c:pt>
                <c:pt idx="291">
                  <c:v>13.501290689977424</c:v>
                </c:pt>
                <c:pt idx="292">
                  <c:v>13.501290690190748</c:v>
                </c:pt>
                <c:pt idx="293">
                  <c:v>13.501290690382229</c:v>
                </c:pt>
                <c:pt idx="294">
                  <c:v>13.501290690556893</c:v>
                </c:pt>
                <c:pt idx="295">
                  <c:v>13.501290690713708</c:v>
                </c:pt>
                <c:pt idx="296">
                  <c:v>13.501290690855594</c:v>
                </c:pt>
                <c:pt idx="297">
                  <c:v>13.501290690984264</c:v>
                </c:pt>
                <c:pt idx="298">
                  <c:v>13.50129069110123</c:v>
                </c:pt>
                <c:pt idx="299">
                  <c:v>13.501290691207496</c:v>
                </c:pt>
                <c:pt idx="300">
                  <c:v>13.501290691303595</c:v>
                </c:pt>
                <c:pt idx="301">
                  <c:v>13.501290691388704</c:v>
                </c:pt>
                <c:pt idx="302">
                  <c:v>13.501290691468236</c:v>
                </c:pt>
                <c:pt idx="303">
                  <c:v>13.501290691540037</c:v>
                </c:pt>
                <c:pt idx="304">
                  <c:v>13.501290691603346</c:v>
                </c:pt>
                <c:pt idx="305">
                  <c:v>13.501290691664034</c:v>
                </c:pt>
                <c:pt idx="306">
                  <c:v>13.50129069171572</c:v>
                </c:pt>
                <c:pt idx="307">
                  <c:v>13.501290691764753</c:v>
                </c:pt>
                <c:pt idx="308">
                  <c:v>13.501290691809471</c:v>
                </c:pt>
                <c:pt idx="309">
                  <c:v>13.501290691845499</c:v>
                </c:pt>
                <c:pt idx="310">
                  <c:v>13.501290691884288</c:v>
                </c:pt>
                <c:pt idx="311">
                  <c:v>13.501290691918353</c:v>
                </c:pt>
                <c:pt idx="312">
                  <c:v>13.501290691945805</c:v>
                </c:pt>
                <c:pt idx="313">
                  <c:v>13.501290691967926</c:v>
                </c:pt>
                <c:pt idx="314">
                  <c:v>13.501290691996697</c:v>
                </c:pt>
                <c:pt idx="315">
                  <c:v>13.501290692021534</c:v>
                </c:pt>
                <c:pt idx="316">
                  <c:v>13.501290692041584</c:v>
                </c:pt>
                <c:pt idx="317">
                  <c:v>13.501290692057779</c:v>
                </c:pt>
                <c:pt idx="318">
                  <c:v>13.501290692070784</c:v>
                </c:pt>
                <c:pt idx="319">
                  <c:v>13.501290692081234</c:v>
                </c:pt>
                <c:pt idx="320">
                  <c:v>13.501290692095735</c:v>
                </c:pt>
                <c:pt idx="321">
                  <c:v>13.50129069211393</c:v>
                </c:pt>
                <c:pt idx="322">
                  <c:v>13.501290692128604</c:v>
                </c:pt>
                <c:pt idx="323">
                  <c:v>13.501290692140495</c:v>
                </c:pt>
                <c:pt idx="324">
                  <c:v>13.501290692150103</c:v>
                </c:pt>
                <c:pt idx="325">
                  <c:v>13.50129069215785</c:v>
                </c:pt>
                <c:pt idx="326">
                  <c:v>13.501290692164087</c:v>
                </c:pt>
                <c:pt idx="327">
                  <c:v>13.501290692169123</c:v>
                </c:pt>
                <c:pt idx="328">
                  <c:v>13.501290692173173</c:v>
                </c:pt>
                <c:pt idx="329">
                  <c:v>13.501290692176417</c:v>
                </c:pt>
                <c:pt idx="330">
                  <c:v>13.501290692178992</c:v>
                </c:pt>
                <c:pt idx="331">
                  <c:v>13.501290692181032</c:v>
                </c:pt>
                <c:pt idx="332">
                  <c:v>13.501290692182646</c:v>
                </c:pt>
                <c:pt idx="333">
                  <c:v>13.501290692183918</c:v>
                </c:pt>
                <c:pt idx="334">
                  <c:v>13.501290692184909</c:v>
                </c:pt>
                <c:pt idx="335">
                  <c:v>13.501290692185687</c:v>
                </c:pt>
                <c:pt idx="336">
                  <c:v>13.501290692186293</c:v>
                </c:pt>
                <c:pt idx="337">
                  <c:v>13.501290692186773</c:v>
                </c:pt>
                <c:pt idx="338">
                  <c:v>13.501290692187121</c:v>
                </c:pt>
                <c:pt idx="339">
                  <c:v>13.501290692187384</c:v>
                </c:pt>
                <c:pt idx="340">
                  <c:v>13.501290692187572</c:v>
                </c:pt>
                <c:pt idx="341">
                  <c:v>13.50129069219501</c:v>
                </c:pt>
                <c:pt idx="342">
                  <c:v>13.501290692206229</c:v>
                </c:pt>
                <c:pt idx="343">
                  <c:v>13.50129069221536</c:v>
                </c:pt>
                <c:pt idx="344">
                  <c:v>13.501290692222826</c:v>
                </c:pt>
                <c:pt idx="345">
                  <c:v>13.501290692228919</c:v>
                </c:pt>
                <c:pt idx="346">
                  <c:v>13.501290692233892</c:v>
                </c:pt>
                <c:pt idx="347">
                  <c:v>13.501290692237946</c:v>
                </c:pt>
                <c:pt idx="348">
                  <c:v>13.501290692241271</c:v>
                </c:pt>
                <c:pt idx="349">
                  <c:v>13.501290692243971</c:v>
                </c:pt>
                <c:pt idx="350">
                  <c:v>13.501290692246158</c:v>
                </c:pt>
                <c:pt idx="351">
                  <c:v>13.501290692247943</c:v>
                </c:pt>
                <c:pt idx="352">
                  <c:v>13.501290692249396</c:v>
                </c:pt>
                <c:pt idx="353">
                  <c:v>13.501290692250569</c:v>
                </c:pt>
                <c:pt idx="354">
                  <c:v>13.501290692251521</c:v>
                </c:pt>
                <c:pt idx="355">
                  <c:v>13.501290692252288</c:v>
                </c:pt>
                <c:pt idx="356">
                  <c:v>13.501290692252907</c:v>
                </c:pt>
                <c:pt idx="357">
                  <c:v>13.501290692253423</c:v>
                </c:pt>
                <c:pt idx="358">
                  <c:v>13.501290692253853</c:v>
                </c:pt>
                <c:pt idx="359">
                  <c:v>13.501290692254214</c:v>
                </c:pt>
                <c:pt idx="360">
                  <c:v>13.501290692254475</c:v>
                </c:pt>
                <c:pt idx="361">
                  <c:v>13.501290692254694</c:v>
                </c:pt>
                <c:pt idx="362">
                  <c:v>13.501290692254873</c:v>
                </c:pt>
                <c:pt idx="363">
                  <c:v>13.501290692254996</c:v>
                </c:pt>
                <c:pt idx="364">
                  <c:v>13.501290692255107</c:v>
                </c:pt>
                <c:pt idx="365">
                  <c:v>13.501290692255221</c:v>
                </c:pt>
                <c:pt idx="366">
                  <c:v>13.501290692255296</c:v>
                </c:pt>
                <c:pt idx="367">
                  <c:v>13.501290692255347</c:v>
                </c:pt>
                <c:pt idx="368">
                  <c:v>13.501290692255388</c:v>
                </c:pt>
                <c:pt idx="369">
                  <c:v>13.501290692255404</c:v>
                </c:pt>
                <c:pt idx="370">
                  <c:v>13.501290692255445</c:v>
                </c:pt>
                <c:pt idx="371">
                  <c:v>13.501290692255472</c:v>
                </c:pt>
                <c:pt idx="372">
                  <c:v>13.501290692255496</c:v>
                </c:pt>
                <c:pt idx="373">
                  <c:v>13.501290692255498</c:v>
                </c:pt>
                <c:pt idx="374">
                  <c:v>13.501290692255504</c:v>
                </c:pt>
                <c:pt idx="375">
                  <c:v>13.501290692255502</c:v>
                </c:pt>
                <c:pt idx="376">
                  <c:v>13.501290692255502</c:v>
                </c:pt>
                <c:pt idx="377">
                  <c:v>13.501290692255505</c:v>
                </c:pt>
                <c:pt idx="378">
                  <c:v>13.501290692255491</c:v>
                </c:pt>
                <c:pt idx="379">
                  <c:v>13.501290692255481</c:v>
                </c:pt>
                <c:pt idx="380">
                  <c:v>13.50129069225547</c:v>
                </c:pt>
                <c:pt idx="381">
                  <c:v>13.501290692255463</c:v>
                </c:pt>
                <c:pt idx="382">
                  <c:v>13.501290692255454</c:v>
                </c:pt>
                <c:pt idx="383">
                  <c:v>13.501290692255445</c:v>
                </c:pt>
                <c:pt idx="384">
                  <c:v>13.50129069225545</c:v>
                </c:pt>
                <c:pt idx="385">
                  <c:v>13.501290692255449</c:v>
                </c:pt>
                <c:pt idx="386">
                  <c:v>13.501290692255441</c:v>
                </c:pt>
                <c:pt idx="387">
                  <c:v>13.50129069225544</c:v>
                </c:pt>
                <c:pt idx="388">
                  <c:v>13.501290692255463</c:v>
                </c:pt>
                <c:pt idx="389">
                  <c:v>13.501290692255452</c:v>
                </c:pt>
                <c:pt idx="390">
                  <c:v>21.159113522694234</c:v>
                </c:pt>
                <c:pt idx="391">
                  <c:v>33.94847598437061</c:v>
                </c:pt>
                <c:pt idx="392">
                  <c:v>44.414873329093226</c:v>
                </c:pt>
                <c:pt idx="393">
                  <c:v>53.000888094089717</c:v>
                </c:pt>
                <c:pt idx="394">
                  <c:v>60.040096858163544</c:v>
                </c:pt>
                <c:pt idx="395">
                  <c:v>65.814640992856511</c:v>
                </c:pt>
                <c:pt idx="396">
                  <c:v>70.5535067361496</c:v>
                </c:pt>
                <c:pt idx="397">
                  <c:v>74.442224374963956</c:v>
                </c:pt>
                <c:pt idx="398">
                  <c:v>77.634285268424293</c:v>
                </c:pt>
                <c:pt idx="399">
                  <c:v>80.255958493932297</c:v>
                </c:pt>
                <c:pt idx="400">
                  <c:v>82.409987986571039</c:v>
                </c:pt>
                <c:pt idx="401">
                  <c:v>84.180505645796117</c:v>
                </c:pt>
                <c:pt idx="402">
                  <c:v>85.63662663238226</c:v>
                </c:pt>
                <c:pt idx="403">
                  <c:v>86.834931471374915</c:v>
                </c:pt>
                <c:pt idx="404">
                  <c:v>87.821721398892748</c:v>
                </c:pt>
                <c:pt idx="405">
                  <c:v>88.634929171341852</c:v>
                </c:pt>
                <c:pt idx="406">
                  <c:v>89.305634175810894</c:v>
                </c:pt>
                <c:pt idx="407">
                  <c:v>89.859295263391218</c:v>
                </c:pt>
                <c:pt idx="408">
                  <c:v>90.316774154288808</c:v>
                </c:pt>
                <c:pt idx="409">
                  <c:v>90.695172318391769</c:v>
                </c:pt>
                <c:pt idx="410">
                  <c:v>91.00851195388384</c:v>
                </c:pt>
                <c:pt idx="411">
                  <c:v>91.268293791566236</c:v>
                </c:pt>
                <c:pt idx="412">
                  <c:v>91.483954229552921</c:v>
                </c:pt>
                <c:pt idx="413">
                  <c:v>91.663238994733959</c:v>
                </c:pt>
                <c:pt idx="414">
                  <c:v>91.812508712258008</c:v>
                </c:pt>
                <c:pt idx="415">
                  <c:v>91.936989060282301</c:v>
                </c:pt>
                <c:pt idx="416">
                  <c:v>92.040975523005542</c:v>
                </c:pt>
                <c:pt idx="417">
                  <c:v>92.128000959544167</c:v>
                </c:pt>
                <c:pt idx="418">
                  <c:v>92.200972790175754</c:v>
                </c:pt>
                <c:pt idx="419">
                  <c:v>92.262285337927821</c:v>
                </c:pt>
                <c:pt idx="420">
                  <c:v>92.313911835029472</c:v>
                </c:pt>
                <c:pt idx="421">
                  <c:v>92.357479789778949</c:v>
                </c:pt>
                <c:pt idx="422">
                  <c:v>92.394332738941003</c:v>
                </c:pt>
                <c:pt idx="423">
                  <c:v>92.425580857011596</c:v>
                </c:pt>
                <c:pt idx="424">
                  <c:v>92.452142443379643</c:v>
                </c:pt>
                <c:pt idx="425">
                  <c:v>92.474777941349288</c:v>
                </c:pt>
                <c:pt idx="426">
                  <c:v>92.494117842237017</c:v>
                </c:pt>
                <c:pt idx="427">
                  <c:v>92.510685581377459</c:v>
                </c:pt>
                <c:pt idx="428">
                  <c:v>92.52491633210029</c:v>
                </c:pt>
                <c:pt idx="429">
                  <c:v>92.537172438937404</c:v>
                </c:pt>
                <c:pt idx="430">
                  <c:v>92.547756096922598</c:v>
                </c:pt>
                <c:pt idx="431">
                  <c:v>92.556919773667303</c:v>
                </c:pt>
                <c:pt idx="432">
                  <c:v>92.564874780870923</c:v>
                </c:pt>
                <c:pt idx="433">
                  <c:v>92.571798328134307</c:v>
                </c:pt>
                <c:pt idx="434">
                  <c:v>92.577839331720355</c:v>
                </c:pt>
                <c:pt idx="435">
                  <c:v>92.583123201770377</c:v>
                </c:pt>
                <c:pt idx="436">
                  <c:v>92.587755790677434</c:v>
                </c:pt>
                <c:pt idx="437">
                  <c:v>92.591826652306878</c:v>
                </c:pt>
                <c:pt idx="438">
                  <c:v>92.595411735425543</c:v>
                </c:pt>
                <c:pt idx="439">
                  <c:v>92.598575611399383</c:v>
                </c:pt>
                <c:pt idx="440">
                  <c:v>92.601373319112056</c:v>
                </c:pt>
                <c:pt idx="441">
                  <c:v>92.603851894648315</c:v>
                </c:pt>
                <c:pt idx="442">
                  <c:v>92.606051641313172</c:v>
                </c:pt>
                <c:pt idx="443">
                  <c:v>92.608007185572006</c:v>
                </c:pt>
                <c:pt idx="444">
                  <c:v>92.609748356350281</c:v>
                </c:pt>
                <c:pt idx="445">
                  <c:v>92.611300918440961</c:v>
                </c:pt>
                <c:pt idx="446">
                  <c:v>92.612687185299166</c:v>
                </c:pt>
                <c:pt idx="447">
                  <c:v>92.613926532007994</c:v>
                </c:pt>
                <c:pt idx="448">
                  <c:v>92.615035825523819</c:v>
                </c:pt>
                <c:pt idx="449">
                  <c:v>92.616029786285935</c:v>
                </c:pt>
                <c:pt idx="450">
                  <c:v>92.616921292799873</c:v>
                </c:pt>
                <c:pt idx="451">
                  <c:v>92.617721638767534</c:v>
                </c:pt>
                <c:pt idx="452">
                  <c:v>92.618440750670473</c:v>
                </c:pt>
                <c:pt idx="453">
                  <c:v>92.61908737233459</c:v>
                </c:pt>
                <c:pt idx="454">
                  <c:v>92.619669221881608</c:v>
                </c:pt>
                <c:pt idx="455">
                  <c:v>92.620193125539842</c:v>
                </c:pt>
                <c:pt idx="456">
                  <c:v>92.620665132025778</c:v>
                </c:pt>
                <c:pt idx="457">
                  <c:v>92.621090610575791</c:v>
                </c:pt>
                <c:pt idx="458">
                  <c:v>92.621474335190712</c:v>
                </c:pt>
                <c:pt idx="459">
                  <c:v>92.621820557225945</c:v>
                </c:pt>
                <c:pt idx="460">
                  <c:v>92.622133068070482</c:v>
                </c:pt>
                <c:pt idx="461">
                  <c:v>92.622415253626059</c:v>
                </c:pt>
                <c:pt idx="462">
                  <c:v>92.622670141251902</c:v>
                </c:pt>
                <c:pt idx="463">
                  <c:v>92.622900441030453</c:v>
                </c:pt>
                <c:pt idx="464">
                  <c:v>92.623108581596739</c:v>
                </c:pt>
                <c:pt idx="465">
                  <c:v>92.623296741428589</c:v>
                </c:pt>
                <c:pt idx="466">
                  <c:v>92.623466876491435</c:v>
                </c:pt>
                <c:pt idx="467">
                  <c:v>92.623620744493053</c:v>
                </c:pt>
                <c:pt idx="468">
                  <c:v>92.623759926001725</c:v>
                </c:pt>
                <c:pt idx="469">
                  <c:v>92.623885843472436</c:v>
                </c:pt>
                <c:pt idx="470">
                  <c:v>92.623999777731271</c:v>
                </c:pt>
                <c:pt idx="471">
                  <c:v>92.624102882904239</c:v>
                </c:pt>
                <c:pt idx="472">
                  <c:v>92.624196199400913</c:v>
                </c:pt>
                <c:pt idx="473">
                  <c:v>92.624280665553172</c:v>
                </c:pt>
                <c:pt idx="474">
                  <c:v>92.624357128107661</c:v>
                </c:pt>
                <c:pt idx="475">
                  <c:v>92.62442635146293</c:v>
                </c:pt>
                <c:pt idx="476">
                  <c:v>92.624489025771041</c:v>
                </c:pt>
                <c:pt idx="477">
                  <c:v>92.624545774540891</c:v>
                </c:pt>
                <c:pt idx="478">
                  <c:v>92.624597161168353</c:v>
                </c:pt>
                <c:pt idx="479">
                  <c:v>92.624643694852182</c:v>
                </c:pt>
                <c:pt idx="480">
                  <c:v>92.62468583592036</c:v>
                </c:pt>
                <c:pt idx="481">
                  <c:v>92.624724000685589</c:v>
                </c:pt>
                <c:pt idx="482">
                  <c:v>92.624758565619857</c:v>
                </c:pt>
                <c:pt idx="483">
                  <c:v>92.624789871294652</c:v>
                </c:pt>
                <c:pt idx="484">
                  <c:v>92.62481822587857</c:v>
                </c:pt>
                <c:pt idx="485">
                  <c:v>92.62484390816492</c:v>
                </c:pt>
                <c:pt idx="486">
                  <c:v>92.624867170534358</c:v>
                </c:pt>
                <c:pt idx="487">
                  <c:v>92.624888241377121</c:v>
                </c:pt>
                <c:pt idx="488">
                  <c:v>92.624907327443722</c:v>
                </c:pt>
                <c:pt idx="489">
                  <c:v>92.62492461589818</c:v>
                </c:pt>
                <c:pt idx="490">
                  <c:v>92.624940276217202</c:v>
                </c:pt>
                <c:pt idx="491">
                  <c:v>92.624954461818632</c:v>
                </c:pt>
                <c:pt idx="492">
                  <c:v>92.624967311655425</c:v>
                </c:pt>
                <c:pt idx="493">
                  <c:v>92.624978951548172</c:v>
                </c:pt>
                <c:pt idx="494">
                  <c:v>92.624989495442605</c:v>
                </c:pt>
                <c:pt idx="495">
                  <c:v>92.624999046529993</c:v>
                </c:pt>
                <c:pt idx="496">
                  <c:v>92.62500769827848</c:v>
                </c:pt>
                <c:pt idx="497">
                  <c:v>92.625015535341333</c:v>
                </c:pt>
                <c:pt idx="498">
                  <c:v>92.625022634393162</c:v>
                </c:pt>
                <c:pt idx="499">
                  <c:v>92.625029064895116</c:v>
                </c:pt>
                <c:pt idx="500">
                  <c:v>92.625034889757742</c:v>
                </c:pt>
                <c:pt idx="501">
                  <c:v>92.625040165976401</c:v>
                </c:pt>
                <c:pt idx="502">
                  <c:v>92.625044945173798</c:v>
                </c:pt>
                <c:pt idx="503">
                  <c:v>92.625049274120869</c:v>
                </c:pt>
                <c:pt idx="504">
                  <c:v>92.625053195179802</c:v>
                </c:pt>
                <c:pt idx="505">
                  <c:v>92.625056746733122</c:v>
                </c:pt>
                <c:pt idx="506">
                  <c:v>92.625059963549475</c:v>
                </c:pt>
                <c:pt idx="507">
                  <c:v>92.625062877130077</c:v>
                </c:pt>
                <c:pt idx="508">
                  <c:v>92.625065516010082</c:v>
                </c:pt>
                <c:pt idx="509">
                  <c:v>92.625067906041181</c:v>
                </c:pt>
                <c:pt idx="510">
                  <c:v>92.625070070643417</c:v>
                </c:pt>
                <c:pt idx="511">
                  <c:v>92.625072031035515</c:v>
                </c:pt>
                <c:pt idx="512">
                  <c:v>92.625073806439005</c:v>
                </c:pt>
                <c:pt idx="513">
                  <c:v>92.625075414270654</c:v>
                </c:pt>
                <c:pt idx="514">
                  <c:v>92.625076870305449</c:v>
                </c:pt>
                <c:pt idx="515">
                  <c:v>92.625078188836966</c:v>
                </c:pt>
                <c:pt idx="516">
                  <c:v>92.62507938281432</c:v>
                </c:pt>
                <c:pt idx="517">
                  <c:v>92.625080463967279</c:v>
                </c:pt>
                <c:pt idx="518">
                  <c:v>92.625081442924127</c:v>
                </c:pt>
                <c:pt idx="519">
                  <c:v>92.625082329313187</c:v>
                </c:pt>
                <c:pt idx="520">
                  <c:v>92.625083131856954</c:v>
                </c:pt>
                <c:pt idx="521">
                  <c:v>92.625083858456691</c:v>
                </c:pt>
                <c:pt idx="522">
                  <c:v>92.625084516271187</c:v>
                </c:pt>
                <c:pt idx="523">
                  <c:v>92.625085111785353</c:v>
                </c:pt>
                <c:pt idx="524">
                  <c:v>92.625085650873785</c:v>
                </c:pt>
                <c:pt idx="525">
                  <c:v>92.625086138858492</c:v>
                </c:pt>
                <c:pt idx="526">
                  <c:v>92.625086580560861</c:v>
                </c:pt>
                <c:pt idx="527">
                  <c:v>92.625086980347561</c:v>
                </c:pt>
                <c:pt idx="528">
                  <c:v>92.625087342175064</c:v>
                </c:pt>
                <c:pt idx="529">
                  <c:v>92.625087669627163</c:v>
                </c:pt>
                <c:pt idx="530">
                  <c:v>92.625087965950499</c:v>
                </c:pt>
                <c:pt idx="531">
                  <c:v>92.625088234085382</c:v>
                </c:pt>
                <c:pt idx="532">
                  <c:v>92.625088476695538</c:v>
                </c:pt>
                <c:pt idx="533">
                  <c:v>92.625088696193913</c:v>
                </c:pt>
                <c:pt idx="534">
                  <c:v>92.625088894765881</c:v>
                </c:pt>
                <c:pt idx="535">
                  <c:v>92.625089074390957</c:v>
                </c:pt>
                <c:pt idx="536">
                  <c:v>92.625089236862195</c:v>
                </c:pt>
                <c:pt idx="537">
                  <c:v>92.62508938380347</c:v>
                </c:pt>
                <c:pt idx="538">
                  <c:v>92.625089516685719</c:v>
                </c:pt>
                <c:pt idx="539">
                  <c:v>92.625089636841238</c:v>
                </c:pt>
                <c:pt idx="540">
                  <c:v>92.625089745476458</c:v>
                </c:pt>
                <c:pt idx="541">
                  <c:v>92.625089843683966</c:v>
                </c:pt>
                <c:pt idx="542">
                  <c:v>92.625089932453577</c:v>
                </c:pt>
                <c:pt idx="543">
                  <c:v>92.62509001268117</c:v>
                </c:pt>
                <c:pt idx="544">
                  <c:v>92.625090085178428</c:v>
                </c:pt>
                <c:pt idx="545">
                  <c:v>92.625090150679995</c:v>
                </c:pt>
                <c:pt idx="546">
                  <c:v>92.625090209851535</c:v>
                </c:pt>
                <c:pt idx="547">
                  <c:v>92.625090263295817</c:v>
                </c:pt>
                <c:pt idx="548">
                  <c:v>92.625090311558424</c:v>
                </c:pt>
                <c:pt idx="549">
                  <c:v>92.625090355133409</c:v>
                </c:pt>
                <c:pt idx="550">
                  <c:v>92.625090394468145</c:v>
                </c:pt>
                <c:pt idx="551">
                  <c:v>92.6250904299675</c:v>
                </c:pt>
                <c:pt idx="552">
                  <c:v>92.625090461998042</c:v>
                </c:pt>
                <c:pt idx="553">
                  <c:v>92.625090490891566</c:v>
                </c:pt>
                <c:pt idx="554">
                  <c:v>92.625090516948802</c:v>
                </c:pt>
                <c:pt idx="555">
                  <c:v>92.625090540441477</c:v>
                </c:pt>
                <c:pt idx="556">
                  <c:v>92.625090561615863</c:v>
                </c:pt>
                <c:pt idx="557">
                  <c:v>92.625090580694689</c:v>
                </c:pt>
                <c:pt idx="558">
                  <c:v>92.625090597879577</c:v>
                </c:pt>
                <c:pt idx="559">
                  <c:v>92.625090613338926</c:v>
                </c:pt>
                <c:pt idx="560">
                  <c:v>92.6250906272018</c:v>
                </c:pt>
                <c:pt idx="561">
                  <c:v>92.625090639686206</c:v>
                </c:pt>
                <c:pt idx="562">
                  <c:v>92.625090650923369</c:v>
                </c:pt>
                <c:pt idx="563">
                  <c:v>92.625090661032445</c:v>
                </c:pt>
                <c:pt idx="564">
                  <c:v>92.625090670121821</c:v>
                </c:pt>
                <c:pt idx="565">
                  <c:v>92.62509067828924</c:v>
                </c:pt>
                <c:pt idx="566">
                  <c:v>92.62509068559244</c:v>
                </c:pt>
                <c:pt idx="567">
                  <c:v>92.625090692151673</c:v>
                </c:pt>
                <c:pt idx="568">
                  <c:v>92.625090698036928</c:v>
                </c:pt>
                <c:pt idx="569">
                  <c:v>92.625090703310761</c:v>
                </c:pt>
                <c:pt idx="570">
                  <c:v>92.625090708015634</c:v>
                </c:pt>
                <c:pt idx="571">
                  <c:v>92.625090712235263</c:v>
                </c:pt>
                <c:pt idx="572">
                  <c:v>92.62509071599753</c:v>
                </c:pt>
                <c:pt idx="573">
                  <c:v>92.625090719359676</c:v>
                </c:pt>
                <c:pt idx="574">
                  <c:v>92.625090722358223</c:v>
                </c:pt>
                <c:pt idx="575">
                  <c:v>92.625090725013109</c:v>
                </c:pt>
                <c:pt idx="576">
                  <c:v>92.625090727398387</c:v>
                </c:pt>
                <c:pt idx="577">
                  <c:v>92.625090729506596</c:v>
                </c:pt>
                <c:pt idx="578">
                  <c:v>92.625090731377455</c:v>
                </c:pt>
                <c:pt idx="579">
                  <c:v>92.625090733034924</c:v>
                </c:pt>
                <c:pt idx="580">
                  <c:v>92.625090734500148</c:v>
                </c:pt>
                <c:pt idx="581">
                  <c:v>92.625090735791701</c:v>
                </c:pt>
                <c:pt idx="582">
                  <c:v>92.625090736897221</c:v>
                </c:pt>
                <c:pt idx="583">
                  <c:v>92.625090737924452</c:v>
                </c:pt>
                <c:pt idx="584">
                  <c:v>92.625090738772371</c:v>
                </c:pt>
                <c:pt idx="585">
                  <c:v>92.625090739564371</c:v>
                </c:pt>
                <c:pt idx="586">
                  <c:v>92.62509074019151</c:v>
                </c:pt>
                <c:pt idx="587">
                  <c:v>92.625090740785524</c:v>
                </c:pt>
                <c:pt idx="588">
                  <c:v>92.625090741300198</c:v>
                </c:pt>
                <c:pt idx="589">
                  <c:v>92.625090741703758</c:v>
                </c:pt>
                <c:pt idx="590">
                  <c:v>92.62509074201752</c:v>
                </c:pt>
                <c:pt idx="591">
                  <c:v>92.625090742299761</c:v>
                </c:pt>
                <c:pt idx="592">
                  <c:v>92.625090742621822</c:v>
                </c:pt>
                <c:pt idx="593">
                  <c:v>92.625090742871663</c:v>
                </c:pt>
                <c:pt idx="594">
                  <c:v>92.625090743063183</c:v>
                </c:pt>
                <c:pt idx="595">
                  <c:v>92.625090743207764</c:v>
                </c:pt>
                <c:pt idx="596">
                  <c:v>92.625090743314615</c:v>
                </c:pt>
                <c:pt idx="597">
                  <c:v>92.625090743391311</c:v>
                </c:pt>
                <c:pt idx="598">
                  <c:v>92.625090743443792</c:v>
                </c:pt>
                <c:pt idx="599">
                  <c:v>92.610212354107901</c:v>
                </c:pt>
                <c:pt idx="600">
                  <c:v>92.849724991686912</c:v>
                </c:pt>
                <c:pt idx="601">
                  <c:v>93.269446932954693</c:v>
                </c:pt>
                <c:pt idx="602">
                  <c:v>93.794895798546293</c:v>
                </c:pt>
                <c:pt idx="603">
                  <c:v>94.387072803937826</c:v>
                </c:pt>
                <c:pt idx="604">
                  <c:v>95.001698495960753</c:v>
                </c:pt>
                <c:pt idx="605">
                  <c:v>95.532054546065211</c:v>
                </c:pt>
                <c:pt idx="606">
                  <c:v>95.971610181496189</c:v>
                </c:pt>
                <c:pt idx="607">
                  <c:v>96.335245475829154</c:v>
                </c:pt>
                <c:pt idx="608">
                  <c:v>96.63555944342697</c:v>
                </c:pt>
                <c:pt idx="609">
                  <c:v>96.88319894244944</c:v>
                </c:pt>
                <c:pt idx="610">
                  <c:v>97.087124971049846</c:v>
                </c:pt>
                <c:pt idx="611">
                  <c:v>97.254851496076128</c:v>
                </c:pt>
                <c:pt idx="612">
                  <c:v>97.392660394895458</c:v>
                </c:pt>
                <c:pt idx="613">
                  <c:v>97.50578691678443</c:v>
                </c:pt>
                <c:pt idx="614">
                  <c:v>97.598580971105477</c:v>
                </c:pt>
                <c:pt idx="615">
                  <c:v>97.674647622326447</c:v>
                </c:pt>
                <c:pt idx="616">
                  <c:v>97.736968098277998</c:v>
                </c:pt>
                <c:pt idx="617">
                  <c:v>97.788002972970176</c:v>
                </c:pt>
                <c:pt idx="618">
                  <c:v>97.829779720781758</c:v>
                </c:pt>
                <c:pt idx="619">
                  <c:v>97.863966664734718</c:v>
                </c:pt>
                <c:pt idx="620">
                  <c:v>97.891934968042463</c:v>
                </c:pt>
                <c:pt idx="621">
                  <c:v>97.914810464845644</c:v>
                </c:pt>
                <c:pt idx="622">
                  <c:v>97.933516797340744</c:v>
                </c:pt>
                <c:pt idx="623">
                  <c:v>97.948811211953583</c:v>
                </c:pt>
                <c:pt idx="624">
                  <c:v>97.961314183216402</c:v>
                </c:pt>
                <c:pt idx="625">
                  <c:v>97.971533876552684</c:v>
                </c:pt>
                <c:pt idx="626">
                  <c:v>97.979886313152164</c:v>
                </c:pt>
                <c:pt idx="627">
                  <c:v>97.986711966526428</c:v>
                </c:pt>
                <c:pt idx="628">
                  <c:v>97.992289405378784</c:v>
                </c:pt>
                <c:pt idx="629">
                  <c:v>97.996846496925059</c:v>
                </c:pt>
                <c:pt idx="630">
                  <c:v>98.000569599049811</c:v>
                </c:pt>
                <c:pt idx="631">
                  <c:v>98.003611097072536</c:v>
                </c:pt>
                <c:pt idx="632">
                  <c:v>98.006095579665555</c:v>
                </c:pt>
                <c:pt idx="633">
                  <c:v>98.008124897224633</c:v>
                </c:pt>
                <c:pt idx="634">
                  <c:v>98.009782303283359</c:v>
                </c:pt>
                <c:pt idx="635">
                  <c:v>98.011135844071489</c:v>
                </c:pt>
                <c:pt idx="636">
                  <c:v>98.012241131962909</c:v>
                </c:pt>
                <c:pt idx="637">
                  <c:v>98.013143614285156</c:v>
                </c:pt>
                <c:pt idx="638">
                  <c:v>98.013880428955773</c:v>
                </c:pt>
                <c:pt idx="639">
                  <c:v>98.014481921955223</c:v>
                </c:pt>
                <c:pt idx="640">
                  <c:v>98.014972888084955</c:v>
                </c:pt>
                <c:pt idx="641">
                  <c:v>98.015373585364514</c:v>
                </c:pt>
                <c:pt idx="642">
                  <c:v>98.015700564276557</c:v>
                </c:pt>
                <c:pt idx="643">
                  <c:v>98.01596734560475</c:v>
                </c:pt>
                <c:pt idx="644">
                  <c:v>98.01618497446448</c:v>
                </c:pt>
                <c:pt idx="645">
                  <c:v>98.016362473114867</c:v>
                </c:pt>
                <c:pt idx="646">
                  <c:v>98.016507211019686</c:v>
                </c:pt>
                <c:pt idx="647">
                  <c:v>98.016625207270138</c:v>
                </c:pt>
                <c:pt idx="648">
                  <c:v>98.016721377716735</c:v>
                </c:pt>
                <c:pt idx="649">
                  <c:v>98.016799736911437</c:v>
                </c:pt>
                <c:pt idx="650">
                  <c:v>98.016863563118775</c:v>
                </c:pt>
                <c:pt idx="651">
                  <c:v>98.016915533144854</c:v>
                </c:pt>
                <c:pt idx="652">
                  <c:v>98.016957832493461</c:v>
                </c:pt>
                <c:pt idx="653">
                  <c:v>98.016992245376414</c:v>
                </c:pt>
                <c:pt idx="654">
                  <c:v>98.017020228243823</c:v>
                </c:pt>
                <c:pt idx="655">
                  <c:v>98.017042969859247</c:v>
                </c:pt>
                <c:pt idx="656">
                  <c:v>98.017061440377205</c:v>
                </c:pt>
                <c:pt idx="657">
                  <c:v>98.017076431435569</c:v>
                </c:pt>
                <c:pt idx="658">
                  <c:v>98.017088588901956</c:v>
                </c:pt>
                <c:pt idx="659">
                  <c:v>98.017098439630061</c:v>
                </c:pt>
                <c:pt idx="660">
                  <c:v>98.017106413305569</c:v>
                </c:pt>
                <c:pt idx="661">
                  <c:v>98.017112860294944</c:v>
                </c:pt>
                <c:pt idx="662">
                  <c:v>98.017118066220732</c:v>
                </c:pt>
                <c:pt idx="663">
                  <c:v>98.017122263866653</c:v>
                </c:pt>
                <c:pt idx="664">
                  <c:v>98.017125642895365</c:v>
                </c:pt>
                <c:pt idx="665">
                  <c:v>98.017128357787428</c:v>
                </c:pt>
                <c:pt idx="666">
                  <c:v>98.017130534324352</c:v>
                </c:pt>
                <c:pt idx="667">
                  <c:v>98.017132274875081</c:v>
                </c:pt>
                <c:pt idx="668">
                  <c:v>98.017133662721733</c:v>
                </c:pt>
                <c:pt idx="669">
                  <c:v>98.017134765581233</c:v>
                </c:pt>
                <c:pt idx="670">
                  <c:v>98.017135638483168</c:v>
                </c:pt>
                <c:pt idx="671">
                  <c:v>98.017136326121573</c:v>
                </c:pt>
                <c:pt idx="672">
                  <c:v>98.017136864768887</c:v>
                </c:pt>
                <c:pt idx="673">
                  <c:v>98.017137283838267</c:v>
                </c:pt>
                <c:pt idx="674">
                  <c:v>98.017137607161445</c:v>
                </c:pt>
                <c:pt idx="675">
                  <c:v>98.017137854028348</c:v>
                </c:pt>
                <c:pt idx="676">
                  <c:v>98.017138040033856</c:v>
                </c:pt>
                <c:pt idx="677">
                  <c:v>98.01713817776907</c:v>
                </c:pt>
                <c:pt idx="678">
                  <c:v>98.017138277387346</c:v>
                </c:pt>
                <c:pt idx="679">
                  <c:v>98.017138347059173</c:v>
                </c:pt>
                <c:pt idx="680">
                  <c:v>98.017138393350393</c:v>
                </c:pt>
                <c:pt idx="681">
                  <c:v>98.017138421523299</c:v>
                </c:pt>
                <c:pt idx="682">
                  <c:v>98.017138435786109</c:v>
                </c:pt>
                <c:pt idx="683">
                  <c:v>98.017138439493436</c:v>
                </c:pt>
                <c:pt idx="684">
                  <c:v>98.01713843531077</c:v>
                </c:pt>
                <c:pt idx="685">
                  <c:v>98.017138425348193</c:v>
                </c:pt>
                <c:pt idx="686">
                  <c:v>98.01713841126697</c:v>
                </c:pt>
                <c:pt idx="687">
                  <c:v>98.01713839436826</c:v>
                </c:pt>
                <c:pt idx="688">
                  <c:v>98.017138375664331</c:v>
                </c:pt>
                <c:pt idx="689">
                  <c:v>98.017138355936353</c:v>
                </c:pt>
                <c:pt idx="690">
                  <c:v>98.017138335780515</c:v>
                </c:pt>
                <c:pt idx="691">
                  <c:v>98.017138315645724</c:v>
                </c:pt>
                <c:pt idx="692">
                  <c:v>98.01713829586437</c:v>
                </c:pt>
                <c:pt idx="693">
                  <c:v>98.017138276677073</c:v>
                </c:pt>
                <c:pt idx="694">
                  <c:v>98.017138258251975</c:v>
                </c:pt>
                <c:pt idx="695">
                  <c:v>98.01713824070076</c:v>
                </c:pt>
                <c:pt idx="696">
                  <c:v>98.017138224091156</c:v>
                </c:pt>
                <c:pt idx="697">
                  <c:v>98.017138208458036</c:v>
                </c:pt>
                <c:pt idx="698">
                  <c:v>98.017138193809942</c:v>
                </c:pt>
                <c:pt idx="699">
                  <c:v>98.017138180137579</c:v>
                </c:pt>
                <c:pt idx="700">
                  <c:v>98.017138167416505</c:v>
                </c:pt>
                <c:pt idx="701">
                  <c:v>98.01713815561331</c:v>
                </c:pt>
                <c:pt idx="702">
                  <c:v>98.017138144686854</c:v>
                </c:pt>
                <c:pt idx="703">
                  <c:v>98.017138134593097</c:v>
                </c:pt>
                <c:pt idx="704">
                  <c:v>98.017138125284106</c:v>
                </c:pt>
                <c:pt idx="705">
                  <c:v>98.017138116711834</c:v>
                </c:pt>
                <c:pt idx="706">
                  <c:v>98.01713810882795</c:v>
                </c:pt>
                <c:pt idx="707">
                  <c:v>98.017138101585175</c:v>
                </c:pt>
                <c:pt idx="708">
                  <c:v>98.017138094937707</c:v>
                </c:pt>
                <c:pt idx="709">
                  <c:v>98.017138088841619</c:v>
                </c:pt>
                <c:pt idx="710">
                  <c:v>98.017138083254906</c:v>
                </c:pt>
                <c:pt idx="711">
                  <c:v>98.017138078137705</c:v>
                </c:pt>
                <c:pt idx="712">
                  <c:v>98.017138073453182</c:v>
                </c:pt>
                <c:pt idx="713">
                  <c:v>98.017138069166535</c:v>
                </c:pt>
                <c:pt idx="714">
                  <c:v>98.017138065244907</c:v>
                </c:pt>
                <c:pt idx="715">
                  <c:v>98.017138061658287</c:v>
                </c:pt>
                <c:pt idx="716">
                  <c:v>98.017138058378151</c:v>
                </c:pt>
                <c:pt idx="717">
                  <c:v>98.01713805537932</c:v>
                </c:pt>
                <c:pt idx="718">
                  <c:v>98.017138052637776</c:v>
                </c:pt>
                <c:pt idx="719">
                  <c:v>98.017138050131067</c:v>
                </c:pt>
                <c:pt idx="720">
                  <c:v>98.017138047839197</c:v>
                </c:pt>
                <c:pt idx="721">
                  <c:v>98.017138045743849</c:v>
                </c:pt>
                <c:pt idx="722">
                  <c:v>98.017138043827785</c:v>
                </c:pt>
                <c:pt idx="723">
                  <c:v>98.017138042075857</c:v>
                </c:pt>
                <c:pt idx="724">
                  <c:v>98.01713804047327</c:v>
                </c:pt>
                <c:pt idx="725">
                  <c:v>98.017138039007051</c:v>
                </c:pt>
                <c:pt idx="726">
                  <c:v>98.017138037665063</c:v>
                </c:pt>
                <c:pt idx="727">
                  <c:v>98.017138036437402</c:v>
                </c:pt>
                <c:pt idx="728">
                  <c:v>98.017138035313323</c:v>
                </c:pt>
                <c:pt idx="729">
                  <c:v>98.017138034283818</c:v>
                </c:pt>
                <c:pt idx="730">
                  <c:v>98.017138033340203</c:v>
                </c:pt>
                <c:pt idx="731">
                  <c:v>98.01713803247533</c:v>
                </c:pt>
                <c:pt idx="732">
                  <c:v>98.017138031682848</c:v>
                </c:pt>
                <c:pt idx="733">
                  <c:v>98.017138030955564</c:v>
                </c:pt>
                <c:pt idx="734">
                  <c:v>98.017138030288109</c:v>
                </c:pt>
                <c:pt idx="735">
                  <c:v>98.017138029675579</c:v>
                </c:pt>
                <c:pt idx="736">
                  <c:v>98.017138029112772</c:v>
                </c:pt>
                <c:pt idx="737">
                  <c:v>98.017138028595795</c:v>
                </c:pt>
                <c:pt idx="738">
                  <c:v>98.017138028120527</c:v>
                </c:pt>
                <c:pt idx="739">
                  <c:v>98.017138027683018</c:v>
                </c:pt>
                <c:pt idx="740">
                  <c:v>98.017138027280708</c:v>
                </c:pt>
                <c:pt idx="741">
                  <c:v>98.01713802691026</c:v>
                </c:pt>
                <c:pt idx="742">
                  <c:v>98.017138026568716</c:v>
                </c:pt>
                <c:pt idx="743">
                  <c:v>98.017138026254017</c:v>
                </c:pt>
                <c:pt idx="744">
                  <c:v>98.017138025963746</c:v>
                </c:pt>
                <c:pt idx="745">
                  <c:v>98.017138025695559</c:v>
                </c:pt>
                <c:pt idx="746">
                  <c:v>98.017138025447963</c:v>
                </c:pt>
                <c:pt idx="747">
                  <c:v>98.01713802521931</c:v>
                </c:pt>
                <c:pt idx="748">
                  <c:v>98.017138025007227</c:v>
                </c:pt>
                <c:pt idx="749">
                  <c:v>98.017138024811388</c:v>
                </c:pt>
                <c:pt idx="750">
                  <c:v>98.01713802462973</c:v>
                </c:pt>
                <c:pt idx="751">
                  <c:v>98.017138024461417</c:v>
                </c:pt>
                <c:pt idx="752">
                  <c:v>98.017138024304828</c:v>
                </c:pt>
                <c:pt idx="753">
                  <c:v>98.017138024160317</c:v>
                </c:pt>
                <c:pt idx="754">
                  <c:v>98.017138024026011</c:v>
                </c:pt>
                <c:pt idx="755">
                  <c:v>98.017138023901396</c:v>
                </c:pt>
                <c:pt idx="756">
                  <c:v>98.017138023785449</c:v>
                </c:pt>
                <c:pt idx="757">
                  <c:v>98.01713802367729</c:v>
                </c:pt>
                <c:pt idx="758">
                  <c:v>98.017138023576408</c:v>
                </c:pt>
                <c:pt idx="759">
                  <c:v>98.017138023482346</c:v>
                </c:pt>
                <c:pt idx="760">
                  <c:v>98.017138023394637</c:v>
                </c:pt>
                <c:pt idx="761">
                  <c:v>98.017138023313208</c:v>
                </c:pt>
                <c:pt idx="762">
                  <c:v>98.017138023236981</c:v>
                </c:pt>
                <c:pt idx="763">
                  <c:v>98.017138023165529</c:v>
                </c:pt>
                <c:pt idx="764">
                  <c:v>98.017138023098653</c:v>
                </c:pt>
                <c:pt idx="765">
                  <c:v>98.017138023036907</c:v>
                </c:pt>
                <c:pt idx="766">
                  <c:v>98.017138022978259</c:v>
                </c:pt>
                <c:pt idx="767">
                  <c:v>98.017138022923547</c:v>
                </c:pt>
                <c:pt idx="768">
                  <c:v>98.017138022872132</c:v>
                </c:pt>
                <c:pt idx="769">
                  <c:v>98.017138022823943</c:v>
                </c:pt>
                <c:pt idx="770">
                  <c:v>98.017138022778653</c:v>
                </c:pt>
                <c:pt idx="771">
                  <c:v>98.017138022736063</c:v>
                </c:pt>
                <c:pt idx="772">
                  <c:v>98.017138022696457</c:v>
                </c:pt>
                <c:pt idx="773">
                  <c:v>98.017138022658898</c:v>
                </c:pt>
                <c:pt idx="774">
                  <c:v>98.017138022623627</c:v>
                </c:pt>
                <c:pt idx="775">
                  <c:v>98.017138022590288</c:v>
                </c:pt>
                <c:pt idx="776">
                  <c:v>98.01713802255891</c:v>
                </c:pt>
                <c:pt idx="777">
                  <c:v>98.017138022529011</c:v>
                </c:pt>
                <c:pt idx="778">
                  <c:v>98.017138022500902</c:v>
                </c:pt>
                <c:pt idx="779">
                  <c:v>98.017138022475251</c:v>
                </c:pt>
                <c:pt idx="780">
                  <c:v>98.017138022449984</c:v>
                </c:pt>
                <c:pt idx="781">
                  <c:v>98.017138022426835</c:v>
                </c:pt>
                <c:pt idx="782">
                  <c:v>98.017138022404012</c:v>
                </c:pt>
                <c:pt idx="783">
                  <c:v>98.01713802238379</c:v>
                </c:pt>
                <c:pt idx="784">
                  <c:v>98.017138022363454</c:v>
                </c:pt>
                <c:pt idx="785">
                  <c:v>98.017138022344668</c:v>
                </c:pt>
                <c:pt idx="786">
                  <c:v>98.017138022327259</c:v>
                </c:pt>
                <c:pt idx="787">
                  <c:v>98.01713802230995</c:v>
                </c:pt>
                <c:pt idx="788">
                  <c:v>98.017138022293807</c:v>
                </c:pt>
                <c:pt idx="789">
                  <c:v>98.017138022279397</c:v>
                </c:pt>
                <c:pt idx="790">
                  <c:v>98.017138022264987</c:v>
                </c:pt>
                <c:pt idx="791">
                  <c:v>98.017138022251146</c:v>
                </c:pt>
                <c:pt idx="792">
                  <c:v>98.017138022238271</c:v>
                </c:pt>
                <c:pt idx="793">
                  <c:v>98.017138022225851</c:v>
                </c:pt>
                <c:pt idx="794">
                  <c:v>98.017138022214155</c:v>
                </c:pt>
                <c:pt idx="795">
                  <c:v>98.017138022203028</c:v>
                </c:pt>
                <c:pt idx="796">
                  <c:v>98.017138022193208</c:v>
                </c:pt>
                <c:pt idx="797">
                  <c:v>98.017138022183147</c:v>
                </c:pt>
                <c:pt idx="798">
                  <c:v>98.017138022173498</c:v>
                </c:pt>
                <c:pt idx="799">
                  <c:v>98.017138022164289</c:v>
                </c:pt>
                <c:pt idx="800">
                  <c:v>98.017138022155521</c:v>
                </c:pt>
                <c:pt idx="801">
                  <c:v>98.017138022147208</c:v>
                </c:pt>
                <c:pt idx="802">
                  <c:v>98.017138022139363</c:v>
                </c:pt>
                <c:pt idx="803">
                  <c:v>98.017138022131945</c:v>
                </c:pt>
                <c:pt idx="804">
                  <c:v>98.017138022124811</c:v>
                </c:pt>
                <c:pt idx="805">
                  <c:v>98.017138022118104</c:v>
                </c:pt>
                <c:pt idx="806">
                  <c:v>98.017138022111666</c:v>
                </c:pt>
                <c:pt idx="807">
                  <c:v>98.017138022105556</c:v>
                </c:pt>
                <c:pt idx="808">
                  <c:v>98.017138022099758</c:v>
                </c:pt>
                <c:pt idx="809">
                  <c:v>98.017138022094201</c:v>
                </c:pt>
                <c:pt idx="810">
                  <c:v>98.017138022088972</c:v>
                </c:pt>
                <c:pt idx="811">
                  <c:v>98.017138022083984</c:v>
                </c:pt>
                <c:pt idx="812">
                  <c:v>98.01713802207918</c:v>
                </c:pt>
                <c:pt idx="813">
                  <c:v>98.017138022074633</c:v>
                </c:pt>
                <c:pt idx="814">
                  <c:v>98.017138022070455</c:v>
                </c:pt>
                <c:pt idx="815">
                  <c:v>98.017138022066376</c:v>
                </c:pt>
                <c:pt idx="816">
                  <c:v>98.017138022062369</c:v>
                </c:pt>
                <c:pt idx="817">
                  <c:v>98.017138022058674</c:v>
                </c:pt>
                <c:pt idx="818">
                  <c:v>98.017138022055079</c:v>
                </c:pt>
                <c:pt idx="819">
                  <c:v>98.017138022051782</c:v>
                </c:pt>
                <c:pt idx="820">
                  <c:v>98.017138022048456</c:v>
                </c:pt>
                <c:pt idx="821">
                  <c:v>98.017138022045302</c:v>
                </c:pt>
                <c:pt idx="822">
                  <c:v>98.017138022042289</c:v>
                </c:pt>
                <c:pt idx="823">
                  <c:v>98.01713802203939</c:v>
                </c:pt>
                <c:pt idx="824">
                  <c:v>98.017138022036619</c:v>
                </c:pt>
                <c:pt idx="825">
                  <c:v>98.017138022034132</c:v>
                </c:pt>
                <c:pt idx="826">
                  <c:v>98.017138022031631</c:v>
                </c:pt>
                <c:pt idx="827">
                  <c:v>98.017138022029485</c:v>
                </c:pt>
                <c:pt idx="828">
                  <c:v>98.017138022027197</c:v>
                </c:pt>
                <c:pt idx="829">
                  <c:v>98.017138022025165</c:v>
                </c:pt>
                <c:pt idx="830">
                  <c:v>98.017138022023076</c:v>
                </c:pt>
                <c:pt idx="831">
                  <c:v>98.01713802202103</c:v>
                </c:pt>
                <c:pt idx="832">
                  <c:v>98.017138022019139</c:v>
                </c:pt>
                <c:pt idx="833">
                  <c:v>98.017138022017321</c:v>
                </c:pt>
                <c:pt idx="834">
                  <c:v>98.017138022015757</c:v>
                </c:pt>
                <c:pt idx="835">
                  <c:v>98.017138022014052</c:v>
                </c:pt>
                <c:pt idx="836">
                  <c:v>98.017138022012503</c:v>
                </c:pt>
                <c:pt idx="837">
                  <c:v>98.01713802201094</c:v>
                </c:pt>
                <c:pt idx="838">
                  <c:v>98.017138022009632</c:v>
                </c:pt>
                <c:pt idx="839">
                  <c:v>98.017138022008197</c:v>
                </c:pt>
                <c:pt idx="840">
                  <c:v>98.01713802200689</c:v>
                </c:pt>
                <c:pt idx="841">
                  <c:v>98.017138022005696</c:v>
                </c:pt>
                <c:pt idx="842">
                  <c:v>98.017138022004474</c:v>
                </c:pt>
                <c:pt idx="843">
                  <c:v>98.017138022003294</c:v>
                </c:pt>
                <c:pt idx="844">
                  <c:v>98.0171380220023</c:v>
                </c:pt>
                <c:pt idx="845">
                  <c:v>98.017138022001205</c:v>
                </c:pt>
                <c:pt idx="846">
                  <c:v>98.017138022000395</c:v>
                </c:pt>
                <c:pt idx="847">
                  <c:v>98.017138021999372</c:v>
                </c:pt>
                <c:pt idx="848">
                  <c:v>98.01713802199842</c:v>
                </c:pt>
                <c:pt idx="849">
                  <c:v>98.01713802199771</c:v>
                </c:pt>
                <c:pt idx="850">
                  <c:v>98.017138021996814</c:v>
                </c:pt>
                <c:pt idx="851">
                  <c:v>98.017138021995976</c:v>
                </c:pt>
                <c:pt idx="852">
                  <c:v>98.017138021995251</c:v>
                </c:pt>
                <c:pt idx="853">
                  <c:v>98.017138021994512</c:v>
                </c:pt>
                <c:pt idx="854">
                  <c:v>98.017138021993802</c:v>
                </c:pt>
                <c:pt idx="855">
                  <c:v>98.017138021993091</c:v>
                </c:pt>
                <c:pt idx="856">
                  <c:v>98.017138021992437</c:v>
                </c:pt>
                <c:pt idx="857">
                  <c:v>98.017138021991855</c:v>
                </c:pt>
                <c:pt idx="858">
                  <c:v>98.017138021991258</c:v>
                </c:pt>
                <c:pt idx="859">
                  <c:v>98.017138021990718</c:v>
                </c:pt>
                <c:pt idx="860">
                  <c:v>98.017138021990263</c:v>
                </c:pt>
                <c:pt idx="861">
                  <c:v>98.017138021990149</c:v>
                </c:pt>
                <c:pt idx="862">
                  <c:v>98.017138021989922</c:v>
                </c:pt>
                <c:pt idx="863">
                  <c:v>98.017138021989538</c:v>
                </c:pt>
                <c:pt idx="864">
                  <c:v>98.017138021988941</c:v>
                </c:pt>
                <c:pt idx="865">
                  <c:v>98.017138021988515</c:v>
                </c:pt>
                <c:pt idx="866">
                  <c:v>98.017138021987961</c:v>
                </c:pt>
                <c:pt idx="867">
                  <c:v>98.017138021987506</c:v>
                </c:pt>
                <c:pt idx="868">
                  <c:v>98.017138021987094</c:v>
                </c:pt>
                <c:pt idx="869">
                  <c:v>98.017138021986867</c:v>
                </c:pt>
                <c:pt idx="870">
                  <c:v>98.017138021986696</c:v>
                </c:pt>
                <c:pt idx="871">
                  <c:v>98.017138021986284</c:v>
                </c:pt>
                <c:pt idx="872">
                  <c:v>98.017138021985915</c:v>
                </c:pt>
                <c:pt idx="873">
                  <c:v>98.017138021985545</c:v>
                </c:pt>
                <c:pt idx="874">
                  <c:v>98.017138021985289</c:v>
                </c:pt>
                <c:pt idx="875">
                  <c:v>98.017138021984962</c:v>
                </c:pt>
                <c:pt idx="876">
                  <c:v>98.017138021984834</c:v>
                </c:pt>
                <c:pt idx="877">
                  <c:v>98.017138021984593</c:v>
                </c:pt>
                <c:pt idx="878">
                  <c:v>98.017138021984366</c:v>
                </c:pt>
                <c:pt idx="879">
                  <c:v>98.017138021984096</c:v>
                </c:pt>
                <c:pt idx="880">
                  <c:v>98.017138021983754</c:v>
                </c:pt>
                <c:pt idx="881">
                  <c:v>98.017138021983627</c:v>
                </c:pt>
                <c:pt idx="882">
                  <c:v>98.017138021983413</c:v>
                </c:pt>
                <c:pt idx="883">
                  <c:v>98.017138021983158</c:v>
                </c:pt>
                <c:pt idx="884">
                  <c:v>98.017138021982959</c:v>
                </c:pt>
                <c:pt idx="885">
                  <c:v>98.017138021982717</c:v>
                </c:pt>
                <c:pt idx="886">
                  <c:v>98.017138021982461</c:v>
                </c:pt>
                <c:pt idx="887">
                  <c:v>98.017138021982461</c:v>
                </c:pt>
                <c:pt idx="888">
                  <c:v>98.017138021982291</c:v>
                </c:pt>
                <c:pt idx="889">
                  <c:v>98.017138021982277</c:v>
                </c:pt>
                <c:pt idx="890">
                  <c:v>98.017138021982063</c:v>
                </c:pt>
                <c:pt idx="891">
                  <c:v>98.017138021981907</c:v>
                </c:pt>
                <c:pt idx="892">
                  <c:v>98.017138021981793</c:v>
                </c:pt>
                <c:pt idx="893">
                  <c:v>98.017138021981665</c:v>
                </c:pt>
                <c:pt idx="894">
                  <c:v>98.01713802198158</c:v>
                </c:pt>
                <c:pt idx="895">
                  <c:v>98.017138021981395</c:v>
                </c:pt>
                <c:pt idx="896">
                  <c:v>98.017138021460255</c:v>
                </c:pt>
                <c:pt idx="897">
                  <c:v>0.11627918563619954</c:v>
                </c:pt>
                <c:pt idx="898">
                  <c:v>8.6974397222898292E-2</c:v>
                </c:pt>
                <c:pt idx="899">
                  <c:v>7.4371992136403733E-2</c:v>
                </c:pt>
                <c:pt idx="900">
                  <c:v>6.2690704347710111E-2</c:v>
                </c:pt>
                <c:pt idx="901">
                  <c:v>5.2140680580750179E-2</c:v>
                </c:pt>
                <c:pt idx="902">
                  <c:v>4.2965180682252753E-2</c:v>
                </c:pt>
                <c:pt idx="903">
                  <c:v>3.5192237621178644E-2</c:v>
                </c:pt>
                <c:pt idx="904">
                  <c:v>2.8899188453666666E-2</c:v>
                </c:pt>
                <c:pt idx="905">
                  <c:v>2.3813493595081218E-2</c:v>
                </c:pt>
                <c:pt idx="906">
                  <c:v>1.9701194591473743E-2</c:v>
                </c:pt>
                <c:pt idx="907">
                  <c:v>1.636543073447029E-2</c:v>
                </c:pt>
                <c:pt idx="908">
                  <c:v>1.364709005600334E-2</c:v>
                </c:pt>
                <c:pt idx="909">
                  <c:v>1.142041610728149E-2</c:v>
                </c:pt>
                <c:pt idx="910">
                  <c:v>9.5868411440583074E-3</c:v>
                </c:pt>
                <c:pt idx="911">
                  <c:v>8.0693533008735566E-3</c:v>
                </c:pt>
                <c:pt idx="912">
                  <c:v>6.8076181056038335E-3</c:v>
                </c:pt>
                <c:pt idx="913">
                  <c:v>5.7541787216837366E-3</c:v>
                </c:pt>
                <c:pt idx="914">
                  <c:v>4.8714343622020045E-3</c:v>
                </c:pt>
                <c:pt idx="915">
                  <c:v>4.1293990421391044E-3</c:v>
                </c:pt>
                <c:pt idx="916">
                  <c:v>3.5039674009722213E-3</c:v>
                </c:pt>
                <c:pt idx="917">
                  <c:v>2.9756293634477507E-3</c:v>
                </c:pt>
                <c:pt idx="918">
                  <c:v>2.5284754072584319E-3</c:v>
                </c:pt>
                <c:pt idx="919">
                  <c:v>2.1494526467365524E-3</c:v>
                </c:pt>
                <c:pt idx="920">
                  <c:v>1.8277815186934214E-3</c:v>
                </c:pt>
                <c:pt idx="921">
                  <c:v>1.5545211426970594E-3</c:v>
                </c:pt>
                <c:pt idx="922">
                  <c:v>1.3222093258686972E-3</c:v>
                </c:pt>
                <c:pt idx="923">
                  <c:v>1.1246017081026727E-3</c:v>
                </c:pt>
                <c:pt idx="924">
                  <c:v>9.5644815158391213E-4</c:v>
                </c:pt>
                <c:pt idx="925">
                  <c:v>8.133222633122379E-4</c:v>
                </c:pt>
                <c:pt idx="926">
                  <c:v>6.914839186977121E-4</c:v>
                </c:pt>
                <c:pt idx="927">
                  <c:v>5.8776301199243584E-4</c:v>
                </c:pt>
                <c:pt idx="928">
                  <c:v>4.9947088455846132E-4</c:v>
                </c:pt>
                <c:pt idx="929">
                  <c:v>4.2432141853234102E-4</c:v>
                </c:pt>
                <c:pt idx="930">
                  <c:v>3.6036978958406169E-4</c:v>
                </c:pt>
                <c:pt idx="931">
                  <c:v>3.0595985316911166E-4</c:v>
                </c:pt>
                <c:pt idx="932">
                  <c:v>2.5968025812974634E-4</c:v>
                </c:pt>
                <c:pt idx="933">
                  <c:v>2.2032752754361199E-4</c:v>
                </c:pt>
                <c:pt idx="934">
                  <c:v>1.868754921612047E-4</c:v>
                </c:pt>
                <c:pt idx="935">
                  <c:v>1.5844898829045075E-4</c:v>
                </c:pt>
                <c:pt idx="936">
                  <c:v>1.343011666030846E-4</c:v>
                </c:pt>
                <c:pt idx="937">
                  <c:v>1.1379549242750557E-4</c:v>
                </c:pt>
                <c:pt idx="938">
                  <c:v>9.6388689736776875E-5</c:v>
                </c:pt>
                <c:pt idx="939">
                  <c:v>8.1617891666251741E-5</c:v>
                </c:pt>
                <c:pt idx="940">
                  <c:v>6.9088414761152384E-5</c:v>
                </c:pt>
                <c:pt idx="941">
                  <c:v>5.8463935460040558E-5</c:v>
                </c:pt>
                <c:pt idx="942">
                  <c:v>4.9458069948225692E-5</c:v>
                </c:pt>
                <c:pt idx="943">
                  <c:v>4.182683741662651E-5</c:v>
                </c:pt>
                <c:pt idx="944">
                  <c:v>3.5362689618660013E-5</c:v>
                </c:pt>
                <c:pt idx="945">
                  <c:v>2.9888964194608225E-5</c:v>
                </c:pt>
                <c:pt idx="946">
                  <c:v>2.525544059136117E-5</c:v>
                </c:pt>
                <c:pt idx="947">
                  <c:v>2.1334421055914984E-5</c:v>
                </c:pt>
                <c:pt idx="948">
                  <c:v>1.8017393525297446E-5</c:v>
                </c:pt>
                <c:pt idx="949">
                  <c:v>1.5212163561173053E-5</c:v>
                </c:pt>
                <c:pt idx="950">
                  <c:v>1.28404884323425E-5</c:v>
                </c:pt>
                <c:pt idx="951">
                  <c:v>1.0835930019898806E-5</c:v>
                </c:pt>
                <c:pt idx="952">
                  <c:v>9.1421549181446796E-6</c:v>
                </c:pt>
                <c:pt idx="953">
                  <c:v>7.7113560846477904E-6</c:v>
                </c:pt>
                <c:pt idx="954">
                  <c:v>6.5030397985059006E-6</c:v>
                </c:pt>
                <c:pt idx="955">
                  <c:v>5.4828655226634688E-6</c:v>
                </c:pt>
                <c:pt idx="956">
                  <c:v>4.6217612108021403E-6</c:v>
                </c:pt>
                <c:pt idx="957">
                  <c:v>3.895095367357979E-6</c:v>
                </c:pt>
                <c:pt idx="958">
                  <c:v>3.2820305375263033E-6</c:v>
                </c:pt>
                <c:pt idx="959">
                  <c:v>2.7649209503987873E-6</c:v>
                </c:pt>
                <c:pt idx="960">
                  <c:v>2.3288484564942772E-6</c:v>
                </c:pt>
                <c:pt idx="961">
                  <c:v>1.9611922011864209E-6</c:v>
                </c:pt>
                <c:pt idx="962">
                  <c:v>1.6512833753308664E-6</c:v>
                </c:pt>
                <c:pt idx="963">
                  <c:v>1.3901053883531451E-6</c:v>
                </c:pt>
                <c:pt idx="964">
                  <c:v>1.1700398922562926E-6</c:v>
                </c:pt>
                <c:pt idx="965">
                  <c:v>9.8465007218294854E-7</c:v>
                </c:pt>
                <c:pt idx="966">
                  <c:v>8.2850247558796513E-7</c:v>
                </c:pt>
                <c:pt idx="967">
                  <c:v>6.9700778292131744E-7</c:v>
                </c:pt>
                <c:pt idx="968">
                  <c:v>5.8629439832203167E-7</c:v>
                </c:pt>
                <c:pt idx="969">
                  <c:v>4.9309314427698253E-7</c:v>
                </c:pt>
                <c:pt idx="970">
                  <c:v>4.1464814396119421E-7</c:v>
                </c:pt>
                <c:pt idx="971">
                  <c:v>3.4863330739653471E-7</c:v>
                </c:pt>
                <c:pt idx="972">
                  <c:v>2.9308826901130244E-7</c:v>
                </c:pt>
                <c:pt idx="973">
                  <c:v>2.4635944549901087E-7</c:v>
                </c:pt>
                <c:pt idx="974">
                  <c:v>2.0705387456622931E-7</c:v>
                </c:pt>
                <c:pt idx="975">
                  <c:v>1.7399687451785613E-7</c:v>
                </c:pt>
                <c:pt idx="976">
                  <c:v>1.4619929274536554E-7</c:v>
                </c:pt>
                <c:pt idx="977">
                  <c:v>1.2282756822748927E-7</c:v>
                </c:pt>
                <c:pt idx="978">
                  <c:v>1.0317971953227921E-7</c:v>
                </c:pt>
                <c:pt idx="979">
                  <c:v>8.6664646295598632E-8</c:v>
                </c:pt>
                <c:pt idx="980">
                  <c:v>7.2784685600682992E-8</c:v>
                </c:pt>
                <c:pt idx="981">
                  <c:v>6.1120810893720233E-8</c:v>
                </c:pt>
                <c:pt idx="982">
                  <c:v>5.1320489970164882E-8</c:v>
                </c:pt>
                <c:pt idx="983">
                  <c:v>4.308693259871596E-8</c:v>
                </c:pt>
                <c:pt idx="984">
                  <c:v>3.6170548568910581E-8</c:v>
                </c:pt>
                <c:pt idx="985">
                  <c:v>3.0361235769677116E-8</c:v>
                </c:pt>
                <c:pt idx="986">
                  <c:v>2.5482403492292732E-8</c:v>
                </c:pt>
                <c:pt idx="987">
                  <c:v>2.1385436919626846E-8</c:v>
                </c:pt>
                <c:pt idx="988">
                  <c:v>1.7945434804401672E-8</c:v>
                </c:pt>
                <c:pt idx="989">
                  <c:v>1.5057350142397706E-8</c:v>
                </c:pt>
                <c:pt idx="990">
                  <c:v>1.2632887812989487E-8</c:v>
                </c:pt>
                <c:pt idx="991">
                  <c:v>1.0597837112461283E-8</c:v>
                </c:pt>
                <c:pt idx="992">
                  <c:v>8.8898181411241482E-9</c:v>
                </c:pt>
                <c:pt idx="993">
                  <c:v>7.4564186877840728E-9</c:v>
                </c:pt>
                <c:pt idx="994">
                  <c:v>6.2536062536040329E-9</c:v>
                </c:pt>
                <c:pt idx="995">
                  <c:v>5.2443755439061624E-9</c:v>
                </c:pt>
                <c:pt idx="996">
                  <c:v>4.3976546412712037E-9</c:v>
                </c:pt>
                <c:pt idx="997">
                  <c:v>3.6873385420252875E-9</c:v>
                </c:pt>
                <c:pt idx="998">
                  <c:v>3.0915076971615929E-9</c:v>
                </c:pt>
                <c:pt idx="999">
                  <c:v>2.5917504426385521E-9</c:v>
                </c:pt>
                <c:pt idx="1000">
                  <c:v>2.1726158853176486E-9</c:v>
                </c:pt>
                <c:pt idx="1001">
                  <c:v>1.8211233048158034E-9</c:v>
                </c:pt>
                <c:pt idx="1002">
                  <c:v>1.5263838969771248E-9</c:v>
                </c:pt>
                <c:pt idx="1003">
                  <c:v>1.2792520349561534E-9</c:v>
                </c:pt>
                <c:pt idx="1004">
                  <c:v>1.0720557953563772E-9</c:v>
                </c:pt>
                <c:pt idx="1005">
                  <c:v>8.9835475361092913E-10</c:v>
                </c:pt>
                <c:pt idx="1006">
                  <c:v>7.527453649481232E-10</c:v>
                </c:pt>
                <c:pt idx="1007">
                  <c:v>6.3069408400484188E-10</c:v>
                </c:pt>
                <c:pt idx="1008">
                  <c:v>5.2839673636475949E-10</c:v>
                </c:pt>
                <c:pt idx="1009">
                  <c:v>4.4266244190550222E-10</c:v>
                </c:pt>
                <c:pt idx="1010">
                  <c:v>3.7081493651243078E-10</c:v>
                </c:pt>
                <c:pt idx="1011">
                  <c:v>3.1060874832513901E-10</c:v>
                </c:pt>
                <c:pt idx="1012">
                  <c:v>2.6016141290331222E-10</c:v>
                </c:pt>
                <c:pt idx="1013">
                  <c:v>2.1789400713780325E-10</c:v>
                </c:pt>
                <c:pt idx="1014">
                  <c:v>1.824823805758727E-10</c:v>
                </c:pt>
                <c:pt idx="1015">
                  <c:v>1.5281669578949399E-10</c:v>
                </c:pt>
                <c:pt idx="1016">
                  <c:v>1.2796600438831921E-10</c:v>
                </c:pt>
                <c:pt idx="1017">
                  <c:v>1.0715033428694221E-10</c:v>
                </c:pt>
                <c:pt idx="1018">
                  <c:v>8.971544754983811E-11</c:v>
                </c:pt>
                <c:pt idx="1019">
                  <c:v>7.5113259049548029E-11</c:v>
                </c:pt>
                <c:pt idx="1020">
                  <c:v>6.2884219058483394E-11</c:v>
                </c:pt>
                <c:pt idx="1021">
                  <c:v>5.2643307511687905E-11</c:v>
                </c:pt>
                <c:pt idx="1022">
                  <c:v>4.4067754234340518E-11</c:v>
                </c:pt>
                <c:pt idx="1023">
                  <c:v>3.6887210432736132E-11</c:v>
                </c:pt>
                <c:pt idx="1024">
                  <c:v>3.0875065773663043E-11</c:v>
                </c:pt>
                <c:pt idx="1025">
                  <c:v>2.5841481463867795E-11</c:v>
                </c:pt>
                <c:pt idx="1026">
                  <c:v>2.1627437924834089E-11</c:v>
                </c:pt>
                <c:pt idx="1027">
                  <c:v>1.8099671368764999E-11</c:v>
                </c:pt>
                <c:pt idx="1028">
                  <c:v>1.5146591537913314E-11</c:v>
                </c:pt>
                <c:pt idx="1029">
                  <c:v>1.2674711588073955E-11</c:v>
                </c:pt>
                <c:pt idx="1030">
                  <c:v>1.0605719299976734E-11</c:v>
                </c:pt>
                <c:pt idx="1031">
                  <c:v>8.874050219745337E-12</c:v>
                </c:pt>
                <c:pt idx="1032">
                  <c:v>7.4247690140757806E-12</c:v>
                </c:pt>
                <c:pt idx="1033">
                  <c:v>6.211899013253291E-12</c:v>
                </c:pt>
                <c:pt idx="1034">
                  <c:v>5.1969166189406299E-12</c:v>
                </c:pt>
                <c:pt idx="1035">
                  <c:v>4.3475824413074895E-12</c:v>
                </c:pt>
                <c:pt idx="1036">
                  <c:v>3.6368929641345222E-12</c:v>
                </c:pt>
                <c:pt idx="1037">
                  <c:v>3.04224671008357E-12</c:v>
                </c:pt>
                <c:pt idx="1038">
                  <c:v>2.5447167649523084E-12</c:v>
                </c:pt>
                <c:pt idx="1039">
                  <c:v>2.1284628933141924E-12</c:v>
                </c:pt>
                <c:pt idx="1040">
                  <c:v>1.7802230085292168E-12</c:v>
                </c:pt>
                <c:pt idx="1041">
                  <c:v>1.4888979783396881E-12</c:v>
                </c:pt>
                <c:pt idx="1042">
                  <c:v>1.2451949904775987E-12</c:v>
                </c:pt>
                <c:pt idx="1043">
                  <c:v>1.0413403281095798E-12</c:v>
                </c:pt>
                <c:pt idx="1044">
                  <c:v>8.7082388107471631E-13</c:v>
                </c:pt>
                <c:pt idx="1045">
                  <c:v>7.2820073153110801E-13</c:v>
                </c:pt>
                <c:pt idx="1046">
                  <c:v>6.0891235483667905E-13</c:v>
                </c:pt>
                <c:pt idx="1047">
                  <c:v>5.0914582176747684E-13</c:v>
                </c:pt>
                <c:pt idx="1048">
                  <c:v>4.2570883717315622E-13</c:v>
                </c:pt>
                <c:pt idx="1049">
                  <c:v>3.5593221791256576E-13</c:v>
                </c:pt>
                <c:pt idx="1050">
                  <c:v>2.9758127142563066E-13</c:v>
                </c:pt>
                <c:pt idx="1051">
                  <c:v>2.4878731408977364E-13</c:v>
                </c:pt>
                <c:pt idx="1052">
                  <c:v>2.0798645057274977E-13</c:v>
                </c:pt>
                <c:pt idx="1053">
                  <c:v>1.7387076987430868E-13</c:v>
                </c:pt>
                <c:pt idx="1054">
                  <c:v>1.4534585673613727E-13</c:v>
                </c:pt>
                <c:pt idx="1055">
                  <c:v>1.214964851598699E-13</c:v>
                </c:pt>
                <c:pt idx="1056">
                  <c:v>1.0155697912764428E-13</c:v>
                </c:pt>
                <c:pt idx="1057">
                  <c:v>8.4887019462002667E-14</c:v>
                </c:pt>
                <c:pt idx="1058">
                  <c:v>7.0950894778064864E-14</c:v>
                </c:pt>
                <c:pt idx="1059">
                  <c:v>5.930079229756585E-14</c:v>
                </c:pt>
                <c:pt idx="1060">
                  <c:v>4.9561963947133356E-14</c:v>
                </c:pt>
                <c:pt idx="1061">
                  <c:v>4.1421192871967309E-14</c:v>
                </c:pt>
                <c:pt idx="1062">
                  <c:v>3.4616475987543936E-14</c:v>
                </c:pt>
                <c:pt idx="1063">
                  <c:v>2.8928716173004183E-14</c:v>
                </c:pt>
                <c:pt idx="1064">
                  <c:v>2.4174758588099264E-14</c:v>
                </c:pt>
                <c:pt idx="1065">
                  <c:v>2.0201396326217069E-14</c:v>
                </c:pt>
                <c:pt idx="1066">
                  <c:v>1.6880587851939745E-14</c:v>
                </c:pt>
                <c:pt idx="1067">
                  <c:v>1.4105242324000718E-14</c:v>
                </c:pt>
                <c:pt idx="1068">
                  <c:v>1.1785837943346374E-14</c:v>
                </c:pt>
                <c:pt idx="1069">
                  <c:v>9.8475352478575097E-15</c:v>
                </c:pt>
                <c:pt idx="1070">
                  <c:v>8.2277680790563894E-15</c:v>
                </c:pt>
                <c:pt idx="1071">
                  <c:v>6.8742268127751632E-15</c:v>
                </c:pt>
                <c:pt idx="1072">
                  <c:v>5.7431897041576474E-15</c:v>
                </c:pt>
                <c:pt idx="1073">
                  <c:v>4.7981125079572302E-15</c:v>
                </c:pt>
                <c:pt idx="1074">
                  <c:v>4.0084379364824224E-15</c:v>
                </c:pt>
                <c:pt idx="1075">
                  <c:v>3.348638585868708E-15</c:v>
                </c:pt>
                <c:pt idx="1076">
                  <c:v>2.7973649044869581E-15</c:v>
                </c:pt>
                <c:pt idx="1077">
                  <c:v>2.336782769736836E-15</c:v>
                </c:pt>
                <c:pt idx="1078">
                  <c:v>1.9519827118711399E-15</c:v>
                </c:pt>
                <c:pt idx="1079">
                  <c:v>1.6305039787876609E-15</c:v>
                </c:pt>
                <c:pt idx="1080">
                  <c:v>1.3619357475538372E-15</c:v>
                </c:pt>
                <c:pt idx="1081">
                  <c:v>1.1375743155927888E-15</c:v>
                </c:pt>
                <c:pt idx="1082">
                  <c:v>9.5014958166372061E-16</c:v>
                </c:pt>
                <c:pt idx="1083">
                  <c:v>7.9358430582378199E-16</c:v>
                </c:pt>
                <c:pt idx="1084">
                  <c:v>6.6280096597210064E-16</c:v>
                </c:pt>
                <c:pt idx="1085">
                  <c:v>5.5355703255745669E-16</c:v>
                </c:pt>
                <c:pt idx="1086">
                  <c:v>4.6230757802450549E-16</c:v>
                </c:pt>
                <c:pt idx="1087">
                  <c:v>3.860903269338874E-16</c:v>
                </c:pt>
                <c:pt idx="1088">
                  <c:v>3.2243059023966416E-16</c:v>
                </c:pt>
                <c:pt idx="1089">
                  <c:v>2.6926097091678943E-16</c:v>
                </c:pt>
                <c:pt idx="1090">
                  <c:v>2.248536332671754E-16</c:v>
                </c:pt>
                <c:pt idx="1091">
                  <c:v>1.8776585622701779E-16</c:v>
                </c:pt>
                <c:pt idx="1092">
                  <c:v>1.5679162871423542E-16</c:v>
                </c:pt>
                <c:pt idx="1093">
                  <c:v>1.3092400274161706E-16</c:v>
                </c:pt>
                <c:pt idx="1094">
                  <c:v>1.0932156366956529E-16</c:v>
                </c:pt>
                <c:pt idx="1095">
                  <c:v>9.1281420925410748E-17</c:v>
                </c:pt>
                <c:pt idx="1096">
                  <c:v>7.6216589147113153E-17</c:v>
                </c:pt>
                <c:pt idx="1097">
                  <c:v>6.3636561337100117E-17</c:v>
                </c:pt>
                <c:pt idx="1098">
                  <c:v>5.3131807959205696E-17</c:v>
                </c:pt>
                <c:pt idx="1099">
                  <c:v>4.4360148990705768E-17</c:v>
                </c:pt>
                <c:pt idx="1100">
                  <c:v>3.7035820782101034E-17</c:v>
                </c:pt>
                <c:pt idx="1101">
                  <c:v>3.0920158298451187E-17</c:v>
                </c:pt>
                <c:pt idx="1102">
                  <c:v>2.5813829910451245E-17</c:v>
                </c:pt>
                <c:pt idx="1103">
                  <c:v>2.1550325185841264E-17</c:v>
                </c:pt>
                <c:pt idx="1104">
                  <c:v>1.7990632910253743E-17</c:v>
                </c:pt>
                <c:pt idx="1105">
                  <c:v>1.5018614528274714E-17</c:v>
                </c:pt>
                <c:pt idx="1106">
                  <c:v>1.253732424780919E-17</c:v>
                </c:pt>
                <c:pt idx="1107">
                  <c:v>1.0465756806947916E-17</c:v>
                </c:pt>
                <c:pt idx="1108">
                  <c:v>8.7363121603550124E-18</c:v>
                </c:pt>
                <c:pt idx="1109">
                  <c:v>7.2925055208442642E-18</c:v>
                </c:pt>
                <c:pt idx="1110">
                  <c:v>6.0871938225347016E-18</c:v>
                </c:pt>
                <c:pt idx="1111">
                  <c:v>6.0871938225347016E-18</c:v>
                </c:pt>
              </c:numCache>
            </c:numRef>
          </c:val>
          <c:smooth val="0"/>
          <c:extLst>
            <c:ext xmlns:c16="http://schemas.microsoft.com/office/drawing/2014/chart" uri="{C3380CC4-5D6E-409C-BE32-E72D297353CC}">
              <c16:uniqueId val="{00000001-097A-40F4-9500-BF2E13223082}"/>
            </c:ext>
          </c:extLst>
        </c:ser>
        <c:dLbls>
          <c:showLegendKey val="0"/>
          <c:showVal val="0"/>
          <c:showCatName val="0"/>
          <c:showSerName val="0"/>
          <c:showPercent val="0"/>
          <c:showBubbleSize val="0"/>
        </c:dLbls>
        <c:smooth val="0"/>
        <c:axId val="-94749232"/>
        <c:axId val="-94735632"/>
      </c:lineChart>
      <c:catAx>
        <c:axId val="-9474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5632"/>
        <c:crosses val="autoZero"/>
        <c:auto val="1"/>
        <c:lblAlgn val="ctr"/>
        <c:lblOffset val="100"/>
        <c:noMultiLvlLbl val="0"/>
      </c:catAx>
      <c:valAx>
        <c:axId val="-94735632"/>
        <c:scaling>
          <c:orientation val="minMax"/>
          <c:max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Emissions</a:t>
                </a:r>
                <a:r>
                  <a:rPr lang="en-US" baseline="0"/>
                  <a:t> [ppm]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49232"/>
        <c:crosses val="autoZero"/>
        <c:crossBetween val="between"/>
        <c:majorUnit val="10"/>
      </c:valAx>
      <c:spPr>
        <a:noFill/>
        <a:ln>
          <a:noFill/>
          <a:prstDash val="dash"/>
        </a:ln>
        <a:effectLst/>
      </c:spPr>
    </c:plotArea>
    <c:legend>
      <c:legendPos val="tr"/>
      <c:layout>
        <c:manualLayout>
          <c:xMode val="edge"/>
          <c:yMode val="edge"/>
          <c:x val="0.11794467999192408"/>
          <c:y val="0.10524802603375256"/>
          <c:w val="0.25139965677367254"/>
          <c:h val="0.1296127106249123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Sheet1!$L$1</c:f>
              <c:strCache>
                <c:ptCount val="1"/>
                <c:pt idx="0">
                  <c:v>Omega - Long Beach</c:v>
                </c:pt>
              </c:strCache>
            </c:strRef>
          </c:tx>
          <c:spPr>
            <a:ln w="28575" cap="rnd">
              <a:solidFill>
                <a:schemeClr val="accent1"/>
              </a:solidFill>
              <a:prstDash val="dash"/>
              <a:round/>
            </a:ln>
            <a:effectLst/>
          </c:spPr>
          <c:marker>
            <c:symbol val="none"/>
          </c:marker>
          <c:cat>
            <c:numRef>
              <c:f>Sheet1!$B$3:$B$1114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Sheet1!$L$3:$L$1114</c:f>
              <c:numCache>
                <c:formatCode>General</c:formatCode>
                <c:ptCount val="1112"/>
                <c:pt idx="0">
                  <c:v>1.7431251644018699</c:v>
                </c:pt>
                <c:pt idx="1">
                  <c:v>1.7448434494823764</c:v>
                </c:pt>
                <c:pt idx="2">
                  <c:v>1.7462182715937749</c:v>
                </c:pt>
                <c:pt idx="3">
                  <c:v>1.7473088839731798</c:v>
                </c:pt>
                <c:pt idx="4">
                  <c:v>1.7481777080508483</c:v>
                </c:pt>
                <c:pt idx="5">
                  <c:v>1.7488767409996755</c:v>
                </c:pt>
                <c:pt idx="6">
                  <c:v>1.749461991992423</c:v>
                </c:pt>
                <c:pt idx="7">
                  <c:v>1.7500462370888448</c:v>
                </c:pt>
                <c:pt idx="8">
                  <c:v>1.7506441788661915</c:v>
                </c:pt>
                <c:pt idx="9">
                  <c:v>1.7512465915697866</c:v>
                </c:pt>
                <c:pt idx="10">
                  <c:v>1.751839160368577</c:v>
                </c:pt>
                <c:pt idx="11">
                  <c:v>1.7524047084100347</c:v>
                </c:pt>
                <c:pt idx="12">
                  <c:v>1.7529333276500525</c:v>
                </c:pt>
                <c:pt idx="13">
                  <c:v>1.7534164586084491</c:v>
                </c:pt>
                <c:pt idx="14">
                  <c:v>1.7538464592203875</c:v>
                </c:pt>
                <c:pt idx="15">
                  <c:v>1.7542183125633648</c:v>
                </c:pt>
                <c:pt idx="16">
                  <c:v>1.7545371166233603</c:v>
                </c:pt>
                <c:pt idx="17">
                  <c:v>1.7547990292937239</c:v>
                </c:pt>
                <c:pt idx="18">
                  <c:v>1.7550126900616845</c:v>
                </c:pt>
                <c:pt idx="19">
                  <c:v>1.7551854326228811</c:v>
                </c:pt>
                <c:pt idx="20">
                  <c:v>1.7553236676360351</c:v>
                </c:pt>
                <c:pt idx="21">
                  <c:v>1.7554319695589609</c:v>
                </c:pt>
                <c:pt idx="22">
                  <c:v>1.7555142839082056</c:v>
                </c:pt>
                <c:pt idx="23">
                  <c:v>1.7555736624828113</c:v>
                </c:pt>
                <c:pt idx="24">
                  <c:v>1.7556129090749735</c:v>
                </c:pt>
                <c:pt idx="25">
                  <c:v>1.7556345546480248</c:v>
                </c:pt>
                <c:pt idx="26">
                  <c:v>1.7556407459427437</c:v>
                </c:pt>
                <c:pt idx="27">
                  <c:v>1.7556333088253306</c:v>
                </c:pt>
                <c:pt idx="28">
                  <c:v>1.7556136896105632</c:v>
                </c:pt>
                <c:pt idx="29">
                  <c:v>1.7555832191771286</c:v>
                </c:pt>
                <c:pt idx="30">
                  <c:v>1.7555431039581877</c:v>
                </c:pt>
                <c:pt idx="31">
                  <c:v>1.7554945002388203</c:v>
                </c:pt>
                <c:pt idx="32">
                  <c:v>1.7554389956138192</c:v>
                </c:pt>
                <c:pt idx="33">
                  <c:v>1.7553775613434324</c:v>
                </c:pt>
                <c:pt idx="34">
                  <c:v>1.7553110952631528</c:v>
                </c:pt>
                <c:pt idx="35">
                  <c:v>1.7552406360970725</c:v>
                </c:pt>
                <c:pt idx="36">
                  <c:v>1.7551675227501629</c:v>
                </c:pt>
                <c:pt idx="37">
                  <c:v>1.7550927799566711</c:v>
                </c:pt>
                <c:pt idx="38">
                  <c:v>1.7550172144007001</c:v>
                </c:pt>
                <c:pt idx="39">
                  <c:v>1.7549414555240199</c:v>
                </c:pt>
                <c:pt idx="40">
                  <c:v>1.7548659046217352</c:v>
                </c:pt>
                <c:pt idx="41">
                  <c:v>1.7547915469630828</c:v>
                </c:pt>
                <c:pt idx="42">
                  <c:v>1.7547190166370936</c:v>
                </c:pt>
                <c:pt idx="43">
                  <c:v>1.7546490578436544</c:v>
                </c:pt>
                <c:pt idx="44">
                  <c:v>1.7545822317883788</c:v>
                </c:pt>
                <c:pt idx="45">
                  <c:v>1.7545269104560197</c:v>
                </c:pt>
                <c:pt idx="46">
                  <c:v>1.7544882612645536</c:v>
                </c:pt>
                <c:pt idx="47">
                  <c:v>1.7544629718252989</c:v>
                </c:pt>
                <c:pt idx="48">
                  <c:v>1.754449662119572</c:v>
                </c:pt>
                <c:pt idx="49">
                  <c:v>1.7544460400105324</c:v>
                </c:pt>
                <c:pt idx="50">
                  <c:v>1.7544503004261887</c:v>
                </c:pt>
                <c:pt idx="51">
                  <c:v>1.7544595297162902</c:v>
                </c:pt>
                <c:pt idx="52">
                  <c:v>1.7544738829752164</c:v>
                </c:pt>
                <c:pt idx="53">
                  <c:v>1.7544909232207306</c:v>
                </c:pt>
                <c:pt idx="54">
                  <c:v>1.754505239901563</c:v>
                </c:pt>
                <c:pt idx="55">
                  <c:v>1.7545158337984357</c:v>
                </c:pt>
                <c:pt idx="56">
                  <c:v>1.7545244197728325</c:v>
                </c:pt>
                <c:pt idx="57">
                  <c:v>1.7545297043010335</c:v>
                </c:pt>
                <c:pt idx="58">
                  <c:v>1.7545364447706826</c:v>
                </c:pt>
                <c:pt idx="59">
                  <c:v>1.7545419113657852</c:v>
                </c:pt>
                <c:pt idx="60">
                  <c:v>1.7545449059509912</c:v>
                </c:pt>
                <c:pt idx="61">
                  <c:v>1.7545469699868985</c:v>
                </c:pt>
                <c:pt idx="62">
                  <c:v>1.7545466605804156</c:v>
                </c:pt>
                <c:pt idx="63">
                  <c:v>1.7545486091631401</c:v>
                </c:pt>
                <c:pt idx="64">
                  <c:v>1.7545499749140323</c:v>
                </c:pt>
                <c:pt idx="65">
                  <c:v>1.7545494675542606</c:v>
                </c:pt>
                <c:pt idx="66">
                  <c:v>1.7545485517602855</c:v>
                </c:pt>
                <c:pt idx="67">
                  <c:v>1.7545457177489574</c:v>
                </c:pt>
                <c:pt idx="68">
                  <c:v>1.754545542442945</c:v>
                </c:pt>
                <c:pt idx="69">
                  <c:v>1.7545451382791544</c:v>
                </c:pt>
                <c:pt idx="70">
                  <c:v>1.7545431744982021</c:v>
                </c:pt>
                <c:pt idx="71">
                  <c:v>1.7545410816702653</c:v>
                </c:pt>
                <c:pt idx="72">
                  <c:v>1.7545373212379067</c:v>
                </c:pt>
                <c:pt idx="73">
                  <c:v>1.7545364479884553</c:v>
                </c:pt>
                <c:pt idx="74">
                  <c:v>1.7545355513464107</c:v>
                </c:pt>
                <c:pt idx="75">
                  <c:v>1.7545332807230734</c:v>
                </c:pt>
                <c:pt idx="76">
                  <c:v>1.7545310516853356</c:v>
                </c:pt>
                <c:pt idx="77">
                  <c:v>1.7545273098620195</c:v>
                </c:pt>
                <c:pt idx="78">
                  <c:v>1.7545266003167292</c:v>
                </c:pt>
                <c:pt idx="79">
                  <c:v>1.7545259993355882</c:v>
                </c:pt>
                <c:pt idx="80">
                  <c:v>1.7545241447718016</c:v>
                </c:pt>
                <c:pt idx="81">
                  <c:v>1.7545224459976312</c:v>
                </c:pt>
                <c:pt idx="82">
                  <c:v>1.7545193409430617</c:v>
                </c:pt>
                <c:pt idx="83">
                  <c:v>1.7545193708539073</c:v>
                </c:pt>
                <c:pt idx="84">
                  <c:v>1.7545196043029407</c:v>
                </c:pt>
                <c:pt idx="85">
                  <c:v>1.7545186743399759</c:v>
                </c:pt>
                <c:pt idx="86">
                  <c:v>1.7545179841114573</c:v>
                </c:pt>
                <c:pt idx="87">
                  <c:v>1.7545159650061117</c:v>
                </c:pt>
                <c:pt idx="88">
                  <c:v>1.7545171541697302</c:v>
                </c:pt>
                <c:pt idx="89">
                  <c:v>1.7545186132860457</c:v>
                </c:pt>
                <c:pt idx="90">
                  <c:v>1.754518969213043</c:v>
                </c:pt>
                <c:pt idx="91">
                  <c:v>1.7545196218436896</c:v>
                </c:pt>
                <c:pt idx="92">
                  <c:v>1.7545189961838326</c:v>
                </c:pt>
                <c:pt idx="93">
                  <c:v>1.7545216287765681</c:v>
                </c:pt>
                <c:pt idx="94">
                  <c:v>1.7545245751618141</c:v>
                </c:pt>
                <c:pt idx="95">
                  <c:v>1.7545264578596389</c:v>
                </c:pt>
                <c:pt idx="96">
                  <c:v>1.7545286746094775</c:v>
                </c:pt>
                <c:pt idx="97">
                  <c:v>1.7545296467904965</c:v>
                </c:pt>
                <c:pt idx="98">
                  <c:v>1.7545339099308435</c:v>
                </c:pt>
                <c:pt idx="99">
                  <c:v>1.7545385159664515</c:v>
                </c:pt>
                <c:pt idx="100">
                  <c:v>1.7545420840943566</c:v>
                </c:pt>
                <c:pt idx="101">
                  <c:v>1.7545460109440867</c:v>
                </c:pt>
                <c:pt idx="102">
                  <c:v>1.7545487143075373</c:v>
                </c:pt>
                <c:pt idx="103">
                  <c:v>1.7545547309208234</c:v>
                </c:pt>
                <c:pt idx="104">
                  <c:v>1.7545611084100203</c:v>
                </c:pt>
                <c:pt idx="105">
                  <c:v>1.7545664634874738</c:v>
                </c:pt>
                <c:pt idx="106">
                  <c:v>1.7545721921300674</c:v>
                </c:pt>
                <c:pt idx="107">
                  <c:v>1.7545767092678575</c:v>
                </c:pt>
                <c:pt idx="108">
                  <c:v>1.754584553251509</c:v>
                </c:pt>
                <c:pt idx="109">
                  <c:v>1.7545927680916558</c:v>
                </c:pt>
                <c:pt idx="110">
                  <c:v>1.754599968076894</c:v>
                </c:pt>
                <c:pt idx="111">
                  <c:v>1.7546075488207211</c:v>
                </c:pt>
                <c:pt idx="112">
                  <c:v>1.7546139235012839</c:v>
                </c:pt>
                <c:pt idx="113">
                  <c:v>1.7546236313604644</c:v>
                </c:pt>
                <c:pt idx="114">
                  <c:v>1.7546337135379253</c:v>
                </c:pt>
                <c:pt idx="115">
                  <c:v>1.7546427832056255</c:v>
                </c:pt>
                <c:pt idx="116">
                  <c:v>1.754648015476197</c:v>
                </c:pt>
                <c:pt idx="117">
                  <c:v>1.7546495244511409</c:v>
                </c:pt>
                <c:pt idx="118">
                  <c:v>1.7546499681814138</c:v>
                </c:pt>
                <c:pt idx="119">
                  <c:v>1.7546421570574502</c:v>
                </c:pt>
                <c:pt idx="120">
                  <c:v>1.7546331435510725</c:v>
                </c:pt>
                <c:pt idx="121">
                  <c:v>1.7546265689030713</c:v>
                </c:pt>
                <c:pt idx="122">
                  <c:v>1.7546248287618553</c:v>
                </c:pt>
                <c:pt idx="123">
                  <c:v>1.7546273697517321</c:v>
                </c:pt>
                <c:pt idx="124">
                  <c:v>1.7546309554639408</c:v>
                </c:pt>
                <c:pt idx="125">
                  <c:v>1.7546365740468397</c:v>
                </c:pt>
                <c:pt idx="126">
                  <c:v>1.7546424101126377</c:v>
                </c:pt>
                <c:pt idx="127">
                  <c:v>1.7546511833537359</c:v>
                </c:pt>
                <c:pt idx="128">
                  <c:v>1.7546507896932277</c:v>
                </c:pt>
                <c:pt idx="129">
                  <c:v>1.7546535620070289</c:v>
                </c:pt>
                <c:pt idx="130">
                  <c:v>1.75465075046057</c:v>
                </c:pt>
                <c:pt idx="131">
                  <c:v>1.7546410482973167</c:v>
                </c:pt>
                <c:pt idx="132">
                  <c:v>1.7546351136852079</c:v>
                </c:pt>
                <c:pt idx="133">
                  <c:v>1.7546280111462378</c:v>
                </c:pt>
                <c:pt idx="134">
                  <c:v>1.7546266090165363</c:v>
                </c:pt>
                <c:pt idx="135">
                  <c:v>1.7546302022746751</c:v>
                </c:pt>
                <c:pt idx="136">
                  <c:v>1.7546354193586189</c:v>
                </c:pt>
                <c:pt idx="137">
                  <c:v>1.7546431419961468</c:v>
                </c:pt>
                <c:pt idx="138">
                  <c:v>1.7546500294651968</c:v>
                </c:pt>
                <c:pt idx="139">
                  <c:v>1.7546487820006482</c:v>
                </c:pt>
                <c:pt idx="140">
                  <c:v>1.7546539420155418</c:v>
                </c:pt>
                <c:pt idx="141">
                  <c:v>1.7546513661154242</c:v>
                </c:pt>
                <c:pt idx="142">
                  <c:v>1.7546425214222092</c:v>
                </c:pt>
                <c:pt idx="143">
                  <c:v>1.7546404131075191</c:v>
                </c:pt>
                <c:pt idx="144">
                  <c:v>1.7546332414252563</c:v>
                </c:pt>
                <c:pt idx="145">
                  <c:v>1.754620811372591</c:v>
                </c:pt>
                <c:pt idx="146">
                  <c:v>1.7546171472606653</c:v>
                </c:pt>
                <c:pt idx="147">
                  <c:v>1.7546183770090562</c:v>
                </c:pt>
                <c:pt idx="148">
                  <c:v>1.7546222947648307</c:v>
                </c:pt>
                <c:pt idx="149">
                  <c:v>1.7546296248086994</c:v>
                </c:pt>
                <c:pt idx="150">
                  <c:v>1.7546382128540179</c:v>
                </c:pt>
                <c:pt idx="151">
                  <c:v>1.7546432852225362</c:v>
                </c:pt>
                <c:pt idx="152">
                  <c:v>1.7546500948564603</c:v>
                </c:pt>
                <c:pt idx="153">
                  <c:v>1.7546495770092201</c:v>
                </c:pt>
                <c:pt idx="154">
                  <c:v>1.7546459203792357</c:v>
                </c:pt>
                <c:pt idx="155">
                  <c:v>1.7546470851452836</c:v>
                </c:pt>
                <c:pt idx="156">
                  <c:v>1.7546420875715558</c:v>
                </c:pt>
                <c:pt idx="157">
                  <c:v>1.7546335132228821</c:v>
                </c:pt>
                <c:pt idx="158">
                  <c:v>1.7546322361533382</c:v>
                </c:pt>
                <c:pt idx="159">
                  <c:v>1.7546253866646659</c:v>
                </c:pt>
                <c:pt idx="160">
                  <c:v>1.7546140287217895</c:v>
                </c:pt>
                <c:pt idx="161">
                  <c:v>1.7546108780176728</c:v>
                </c:pt>
                <c:pt idx="162">
                  <c:v>1.7546132839457038</c:v>
                </c:pt>
                <c:pt idx="163">
                  <c:v>1.7546202117709788</c:v>
                </c:pt>
                <c:pt idx="164">
                  <c:v>1.7546294226892991</c:v>
                </c:pt>
                <c:pt idx="165">
                  <c:v>1.7546417335755176</c:v>
                </c:pt>
                <c:pt idx="166">
                  <c:v>1.7546463892013611</c:v>
                </c:pt>
                <c:pt idx="167">
                  <c:v>1.7546447979076407</c:v>
                </c:pt>
                <c:pt idx="168">
                  <c:v>1.7546511863453698</c:v>
                </c:pt>
                <c:pt idx="169">
                  <c:v>1.7546510929116605</c:v>
                </c:pt>
                <c:pt idx="170">
                  <c:v>1.7546457480992361</c:v>
                </c:pt>
                <c:pt idx="171">
                  <c:v>1.7546480178632931</c:v>
                </c:pt>
                <c:pt idx="172">
                  <c:v>1.7546458827526332</c:v>
                </c:pt>
                <c:pt idx="173">
                  <c:v>1.754639009809887</c:v>
                </c:pt>
                <c:pt idx="174">
                  <c:v>1.7546377176694463</c:v>
                </c:pt>
                <c:pt idx="175">
                  <c:v>1.7546352573344803</c:v>
                </c:pt>
                <c:pt idx="176">
                  <c:v>1.7546282595492446</c:v>
                </c:pt>
                <c:pt idx="177">
                  <c:v>1.754625744347567</c:v>
                </c:pt>
                <c:pt idx="178">
                  <c:v>1.7546236838896867</c:v>
                </c:pt>
                <c:pt idx="179">
                  <c:v>1.7546171495620633</c:v>
                </c:pt>
                <c:pt idx="180">
                  <c:v>1.7546138584553939</c:v>
                </c:pt>
                <c:pt idx="181">
                  <c:v>1.7546125857279384</c:v>
                </c:pt>
                <c:pt idx="182">
                  <c:v>1.7546068259570378</c:v>
                </c:pt>
                <c:pt idx="183">
                  <c:v>1.7546029814559374</c:v>
                </c:pt>
                <c:pt idx="184">
                  <c:v>1.7546027018372499</c:v>
                </c:pt>
                <c:pt idx="185">
                  <c:v>1.7545978799233866</c:v>
                </c:pt>
                <c:pt idx="186">
                  <c:v>1.7545922153288149</c:v>
                </c:pt>
                <c:pt idx="187">
                  <c:v>1.7545932775789541</c:v>
                </c:pt>
                <c:pt idx="188">
                  <c:v>1.7545965759023523</c:v>
                </c:pt>
                <c:pt idx="189">
                  <c:v>1.7546053049302657</c:v>
                </c:pt>
                <c:pt idx="190">
                  <c:v>1.7546169345590863</c:v>
                </c:pt>
                <c:pt idx="191">
                  <c:v>1.7510066596744283</c:v>
                </c:pt>
                <c:pt idx="192">
                  <c:v>1.7466609783029419</c:v>
                </c:pt>
                <c:pt idx="193">
                  <c:v>1.7431109116918873</c:v>
                </c:pt>
                <c:pt idx="194">
                  <c:v>1.7402061608318082</c:v>
                </c:pt>
                <c:pt idx="195">
                  <c:v>1.7378354096784692</c:v>
                </c:pt>
                <c:pt idx="196">
                  <c:v>1.739516014211667</c:v>
                </c:pt>
                <c:pt idx="197">
                  <c:v>1.7422854947201882</c:v>
                </c:pt>
                <c:pt idx="198">
                  <c:v>1.744550178572305</c:v>
                </c:pt>
                <c:pt idx="199">
                  <c:v>1.7464041659790426</c:v>
                </c:pt>
                <c:pt idx="200">
                  <c:v>1.7479161295751537</c:v>
                </c:pt>
                <c:pt idx="201">
                  <c:v>1.7491512538348888</c:v>
                </c:pt>
                <c:pt idx="202">
                  <c:v>1.7501667491702309</c:v>
                </c:pt>
                <c:pt idx="203">
                  <c:v>1.7509937945020284</c:v>
                </c:pt>
                <c:pt idx="204">
                  <c:v>1.7516682348641317</c:v>
                </c:pt>
                <c:pt idx="205">
                  <c:v>1.752227486129978</c:v>
                </c:pt>
                <c:pt idx="206">
                  <c:v>1.7526817029768496</c:v>
                </c:pt>
                <c:pt idx="207">
                  <c:v>1.7530501171363309</c:v>
                </c:pt>
                <c:pt idx="208">
                  <c:v>1.7533610933733055</c:v>
                </c:pt>
                <c:pt idx="209">
                  <c:v>1.7536123336079623</c:v>
                </c:pt>
                <c:pt idx="210">
                  <c:v>1.7538147310643466</c:v>
                </c:pt>
                <c:pt idx="211">
                  <c:v>1.7539890677898176</c:v>
                </c:pt>
                <c:pt idx="212">
                  <c:v>1.7541297814445782</c:v>
                </c:pt>
                <c:pt idx="213">
                  <c:v>1.7542418083725848</c:v>
                </c:pt>
                <c:pt idx="214">
                  <c:v>1.7543398335650182</c:v>
                </c:pt>
                <c:pt idx="215">
                  <c:v>1.7544205755028237</c:v>
                </c:pt>
                <c:pt idx="216">
                  <c:v>1.7544835062056308</c:v>
                </c:pt>
                <c:pt idx="217">
                  <c:v>1.7545400452541886</c:v>
                </c:pt>
                <c:pt idx="218">
                  <c:v>1.7545880619492893</c:v>
                </c:pt>
                <c:pt idx="219">
                  <c:v>1.7546241620206255</c:v>
                </c:pt>
                <c:pt idx="220">
                  <c:v>1.7546573984938316</c:v>
                </c:pt>
                <c:pt idx="221">
                  <c:v>1.754687561929738</c:v>
                </c:pt>
                <c:pt idx="222">
                  <c:v>1.7547087375125288</c:v>
                </c:pt>
                <c:pt idx="223">
                  <c:v>1.7547281143323348</c:v>
                </c:pt>
                <c:pt idx="224">
                  <c:v>1.7547480363105894</c:v>
                </c:pt>
                <c:pt idx="225">
                  <c:v>1.754760899711282</c:v>
                </c:pt>
                <c:pt idx="226">
                  <c:v>1.7547708817069252</c:v>
                </c:pt>
                <c:pt idx="227">
                  <c:v>1.7547859727460118</c:v>
                </c:pt>
                <c:pt idx="228">
                  <c:v>1.7547950236385121</c:v>
                </c:pt>
                <c:pt idx="229">
                  <c:v>1.754800604364041</c:v>
                </c:pt>
                <c:pt idx="230">
                  <c:v>1.7548136653327573</c:v>
                </c:pt>
                <c:pt idx="231">
                  <c:v>1.7548211778893683</c:v>
                </c:pt>
                <c:pt idx="232">
                  <c:v>1.7548241904400688</c:v>
                </c:pt>
                <c:pt idx="233">
                  <c:v>1.7548367234681188</c:v>
                </c:pt>
                <c:pt idx="234">
                  <c:v>1.7548439221980652</c:v>
                </c:pt>
                <c:pt idx="235">
                  <c:v>1.7548467981142193</c:v>
                </c:pt>
                <c:pt idx="236">
                  <c:v>1.7548581335320197</c:v>
                </c:pt>
                <c:pt idx="237">
                  <c:v>1.754865663603026</c:v>
                </c:pt>
                <c:pt idx="238">
                  <c:v>1.7548689210403128</c:v>
                </c:pt>
                <c:pt idx="239">
                  <c:v>1.7548781912391771</c:v>
                </c:pt>
                <c:pt idx="240">
                  <c:v>1.7548865956593684</c:v>
                </c:pt>
                <c:pt idx="241">
                  <c:v>1.7548906670351296</c:v>
                </c:pt>
                <c:pt idx="242">
                  <c:v>1.7548994211849895</c:v>
                </c:pt>
                <c:pt idx="243">
                  <c:v>1.7549087608987477</c:v>
                </c:pt>
                <c:pt idx="244">
                  <c:v>1.7549136797311276</c:v>
                </c:pt>
                <c:pt idx="245">
                  <c:v>1.7549219066000363</c:v>
                </c:pt>
                <c:pt idx="246">
                  <c:v>1.7549321874646602</c:v>
                </c:pt>
                <c:pt idx="247">
                  <c:v>1.7549379476958298</c:v>
                </c:pt>
                <c:pt idx="248">
                  <c:v>1.7549400161042881</c:v>
                </c:pt>
                <c:pt idx="249">
                  <c:v>1.7549390748264639</c:v>
                </c:pt>
                <c:pt idx="250">
                  <c:v>1.7549355474766091</c:v>
                </c:pt>
                <c:pt idx="251">
                  <c:v>1.7549289958915257</c:v>
                </c:pt>
                <c:pt idx="252">
                  <c:v>1.7549199248566052</c:v>
                </c:pt>
                <c:pt idx="253">
                  <c:v>1.754910807694503</c:v>
                </c:pt>
                <c:pt idx="254">
                  <c:v>1.7549022879303986</c:v>
                </c:pt>
                <c:pt idx="255">
                  <c:v>1.7548928177190286</c:v>
                </c:pt>
                <c:pt idx="256">
                  <c:v>1.7548881905716263</c:v>
                </c:pt>
                <c:pt idx="257">
                  <c:v>1.754889534496175</c:v>
                </c:pt>
                <c:pt idx="258">
                  <c:v>1.7548882344682104</c:v>
                </c:pt>
                <c:pt idx="259">
                  <c:v>1.7548890390390262</c:v>
                </c:pt>
                <c:pt idx="260">
                  <c:v>1.7548962231457605</c:v>
                </c:pt>
                <c:pt idx="261">
                  <c:v>1.7548997789242611</c:v>
                </c:pt>
                <c:pt idx="262">
                  <c:v>1.7549032276019045</c:v>
                </c:pt>
                <c:pt idx="263">
                  <c:v>1.7549140338779996</c:v>
                </c:pt>
                <c:pt idx="264">
                  <c:v>1.7549206022225692</c:v>
                </c:pt>
                <c:pt idx="265">
                  <c:v>1.7549237067767458</c:v>
                </c:pt>
                <c:pt idx="266">
                  <c:v>1.7549239818744184</c:v>
                </c:pt>
                <c:pt idx="267">
                  <c:v>1.7549219537418976</c:v>
                </c:pt>
                <c:pt idx="268">
                  <c:v>1.7549180572558276</c:v>
                </c:pt>
                <c:pt idx="269">
                  <c:v>1.754912268278455</c:v>
                </c:pt>
                <c:pt idx="270">
                  <c:v>1.754904582686295</c:v>
                </c:pt>
                <c:pt idx="271">
                  <c:v>1.7548972431115664</c:v>
                </c:pt>
                <c:pt idx="272">
                  <c:v>1.7548890806543642</c:v>
                </c:pt>
                <c:pt idx="273">
                  <c:v>1.7548817091565332</c:v>
                </c:pt>
                <c:pt idx="274">
                  <c:v>1.7548853022979394</c:v>
                </c:pt>
                <c:pt idx="275">
                  <c:v>1.7548861695985853</c:v>
                </c:pt>
                <c:pt idx="276">
                  <c:v>1.7548848266136683</c:v>
                </c:pt>
                <c:pt idx="277">
                  <c:v>1.7548948645978184</c:v>
                </c:pt>
                <c:pt idx="278">
                  <c:v>1.7549010584261948</c:v>
                </c:pt>
                <c:pt idx="279">
                  <c:v>1.7549041272113546</c:v>
                </c:pt>
                <c:pt idx="280">
                  <c:v>1.7549153983998351</c:v>
                </c:pt>
                <c:pt idx="281">
                  <c:v>1.7549250717677272</c:v>
                </c:pt>
                <c:pt idx="282">
                  <c:v>1.7549310385724681</c:v>
                </c:pt>
                <c:pt idx="283">
                  <c:v>1.7549338296779911</c:v>
                </c:pt>
                <c:pt idx="284">
                  <c:v>1.7549330951263913</c:v>
                </c:pt>
                <c:pt idx="285">
                  <c:v>1.7549294202629322</c:v>
                </c:pt>
                <c:pt idx="286">
                  <c:v>1.7549234592700902</c:v>
                </c:pt>
                <c:pt idx="287">
                  <c:v>1.754915739810343</c:v>
                </c:pt>
                <c:pt idx="288">
                  <c:v>1.7549066857468467</c:v>
                </c:pt>
                <c:pt idx="289">
                  <c:v>1.7548966371673007</c:v>
                </c:pt>
                <c:pt idx="290">
                  <c:v>1.7548858662136109</c:v>
                </c:pt>
                <c:pt idx="291">
                  <c:v>1.7548745902240872</c:v>
                </c:pt>
                <c:pt idx="292">
                  <c:v>1.7548671666375717</c:v>
                </c:pt>
                <c:pt idx="293">
                  <c:v>1.7548629512861185</c:v>
                </c:pt>
                <c:pt idx="294">
                  <c:v>1.7548577434115473</c:v>
                </c:pt>
                <c:pt idx="295">
                  <c:v>1.7548573325038648</c:v>
                </c:pt>
                <c:pt idx="296">
                  <c:v>1.7548628452052122</c:v>
                </c:pt>
                <c:pt idx="297">
                  <c:v>1.754865660257368</c:v>
                </c:pt>
                <c:pt idx="298">
                  <c:v>1.7548705292075306</c:v>
                </c:pt>
                <c:pt idx="299">
                  <c:v>1.7548817318111942</c:v>
                </c:pt>
                <c:pt idx="300">
                  <c:v>1.7548892571364054</c:v>
                </c:pt>
                <c:pt idx="301">
                  <c:v>1.7548937598459426</c:v>
                </c:pt>
                <c:pt idx="302">
                  <c:v>1.7548957882385576</c:v>
                </c:pt>
                <c:pt idx="303">
                  <c:v>1.7548957993500514</c:v>
                </c:pt>
                <c:pt idx="304">
                  <c:v>1.7548941701610259</c:v>
                </c:pt>
                <c:pt idx="305">
                  <c:v>1.7548910686439929</c:v>
                </c:pt>
                <c:pt idx="306">
                  <c:v>1.7548858382113739</c:v>
                </c:pt>
                <c:pt idx="307">
                  <c:v>1.7548788118436971</c:v>
                </c:pt>
                <c:pt idx="308">
                  <c:v>1.7548704360141096</c:v>
                </c:pt>
                <c:pt idx="309">
                  <c:v>1.7548638851387754</c:v>
                </c:pt>
                <c:pt idx="310">
                  <c:v>1.7548584937932104</c:v>
                </c:pt>
                <c:pt idx="311">
                  <c:v>1.754852549913466</c:v>
                </c:pt>
                <c:pt idx="312">
                  <c:v>1.7548530964607822</c:v>
                </c:pt>
                <c:pt idx="313">
                  <c:v>1.7548582983622789</c:v>
                </c:pt>
                <c:pt idx="314">
                  <c:v>1.7548610910778346</c:v>
                </c:pt>
                <c:pt idx="315">
                  <c:v>1.7548675116751165</c:v>
                </c:pt>
                <c:pt idx="316">
                  <c:v>1.7548788900572327</c:v>
                </c:pt>
                <c:pt idx="317">
                  <c:v>1.754886773005818</c:v>
                </c:pt>
                <c:pt idx="318">
                  <c:v>1.7548917923348144</c:v>
                </c:pt>
                <c:pt idx="319">
                  <c:v>1.7548944666436381</c:v>
                </c:pt>
                <c:pt idx="320">
                  <c:v>1.7548951404355011</c:v>
                </c:pt>
                <c:pt idx="321">
                  <c:v>1.7548932560798605</c:v>
                </c:pt>
                <c:pt idx="322">
                  <c:v>1.751273128600233</c:v>
                </c:pt>
                <c:pt idx="323">
                  <c:v>1.7469129227887903</c:v>
                </c:pt>
                <c:pt idx="324">
                  <c:v>1.7433480785599311</c:v>
                </c:pt>
                <c:pt idx="325">
                  <c:v>1.7404332743972371</c:v>
                </c:pt>
                <c:pt idx="326">
                  <c:v>1.7380498043785688</c:v>
                </c:pt>
                <c:pt idx="327">
                  <c:v>1.7397167356843704</c:v>
                </c:pt>
                <c:pt idx="328">
                  <c:v>1.7424805619291739</c:v>
                </c:pt>
                <c:pt idx="329">
                  <c:v>1.7447410892834034</c:v>
                </c:pt>
                <c:pt idx="330">
                  <c:v>1.7465877987574518</c:v>
                </c:pt>
                <c:pt idx="331">
                  <c:v>1.7481014663468377</c:v>
                </c:pt>
                <c:pt idx="332">
                  <c:v>1.7493447120269936</c:v>
                </c:pt>
                <c:pt idx="333">
                  <c:v>1.7503605053378917</c:v>
                </c:pt>
                <c:pt idx="334">
                  <c:v>1.7511904374603784</c:v>
                </c:pt>
                <c:pt idx="335">
                  <c:v>1.7518684541626759</c:v>
                </c:pt>
                <c:pt idx="336">
                  <c:v>1.7524222850653839</c:v>
                </c:pt>
                <c:pt idx="337">
                  <c:v>1.7528745804544372</c:v>
                </c:pt>
                <c:pt idx="338">
                  <c:v>1.7532438420874372</c:v>
                </c:pt>
                <c:pt idx="339">
                  <c:v>1.7535444634131221</c:v>
                </c:pt>
                <c:pt idx="340">
                  <c:v>1.7537884756954538</c:v>
                </c:pt>
                <c:pt idx="341">
                  <c:v>1.7539862679188578</c:v>
                </c:pt>
                <c:pt idx="342">
                  <c:v>1.7541463346638628</c:v>
                </c:pt>
                <c:pt idx="343">
                  <c:v>1.7542756160189685</c:v>
                </c:pt>
                <c:pt idx="344">
                  <c:v>1.754383486963613</c:v>
                </c:pt>
                <c:pt idx="345">
                  <c:v>1.7544723523673353</c:v>
                </c:pt>
                <c:pt idx="346">
                  <c:v>1.7545443370753842</c:v>
                </c:pt>
                <c:pt idx="347">
                  <c:v>1.7546107025310418</c:v>
                </c:pt>
                <c:pt idx="348">
                  <c:v>1.7546691569818367</c:v>
                </c:pt>
                <c:pt idx="349">
                  <c:v>1.754716166500232</c:v>
                </c:pt>
                <c:pt idx="350">
                  <c:v>1.7547606872874884</c:v>
                </c:pt>
                <c:pt idx="351">
                  <c:v>1.7548024587530722</c:v>
                </c:pt>
                <c:pt idx="352">
                  <c:v>1.7548356523680857</c:v>
                </c:pt>
                <c:pt idx="353">
                  <c:v>1.754867146249621</c:v>
                </c:pt>
                <c:pt idx="354">
                  <c:v>1.7548991986656663</c:v>
                </c:pt>
                <c:pt idx="355">
                  <c:v>1.7549241637672783</c:v>
                </c:pt>
                <c:pt idx="356">
                  <c:v>1.7549433232517053</c:v>
                </c:pt>
                <c:pt idx="357">
                  <c:v>1.7549568855608189</c:v>
                </c:pt>
                <c:pt idx="358">
                  <c:v>1.7549655378554785</c:v>
                </c:pt>
                <c:pt idx="359">
                  <c:v>1.7549703134480241</c:v>
                </c:pt>
                <c:pt idx="360">
                  <c:v>1.7549720497058607</c:v>
                </c:pt>
                <c:pt idx="361">
                  <c:v>1.7549714238635967</c:v>
                </c:pt>
                <c:pt idx="362">
                  <c:v>1.7549689794401169</c:v>
                </c:pt>
                <c:pt idx="363">
                  <c:v>1.7549645511258807</c:v>
                </c:pt>
                <c:pt idx="364">
                  <c:v>1.7549580021888764</c:v>
                </c:pt>
                <c:pt idx="365">
                  <c:v>1.7549499176358512</c:v>
                </c:pt>
                <c:pt idx="366">
                  <c:v>1.7549407556993968</c:v>
                </c:pt>
                <c:pt idx="367">
                  <c:v>1.7549308774399099</c:v>
                </c:pt>
                <c:pt idx="368">
                  <c:v>1.7549219901841122</c:v>
                </c:pt>
                <c:pt idx="369">
                  <c:v>1.7549139512513081</c:v>
                </c:pt>
                <c:pt idx="370">
                  <c:v>1.7549064174606772</c:v>
                </c:pt>
                <c:pt idx="371">
                  <c:v>1.7549088276011924</c:v>
                </c:pt>
                <c:pt idx="372">
                  <c:v>1.7549135654556385</c:v>
                </c:pt>
                <c:pt idx="373">
                  <c:v>1.7549165601884338</c:v>
                </c:pt>
                <c:pt idx="374">
                  <c:v>1.7549263610097241</c:v>
                </c:pt>
                <c:pt idx="375">
                  <c:v>1.7549384580538241</c:v>
                </c:pt>
                <c:pt idx="376">
                  <c:v>1.7549475016367746</c:v>
                </c:pt>
                <c:pt idx="377">
                  <c:v>1.7549540352757644</c:v>
                </c:pt>
                <c:pt idx="378">
                  <c:v>1.7549585094887112</c:v>
                </c:pt>
                <c:pt idx="379">
                  <c:v>1.7549612996256876</c:v>
                </c:pt>
                <c:pt idx="380">
                  <c:v>1.7549627004711166</c:v>
                </c:pt>
                <c:pt idx="381">
                  <c:v>1.7549621391308623</c:v>
                </c:pt>
                <c:pt idx="382">
                  <c:v>1.7549596358441932</c:v>
                </c:pt>
                <c:pt idx="383">
                  <c:v>1.754955658334536</c:v>
                </c:pt>
                <c:pt idx="384">
                  <c:v>1.7549505798396758</c:v>
                </c:pt>
                <c:pt idx="385">
                  <c:v>1.754944696489054</c:v>
                </c:pt>
                <c:pt idx="386">
                  <c:v>1.7549382443996948</c:v>
                </c:pt>
                <c:pt idx="387">
                  <c:v>1.754930194154031</c:v>
                </c:pt>
                <c:pt idx="388">
                  <c:v>1.753286867393699</c:v>
                </c:pt>
                <c:pt idx="389">
                  <c:v>1.7483896082853179</c:v>
                </c:pt>
                <c:pt idx="390">
                  <c:v>1.7216129360735488</c:v>
                </c:pt>
                <c:pt idx="391">
                  <c:v>1.6495431365674076</c:v>
                </c:pt>
                <c:pt idx="392">
                  <c:v>1.5456274790836053</c:v>
                </c:pt>
                <c:pt idx="393">
                  <c:v>1.4271211913931428</c:v>
                </c:pt>
                <c:pt idx="394">
                  <c:v>1.3028632769078676</c:v>
                </c:pt>
                <c:pt idx="395">
                  <c:v>1.1791305239405703</c:v>
                </c:pt>
                <c:pt idx="396">
                  <c:v>1.0577475922180084</c:v>
                </c:pt>
                <c:pt idx="397">
                  <c:v>0.94115726772001196</c:v>
                </c:pt>
                <c:pt idx="398">
                  <c:v>0.83184836787457894</c:v>
                </c:pt>
                <c:pt idx="399">
                  <c:v>0.73028737195844451</c:v>
                </c:pt>
                <c:pt idx="400">
                  <c:v>0.63721720367047152</c:v>
                </c:pt>
                <c:pt idx="401">
                  <c:v>0.55373969923158883</c:v>
                </c:pt>
                <c:pt idx="402">
                  <c:v>0.47863859541017151</c:v>
                </c:pt>
                <c:pt idx="403">
                  <c:v>0.41248512162598105</c:v>
                </c:pt>
                <c:pt idx="404">
                  <c:v>0.3531075854055773</c:v>
                </c:pt>
                <c:pt idx="405">
                  <c:v>0.30123593280612893</c:v>
                </c:pt>
                <c:pt idx="406">
                  <c:v>0.25680726570037854</c:v>
                </c:pt>
                <c:pt idx="407">
                  <c:v>0.2171954375128281</c:v>
                </c:pt>
                <c:pt idx="408">
                  <c:v>0.18282105630772968</c:v>
                </c:pt>
                <c:pt idx="409">
                  <c:v>0.15469269484117387</c:v>
                </c:pt>
                <c:pt idx="410">
                  <c:v>0.13111191389884574</c:v>
                </c:pt>
                <c:pt idx="411">
                  <c:v>0.10718783840630497</c:v>
                </c:pt>
                <c:pt idx="412">
                  <c:v>8.762249525415472E-2</c:v>
                </c:pt>
                <c:pt idx="413">
                  <c:v>7.162363846701246E-2</c:v>
                </c:pt>
                <c:pt idx="414">
                  <c:v>5.8542381882002177E-2</c:v>
                </c:pt>
                <c:pt idx="415">
                  <c:v>4.7847828431920536E-2</c:v>
                </c:pt>
                <c:pt idx="416">
                  <c:v>3.9105154489753657E-2</c:v>
                </c:pt>
                <c:pt idx="417">
                  <c:v>3.1958726433351285E-2</c:v>
                </c:pt>
                <c:pt idx="418">
                  <c:v>2.6117564598501279E-2</c:v>
                </c:pt>
                <c:pt idx="419">
                  <c:v>2.1343521656307707E-2</c:v>
                </c:pt>
                <c:pt idx="420">
                  <c:v>1.7441819701834633E-2</c:v>
                </c:pt>
                <c:pt idx="421">
                  <c:v>1.4253182013398123E-2</c:v>
                </c:pt>
                <c:pt idx="422">
                  <c:v>1.1647359863382233E-2</c:v>
                </c:pt>
                <c:pt idx="423">
                  <c:v>9.5178196029480633E-3</c:v>
                </c:pt>
                <c:pt idx="424">
                  <c:v>7.7775737119649803E-3</c:v>
                </c:pt>
                <c:pt idx="425">
                  <c:v>6.3554897054242804E-3</c:v>
                </c:pt>
                <c:pt idx="426">
                  <c:v>5.1934007046129313E-3</c:v>
                </c:pt>
                <c:pt idx="427">
                  <c:v>4.2437821600695563E-3</c:v>
                </c:pt>
                <c:pt idx="428">
                  <c:v>3.467780930986368E-3</c:v>
                </c:pt>
                <c:pt idx="429">
                  <c:v>2.8336530753050046E-3</c:v>
                </c:pt>
                <c:pt idx="430">
                  <c:v>2.3154786623181302E-3</c:v>
                </c:pt>
                <c:pt idx="431">
                  <c:v>1.8920554984518312E-3</c:v>
                </c:pt>
                <c:pt idx="432">
                  <c:v>1.5460552932699306E-3</c:v>
                </c:pt>
                <c:pt idx="433">
                  <c:v>1.2633238688208072E-3</c:v>
                </c:pt>
                <c:pt idx="434">
                  <c:v>1.0322954135078407E-3</c:v>
                </c:pt>
                <c:pt idx="435">
                  <c:v>8.4351469291785793E-4</c:v>
                </c:pt>
                <c:pt idx="436">
                  <c:v>6.8925645694730352E-4</c:v>
                </c:pt>
                <c:pt idx="437">
                  <c:v>5.6320784573533618E-4</c:v>
                </c:pt>
                <c:pt idx="438">
                  <c:v>4.6020989529278403E-4</c:v>
                </c:pt>
                <c:pt idx="439">
                  <c:v>3.7604820415622906E-4</c:v>
                </c:pt>
                <c:pt idx="440">
                  <c:v>3.072765600156906E-4</c:v>
                </c:pt>
                <c:pt idx="441">
                  <c:v>2.5108090711671712E-4</c:v>
                </c:pt>
                <c:pt idx="442">
                  <c:v>2.0516171991955906E-4</c:v>
                </c:pt>
                <c:pt idx="443">
                  <c:v>1.6764027474432233E-4</c:v>
                </c:pt>
                <c:pt idx="444">
                  <c:v>1.3698087136116587E-4</c:v>
                </c:pt>
                <c:pt idx="445">
                  <c:v>1.1192861318100563E-4</c:v>
                </c:pt>
                <c:pt idx="446">
                  <c:v>9.1458072899624614E-5</c:v>
                </c:pt>
                <c:pt idx="447">
                  <c:v>7.4731339099643561E-5</c:v>
                </c:pt>
                <c:pt idx="448">
                  <c:v>6.1063897187659189E-5</c:v>
                </c:pt>
                <c:pt idx="449">
                  <c:v>4.9896102295758667E-5</c:v>
                </c:pt>
                <c:pt idx="450">
                  <c:v>4.0770606452360902E-5</c:v>
                </c:pt>
                <c:pt idx="451">
                  <c:v>3.3314041561883749E-5</c:v>
                </c:pt>
                <c:pt idx="452">
                  <c:v>2.7221213431104078E-5</c:v>
                </c:pt>
                <c:pt idx="453">
                  <c:v>2.2242707702631504E-5</c:v>
                </c:pt>
                <c:pt idx="454">
                  <c:v>1.8174725200819148E-5</c:v>
                </c:pt>
                <c:pt idx="455">
                  <c:v>1.4850739531459303E-5</c:v>
                </c:pt>
                <c:pt idx="456">
                  <c:v>1.2134680375184926E-5</c:v>
                </c:pt>
                <c:pt idx="457">
                  <c:v>9.9153634205465461E-6</c:v>
                </c:pt>
                <c:pt idx="458">
                  <c:v>8.1019388886604713E-6</c:v>
                </c:pt>
                <c:pt idx="459">
                  <c:v>6.6201210484207463E-6</c:v>
                </c:pt>
                <c:pt idx="460">
                  <c:v>5.40929439545469E-6</c:v>
                </c:pt>
                <c:pt idx="461">
                  <c:v>4.4199398848521E-6</c:v>
                </c:pt>
                <c:pt idx="462">
                  <c:v>3.6115602880597355E-6</c:v>
                </c:pt>
                <c:pt idx="463">
                  <c:v>2.9510285030581161E-6</c:v>
                </c:pt>
                <c:pt idx="464">
                  <c:v>2.4113060156426702E-6</c:v>
                </c:pt>
                <c:pt idx="465">
                  <c:v>1.9702858716692188E-6</c:v>
                </c:pt>
                <c:pt idx="466">
                  <c:v>1.609917100306799E-6</c:v>
                </c:pt>
                <c:pt idx="467">
                  <c:v>1.3154626997053462E-6</c:v>
                </c:pt>
                <c:pt idx="468">
                  <c:v>1.074861339130987E-6</c:v>
                </c:pt>
                <c:pt idx="469">
                  <c:v>8.7827057413152464E-7</c:v>
                </c:pt>
                <c:pt idx="470">
                  <c:v>7.1763923684744328E-7</c:v>
                </c:pt>
                <c:pt idx="471">
                  <c:v>5.863872732419087E-7</c:v>
                </c:pt>
                <c:pt idx="472">
                  <c:v>4.7913725056473086E-7</c:v>
                </c:pt>
                <c:pt idx="473">
                  <c:v>3.9150112651775676E-7</c:v>
                </c:pt>
                <c:pt idx="474">
                  <c:v>3.1989473044620303E-7</c:v>
                </c:pt>
                <c:pt idx="475">
                  <c:v>2.6138473821233132E-7</c:v>
                </c:pt>
                <c:pt idx="476">
                  <c:v>2.1357635606566755E-7</c:v>
                </c:pt>
                <c:pt idx="477">
                  <c:v>1.7451234200580976E-7</c:v>
                </c:pt>
                <c:pt idx="478">
                  <c:v>1.4259313752247886E-7</c:v>
                </c:pt>
                <c:pt idx="479">
                  <c:v>1.1651241708187967E-7</c:v>
                </c:pt>
                <c:pt idx="480">
                  <c:v>9.5202002451431637E-8</c:v>
                </c:pt>
                <c:pt idx="481">
                  <c:v>7.7789062157952662E-8</c:v>
                </c:pt>
                <c:pt idx="482">
                  <c:v>6.3561057687187564E-8</c:v>
                </c:pt>
                <c:pt idx="483">
                  <c:v>5.1935326815857886E-8</c:v>
                </c:pt>
                <c:pt idx="484">
                  <c:v>4.2436147029701171E-8</c:v>
                </c:pt>
                <c:pt idx="485">
                  <c:v>3.4674280101616035E-8</c:v>
                </c:pt>
                <c:pt idx="486">
                  <c:v>2.8332197641644651E-8</c:v>
                </c:pt>
                <c:pt idx="487">
                  <c:v>2.3150074537658745E-8</c:v>
                </c:pt>
                <c:pt idx="488">
                  <c:v>1.8915792233410528E-8</c:v>
                </c:pt>
                <c:pt idx="489">
                  <c:v>1.5455991508916794E-8</c:v>
                </c:pt>
                <c:pt idx="490">
                  <c:v>1.262898459364137E-8</c:v>
                </c:pt>
                <c:pt idx="491">
                  <c:v>1.0319089138262235E-8</c:v>
                </c:pt>
                <c:pt idx="492">
                  <c:v>8.4316615301197623E-9</c:v>
                </c:pt>
                <c:pt idx="493">
                  <c:v>6.8894700394779977E-9</c:v>
                </c:pt>
                <c:pt idx="494">
                  <c:v>5.6293445087581049E-9</c:v>
                </c:pt>
                <c:pt idx="495">
                  <c:v>4.5997039328442689E-9</c:v>
                </c:pt>
                <c:pt idx="496">
                  <c:v>3.7583957608344167E-9</c:v>
                </c:pt>
                <c:pt idx="497">
                  <c:v>3.0709585781702655E-9</c:v>
                </c:pt>
                <c:pt idx="498">
                  <c:v>2.5092664428775085E-9</c:v>
                </c:pt>
                <c:pt idx="499">
                  <c:v>2.0503013776110013E-9</c:v>
                </c:pt>
                <c:pt idx="500">
                  <c:v>1.675277329184915E-9</c:v>
                </c:pt>
                <c:pt idx="501">
                  <c:v>1.3688484138325685E-9</c:v>
                </c:pt>
                <c:pt idx="502">
                  <c:v>1.1184717786782636E-9</c:v>
                </c:pt>
                <c:pt idx="503">
                  <c:v>9.1389526885828328E-10</c:v>
                </c:pt>
                <c:pt idx="504">
                  <c:v>7.4673582470000326E-10</c:v>
                </c:pt>
                <c:pt idx="505">
                  <c:v>6.1015256324497437E-10</c:v>
                </c:pt>
                <c:pt idx="506">
                  <c:v>4.9854926944426765E-10</c:v>
                </c:pt>
                <c:pt idx="507">
                  <c:v>4.0735781172343685E-10</c:v>
                </c:pt>
                <c:pt idx="508">
                  <c:v>3.3284667918741519E-10</c:v>
                </c:pt>
                <c:pt idx="509">
                  <c:v>2.7196508318840887E-10</c:v>
                </c:pt>
                <c:pt idx="510">
                  <c:v>2.2221866142128619E-10</c:v>
                </c:pt>
                <c:pt idx="511">
                  <c:v>1.8157204245636558E-10</c:v>
                </c:pt>
                <c:pt idx="512">
                  <c:v>1.4836032985672199E-10</c:v>
                </c:pt>
                <c:pt idx="513">
                  <c:v>1.2122391125201227E-10</c:v>
                </c:pt>
                <c:pt idx="514">
                  <c:v>9.9050597156254481E-11</c:v>
                </c:pt>
                <c:pt idx="515">
                  <c:v>8.0932766151716523E-11</c:v>
                </c:pt>
                <c:pt idx="516">
                  <c:v>6.6129009096249106E-11</c:v>
                </c:pt>
                <c:pt idx="517">
                  <c:v>5.4033175941148398E-11</c:v>
                </c:pt>
                <c:pt idx="518">
                  <c:v>4.414967562117902E-11</c:v>
                </c:pt>
                <c:pt idx="519">
                  <c:v>3.6074114920572801E-11</c:v>
                </c:pt>
                <c:pt idx="520">
                  <c:v>2.947568176721447E-11</c:v>
                </c:pt>
                <c:pt idx="521">
                  <c:v>2.4084111735817416E-11</c:v>
                </c:pt>
                <c:pt idx="522">
                  <c:v>1.9678832060827151E-11</c:v>
                </c:pt>
                <c:pt idx="523">
                  <c:v>1.6079302374661211E-11</c:v>
                </c:pt>
                <c:pt idx="524">
                  <c:v>1.3138147986166013E-11</c:v>
                </c:pt>
                <c:pt idx="525">
                  <c:v>1.0735029927111772E-11</c:v>
                </c:pt>
                <c:pt idx="526">
                  <c:v>8.771438073708257E-12</c:v>
                </c:pt>
                <c:pt idx="527">
                  <c:v>7.1670143015152041E-12</c:v>
                </c:pt>
                <c:pt idx="528">
                  <c:v>5.8560800545068429E-12</c:v>
                </c:pt>
                <c:pt idx="529">
                  <c:v>4.7849151987386851E-12</c:v>
                </c:pt>
                <c:pt idx="530">
                  <c:v>3.9096891447767688E-12</c:v>
                </c:pt>
                <c:pt idx="531">
                  <c:v>3.1945569072160885E-12</c:v>
                </c:pt>
                <c:pt idx="532">
                  <c:v>2.6102228913814737E-12</c:v>
                </c:pt>
                <c:pt idx="533">
                  <c:v>2.1327818851440935E-12</c:v>
                </c:pt>
                <c:pt idx="534">
                  <c:v>1.7426672336842963E-12</c:v>
                </c:pt>
                <c:pt idx="535">
                  <c:v>1.4239053482811602E-12</c:v>
                </c:pt>
                <c:pt idx="536">
                  <c:v>1.163457195897934E-12</c:v>
                </c:pt>
                <c:pt idx="537">
                  <c:v>9.5064441745086378E-13</c:v>
                </c:pt>
                <c:pt idx="538">
                  <c:v>7.7675722934337033E-13</c:v>
                </c:pt>
                <c:pt idx="539">
                  <c:v>6.3467913688722293E-13</c:v>
                </c:pt>
                <c:pt idx="540">
                  <c:v>5.185869891437977E-13</c:v>
                </c:pt>
                <c:pt idx="541">
                  <c:v>4.2373050564950791E-13</c:v>
                </c:pt>
                <c:pt idx="542">
                  <c:v>3.4622485732377418E-13</c:v>
                </c:pt>
                <c:pt idx="543">
                  <c:v>2.8289502309364706E-13</c:v>
                </c:pt>
                <c:pt idx="544">
                  <c:v>2.3114999325421773E-13</c:v>
                </c:pt>
                <c:pt idx="545">
                  <c:v>1.8886959339680817E-13</c:v>
                </c:pt>
                <c:pt idx="546">
                  <c:v>1.5432234668204895E-13</c:v>
                </c:pt>
                <c:pt idx="547">
                  <c:v>1.2609400921489096E-13</c:v>
                </c:pt>
                <c:pt idx="548">
                  <c:v>1.0302892174963162E-13</c:v>
                </c:pt>
                <c:pt idx="549">
                  <c:v>8.4182746681927514E-14</c:v>
                </c:pt>
                <c:pt idx="550">
                  <c:v>6.8783902840960084E-14</c:v>
                </c:pt>
                <c:pt idx="551">
                  <c:v>5.620219743377735E-14</c:v>
                </c:pt>
                <c:pt idx="552">
                  <c:v>4.5921987066761422E-14</c:v>
                </c:pt>
                <c:pt idx="553">
                  <c:v>3.7522225721034567E-14</c:v>
                </c:pt>
                <c:pt idx="554">
                  <c:v>3.0658801654917417E-14</c:v>
                </c:pt>
                <c:pt idx="555">
                  <c:v>2.5050745938986168E-14</c:v>
                </c:pt>
                <c:pt idx="556">
                  <c:v>2.0468463744625498E-14</c:v>
                </c:pt>
                <c:pt idx="557">
                  <c:v>1.6724344119083265E-14</c:v>
                </c:pt>
                <c:pt idx="558">
                  <c:v>1.3665085002945343E-14</c:v>
                </c:pt>
                <c:pt idx="559">
                  <c:v>1.1165431119334553E-14</c:v>
                </c:pt>
                <c:pt idx="560">
                  <c:v>9.1230808384404699E-15</c:v>
                </c:pt>
                <c:pt idx="561">
                  <c:v>7.4542946863187717E-15</c:v>
                </c:pt>
                <c:pt idx="562">
                  <c:v>6.0907500908425727E-15</c:v>
                </c:pt>
                <c:pt idx="563">
                  <c:v>4.9766183463334781E-15</c:v>
                </c:pt>
                <c:pt idx="564">
                  <c:v>4.0662806081792414E-15</c:v>
                </c:pt>
                <c:pt idx="565">
                  <c:v>3.3224611151475041E-15</c:v>
                </c:pt>
                <c:pt idx="566">
                  <c:v>2.7147139532213801E-15</c:v>
                </c:pt>
                <c:pt idx="567">
                  <c:v>2.2181421326496858E-15</c:v>
                </c:pt>
                <c:pt idx="568">
                  <c:v>1.8123989960652117E-15</c:v>
                </c:pt>
                <c:pt idx="569">
                  <c:v>1.4808721059470717E-15</c:v>
                </c:pt>
                <c:pt idx="570">
                  <c:v>1.2099870319310841E-15</c:v>
                </c:pt>
                <c:pt idx="571">
                  <c:v>9.8865190202754061E-16</c:v>
                </c:pt>
                <c:pt idx="572">
                  <c:v>8.0780346137262961E-16</c:v>
                </c:pt>
                <c:pt idx="573">
                  <c:v>6.6004182173247684E-16</c:v>
                </c:pt>
                <c:pt idx="574">
                  <c:v>5.3930725541874234E-16</c:v>
                </c:pt>
                <c:pt idx="575">
                  <c:v>4.406566282505666E-16</c:v>
                </c:pt>
                <c:pt idx="576">
                  <c:v>3.6005075208570146E-16</c:v>
                </c:pt>
                <c:pt idx="577">
                  <c:v>2.9418912987653204E-16</c:v>
                </c:pt>
                <c:pt idx="578">
                  <c:v>2.4037488989441152E-16</c:v>
                </c:pt>
                <c:pt idx="579">
                  <c:v>1.9640495573618239E-16</c:v>
                </c:pt>
                <c:pt idx="580">
                  <c:v>1.6047885745029459E-16</c:v>
                </c:pt>
                <c:pt idx="581">
                  <c:v>1.3112404673453593E-16</c:v>
                </c:pt>
                <c:pt idx="582">
                  <c:v>1.0713864583941626E-16</c:v>
                </c:pt>
                <c:pt idx="583">
                  <c:v>8.7540571458929955E-17</c:v>
                </c:pt>
                <c:pt idx="584">
                  <c:v>7.1527347825112577E-17</c:v>
                </c:pt>
                <c:pt idx="585">
                  <c:v>5.8443265508875334E-17</c:v>
                </c:pt>
                <c:pt idx="586">
                  <c:v>4.7752840922409355E-17</c:v>
                </c:pt>
                <c:pt idx="587">
                  <c:v>3.90179323243318E-17</c:v>
                </c:pt>
                <c:pt idx="588">
                  <c:v>3.188074688323129E-17</c:v>
                </c:pt>
                <c:pt idx="589">
                  <c:v>2.6049060238933829E-17</c:v>
                </c:pt>
                <c:pt idx="590">
                  <c:v>2.1284078638767713E-17</c:v>
                </c:pt>
                <c:pt idx="591">
                  <c:v>1.7390694119645422E-17</c:v>
                </c:pt>
                <c:pt idx="592">
                  <c:v>1.4209500613309425E-17</c:v>
                </c:pt>
                <c:pt idx="593">
                  <c:v>1.1610233232124618E-17</c:v>
                </c:pt>
                <c:pt idx="594">
                  <c:v>9.4864297740233841E-18</c:v>
                </c:pt>
                <c:pt idx="595">
                  <c:v>7.7511193017133535E-18</c:v>
                </c:pt>
                <c:pt idx="596">
                  <c:v>6.3332387664923223E-18</c:v>
                </c:pt>
                <c:pt idx="597">
                  <c:v>5.1747235144845863E-18</c:v>
                </c:pt>
                <c:pt idx="598">
                  <c:v>4.2281298448832371E-18</c:v>
                </c:pt>
                <c:pt idx="599">
                  <c:v>3.4547139218738575E-18</c:v>
                </c:pt>
                <c:pt idx="600">
                  <c:v>2.8227755200264117E-18</c:v>
                </c:pt>
                <c:pt idx="601">
                  <c:v>2.306428209551248E-18</c:v>
                </c:pt>
                <c:pt idx="602">
                  <c:v>1.8845294489569652E-18</c:v>
                </c:pt>
                <c:pt idx="603">
                  <c:v>1.5398169904385238E-18</c:v>
                </c:pt>
                <c:pt idx="604">
                  <c:v>1.2582263376314733E-18</c:v>
                </c:pt>
                <c:pt idx="605">
                  <c:v>1.0281851377328182E-18</c:v>
                </c:pt>
                <c:pt idx="606">
                  <c:v>8.4026678306140371E-19</c:v>
                </c:pt>
                <c:pt idx="607">
                  <c:v>6.8675580390605327E-19</c:v>
                </c:pt>
                <c:pt idx="608">
                  <c:v>5.6134805587053928E-19</c:v>
                </c:pt>
                <c:pt idx="609">
                  <c:v>4.5888807571937675E-19</c:v>
                </c:pt>
                <c:pt idx="610">
                  <c:v>3.7516365584677961E-19</c:v>
                </c:pt>
                <c:pt idx="611">
                  <c:v>3.067399963611794E-19</c:v>
                </c:pt>
                <c:pt idx="612">
                  <c:v>2.5081286768209177E-19</c:v>
                </c:pt>
                <c:pt idx="613">
                  <c:v>2.0509583553595585E-19</c:v>
                </c:pt>
                <c:pt idx="614">
                  <c:v>1.6771904175188975E-19</c:v>
                </c:pt>
                <c:pt idx="615">
                  <c:v>1.3715753182486114E-19</c:v>
                </c:pt>
                <c:pt idx="616">
                  <c:v>1.1216768091517094E-19</c:v>
                </c:pt>
                <c:pt idx="617">
                  <c:v>9.1732064312189271E-20</c:v>
                </c:pt>
                <c:pt idx="618">
                  <c:v>7.5020306226630211E-20</c:v>
                </c:pt>
                <c:pt idx="619">
                  <c:v>6.1353559939270145E-20</c:v>
                </c:pt>
                <c:pt idx="620">
                  <c:v>5.0176559737842276E-20</c:v>
                </c:pt>
                <c:pt idx="621">
                  <c:v>4.1035145566716036E-20</c:v>
                </c:pt>
                <c:pt idx="622">
                  <c:v>3.3558600301086763E-20</c:v>
                </c:pt>
                <c:pt idx="623">
                  <c:v>2.7443753315775895E-20</c:v>
                </c:pt>
                <c:pt idx="624">
                  <c:v>2.2442613176118949E-20</c:v>
                </c:pt>
                <c:pt idx="625">
                  <c:v>1.835259335326846E-20</c:v>
                </c:pt>
                <c:pt idx="626">
                  <c:v>1.5007681517071585E-20</c:v>
                </c:pt>
                <c:pt idx="627">
                  <c:v>1.2272231546470704E-20</c:v>
                </c:pt>
                <c:pt idx="628">
                  <c:v>1.0035121956797526E-20</c:v>
                </c:pt>
                <c:pt idx="629">
                  <c:v>8.2056226406127118E-21</c:v>
                </c:pt>
                <c:pt idx="630">
                  <c:v>6.7094699793599386E-21</c:v>
                </c:pt>
                <c:pt idx="631">
                  <c:v>5.4859650264642131E-21</c:v>
                </c:pt>
                <c:pt idx="632">
                  <c:v>4.4854872140045756E-21</c:v>
                </c:pt>
                <c:pt idx="633">
                  <c:v>3.6674057782758014E-21</c:v>
                </c:pt>
                <c:pt idx="634">
                  <c:v>2.9984794607798227E-21</c:v>
                </c:pt>
                <c:pt idx="635">
                  <c:v>2.4515232158727725E-21</c:v>
                </c:pt>
                <c:pt idx="636">
                  <c:v>2.0042945811456829E-21</c:v>
                </c:pt>
                <c:pt idx="637">
                  <c:v>1.6386161594026051E-21</c:v>
                </c:pt>
                <c:pt idx="638">
                  <c:v>1.3396193314788819E-21</c:v>
                </c:pt>
                <c:pt idx="639">
                  <c:v>1.0951518804190576E-21</c:v>
                </c:pt>
                <c:pt idx="640">
                  <c:v>8.9528021028488559E-22</c:v>
                </c:pt>
                <c:pt idx="641">
                  <c:v>7.3187668045315902E-22</c:v>
                </c:pt>
                <c:pt idx="642">
                  <c:v>5.9828836744265905E-22</c:v>
                </c:pt>
                <c:pt idx="643">
                  <c:v>4.8907964618975138E-22</c:v>
                </c:pt>
                <c:pt idx="644">
                  <c:v>3.9979865895987134E-22</c:v>
                </c:pt>
                <c:pt idx="645">
                  <c:v>3.2681244293197805E-22</c:v>
                </c:pt>
                <c:pt idx="646">
                  <c:v>2.6714526435737643E-22</c:v>
                </c:pt>
                <c:pt idx="647">
                  <c:v>2.1836868235294509E-22</c:v>
                </c:pt>
                <c:pt idx="648">
                  <c:v>1.7849468190022891E-22</c:v>
                </c:pt>
                <c:pt idx="649">
                  <c:v>1.4589887531780607E-22</c:v>
                </c:pt>
                <c:pt idx="650">
                  <c:v>1.1925388523652077E-22</c:v>
                </c:pt>
                <c:pt idx="651">
                  <c:v>9.7473474538831319E-23</c:v>
                </c:pt>
                <c:pt idx="652">
                  <c:v>7.9669895434323802E-23</c:v>
                </c:pt>
                <c:pt idx="653">
                  <c:v>6.511739593106148E-23</c:v>
                </c:pt>
                <c:pt idx="654">
                  <c:v>5.3222742645789107E-23</c:v>
                </c:pt>
                <c:pt idx="655">
                  <c:v>4.350033496938401E-23</c:v>
                </c:pt>
                <c:pt idx="656">
                  <c:v>3.5553761873167959E-23</c:v>
                </c:pt>
                <c:pt idx="657">
                  <c:v>2.9058669178146398E-23</c:v>
                </c:pt>
                <c:pt idx="658">
                  <c:v>2.3749911724117234E-23</c:v>
                </c:pt>
                <c:pt idx="659">
                  <c:v>1.9410823127382943E-23</c:v>
                </c:pt>
                <c:pt idx="660">
                  <c:v>1.5864365757178882E-23</c:v>
                </c:pt>
                <c:pt idx="661">
                  <c:v>1.2965740543610235E-23</c:v>
                </c:pt>
                <c:pt idx="662">
                  <c:v>1.0596616310983198E-23</c:v>
                </c:pt>
                <c:pt idx="663">
                  <c:v>8.6603009897054193E-24</c:v>
                </c:pt>
                <c:pt idx="664">
                  <c:v>7.0777308019668009E-24</c:v>
                </c:pt>
                <c:pt idx="665">
                  <c:v>5.7842957979114734E-24</c:v>
                </c:pt>
                <c:pt idx="666">
                  <c:v>4.7271876156425642E-24</c:v>
                </c:pt>
                <c:pt idx="667">
                  <c:v>3.8632447393870134E-24</c:v>
                </c:pt>
                <c:pt idx="668">
                  <c:v>3.1571779570543868E-24</c:v>
                </c:pt>
                <c:pt idx="669">
                  <c:v>2.5801392933516197E-24</c:v>
                </c:pt>
                <c:pt idx="670">
                  <c:v>2.1085528850574457E-24</c:v>
                </c:pt>
                <c:pt idx="671">
                  <c:v>1.7231425070510476E-24</c:v>
                </c:pt>
                <c:pt idx="672">
                  <c:v>1.4081631563888639E-24</c:v>
                </c:pt>
                <c:pt idx="673">
                  <c:v>1.1507555434525853E-24</c:v>
                </c:pt>
                <c:pt idx="674">
                  <c:v>9.4039659916045532E-25</c:v>
                </c:pt>
                <c:pt idx="675">
                  <c:v>7.6848896816160579E-25</c:v>
                </c:pt>
                <c:pt idx="676">
                  <c:v>6.2800436639157217E-25</c:v>
                </c:pt>
                <c:pt idx="677">
                  <c:v>5.1319840314877996E-25</c:v>
                </c:pt>
                <c:pt idx="678">
                  <c:v>4.1937904813076799E-25</c:v>
                </c:pt>
                <c:pt idx="679">
                  <c:v>3.4271033094926092E-25</c:v>
                </c:pt>
                <c:pt idx="680">
                  <c:v>2.8005646847363827E-25</c:v>
                </c:pt>
                <c:pt idx="681">
                  <c:v>2.2885564029762962E-25</c:v>
                </c:pt>
                <c:pt idx="682">
                  <c:v>1.870151802708577E-25</c:v>
                </c:pt>
                <c:pt idx="683">
                  <c:v>1.5282395897691303E-25</c:v>
                </c:pt>
                <c:pt idx="684">
                  <c:v>1.2488326702467224E-25</c:v>
                </c:pt>
                <c:pt idx="685">
                  <c:v>1.0205052909545356E-25</c:v>
                </c:pt>
                <c:pt idx="686">
                  <c:v>8.3392153126998882E-26</c:v>
                </c:pt>
                <c:pt idx="687">
                  <c:v>6.8145105078472216E-26</c:v>
                </c:pt>
                <c:pt idx="688">
                  <c:v>5.5685706423160837E-26</c:v>
                </c:pt>
                <c:pt idx="689">
                  <c:v>4.5504168070238947E-26</c:v>
                </c:pt>
                <c:pt idx="690">
                  <c:v>3.7183938406411247E-26</c:v>
                </c:pt>
                <c:pt idx="691">
                  <c:v>3.0384896519088557E-26</c:v>
                </c:pt>
                <c:pt idx="692">
                  <c:v>2.4829010913827414E-26</c:v>
                </c:pt>
                <c:pt idx="693">
                  <c:v>2.0288878623899614E-26</c:v>
                </c:pt>
                <c:pt idx="694">
                  <c:v>1.657887353683656E-26</c:v>
                </c:pt>
                <c:pt idx="695">
                  <c:v>1.3547259823404171E-26</c:v>
                </c:pt>
                <c:pt idx="696">
                  <c:v>1.1069985328724376E-26</c:v>
                </c:pt>
                <c:pt idx="697">
                  <c:v>9.0456950212777162E-27</c:v>
                </c:pt>
                <c:pt idx="698">
                  <c:v>7.3915404562403921E-27</c:v>
                </c:pt>
                <c:pt idx="699">
                  <c:v>6.0398497516313986E-27</c:v>
                </c:pt>
                <c:pt idx="700">
                  <c:v>4.9353082286402779E-27</c:v>
                </c:pt>
                <c:pt idx="701">
                  <c:v>4.0327515384330565E-27</c:v>
                </c:pt>
                <c:pt idx="702">
                  <c:v>3.2952461876587783E-27</c:v>
                </c:pt>
                <c:pt idx="703">
                  <c:v>2.6926110823490399E-27</c:v>
                </c:pt>
                <c:pt idx="704">
                  <c:v>2.200183342182179E-27</c:v>
                </c:pt>
                <c:pt idx="705">
                  <c:v>1.7978095907344963E-27</c:v>
                </c:pt>
                <c:pt idx="706">
                  <c:v>1.4690215598145028E-27</c:v>
                </c:pt>
                <c:pt idx="707">
                  <c:v>1.2003550240614168E-27</c:v>
                </c:pt>
                <c:pt idx="708">
                  <c:v>9.8081609575151006E-28</c:v>
                </c:pt>
                <c:pt idx="709">
                  <c:v>8.0143073976447889E-28</c:v>
                </c:pt>
                <c:pt idx="710">
                  <c:v>6.5485023163378674E-28</c:v>
                </c:pt>
                <c:pt idx="711">
                  <c:v>5.350832034133266E-28</c:v>
                </c:pt>
                <c:pt idx="712">
                  <c:v>4.3722208123645545E-28</c:v>
                </c:pt>
                <c:pt idx="713">
                  <c:v>3.5725900895692903E-28</c:v>
                </c:pt>
                <c:pt idx="714">
                  <c:v>2.9191820197660995E-28</c:v>
                </c:pt>
                <c:pt idx="715">
                  <c:v>2.3852628590865529E-28</c:v>
                </c:pt>
                <c:pt idx="716">
                  <c:v>1.9490024115375817E-28</c:v>
                </c:pt>
                <c:pt idx="717">
                  <c:v>1.5925259075169343E-28</c:v>
                </c:pt>
                <c:pt idx="718">
                  <c:v>1.3012531607477676E-28</c:v>
                </c:pt>
                <c:pt idx="719">
                  <c:v>1.0632518624379852E-28</c:v>
                </c:pt>
                <c:pt idx="720">
                  <c:v>8.6878107795069722E-29</c:v>
                </c:pt>
                <c:pt idx="721">
                  <c:v>7.0987948994602053E-29</c:v>
                </c:pt>
                <c:pt idx="722">
                  <c:v>5.8004001828686962E-29</c:v>
                </c:pt>
                <c:pt idx="723">
                  <c:v>4.7394972616187769E-29</c:v>
                </c:pt>
                <c:pt idx="724">
                  <c:v>3.872618508789301E-29</c:v>
                </c:pt>
                <c:pt idx="725">
                  <c:v>3.1642820698063337E-29</c:v>
                </c:pt>
                <c:pt idx="726">
                  <c:v>2.5854960626172716E-29</c:v>
                </c:pt>
                <c:pt idx="727">
                  <c:v>2.1125897382424298E-29</c:v>
                </c:pt>
                <c:pt idx="728">
                  <c:v>1.7261818349908955E-29</c:v>
                </c:pt>
                <c:pt idx="729">
                  <c:v>1.410449425240607E-29</c:v>
                </c:pt>
                <c:pt idx="730">
                  <c:v>1.1524633590176784E-29</c:v>
                </c:pt>
                <c:pt idx="731">
                  <c:v>9.4166215203278738E-30</c:v>
                </c:pt>
                <c:pt idx="732">
                  <c:v>7.694207688004323E-30</c:v>
                </c:pt>
                <c:pt idx="733">
                  <c:v>6.2868506999270128E-30</c:v>
                </c:pt>
                <c:pt idx="734">
                  <c:v>5.1368967777285206E-30</c:v>
                </c:pt>
                <c:pt idx="735">
                  <c:v>4.1973053883729334E-30</c:v>
                </c:pt>
                <c:pt idx="736">
                  <c:v>3.4295679086358289E-30</c:v>
                </c:pt>
                <c:pt idx="737">
                  <c:v>2.8022492979707186E-30</c:v>
                </c:pt>
                <c:pt idx="738">
                  <c:v>2.2896915296424586E-30</c:v>
                </c:pt>
                <c:pt idx="739">
                  <c:v>1.8708779714201774E-30</c:v>
                </c:pt>
                <c:pt idx="740">
                  <c:v>1.5286688471966687E-30</c:v>
                </c:pt>
                <c:pt idx="741">
                  <c:v>1.249059779610728E-30</c:v>
                </c:pt>
                <c:pt idx="742">
                  <c:v>1.0205901799128611E-30</c:v>
                </c:pt>
                <c:pt idx="743">
                  <c:v>8.3391219323903517E-31</c:v>
                </c:pt>
                <c:pt idx="744">
                  <c:v>6.8138048871882636E-31</c:v>
                </c:pt>
                <c:pt idx="745">
                  <c:v>5.5674649676894218E-31</c:v>
                </c:pt>
                <c:pt idx="746">
                  <c:v>4.549115139007845E-31</c:v>
                </c:pt>
                <c:pt idx="747">
                  <c:v>3.7170286838629308E-31</c:v>
                </c:pt>
                <c:pt idx="748">
                  <c:v>3.0371300964135872E-31</c:v>
                </c:pt>
                <c:pt idx="749">
                  <c:v>2.4816109996426261E-31</c:v>
                </c:pt>
                <c:pt idx="750">
                  <c:v>2.0276933328901342E-31</c:v>
                </c:pt>
                <c:pt idx="751">
                  <c:v>1.6567974391224703E-31</c:v>
                </c:pt>
                <c:pt idx="752">
                  <c:v>1.3537403830630396E-31</c:v>
                </c:pt>
                <c:pt idx="753">
                  <c:v>1.1061152849395393E-31</c:v>
                </c:pt>
                <c:pt idx="754">
                  <c:v>9.0378393288617601E-32</c:v>
                </c:pt>
                <c:pt idx="755">
                  <c:v>7.3846897795900942E-32</c:v>
                </c:pt>
                <c:pt idx="756">
                  <c:v>6.03390736616138E-32</c:v>
                </c:pt>
                <c:pt idx="757">
                  <c:v>4.9301938250924809E-32</c:v>
                </c:pt>
                <c:pt idx="758">
                  <c:v>4.0283621227880705E-32</c:v>
                </c:pt>
                <c:pt idx="759">
                  <c:v>3.2914883435263662E-32</c:v>
                </c:pt>
                <c:pt idx="760">
                  <c:v>2.6894010601483585E-32</c:v>
                </c:pt>
                <c:pt idx="761">
                  <c:v>2.1974595600914159E-32</c:v>
                </c:pt>
                <c:pt idx="762">
                  <c:v>1.7955061684705325E-32</c:v>
                </c:pt>
                <c:pt idx="763">
                  <c:v>1.4670737800931773E-32</c:v>
                </c:pt>
                <c:pt idx="764">
                  <c:v>1.1987157648657864E-32</c:v>
                </c:pt>
                <c:pt idx="765">
                  <c:v>9.794437379682478E-33</c:v>
                </c:pt>
                <c:pt idx="766">
                  <c:v>8.0027975425237016E-33</c:v>
                </c:pt>
                <c:pt idx="767">
                  <c:v>6.5388800439408044E-33</c:v>
                </c:pt>
                <c:pt idx="768">
                  <c:v>5.3427437165158033E-33</c:v>
                </c:pt>
                <c:pt idx="769">
                  <c:v>4.3654279187022232E-33</c:v>
                </c:pt>
                <c:pt idx="770">
                  <c:v>3.5668853948486027E-33</c:v>
                </c:pt>
                <c:pt idx="771">
                  <c:v>2.9144136902179276E-33</c:v>
                </c:pt>
                <c:pt idx="772">
                  <c:v>2.381293913156608E-33</c:v>
                </c:pt>
                <c:pt idx="773">
                  <c:v>1.9456943114251182E-33</c:v>
                </c:pt>
                <c:pt idx="774">
                  <c:v>1.5897764372327944E-33</c:v>
                </c:pt>
                <c:pt idx="775">
                  <c:v>1.2989674039529375E-33</c:v>
                </c:pt>
                <c:pt idx="776">
                  <c:v>1.0613615727190734E-33</c:v>
                </c:pt>
                <c:pt idx="777">
                  <c:v>8.6721679646459194E-34</c:v>
                </c:pt>
                <c:pt idx="778">
                  <c:v>7.0858402108565581E-34</c:v>
                </c:pt>
                <c:pt idx="779">
                  <c:v>5.7896791206818655E-34</c:v>
                </c:pt>
                <c:pt idx="780">
                  <c:v>4.7306102097374856E-34</c:v>
                </c:pt>
                <c:pt idx="781">
                  <c:v>3.8652635595827658E-34</c:v>
                </c:pt>
                <c:pt idx="782">
                  <c:v>3.1582065240594092E-34</c:v>
                </c:pt>
                <c:pt idx="783">
                  <c:v>2.5804920324847053E-34</c:v>
                </c:pt>
                <c:pt idx="784">
                  <c:v>2.1084547620307249E-34</c:v>
                </c:pt>
                <c:pt idx="785">
                  <c:v>1.7227643016165583E-34</c:v>
                </c:pt>
                <c:pt idx="786">
                  <c:v>1.4076260199696439E-34</c:v>
                </c:pt>
                <c:pt idx="787">
                  <c:v>1.1501343707308752E-34</c:v>
                </c:pt>
                <c:pt idx="788">
                  <c:v>9.3974729818087877E-35</c:v>
                </c:pt>
                <c:pt idx="789">
                  <c:v>7.6784933766042885E-35</c:v>
                </c:pt>
                <c:pt idx="790">
                  <c:v>6.2739374863263847E-35</c:v>
                </c:pt>
                <c:pt idx="791">
                  <c:v>5.1262932197557305E-35</c:v>
                </c:pt>
                <c:pt idx="792">
                  <c:v>4.1885680823760354E-35</c:v>
                </c:pt>
                <c:pt idx="793">
                  <c:v>3.4223676837620487E-35</c:v>
                </c:pt>
                <c:pt idx="794">
                  <c:v>2.7963188109394022E-35</c:v>
                </c:pt>
                <c:pt idx="795">
                  <c:v>2.2847877839329903E-35</c:v>
                </c:pt>
                <c:pt idx="796">
                  <c:v>1.8668286820081118E-35</c:v>
                </c:pt>
                <c:pt idx="797">
                  <c:v>1.5253260487224461E-35</c:v>
                </c:pt>
                <c:pt idx="798">
                  <c:v>1.2462952191463312E-35</c:v>
                </c:pt>
                <c:pt idx="799">
                  <c:v>1.0183084754878827E-35</c:v>
                </c:pt>
                <c:pt idx="800">
                  <c:v>8.320290068282071E-36</c:v>
                </c:pt>
                <c:pt idx="801">
                  <c:v>6.7982883274742779E-36</c:v>
                </c:pt>
                <c:pt idx="802">
                  <c:v>5.5547002916561012E-36</c:v>
                </c:pt>
                <c:pt idx="803">
                  <c:v>4.5386193813574953E-36</c:v>
                </c:pt>
                <c:pt idx="804">
                  <c:v>3.7084155570334765E-36</c:v>
                </c:pt>
                <c:pt idx="805">
                  <c:v>3.0300676747331713E-36</c:v>
                </c:pt>
                <c:pt idx="806">
                  <c:v>2.4758007328395791E-36</c:v>
                </c:pt>
                <c:pt idx="807">
                  <c:v>2.0229192964775054E-36</c:v>
                </c:pt>
                <c:pt idx="808">
                  <c:v>1.6528777445817697E-36</c:v>
                </c:pt>
                <c:pt idx="809">
                  <c:v>1.3505238599574982E-36</c:v>
                </c:pt>
                <c:pt idx="810">
                  <c:v>1.1034768071188263E-36</c:v>
                </c:pt>
                <c:pt idx="811">
                  <c:v>9.016198159460819E-37</c:v>
                </c:pt>
                <c:pt idx="812">
                  <c:v>7.3668731796176598E-37</c:v>
                </c:pt>
                <c:pt idx="813">
                  <c:v>6.0192569238538634E-37</c:v>
                </c:pt>
                <c:pt idx="814">
                  <c:v>4.9181593520934741E-37</c:v>
                </c:pt>
                <c:pt idx="815">
                  <c:v>4.018484994858626E-37</c:v>
                </c:pt>
                <c:pt idx="816">
                  <c:v>3.2833876005958703E-37</c:v>
                </c:pt>
                <c:pt idx="817">
                  <c:v>2.6827695579893207E-37</c:v>
                </c:pt>
                <c:pt idx="818">
                  <c:v>2.1920290935372094E-37</c:v>
                </c:pt>
                <c:pt idx="819">
                  <c:v>1.7910547633460384E-37</c:v>
                </c:pt>
                <c:pt idx="820">
                  <c:v>1.4634270948896006E-37</c:v>
                </c:pt>
                <c:pt idx="821">
                  <c:v>1.1957297917785641E-37</c:v>
                </c:pt>
                <c:pt idx="822">
                  <c:v>9.7700050269128498E-38</c:v>
                </c:pt>
                <c:pt idx="823">
                  <c:v>7.9828201121372656E-38</c:v>
                </c:pt>
                <c:pt idx="824">
                  <c:v>6.5225536005076279E-38</c:v>
                </c:pt>
                <c:pt idx="825">
                  <c:v>5.3294021584160803E-38</c:v>
                </c:pt>
                <c:pt idx="826">
                  <c:v>4.3545066136794982E-38</c:v>
                </c:pt>
                <c:pt idx="827">
                  <c:v>3.557953645653453E-38</c:v>
                </c:pt>
                <c:pt idx="828">
                  <c:v>2.9071102952687604E-38</c:v>
                </c:pt>
                <c:pt idx="829">
                  <c:v>2.3753228444810315E-38</c:v>
                </c:pt>
                <c:pt idx="830">
                  <c:v>1.9408130789713533E-38</c:v>
                </c:pt>
                <c:pt idx="831">
                  <c:v>1.585786499172369E-38</c:v>
                </c:pt>
                <c:pt idx="832">
                  <c:v>1.2957062567581661E-38</c:v>
                </c:pt>
                <c:pt idx="833">
                  <c:v>1.058696246521527E-38</c:v>
                </c:pt>
                <c:pt idx="834">
                  <c:v>8.6503836381424152E-39</c:v>
                </c:pt>
                <c:pt idx="835">
                  <c:v>7.0680267975101489E-39</c:v>
                </c:pt>
                <c:pt idx="836">
                  <c:v>5.7751048037083312E-39</c:v>
                </c:pt>
                <c:pt idx="837">
                  <c:v>4.7186786463624408E-39</c:v>
                </c:pt>
                <c:pt idx="838">
                  <c:v>3.8554937705654784E-39</c:v>
                </c:pt>
                <c:pt idx="839">
                  <c:v>3.150203831968421E-39</c:v>
                </c:pt>
                <c:pt idx="840">
                  <c:v>2.5739288345790642E-39</c:v>
                </c:pt>
                <c:pt idx="841">
                  <c:v>2.1030701176459059E-39</c:v>
                </c:pt>
                <c:pt idx="842">
                  <c:v>1.7183457978707061E-39</c:v>
                </c:pt>
                <c:pt idx="843">
                  <c:v>1.4040005542890629E-39</c:v>
                </c:pt>
                <c:pt idx="844">
                  <c:v>1.1471606011554627E-39</c:v>
                </c:pt>
                <c:pt idx="845">
                  <c:v>9.3730636297102901E-40</c:v>
                </c:pt>
                <c:pt idx="846">
                  <c:v>7.6584478259368085E-40</c:v>
                </c:pt>
                <c:pt idx="847">
                  <c:v>6.2574930338264599E-40</c:v>
                </c:pt>
                <c:pt idx="848">
                  <c:v>5.1128216802032567E-40</c:v>
                </c:pt>
                <c:pt idx="849">
                  <c:v>4.1775785590833433E-40</c:v>
                </c:pt>
                <c:pt idx="850">
                  <c:v>3.4134066325471324E-40</c:v>
                </c:pt>
                <c:pt idx="851">
                  <c:v>2.7890156840888509E-40</c:v>
                </c:pt>
                <c:pt idx="852">
                  <c:v>2.2788382087369464E-40</c:v>
                </c:pt>
                <c:pt idx="853">
                  <c:v>1.8619829705676107E-40</c:v>
                </c:pt>
                <c:pt idx="854">
                  <c:v>1.5213844084777923E-40</c:v>
                </c:pt>
                <c:pt idx="855">
                  <c:v>1.2430955387367503E-40</c:v>
                </c:pt>
                <c:pt idx="856">
                  <c:v>1.0157085969618869E-40</c:v>
                </c:pt>
                <c:pt idx="857">
                  <c:v>8.2991289795520904E-41</c:v>
                </c:pt>
                <c:pt idx="858">
                  <c:v>6.7810147366225316E-41</c:v>
                </c:pt>
                <c:pt idx="859">
                  <c:v>5.5405855392785178E-41</c:v>
                </c:pt>
                <c:pt idx="860">
                  <c:v>4.5270535913794536E-41</c:v>
                </c:pt>
                <c:pt idx="861">
                  <c:v>3.6989171341143672E-41</c:v>
                </c:pt>
                <c:pt idx="862">
                  <c:v>3.0222664602582771E-41</c:v>
                </c:pt>
                <c:pt idx="863">
                  <c:v>2.4693931385317117E-41</c:v>
                </c:pt>
                <c:pt idx="864">
                  <c:v>2.0176570993498752E-41</c:v>
                </c:pt>
                <c:pt idx="865">
                  <c:v>1.6485586175940275E-41</c:v>
                </c:pt>
                <c:pt idx="866">
                  <c:v>1.3469817431730209E-41</c:v>
                </c:pt>
                <c:pt idx="867">
                  <c:v>1.1006483495368252E-41</c:v>
                </c:pt>
                <c:pt idx="868">
                  <c:v>8.9969604612550879E-42</c:v>
                </c:pt>
                <c:pt idx="869">
                  <c:v>7.3588924830797304E-42</c:v>
                </c:pt>
                <c:pt idx="870">
                  <c:v>6.0237701227464799E-42</c:v>
                </c:pt>
                <c:pt idx="871">
                  <c:v>4.9351740368564575E-42</c:v>
                </c:pt>
                <c:pt idx="872">
                  <c:v>4.0469492844755792E-42</c:v>
                </c:pt>
                <c:pt idx="873">
                  <c:v>3.3215225000021439E-42</c:v>
                </c:pt>
                <c:pt idx="874">
                  <c:v>2.72840198866528E-42</c:v>
                </c:pt>
                <c:pt idx="875">
                  <c:v>2.2428955923777143E-42</c:v>
                </c:pt>
                <c:pt idx="876">
                  <c:v>1.8450401254594394E-42</c:v>
                </c:pt>
                <c:pt idx="877">
                  <c:v>1.5186640972090936E-42</c:v>
                </c:pt>
                <c:pt idx="878">
                  <c:v>1.2506539087917969E-42</c:v>
                </c:pt>
                <c:pt idx="879">
                  <c:v>1.0303647623022758E-42</c:v>
                </c:pt>
                <c:pt idx="880">
                  <c:v>8.4914514254710815E-43</c:v>
                </c:pt>
                <c:pt idx="881">
                  <c:v>6.999535110443143E-43</c:v>
                </c:pt>
                <c:pt idx="882">
                  <c:v>5.7705025874204439E-43</c:v>
                </c:pt>
                <c:pt idx="883">
                  <c:v>4.7574939796863876E-43</c:v>
                </c:pt>
                <c:pt idx="884">
                  <c:v>3.9221904148573154E-43</c:v>
                </c:pt>
                <c:pt idx="885">
                  <c:v>3.2332088517669382E-43</c:v>
                </c:pt>
                <c:pt idx="886">
                  <c:v>2.6648068181562578E-43</c:v>
                </c:pt>
                <c:pt idx="887">
                  <c:v>2.1958389436912868E-43</c:v>
                </c:pt>
                <c:pt idx="888">
                  <c:v>1.8089123631126091E-43</c:v>
                </c:pt>
                <c:pt idx="889">
                  <c:v>1.4897021983139088E-43</c:v>
                </c:pt>
                <c:pt idx="890">
                  <c:v>1.2263735353045943E-43</c:v>
                </c:pt>
                <c:pt idx="891">
                  <c:v>1.0091666640963873E-43</c:v>
                </c:pt>
                <c:pt idx="892">
                  <c:v>8.3004706025660512E-44</c:v>
                </c:pt>
                <c:pt idx="893">
                  <c:v>6.8238863632867786E-44</c:v>
                </c:pt>
                <c:pt idx="894">
                  <c:v>5.6071904788864038E-44</c:v>
                </c:pt>
                <c:pt idx="895">
                  <c:v>4.6052080197116109E-44</c:v>
                </c:pt>
                <c:pt idx="896">
                  <c:v>3.7811544934940256E-44</c:v>
                </c:pt>
                <c:pt idx="897">
                  <c:v>3.1323198650450434E-44</c:v>
                </c:pt>
                <c:pt idx="898">
                  <c:v>2.9001292375587271E-44</c:v>
                </c:pt>
                <c:pt idx="899">
                  <c:v>2.8819083591465629E-44</c:v>
                </c:pt>
                <c:pt idx="900">
                  <c:v>2.8819083591465624E-44</c:v>
                </c:pt>
                <c:pt idx="901">
                  <c:v>2.8819083591465619E-44</c:v>
                </c:pt>
                <c:pt idx="902">
                  <c:v>2.8819083591465619E-44</c:v>
                </c:pt>
                <c:pt idx="903">
                  <c:v>2.8819083591465614E-44</c:v>
                </c:pt>
                <c:pt idx="904">
                  <c:v>2.8819083591465614E-44</c:v>
                </c:pt>
                <c:pt idx="905">
                  <c:v>2.8819083591465614E-44</c:v>
                </c:pt>
                <c:pt idx="906">
                  <c:v>2.8819083591465619E-44</c:v>
                </c:pt>
                <c:pt idx="907">
                  <c:v>2.8819083591465614E-44</c:v>
                </c:pt>
                <c:pt idx="908">
                  <c:v>2.8819083591465614E-44</c:v>
                </c:pt>
                <c:pt idx="909">
                  <c:v>2.8819083591465614E-44</c:v>
                </c:pt>
                <c:pt idx="910">
                  <c:v>2.8819083591465619E-44</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numCache>
            </c:numRef>
          </c:val>
          <c:smooth val="0"/>
          <c:extLst>
            <c:ext xmlns:c16="http://schemas.microsoft.com/office/drawing/2014/chart" uri="{C3380CC4-5D6E-409C-BE32-E72D297353CC}">
              <c16:uniqueId val="{00000000-EC15-4107-B429-9DD998F724FB}"/>
            </c:ext>
          </c:extLst>
        </c:ser>
        <c:ser>
          <c:idx val="1"/>
          <c:order val="1"/>
          <c:tx>
            <c:strRef>
              <c:f>Sheet2!$L$1</c:f>
              <c:strCache>
                <c:ptCount val="1"/>
                <c:pt idx="0">
                  <c:v>Omega - New Method</c:v>
                </c:pt>
              </c:strCache>
            </c:strRef>
          </c:tx>
          <c:spPr>
            <a:ln w="28575" cap="rnd">
              <a:solidFill>
                <a:schemeClr val="accent2"/>
              </a:solidFill>
              <a:prstDash val="sysDot"/>
              <a:round/>
            </a:ln>
            <a:effectLst/>
          </c:spPr>
          <c:marker>
            <c:symbol val="none"/>
          </c:marker>
          <c:cat>
            <c:numRef>
              <c:f>Sheet1!$B$3:$B$1114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Sheet2!$L$3:$L$1114</c:f>
              <c:numCache>
                <c:formatCode>General</c:formatCode>
                <c:ptCount val="1112"/>
                <c:pt idx="0">
                  <c:v>1.7540767660361944</c:v>
                </c:pt>
                <c:pt idx="1">
                  <c:v>1.7540767659933989</c:v>
                </c:pt>
                <c:pt idx="2">
                  <c:v>1.7540767659452323</c:v>
                </c:pt>
                <c:pt idx="3">
                  <c:v>1.7540767658934535</c:v>
                </c:pt>
                <c:pt idx="4">
                  <c:v>1.754076765840678</c:v>
                </c:pt>
                <c:pt idx="5">
                  <c:v>1.7540767657885126</c:v>
                </c:pt>
                <c:pt idx="6">
                  <c:v>1.7540767657380154</c:v>
                </c:pt>
                <c:pt idx="7">
                  <c:v>1.7540767656900056</c:v>
                </c:pt>
                <c:pt idx="8">
                  <c:v>1.7540767656457308</c:v>
                </c:pt>
                <c:pt idx="9">
                  <c:v>1.7540767656065435</c:v>
                </c:pt>
                <c:pt idx="10">
                  <c:v>1.7540767655720526</c:v>
                </c:pt>
                <c:pt idx="11">
                  <c:v>1.7540767655417835</c:v>
                </c:pt>
                <c:pt idx="12">
                  <c:v>1.7540767655150278</c:v>
                </c:pt>
                <c:pt idx="13">
                  <c:v>1.754076765491362</c:v>
                </c:pt>
                <c:pt idx="14">
                  <c:v>1.754076765470298</c:v>
                </c:pt>
                <c:pt idx="15">
                  <c:v>1.7540767654516973</c:v>
                </c:pt>
                <c:pt idx="16">
                  <c:v>1.7540767654350118</c:v>
                </c:pt>
                <c:pt idx="17">
                  <c:v>1.7540767654201095</c:v>
                </c:pt>
                <c:pt idx="18">
                  <c:v>1.7540767654068325</c:v>
                </c:pt>
                <c:pt idx="19">
                  <c:v>1.7540767653948672</c:v>
                </c:pt>
                <c:pt idx="20">
                  <c:v>1.7540767653840446</c:v>
                </c:pt>
                <c:pt idx="21">
                  <c:v>1.7540767653743878</c:v>
                </c:pt>
                <c:pt idx="22">
                  <c:v>1.7540767653657074</c:v>
                </c:pt>
                <c:pt idx="23">
                  <c:v>1.7540767653578488</c:v>
                </c:pt>
                <c:pt idx="24">
                  <c:v>1.7540767653506826</c:v>
                </c:pt>
                <c:pt idx="25">
                  <c:v>1.7540767653443123</c:v>
                </c:pt>
                <c:pt idx="26">
                  <c:v>1.7540767653384088</c:v>
                </c:pt>
                <c:pt idx="27">
                  <c:v>1.7540767653331721</c:v>
                </c:pt>
                <c:pt idx="28">
                  <c:v>1.754076765327349</c:v>
                </c:pt>
                <c:pt idx="29">
                  <c:v>1.7540767653231626</c:v>
                </c:pt>
                <c:pt idx="30">
                  <c:v>1.7540767653195353</c:v>
                </c:pt>
                <c:pt idx="31">
                  <c:v>1.7540767653162055</c:v>
                </c:pt>
                <c:pt idx="32">
                  <c:v>1.7540767653131046</c:v>
                </c:pt>
                <c:pt idx="33">
                  <c:v>1.7540767653104592</c:v>
                </c:pt>
                <c:pt idx="34">
                  <c:v>1.7540767653088369</c:v>
                </c:pt>
                <c:pt idx="35">
                  <c:v>1.7540767653071361</c:v>
                </c:pt>
                <c:pt idx="36">
                  <c:v>1.7540767653055287</c:v>
                </c:pt>
                <c:pt idx="37">
                  <c:v>1.7540767653040512</c:v>
                </c:pt>
                <c:pt idx="38">
                  <c:v>1.7540767653026972</c:v>
                </c:pt>
                <c:pt idx="39">
                  <c:v>1.7540767653014653</c:v>
                </c:pt>
                <c:pt idx="40">
                  <c:v>1.7540767653004203</c:v>
                </c:pt>
                <c:pt idx="41">
                  <c:v>1.7540767652992801</c:v>
                </c:pt>
                <c:pt idx="42">
                  <c:v>1.7540767652982243</c:v>
                </c:pt>
                <c:pt idx="43">
                  <c:v>1.7540767652972464</c:v>
                </c:pt>
                <c:pt idx="44">
                  <c:v>1.7540767652963425</c:v>
                </c:pt>
                <c:pt idx="45">
                  <c:v>1.7540767652954918</c:v>
                </c:pt>
                <c:pt idx="46">
                  <c:v>1.7540767652946929</c:v>
                </c:pt>
                <c:pt idx="47">
                  <c:v>1.7540767652939442</c:v>
                </c:pt>
                <c:pt idx="48">
                  <c:v>1.754076765293247</c:v>
                </c:pt>
                <c:pt idx="49">
                  <c:v>1.7540767652925944</c:v>
                </c:pt>
                <c:pt idx="50">
                  <c:v>1.7540767652919709</c:v>
                </c:pt>
                <c:pt idx="51">
                  <c:v>1.7540767652913827</c:v>
                </c:pt>
                <c:pt idx="52">
                  <c:v>1.7540767652908325</c:v>
                </c:pt>
                <c:pt idx="53">
                  <c:v>1.7540767652903098</c:v>
                </c:pt>
                <c:pt idx="54">
                  <c:v>1.7540767652898113</c:v>
                </c:pt>
                <c:pt idx="55">
                  <c:v>1.7540767652894695</c:v>
                </c:pt>
                <c:pt idx="56">
                  <c:v>1.7540767652889864</c:v>
                </c:pt>
                <c:pt idx="57">
                  <c:v>1.7540767652885387</c:v>
                </c:pt>
                <c:pt idx="58">
                  <c:v>1.7540767652881157</c:v>
                </c:pt>
                <c:pt idx="59">
                  <c:v>1.7540767652877283</c:v>
                </c:pt>
                <c:pt idx="60">
                  <c:v>1.7540767652873639</c:v>
                </c:pt>
                <c:pt idx="61">
                  <c:v>1.7540767652870217</c:v>
                </c:pt>
                <c:pt idx="62">
                  <c:v>1.7540767652866904</c:v>
                </c:pt>
                <c:pt idx="63">
                  <c:v>1.7540767652863762</c:v>
                </c:pt>
                <c:pt idx="64">
                  <c:v>1.7540767652860723</c:v>
                </c:pt>
                <c:pt idx="65">
                  <c:v>1.7540767652858027</c:v>
                </c:pt>
                <c:pt idx="66">
                  <c:v>1.754076765285528</c:v>
                </c:pt>
                <c:pt idx="67">
                  <c:v>1.7540767652852636</c:v>
                </c:pt>
                <c:pt idx="68">
                  <c:v>1.7540767652850102</c:v>
                </c:pt>
                <c:pt idx="69">
                  <c:v>1.7540767652847702</c:v>
                </c:pt>
                <c:pt idx="70">
                  <c:v>1.7540767652845377</c:v>
                </c:pt>
                <c:pt idx="71">
                  <c:v>1.754076765284317</c:v>
                </c:pt>
                <c:pt idx="72">
                  <c:v>1.7540767652841027</c:v>
                </c:pt>
                <c:pt idx="73">
                  <c:v>1.7540767652839022</c:v>
                </c:pt>
                <c:pt idx="74">
                  <c:v>1.7540767652837201</c:v>
                </c:pt>
                <c:pt idx="75">
                  <c:v>1.7540767652835327</c:v>
                </c:pt>
                <c:pt idx="76">
                  <c:v>1.7540767652833471</c:v>
                </c:pt>
                <c:pt idx="77">
                  <c:v>1.7540767652831715</c:v>
                </c:pt>
                <c:pt idx="78">
                  <c:v>1.7540767652829978</c:v>
                </c:pt>
                <c:pt idx="79">
                  <c:v>1.7540767652828335</c:v>
                </c:pt>
                <c:pt idx="80">
                  <c:v>1.7540767652826741</c:v>
                </c:pt>
                <c:pt idx="81">
                  <c:v>1.7540767652825231</c:v>
                </c:pt>
                <c:pt idx="82">
                  <c:v>1.7540767652823814</c:v>
                </c:pt>
                <c:pt idx="83">
                  <c:v>1.7540767652822402</c:v>
                </c:pt>
                <c:pt idx="84">
                  <c:v>1.7540767652821088</c:v>
                </c:pt>
                <c:pt idx="85">
                  <c:v>1.7540767652819704</c:v>
                </c:pt>
                <c:pt idx="86">
                  <c:v>1.754076765281837</c:v>
                </c:pt>
                <c:pt idx="87">
                  <c:v>1.7540767652817073</c:v>
                </c:pt>
                <c:pt idx="88">
                  <c:v>1.7540767652815841</c:v>
                </c:pt>
                <c:pt idx="89">
                  <c:v>1.7540767652814764</c:v>
                </c:pt>
                <c:pt idx="90">
                  <c:v>1.7540767652813687</c:v>
                </c:pt>
                <c:pt idx="91">
                  <c:v>1.7540767652812523</c:v>
                </c:pt>
                <c:pt idx="92">
                  <c:v>1.7540767652811406</c:v>
                </c:pt>
                <c:pt idx="93">
                  <c:v>1.7540767652810381</c:v>
                </c:pt>
                <c:pt idx="94">
                  <c:v>1.7540767652809328</c:v>
                </c:pt>
                <c:pt idx="95">
                  <c:v>1.7540767652808278</c:v>
                </c:pt>
                <c:pt idx="96">
                  <c:v>1.7540767652807243</c:v>
                </c:pt>
                <c:pt idx="97">
                  <c:v>1.7540767652806497</c:v>
                </c:pt>
                <c:pt idx="98">
                  <c:v>1.7540767652805698</c:v>
                </c:pt>
                <c:pt idx="99">
                  <c:v>1.7540767652804785</c:v>
                </c:pt>
                <c:pt idx="100">
                  <c:v>1.7540767652803826</c:v>
                </c:pt>
                <c:pt idx="101">
                  <c:v>1.7540767652802904</c:v>
                </c:pt>
                <c:pt idx="102">
                  <c:v>1.7540767652801992</c:v>
                </c:pt>
                <c:pt idx="103">
                  <c:v>1.7540767652801104</c:v>
                </c:pt>
                <c:pt idx="104">
                  <c:v>1.7540767652800247</c:v>
                </c:pt>
                <c:pt idx="105">
                  <c:v>1.7540767652799443</c:v>
                </c:pt>
                <c:pt idx="106">
                  <c:v>1.7540767652798614</c:v>
                </c:pt>
                <c:pt idx="107">
                  <c:v>1.7540767652797828</c:v>
                </c:pt>
                <c:pt idx="108">
                  <c:v>1.7540767652797218</c:v>
                </c:pt>
                <c:pt idx="109">
                  <c:v>1.7540767652796494</c:v>
                </c:pt>
                <c:pt idx="110">
                  <c:v>1.7540767652795755</c:v>
                </c:pt>
                <c:pt idx="111">
                  <c:v>1.7540767652795</c:v>
                </c:pt>
                <c:pt idx="112">
                  <c:v>1.7540767652794342</c:v>
                </c:pt>
                <c:pt idx="113">
                  <c:v>1.754076765279365</c:v>
                </c:pt>
                <c:pt idx="114">
                  <c:v>1.7540767652792968</c:v>
                </c:pt>
                <c:pt idx="115">
                  <c:v>1.7540767652792306</c:v>
                </c:pt>
                <c:pt idx="116">
                  <c:v>1.7540767652791776</c:v>
                </c:pt>
                <c:pt idx="117">
                  <c:v>1.7540767652791274</c:v>
                </c:pt>
                <c:pt idx="118">
                  <c:v>1.7540767652790756</c:v>
                </c:pt>
                <c:pt idx="119">
                  <c:v>1.7540767652790255</c:v>
                </c:pt>
                <c:pt idx="120">
                  <c:v>1.7540767652789619</c:v>
                </c:pt>
                <c:pt idx="121">
                  <c:v>1.7540767652789011</c:v>
                </c:pt>
                <c:pt idx="122">
                  <c:v>1.7540767652788389</c:v>
                </c:pt>
                <c:pt idx="123">
                  <c:v>1.7540767652787781</c:v>
                </c:pt>
                <c:pt idx="124">
                  <c:v>1.7540767652787228</c:v>
                </c:pt>
                <c:pt idx="125">
                  <c:v>1.754076765278668</c:v>
                </c:pt>
                <c:pt idx="126">
                  <c:v>1.7540767652786162</c:v>
                </c:pt>
                <c:pt idx="127">
                  <c:v>1.754076765278574</c:v>
                </c:pt>
                <c:pt idx="128">
                  <c:v>1.7540767652785292</c:v>
                </c:pt>
                <c:pt idx="129">
                  <c:v>1.754076765278475</c:v>
                </c:pt>
                <c:pt idx="130">
                  <c:v>1.7540767652784242</c:v>
                </c:pt>
                <c:pt idx="131">
                  <c:v>1.7540767652783749</c:v>
                </c:pt>
                <c:pt idx="132">
                  <c:v>1.7540767652783278</c:v>
                </c:pt>
                <c:pt idx="133">
                  <c:v>1.7540767652782832</c:v>
                </c:pt>
                <c:pt idx="134">
                  <c:v>1.754076765278239</c:v>
                </c:pt>
                <c:pt idx="135">
                  <c:v>1.7540767652781961</c:v>
                </c:pt>
                <c:pt idx="136">
                  <c:v>1.7540767652781537</c:v>
                </c:pt>
                <c:pt idx="137">
                  <c:v>1.7540767652781097</c:v>
                </c:pt>
                <c:pt idx="138">
                  <c:v>1.7540767652780807</c:v>
                </c:pt>
                <c:pt idx="139">
                  <c:v>1.7540767652780473</c:v>
                </c:pt>
                <c:pt idx="140">
                  <c:v>1.7540767652780027</c:v>
                </c:pt>
                <c:pt idx="141">
                  <c:v>1.7540767652779763</c:v>
                </c:pt>
                <c:pt idx="142">
                  <c:v>1.7540767652779434</c:v>
                </c:pt>
                <c:pt idx="143">
                  <c:v>1.7540767652780356</c:v>
                </c:pt>
                <c:pt idx="144">
                  <c:v>1.7540767652779579</c:v>
                </c:pt>
                <c:pt idx="145">
                  <c:v>1.7540767652778824</c:v>
                </c:pt>
                <c:pt idx="146">
                  <c:v>1.7540767652778224</c:v>
                </c:pt>
                <c:pt idx="147">
                  <c:v>1.7540767652777693</c:v>
                </c:pt>
                <c:pt idx="148">
                  <c:v>1.754076765277724</c:v>
                </c:pt>
                <c:pt idx="149">
                  <c:v>1.7540767652776923</c:v>
                </c:pt>
                <c:pt idx="150">
                  <c:v>1.7540767652776523</c:v>
                </c:pt>
                <c:pt idx="151">
                  <c:v>1.7540767652776266</c:v>
                </c:pt>
                <c:pt idx="152">
                  <c:v>1.7540767652775933</c:v>
                </c:pt>
                <c:pt idx="153">
                  <c:v>1.7540767652775575</c:v>
                </c:pt>
                <c:pt idx="154">
                  <c:v>1.7540767652775318</c:v>
                </c:pt>
                <c:pt idx="155">
                  <c:v>1.7540767652775027</c:v>
                </c:pt>
                <c:pt idx="156">
                  <c:v>1.7540767652774707</c:v>
                </c:pt>
                <c:pt idx="157">
                  <c:v>1.7540767652774472</c:v>
                </c:pt>
                <c:pt idx="158">
                  <c:v>1.7540767652774218</c:v>
                </c:pt>
                <c:pt idx="159">
                  <c:v>1.7540767652773928</c:v>
                </c:pt>
                <c:pt idx="160">
                  <c:v>1.7540767652773595</c:v>
                </c:pt>
                <c:pt idx="161">
                  <c:v>1.7540767652773352</c:v>
                </c:pt>
                <c:pt idx="162">
                  <c:v>1.7540767652773204</c:v>
                </c:pt>
                <c:pt idx="163">
                  <c:v>1.7540767652772942</c:v>
                </c:pt>
                <c:pt idx="164">
                  <c:v>1.7540767652772646</c:v>
                </c:pt>
                <c:pt idx="165">
                  <c:v>1.7540767652772362</c:v>
                </c:pt>
                <c:pt idx="166">
                  <c:v>1.7540767652772091</c:v>
                </c:pt>
                <c:pt idx="167">
                  <c:v>1.7540767652771838</c:v>
                </c:pt>
                <c:pt idx="168">
                  <c:v>1.7540767652771612</c:v>
                </c:pt>
                <c:pt idx="169">
                  <c:v>1.7540767652771347</c:v>
                </c:pt>
                <c:pt idx="170">
                  <c:v>1.7540767652771141</c:v>
                </c:pt>
                <c:pt idx="171">
                  <c:v>1.7540767652770928</c:v>
                </c:pt>
                <c:pt idx="172">
                  <c:v>1.7540767652770914</c:v>
                </c:pt>
                <c:pt idx="173">
                  <c:v>1.7540767652770723</c:v>
                </c:pt>
                <c:pt idx="174">
                  <c:v>1.7540767652770481</c:v>
                </c:pt>
                <c:pt idx="175">
                  <c:v>1.7540767652770237</c:v>
                </c:pt>
                <c:pt idx="176">
                  <c:v>1.7540767652770108</c:v>
                </c:pt>
                <c:pt idx="177">
                  <c:v>1.7540767652769897</c:v>
                </c:pt>
                <c:pt idx="178">
                  <c:v>1.7540767652769678</c:v>
                </c:pt>
                <c:pt idx="179">
                  <c:v>1.754076765276958</c:v>
                </c:pt>
                <c:pt idx="180">
                  <c:v>1.7540767652769416</c:v>
                </c:pt>
                <c:pt idx="181">
                  <c:v>1.7540767652769256</c:v>
                </c:pt>
                <c:pt idx="182">
                  <c:v>1.7540767652769109</c:v>
                </c:pt>
                <c:pt idx="183">
                  <c:v>1.7540767652768874</c:v>
                </c:pt>
                <c:pt idx="184">
                  <c:v>1.7540767652768705</c:v>
                </c:pt>
                <c:pt idx="185">
                  <c:v>1.7540767652768563</c:v>
                </c:pt>
                <c:pt idx="186">
                  <c:v>1.7540767652768354</c:v>
                </c:pt>
                <c:pt idx="187">
                  <c:v>1.754076765276815</c:v>
                </c:pt>
                <c:pt idx="188">
                  <c:v>1.7540767652767986</c:v>
                </c:pt>
                <c:pt idx="189">
                  <c:v>1.7540767652767784</c:v>
                </c:pt>
                <c:pt idx="190">
                  <c:v>1.7540767652767626</c:v>
                </c:pt>
                <c:pt idx="191">
                  <c:v>1.7540767652767464</c:v>
                </c:pt>
                <c:pt idx="192">
                  <c:v>1.7540767652767491</c:v>
                </c:pt>
                <c:pt idx="193">
                  <c:v>1.7540767652767295</c:v>
                </c:pt>
                <c:pt idx="194">
                  <c:v>1.7540767652767124</c:v>
                </c:pt>
                <c:pt idx="195">
                  <c:v>1.7540767652766946</c:v>
                </c:pt>
                <c:pt idx="196">
                  <c:v>1.7540767652766769</c:v>
                </c:pt>
                <c:pt idx="197">
                  <c:v>1.7540767652766607</c:v>
                </c:pt>
                <c:pt idx="198">
                  <c:v>1.754076592438585</c:v>
                </c:pt>
                <c:pt idx="199">
                  <c:v>1.7540768670262621</c:v>
                </c:pt>
                <c:pt idx="200">
                  <c:v>1.754077061836526</c:v>
                </c:pt>
                <c:pt idx="201">
                  <c:v>1.7540771795339145</c:v>
                </c:pt>
                <c:pt idx="202">
                  <c:v>1.7540772409820158</c:v>
                </c:pt>
                <c:pt idx="203">
                  <c:v>1.7540772634029884</c:v>
                </c:pt>
                <c:pt idx="204">
                  <c:v>1.7540772597085323</c:v>
                </c:pt>
                <c:pt idx="205">
                  <c:v>1.7540772383415153</c:v>
                </c:pt>
                <c:pt idx="206">
                  <c:v>1.7540772051973714</c:v>
                </c:pt>
                <c:pt idx="207">
                  <c:v>1.7540771647339002</c:v>
                </c:pt>
                <c:pt idx="208">
                  <c:v>1.7540771201734582</c:v>
                </c:pt>
                <c:pt idx="209">
                  <c:v>1.7540770737804252</c:v>
                </c:pt>
                <c:pt idx="210">
                  <c:v>1.7540770271817219</c:v>
                </c:pt>
                <c:pt idx="211">
                  <c:v>1.7540769815262571</c:v>
                </c:pt>
                <c:pt idx="212">
                  <c:v>1.7540769376800738</c:v>
                </c:pt>
                <c:pt idx="213">
                  <c:v>1.754076896396201</c:v>
                </c:pt>
                <c:pt idx="214">
                  <c:v>1.7540768575622103</c:v>
                </c:pt>
                <c:pt idx="215">
                  <c:v>1.7540768213107754</c:v>
                </c:pt>
                <c:pt idx="216">
                  <c:v>1.7540767876836618</c:v>
                </c:pt>
                <c:pt idx="217">
                  <c:v>1.7540767566487552</c:v>
                </c:pt>
                <c:pt idx="218">
                  <c:v>1.7540767281230578</c:v>
                </c:pt>
                <c:pt idx="219">
                  <c:v>1.7540767019901564</c:v>
                </c:pt>
                <c:pt idx="220">
                  <c:v>1.7540766781132084</c:v>
                </c:pt>
                <c:pt idx="221">
                  <c:v>1.7540766563445422</c:v>
                </c:pt>
                <c:pt idx="222">
                  <c:v>1.754076636532639</c:v>
                </c:pt>
                <c:pt idx="223">
                  <c:v>1.7540766185269587</c:v>
                </c:pt>
                <c:pt idx="224">
                  <c:v>1.7540766021812739</c:v>
                </c:pt>
                <c:pt idx="225">
                  <c:v>1.7540765873558601</c:v>
                </c:pt>
                <c:pt idx="226">
                  <c:v>1.7540765739188555</c:v>
                </c:pt>
                <c:pt idx="227">
                  <c:v>1.7540765617469747</c:v>
                </c:pt>
                <c:pt idx="228">
                  <c:v>1.7540765507258005</c:v>
                </c:pt>
                <c:pt idx="229">
                  <c:v>1.7540765407497687</c:v>
                </c:pt>
                <c:pt idx="230">
                  <c:v>1.7540765317219107</c:v>
                </c:pt>
                <c:pt idx="231">
                  <c:v>1.7540765235534845</c:v>
                </c:pt>
                <c:pt idx="232">
                  <c:v>1.7540765161635186</c:v>
                </c:pt>
                <c:pt idx="233">
                  <c:v>1.7540765094782851</c:v>
                </c:pt>
                <c:pt idx="234">
                  <c:v>1.754076503430793</c:v>
                </c:pt>
                <c:pt idx="235">
                  <c:v>1.7540764979602439</c:v>
                </c:pt>
                <c:pt idx="236">
                  <c:v>1.7540764930115293</c:v>
                </c:pt>
                <c:pt idx="237">
                  <c:v>1.7540764885347431</c:v>
                </c:pt>
                <c:pt idx="238">
                  <c:v>1.7540764844847161</c:v>
                </c:pt>
                <c:pt idx="239">
                  <c:v>1.7540764808205866</c:v>
                </c:pt>
                <c:pt idx="240">
                  <c:v>1.7540764775054007</c:v>
                </c:pt>
                <c:pt idx="241">
                  <c:v>1.7540764745057609</c:v>
                </c:pt>
                <c:pt idx="242">
                  <c:v>1.7540764717914719</c:v>
                </c:pt>
                <c:pt idx="243">
                  <c:v>1.7540764693352411</c:v>
                </c:pt>
                <c:pt idx="244">
                  <c:v>1.7540764671124096</c:v>
                </c:pt>
                <c:pt idx="245">
                  <c:v>1.7540764651006715</c:v>
                </c:pt>
                <c:pt idx="246">
                  <c:v>1.7540764632798918</c:v>
                </c:pt>
                <c:pt idx="247">
                  <c:v>1.7540764616318467</c:v>
                </c:pt>
                <c:pt idx="248">
                  <c:v>1.7540764601400836</c:v>
                </c:pt>
                <c:pt idx="249">
                  <c:v>1.7540764587897155</c:v>
                </c:pt>
                <c:pt idx="250">
                  <c:v>1.7540764575672889</c:v>
                </c:pt>
                <c:pt idx="251">
                  <c:v>1.7540764564606506</c:v>
                </c:pt>
                <c:pt idx="252">
                  <c:v>1.7540764554587762</c:v>
                </c:pt>
                <c:pt idx="253">
                  <c:v>1.7540764545517094</c:v>
                </c:pt>
                <c:pt idx="254">
                  <c:v>1.7540764537304361</c:v>
                </c:pt>
                <c:pt idx="255">
                  <c:v>1.7540764529868533</c:v>
                </c:pt>
                <c:pt idx="256">
                  <c:v>1.7540764523135706</c:v>
                </c:pt>
                <c:pt idx="257">
                  <c:v>1.754076451703952</c:v>
                </c:pt>
                <c:pt idx="258">
                  <c:v>1.7540764511519598</c:v>
                </c:pt>
                <c:pt idx="259">
                  <c:v>1.754076450652112</c:v>
                </c:pt>
                <c:pt idx="260">
                  <c:v>1.7540764501994774</c:v>
                </c:pt>
                <c:pt idx="261">
                  <c:v>1.7540764497896115</c:v>
                </c:pt>
                <c:pt idx="262">
                  <c:v>1.7540764494184515</c:v>
                </c:pt>
                <c:pt idx="263">
                  <c:v>1.75407644908234</c:v>
                </c:pt>
                <c:pt idx="264">
                  <c:v>1.7540764487779725</c:v>
                </c:pt>
                <c:pt idx="265">
                  <c:v>1.7540764485023295</c:v>
                </c:pt>
                <c:pt idx="266">
                  <c:v>1.7540764482527098</c:v>
                </c:pt>
                <c:pt idx="267">
                  <c:v>1.7540764480266449</c:v>
                </c:pt>
                <c:pt idx="268">
                  <c:v>1.7540764478219211</c:v>
                </c:pt>
                <c:pt idx="269">
                  <c:v>1.7540764476365114</c:v>
                </c:pt>
                <c:pt idx="270">
                  <c:v>1.7540764474686017</c:v>
                </c:pt>
                <c:pt idx="271">
                  <c:v>1.7540764473165442</c:v>
                </c:pt>
                <c:pt idx="272">
                  <c:v>1.7540764471788395</c:v>
                </c:pt>
                <c:pt idx="273">
                  <c:v>1.7540764470541168</c:v>
                </c:pt>
                <c:pt idx="274">
                  <c:v>1.7540764469411125</c:v>
                </c:pt>
                <c:pt idx="275">
                  <c:v>1.7540764468388292</c:v>
                </c:pt>
                <c:pt idx="276">
                  <c:v>1.7540764467462036</c:v>
                </c:pt>
                <c:pt idx="277">
                  <c:v>1.7540764466623116</c:v>
                </c:pt>
                <c:pt idx="278">
                  <c:v>1.754076446586317</c:v>
                </c:pt>
                <c:pt idx="279">
                  <c:v>1.7540764465174636</c:v>
                </c:pt>
                <c:pt idx="280">
                  <c:v>1.7540764464551251</c:v>
                </c:pt>
                <c:pt idx="281">
                  <c:v>1.7540764463985912</c:v>
                </c:pt>
                <c:pt idx="282">
                  <c:v>1.7540764463475322</c:v>
                </c:pt>
                <c:pt idx="283">
                  <c:v>1.7540764463012084</c:v>
                </c:pt>
                <c:pt idx="284">
                  <c:v>1.7540764462592482</c:v>
                </c:pt>
                <c:pt idx="285">
                  <c:v>1.7540764462213252</c:v>
                </c:pt>
                <c:pt idx="286">
                  <c:v>1.7540764461868863</c:v>
                </c:pt>
                <c:pt idx="287">
                  <c:v>1.754076446155747</c:v>
                </c:pt>
                <c:pt idx="288">
                  <c:v>1.7540764461274996</c:v>
                </c:pt>
                <c:pt idx="289">
                  <c:v>1.7540764461019556</c:v>
                </c:pt>
                <c:pt idx="290">
                  <c:v>1.7540764460788276</c:v>
                </c:pt>
                <c:pt idx="291">
                  <c:v>1.7540764460578573</c:v>
                </c:pt>
                <c:pt idx="292">
                  <c:v>1.7540764460387974</c:v>
                </c:pt>
                <c:pt idx="293">
                  <c:v>1.7540764460216669</c:v>
                </c:pt>
                <c:pt idx="294">
                  <c:v>1.7540764460060538</c:v>
                </c:pt>
                <c:pt idx="295">
                  <c:v>1.7540764459919247</c:v>
                </c:pt>
                <c:pt idx="296">
                  <c:v>1.7540764459791984</c:v>
                </c:pt>
                <c:pt idx="297">
                  <c:v>1.7540764459676481</c:v>
                </c:pt>
                <c:pt idx="298">
                  <c:v>1.7540764459571048</c:v>
                </c:pt>
                <c:pt idx="299">
                  <c:v>1.754076445947643</c:v>
                </c:pt>
                <c:pt idx="300">
                  <c:v>1.7540764459390679</c:v>
                </c:pt>
                <c:pt idx="301">
                  <c:v>1.7540764459313141</c:v>
                </c:pt>
                <c:pt idx="302">
                  <c:v>1.754076445924174</c:v>
                </c:pt>
                <c:pt idx="303">
                  <c:v>1.7540764459178653</c:v>
                </c:pt>
                <c:pt idx="304">
                  <c:v>1.7540764459120037</c:v>
                </c:pt>
                <c:pt idx="305">
                  <c:v>1.7540764459068285</c:v>
                </c:pt>
                <c:pt idx="306">
                  <c:v>1.7540764459020153</c:v>
                </c:pt>
                <c:pt idx="307">
                  <c:v>1.7540764458978122</c:v>
                </c:pt>
                <c:pt idx="308">
                  <c:v>1.7540764458938549</c:v>
                </c:pt>
                <c:pt idx="309">
                  <c:v>1.7540764458902904</c:v>
                </c:pt>
                <c:pt idx="310">
                  <c:v>1.7540764458871894</c:v>
                </c:pt>
                <c:pt idx="311">
                  <c:v>1.7540764458842519</c:v>
                </c:pt>
                <c:pt idx="312">
                  <c:v>1.7540764458816038</c:v>
                </c:pt>
                <c:pt idx="313">
                  <c:v>1.7540764458792975</c:v>
                </c:pt>
                <c:pt idx="314">
                  <c:v>1.7540764458771665</c:v>
                </c:pt>
                <c:pt idx="315">
                  <c:v>1.7540764458751887</c:v>
                </c:pt>
                <c:pt idx="316">
                  <c:v>1.7540764458734042</c:v>
                </c:pt>
                <c:pt idx="317">
                  <c:v>1.7540764458718079</c:v>
                </c:pt>
                <c:pt idx="318">
                  <c:v>1.7540764458703533</c:v>
                </c:pt>
                <c:pt idx="319">
                  <c:v>1.7540764458690397</c:v>
                </c:pt>
                <c:pt idx="320">
                  <c:v>1.7540764458679847</c:v>
                </c:pt>
                <c:pt idx="321">
                  <c:v>1.754076445866884</c:v>
                </c:pt>
                <c:pt idx="322">
                  <c:v>1.7540764458658789</c:v>
                </c:pt>
                <c:pt idx="323">
                  <c:v>1.7540764458649767</c:v>
                </c:pt>
                <c:pt idx="324">
                  <c:v>1.7540764458641651</c:v>
                </c:pt>
                <c:pt idx="325">
                  <c:v>1.7540764458634321</c:v>
                </c:pt>
                <c:pt idx="326">
                  <c:v>1.7540764458627736</c:v>
                </c:pt>
                <c:pt idx="327">
                  <c:v>1.7540764458621863</c:v>
                </c:pt>
                <c:pt idx="328">
                  <c:v>1.7540764458616585</c:v>
                </c:pt>
                <c:pt idx="329">
                  <c:v>1.7540764458611859</c:v>
                </c:pt>
                <c:pt idx="330">
                  <c:v>1.7540764458607427</c:v>
                </c:pt>
                <c:pt idx="331">
                  <c:v>1.7540764458603415</c:v>
                </c:pt>
                <c:pt idx="332">
                  <c:v>1.7540764458599796</c:v>
                </c:pt>
                <c:pt idx="333">
                  <c:v>1.7540764458596509</c:v>
                </c:pt>
                <c:pt idx="334">
                  <c:v>1.7540764458593534</c:v>
                </c:pt>
                <c:pt idx="335">
                  <c:v>1.7540764458590814</c:v>
                </c:pt>
                <c:pt idx="336">
                  <c:v>1.7540764458588367</c:v>
                </c:pt>
                <c:pt idx="337">
                  <c:v>1.75407644585863</c:v>
                </c:pt>
                <c:pt idx="338">
                  <c:v>1.7540764458584306</c:v>
                </c:pt>
                <c:pt idx="339">
                  <c:v>1.7540764458582545</c:v>
                </c:pt>
                <c:pt idx="340">
                  <c:v>1.7540764458580884</c:v>
                </c:pt>
                <c:pt idx="341">
                  <c:v>1.7540764458580582</c:v>
                </c:pt>
                <c:pt idx="342">
                  <c:v>1.7540764458578837</c:v>
                </c:pt>
                <c:pt idx="343">
                  <c:v>1.7540764458577311</c:v>
                </c:pt>
                <c:pt idx="344">
                  <c:v>1.754076445857599</c:v>
                </c:pt>
                <c:pt idx="345">
                  <c:v>1.7540764458574845</c:v>
                </c:pt>
                <c:pt idx="346">
                  <c:v>1.7540764458573892</c:v>
                </c:pt>
                <c:pt idx="347">
                  <c:v>1.7540764458573126</c:v>
                </c:pt>
                <c:pt idx="348">
                  <c:v>1.7540764458572411</c:v>
                </c:pt>
                <c:pt idx="349">
                  <c:v>1.7540764458571723</c:v>
                </c:pt>
                <c:pt idx="350">
                  <c:v>1.7540764458571179</c:v>
                </c:pt>
                <c:pt idx="351">
                  <c:v>1.7540764458570675</c:v>
                </c:pt>
                <c:pt idx="352">
                  <c:v>1.7540764458570124</c:v>
                </c:pt>
                <c:pt idx="353">
                  <c:v>1.7540764458569609</c:v>
                </c:pt>
                <c:pt idx="354">
                  <c:v>1.7540764458569167</c:v>
                </c:pt>
                <c:pt idx="355">
                  <c:v>1.7540764458568772</c:v>
                </c:pt>
                <c:pt idx="356">
                  <c:v>1.7540764458568412</c:v>
                </c:pt>
                <c:pt idx="357">
                  <c:v>1.7540764458568168</c:v>
                </c:pt>
                <c:pt idx="358">
                  <c:v>1.754076445856795</c:v>
                </c:pt>
                <c:pt idx="359">
                  <c:v>1.7540764458567797</c:v>
                </c:pt>
                <c:pt idx="360">
                  <c:v>1.7540764458567544</c:v>
                </c:pt>
                <c:pt idx="361">
                  <c:v>1.7540764458567339</c:v>
                </c:pt>
                <c:pt idx="362">
                  <c:v>1.7540764458567168</c:v>
                </c:pt>
                <c:pt idx="363">
                  <c:v>1.7540764458566975</c:v>
                </c:pt>
                <c:pt idx="364">
                  <c:v>1.7540764458566824</c:v>
                </c:pt>
                <c:pt idx="365">
                  <c:v>1.7540764458566918</c:v>
                </c:pt>
                <c:pt idx="366">
                  <c:v>1.7540764458566769</c:v>
                </c:pt>
                <c:pt idx="367">
                  <c:v>1.7540764458566596</c:v>
                </c:pt>
                <c:pt idx="368">
                  <c:v>1.7540764458566438</c:v>
                </c:pt>
                <c:pt idx="369">
                  <c:v>1.7540764458566291</c:v>
                </c:pt>
                <c:pt idx="370">
                  <c:v>1.7540764458566254</c:v>
                </c:pt>
                <c:pt idx="371">
                  <c:v>1.7540764458566309</c:v>
                </c:pt>
                <c:pt idx="372">
                  <c:v>1.75407644585662</c:v>
                </c:pt>
                <c:pt idx="373">
                  <c:v>1.7540764458566065</c:v>
                </c:pt>
                <c:pt idx="374">
                  <c:v>1.7540764458565981</c:v>
                </c:pt>
                <c:pt idx="375">
                  <c:v>1.7540764458565905</c:v>
                </c:pt>
                <c:pt idx="376">
                  <c:v>1.7540764458565798</c:v>
                </c:pt>
                <c:pt idx="377">
                  <c:v>1.7540764458565714</c:v>
                </c:pt>
                <c:pt idx="378">
                  <c:v>1.7540764458565654</c:v>
                </c:pt>
                <c:pt idx="379">
                  <c:v>1.7540764458565627</c:v>
                </c:pt>
                <c:pt idx="380">
                  <c:v>1.7540764458565536</c:v>
                </c:pt>
                <c:pt idx="381">
                  <c:v>1.7540764458565479</c:v>
                </c:pt>
                <c:pt idx="382">
                  <c:v>1.754076445856543</c:v>
                </c:pt>
                <c:pt idx="383">
                  <c:v>1.7540764458565401</c:v>
                </c:pt>
                <c:pt idx="384">
                  <c:v>1.7540764458565423</c:v>
                </c:pt>
                <c:pt idx="385">
                  <c:v>1.7540764458565392</c:v>
                </c:pt>
                <c:pt idx="386">
                  <c:v>1.7540764458565381</c:v>
                </c:pt>
                <c:pt idx="387">
                  <c:v>1.7540764458565477</c:v>
                </c:pt>
                <c:pt idx="388">
                  <c:v>1.7540764458565574</c:v>
                </c:pt>
                <c:pt idx="389">
                  <c:v>1.7540764458565516</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numCache>
            </c:numRef>
          </c:val>
          <c:smooth val="0"/>
          <c:extLst>
            <c:ext xmlns:c16="http://schemas.microsoft.com/office/drawing/2014/chart" uri="{C3380CC4-5D6E-409C-BE32-E72D297353CC}">
              <c16:uniqueId val="{00000001-EC15-4107-B429-9DD998F724FB}"/>
            </c:ext>
          </c:extLst>
        </c:ser>
        <c:dLbls>
          <c:showLegendKey val="0"/>
          <c:showVal val="0"/>
          <c:showCatName val="0"/>
          <c:showSerName val="0"/>
          <c:showPercent val="0"/>
          <c:showBubbleSize val="0"/>
        </c:dLbls>
        <c:smooth val="0"/>
        <c:axId val="-94748688"/>
        <c:axId val="-94747600"/>
      </c:lineChart>
      <c:catAx>
        <c:axId val="-9474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47600"/>
        <c:crosses val="autoZero"/>
        <c:auto val="1"/>
        <c:lblAlgn val="ctr"/>
        <c:lblOffset val="100"/>
        <c:noMultiLvlLbl val="0"/>
      </c:catAx>
      <c:valAx>
        <c:axId val="-94747600"/>
        <c:scaling>
          <c:orientation val="minMax"/>
          <c:max val="1.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Water Injection / Gas Supply (Ratio)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48688"/>
        <c:crosses val="autoZero"/>
        <c:crossBetween val="between"/>
      </c:valAx>
      <c:spPr>
        <a:noFill/>
        <a:ln>
          <a:noFill/>
        </a:ln>
        <a:effectLst/>
      </c:spPr>
    </c:plotArea>
    <c:legend>
      <c:legendPos val="tr"/>
      <c:layout>
        <c:manualLayout>
          <c:xMode val="edge"/>
          <c:yMode val="edge"/>
          <c:x val="0.66136302589369311"/>
          <c:y val="0.12165456678772724"/>
          <c:w val="0.28960293424860356"/>
          <c:h val="0.1469812736252508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791747777239241E-2"/>
          <c:y val="2.4829298572315334E-2"/>
          <c:w val="0.90170842040304999"/>
          <c:h val="0.75602648132670569"/>
        </c:manualLayout>
      </c:layout>
      <c:lineChart>
        <c:grouping val="standard"/>
        <c:varyColors val="0"/>
        <c:ser>
          <c:idx val="0"/>
          <c:order val="0"/>
          <c:tx>
            <c:strRef>
              <c:f>Sheet1!$I$1</c:f>
              <c:strCache>
                <c:ptCount val="1"/>
                <c:pt idx="0">
                  <c:v>Ammonia Slip - Long Beach</c:v>
                </c:pt>
              </c:strCache>
            </c:strRef>
          </c:tx>
          <c:spPr>
            <a:ln w="28575" cap="rnd">
              <a:solidFill>
                <a:schemeClr val="accent1"/>
              </a:solidFill>
              <a:round/>
            </a:ln>
            <a:effectLst/>
          </c:spPr>
          <c:marker>
            <c:symbol val="none"/>
          </c:marker>
          <c:cat>
            <c:numRef>
              <c:f>Sheet1!$H$3:$H$1114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Sheet1!$I$3:$I$1114</c:f>
              <c:numCache>
                <c:formatCode>General</c:formatCode>
                <c:ptCount val="1112"/>
                <c:pt idx="0">
                  <c:v>0.10505</c:v>
                </c:pt>
                <c:pt idx="1">
                  <c:v>0.10505000000000002</c:v>
                </c:pt>
                <c:pt idx="2">
                  <c:v>0.10505000000000002</c:v>
                </c:pt>
                <c:pt idx="3">
                  <c:v>0.10505000000000002</c:v>
                </c:pt>
                <c:pt idx="4">
                  <c:v>0.10505000000000002</c:v>
                </c:pt>
                <c:pt idx="5">
                  <c:v>0.10505000000000002</c:v>
                </c:pt>
                <c:pt idx="6">
                  <c:v>0.10505000000000002</c:v>
                </c:pt>
                <c:pt idx="7">
                  <c:v>0.10505000000000002</c:v>
                </c:pt>
                <c:pt idx="8">
                  <c:v>0.10505000000000002</c:v>
                </c:pt>
                <c:pt idx="9">
                  <c:v>0.10505000000000002</c:v>
                </c:pt>
                <c:pt idx="10">
                  <c:v>0.10505000000000002</c:v>
                </c:pt>
                <c:pt idx="11">
                  <c:v>0.10505000000000002</c:v>
                </c:pt>
                <c:pt idx="12">
                  <c:v>0.10505000000000002</c:v>
                </c:pt>
                <c:pt idx="13">
                  <c:v>0.10505000000000002</c:v>
                </c:pt>
                <c:pt idx="14">
                  <c:v>0.10505000000000002</c:v>
                </c:pt>
                <c:pt idx="15">
                  <c:v>0.10505000000000002</c:v>
                </c:pt>
                <c:pt idx="16">
                  <c:v>0.10505000000000002</c:v>
                </c:pt>
                <c:pt idx="17">
                  <c:v>0.10505000000000002</c:v>
                </c:pt>
                <c:pt idx="18">
                  <c:v>0.10505000000000002</c:v>
                </c:pt>
                <c:pt idx="19">
                  <c:v>0.10505000000000002</c:v>
                </c:pt>
                <c:pt idx="20">
                  <c:v>0.10505000000000002</c:v>
                </c:pt>
                <c:pt idx="21">
                  <c:v>0.10505000000000002</c:v>
                </c:pt>
                <c:pt idx="22">
                  <c:v>0.10505000000000002</c:v>
                </c:pt>
                <c:pt idx="23">
                  <c:v>0.10505000000000002</c:v>
                </c:pt>
                <c:pt idx="24">
                  <c:v>0.10505000000000002</c:v>
                </c:pt>
                <c:pt idx="25">
                  <c:v>0.10505000000000002</c:v>
                </c:pt>
                <c:pt idx="26">
                  <c:v>0.10505000000000002</c:v>
                </c:pt>
                <c:pt idx="27">
                  <c:v>0.10505000000000002</c:v>
                </c:pt>
                <c:pt idx="28">
                  <c:v>0.10505000000000002</c:v>
                </c:pt>
                <c:pt idx="29">
                  <c:v>0.10505000000000002</c:v>
                </c:pt>
                <c:pt idx="30">
                  <c:v>0.10505000000000002</c:v>
                </c:pt>
                <c:pt idx="31">
                  <c:v>0.10505000000000002</c:v>
                </c:pt>
                <c:pt idx="32">
                  <c:v>0.10505000000000002</c:v>
                </c:pt>
                <c:pt idx="33">
                  <c:v>0.10505000000000002</c:v>
                </c:pt>
                <c:pt idx="34">
                  <c:v>0.10505000000000002</c:v>
                </c:pt>
                <c:pt idx="35">
                  <c:v>0.10505000000000002</c:v>
                </c:pt>
                <c:pt idx="36">
                  <c:v>0.10505000000000002</c:v>
                </c:pt>
                <c:pt idx="37">
                  <c:v>0.10505000000000002</c:v>
                </c:pt>
                <c:pt idx="38">
                  <c:v>0.10505000000000002</c:v>
                </c:pt>
                <c:pt idx="39">
                  <c:v>0.10505000000000002</c:v>
                </c:pt>
                <c:pt idx="40">
                  <c:v>0.10505000000000002</c:v>
                </c:pt>
                <c:pt idx="41">
                  <c:v>0.10505000000000002</c:v>
                </c:pt>
                <c:pt idx="42">
                  <c:v>0.10505000000000002</c:v>
                </c:pt>
                <c:pt idx="43">
                  <c:v>0.10505000000000002</c:v>
                </c:pt>
                <c:pt idx="44">
                  <c:v>0.10505000000000002</c:v>
                </c:pt>
                <c:pt idx="45">
                  <c:v>0.10505000000000002</c:v>
                </c:pt>
                <c:pt idx="46">
                  <c:v>0.10505000000000002</c:v>
                </c:pt>
                <c:pt idx="47">
                  <c:v>0.10505000000000002</c:v>
                </c:pt>
                <c:pt idx="48">
                  <c:v>0.10505000000000002</c:v>
                </c:pt>
                <c:pt idx="49">
                  <c:v>0.10505000000000002</c:v>
                </c:pt>
                <c:pt idx="50">
                  <c:v>0.10505000000000002</c:v>
                </c:pt>
                <c:pt idx="51">
                  <c:v>0.10505000000000002</c:v>
                </c:pt>
                <c:pt idx="52">
                  <c:v>0.10505000000000002</c:v>
                </c:pt>
                <c:pt idx="53">
                  <c:v>0.10505000000000002</c:v>
                </c:pt>
                <c:pt idx="54">
                  <c:v>0.10505000000000002</c:v>
                </c:pt>
                <c:pt idx="55">
                  <c:v>0.10505000000000002</c:v>
                </c:pt>
                <c:pt idx="56">
                  <c:v>0.10505000000000002</c:v>
                </c:pt>
                <c:pt idx="57">
                  <c:v>0.10505000000000002</c:v>
                </c:pt>
                <c:pt idx="58">
                  <c:v>0.10505000000000002</c:v>
                </c:pt>
                <c:pt idx="59">
                  <c:v>0.10505000000000002</c:v>
                </c:pt>
                <c:pt idx="60">
                  <c:v>0.10505000000000002</c:v>
                </c:pt>
                <c:pt idx="61">
                  <c:v>0.10505000000000002</c:v>
                </c:pt>
                <c:pt idx="62">
                  <c:v>0.10505000000000002</c:v>
                </c:pt>
                <c:pt idx="63">
                  <c:v>0.10505000000000002</c:v>
                </c:pt>
                <c:pt idx="64">
                  <c:v>0.10505000000000002</c:v>
                </c:pt>
                <c:pt idx="65">
                  <c:v>0.10505000000000002</c:v>
                </c:pt>
                <c:pt idx="66">
                  <c:v>0.10505000000000002</c:v>
                </c:pt>
                <c:pt idx="67">
                  <c:v>0.10505000000000002</c:v>
                </c:pt>
                <c:pt idx="68">
                  <c:v>0.10505000000000002</c:v>
                </c:pt>
                <c:pt idx="69">
                  <c:v>0.10505000000000002</c:v>
                </c:pt>
                <c:pt idx="70">
                  <c:v>0.10505000000000002</c:v>
                </c:pt>
                <c:pt idx="71">
                  <c:v>0.10505000000000002</c:v>
                </c:pt>
                <c:pt idx="72">
                  <c:v>0.10505000000000002</c:v>
                </c:pt>
                <c:pt idx="73">
                  <c:v>0.10505000000000002</c:v>
                </c:pt>
                <c:pt idx="74">
                  <c:v>0.10505000000000002</c:v>
                </c:pt>
                <c:pt idx="75">
                  <c:v>0.10505000000000002</c:v>
                </c:pt>
                <c:pt idx="76">
                  <c:v>0.10505000000000002</c:v>
                </c:pt>
                <c:pt idx="77">
                  <c:v>0.10505000000000002</c:v>
                </c:pt>
                <c:pt idx="78">
                  <c:v>0.10505000000000002</c:v>
                </c:pt>
                <c:pt idx="79">
                  <c:v>0.10505000000000002</c:v>
                </c:pt>
                <c:pt idx="80">
                  <c:v>0.10505000000000002</c:v>
                </c:pt>
                <c:pt idx="81">
                  <c:v>0.10505000000000002</c:v>
                </c:pt>
                <c:pt idx="82">
                  <c:v>0.10505000000000002</c:v>
                </c:pt>
                <c:pt idx="83">
                  <c:v>0.10505000000000002</c:v>
                </c:pt>
                <c:pt idx="84">
                  <c:v>0.10505000000000002</c:v>
                </c:pt>
                <c:pt idx="85">
                  <c:v>0.10505000000000002</c:v>
                </c:pt>
                <c:pt idx="86">
                  <c:v>0.10505000000000002</c:v>
                </c:pt>
                <c:pt idx="87">
                  <c:v>0.10505000000000002</c:v>
                </c:pt>
                <c:pt idx="88">
                  <c:v>0.10505000000000002</c:v>
                </c:pt>
                <c:pt idx="89">
                  <c:v>0.10505000000000002</c:v>
                </c:pt>
                <c:pt idx="90">
                  <c:v>0.10505000000000002</c:v>
                </c:pt>
                <c:pt idx="91">
                  <c:v>0.10505000000000002</c:v>
                </c:pt>
                <c:pt idx="92">
                  <c:v>0.10505000000000002</c:v>
                </c:pt>
                <c:pt idx="93">
                  <c:v>0.10505000000000002</c:v>
                </c:pt>
                <c:pt idx="94">
                  <c:v>0.10505000000000002</c:v>
                </c:pt>
                <c:pt idx="95">
                  <c:v>0.10505000000000002</c:v>
                </c:pt>
                <c:pt idx="96">
                  <c:v>0.10505000000000002</c:v>
                </c:pt>
                <c:pt idx="97">
                  <c:v>0.10505000000000002</c:v>
                </c:pt>
                <c:pt idx="98">
                  <c:v>0.10505000000000002</c:v>
                </c:pt>
                <c:pt idx="99">
                  <c:v>0.10505000000000002</c:v>
                </c:pt>
                <c:pt idx="100">
                  <c:v>0.10505000000000002</c:v>
                </c:pt>
                <c:pt idx="101">
                  <c:v>0.10505000000000002</c:v>
                </c:pt>
                <c:pt idx="102">
                  <c:v>0.10505000000000002</c:v>
                </c:pt>
                <c:pt idx="103">
                  <c:v>0.10505000000000002</c:v>
                </c:pt>
                <c:pt idx="104">
                  <c:v>0.10505000000000002</c:v>
                </c:pt>
                <c:pt idx="105">
                  <c:v>0.10505000000000002</c:v>
                </c:pt>
                <c:pt idx="106">
                  <c:v>0.10505000000000002</c:v>
                </c:pt>
                <c:pt idx="107">
                  <c:v>0.10505000000000002</c:v>
                </c:pt>
                <c:pt idx="108">
                  <c:v>0.10505000000000002</c:v>
                </c:pt>
                <c:pt idx="109">
                  <c:v>0.10505000000000002</c:v>
                </c:pt>
                <c:pt idx="110">
                  <c:v>0.10505000000000002</c:v>
                </c:pt>
                <c:pt idx="111">
                  <c:v>0.10505000000000002</c:v>
                </c:pt>
                <c:pt idx="112">
                  <c:v>0.10505000000000002</c:v>
                </c:pt>
                <c:pt idx="113">
                  <c:v>0.10505000000000002</c:v>
                </c:pt>
                <c:pt idx="114">
                  <c:v>0.10505000000000002</c:v>
                </c:pt>
                <c:pt idx="115">
                  <c:v>0.10505000000000002</c:v>
                </c:pt>
                <c:pt idx="116">
                  <c:v>0.10505000000000002</c:v>
                </c:pt>
                <c:pt idx="117">
                  <c:v>0.10505000000000002</c:v>
                </c:pt>
                <c:pt idx="118">
                  <c:v>0.10505000000000002</c:v>
                </c:pt>
                <c:pt idx="119">
                  <c:v>0.10505000000000002</c:v>
                </c:pt>
                <c:pt idx="120">
                  <c:v>0.10505000000000002</c:v>
                </c:pt>
                <c:pt idx="121">
                  <c:v>0.10505000000000002</c:v>
                </c:pt>
                <c:pt idx="122">
                  <c:v>0.10505000000000002</c:v>
                </c:pt>
                <c:pt idx="123">
                  <c:v>0.10505000000000002</c:v>
                </c:pt>
                <c:pt idx="124">
                  <c:v>0.10505000000000002</c:v>
                </c:pt>
                <c:pt idx="125">
                  <c:v>0.10505000000000002</c:v>
                </c:pt>
                <c:pt idx="126">
                  <c:v>0.10505000000000002</c:v>
                </c:pt>
                <c:pt idx="127">
                  <c:v>0.10505000000000002</c:v>
                </c:pt>
                <c:pt idx="128">
                  <c:v>0.10505000000000002</c:v>
                </c:pt>
                <c:pt idx="129">
                  <c:v>0.10505000000000002</c:v>
                </c:pt>
                <c:pt idx="130">
                  <c:v>0.10505000000000002</c:v>
                </c:pt>
                <c:pt idx="131">
                  <c:v>0.10505000000000002</c:v>
                </c:pt>
                <c:pt idx="132">
                  <c:v>0.10505000000000002</c:v>
                </c:pt>
                <c:pt idx="133">
                  <c:v>0.10505000000000002</c:v>
                </c:pt>
                <c:pt idx="134">
                  <c:v>0.10505000000000002</c:v>
                </c:pt>
                <c:pt idx="135">
                  <c:v>0.10505000000000002</c:v>
                </c:pt>
                <c:pt idx="136">
                  <c:v>0.10505000000000002</c:v>
                </c:pt>
                <c:pt idx="137">
                  <c:v>0.10505000000000002</c:v>
                </c:pt>
                <c:pt idx="138">
                  <c:v>0.10505000000000002</c:v>
                </c:pt>
                <c:pt idx="139">
                  <c:v>0.10505000000000002</c:v>
                </c:pt>
                <c:pt idx="140">
                  <c:v>0.10505000000000002</c:v>
                </c:pt>
                <c:pt idx="141">
                  <c:v>0.10505000000000002</c:v>
                </c:pt>
                <c:pt idx="142">
                  <c:v>0.10505000000000002</c:v>
                </c:pt>
                <c:pt idx="143">
                  <c:v>0.10505000000000002</c:v>
                </c:pt>
                <c:pt idx="144">
                  <c:v>0.10505000000000002</c:v>
                </c:pt>
                <c:pt idx="145">
                  <c:v>0.10505000000000002</c:v>
                </c:pt>
                <c:pt idx="146">
                  <c:v>0.10505000000000002</c:v>
                </c:pt>
                <c:pt idx="147">
                  <c:v>0.10505000000000002</c:v>
                </c:pt>
                <c:pt idx="148">
                  <c:v>0.10505000000000002</c:v>
                </c:pt>
                <c:pt idx="149">
                  <c:v>0.10505000000000002</c:v>
                </c:pt>
                <c:pt idx="150">
                  <c:v>0.10505000000000002</c:v>
                </c:pt>
                <c:pt idx="151">
                  <c:v>0.10505000000000002</c:v>
                </c:pt>
                <c:pt idx="152">
                  <c:v>0.10505000000000002</c:v>
                </c:pt>
                <c:pt idx="153">
                  <c:v>0.10505000000000002</c:v>
                </c:pt>
                <c:pt idx="154">
                  <c:v>0.10505000000000002</c:v>
                </c:pt>
                <c:pt idx="155">
                  <c:v>0.10505000000000002</c:v>
                </c:pt>
                <c:pt idx="156">
                  <c:v>0.10505000000000002</c:v>
                </c:pt>
                <c:pt idx="157">
                  <c:v>0.10505000000000002</c:v>
                </c:pt>
                <c:pt idx="158">
                  <c:v>0.10505000000000002</c:v>
                </c:pt>
                <c:pt idx="159">
                  <c:v>0.10505000000000002</c:v>
                </c:pt>
                <c:pt idx="160">
                  <c:v>0.10505000000000002</c:v>
                </c:pt>
                <c:pt idx="161">
                  <c:v>0.10505000000000002</c:v>
                </c:pt>
                <c:pt idx="162">
                  <c:v>0.10505000000000002</c:v>
                </c:pt>
                <c:pt idx="163">
                  <c:v>0.10505000000000002</c:v>
                </c:pt>
                <c:pt idx="164">
                  <c:v>0.10505000000000002</c:v>
                </c:pt>
                <c:pt idx="165">
                  <c:v>0.10505000000000002</c:v>
                </c:pt>
                <c:pt idx="166">
                  <c:v>0.10505000000000002</c:v>
                </c:pt>
                <c:pt idx="167">
                  <c:v>0.10505000000000002</c:v>
                </c:pt>
                <c:pt idx="168">
                  <c:v>0.10505000000000002</c:v>
                </c:pt>
                <c:pt idx="169">
                  <c:v>0.10505000000000002</c:v>
                </c:pt>
                <c:pt idx="170">
                  <c:v>0.10505000000000002</c:v>
                </c:pt>
                <c:pt idx="171">
                  <c:v>0.10505000000000002</c:v>
                </c:pt>
                <c:pt idx="172">
                  <c:v>0.10505000000000002</c:v>
                </c:pt>
                <c:pt idx="173">
                  <c:v>0.10505000000000002</c:v>
                </c:pt>
                <c:pt idx="174">
                  <c:v>0.10505000000000002</c:v>
                </c:pt>
                <c:pt idx="175">
                  <c:v>0.10505000000000002</c:v>
                </c:pt>
                <c:pt idx="176">
                  <c:v>0.10505000000000002</c:v>
                </c:pt>
                <c:pt idx="177">
                  <c:v>0.10505000000000002</c:v>
                </c:pt>
                <c:pt idx="178">
                  <c:v>0.10505000000000002</c:v>
                </c:pt>
                <c:pt idx="179">
                  <c:v>0.10505000000000002</c:v>
                </c:pt>
                <c:pt idx="180">
                  <c:v>0.10505000000000002</c:v>
                </c:pt>
                <c:pt idx="181">
                  <c:v>0.10505000000000002</c:v>
                </c:pt>
                <c:pt idx="182">
                  <c:v>0.10505000000000002</c:v>
                </c:pt>
                <c:pt idx="183">
                  <c:v>0.10505000000000002</c:v>
                </c:pt>
                <c:pt idx="184">
                  <c:v>0.10505000000000002</c:v>
                </c:pt>
                <c:pt idx="185">
                  <c:v>0.10505000000000002</c:v>
                </c:pt>
                <c:pt idx="186">
                  <c:v>0.10505000000000002</c:v>
                </c:pt>
                <c:pt idx="187">
                  <c:v>0.10505000000000002</c:v>
                </c:pt>
                <c:pt idx="188">
                  <c:v>0.10505000000000002</c:v>
                </c:pt>
                <c:pt idx="189">
                  <c:v>0.10505000000000002</c:v>
                </c:pt>
                <c:pt idx="190">
                  <c:v>0.10505000000000002</c:v>
                </c:pt>
                <c:pt idx="191">
                  <c:v>0.10505000000000002</c:v>
                </c:pt>
                <c:pt idx="192">
                  <c:v>0.10505000000000002</c:v>
                </c:pt>
                <c:pt idx="193">
                  <c:v>0.10505000000000002</c:v>
                </c:pt>
                <c:pt idx="194">
                  <c:v>0.10505000000000002</c:v>
                </c:pt>
                <c:pt idx="195">
                  <c:v>0.10505000000000002</c:v>
                </c:pt>
                <c:pt idx="196">
                  <c:v>0.10505000000000002</c:v>
                </c:pt>
                <c:pt idx="197">
                  <c:v>0.10505000000000002</c:v>
                </c:pt>
                <c:pt idx="198">
                  <c:v>0.10505000000000002</c:v>
                </c:pt>
                <c:pt idx="199">
                  <c:v>0.10505000000000002</c:v>
                </c:pt>
                <c:pt idx="200">
                  <c:v>0.10505000000000002</c:v>
                </c:pt>
                <c:pt idx="201">
                  <c:v>0.10505000000000002</c:v>
                </c:pt>
                <c:pt idx="202">
                  <c:v>0.10505000000000002</c:v>
                </c:pt>
                <c:pt idx="203">
                  <c:v>0.10505000000000002</c:v>
                </c:pt>
                <c:pt idx="204">
                  <c:v>0.10505000000000002</c:v>
                </c:pt>
                <c:pt idx="205">
                  <c:v>0.10505000000000002</c:v>
                </c:pt>
                <c:pt idx="206">
                  <c:v>0.10505000000000002</c:v>
                </c:pt>
                <c:pt idx="207">
                  <c:v>0.10505000000000002</c:v>
                </c:pt>
                <c:pt idx="208">
                  <c:v>0.10505000000000002</c:v>
                </c:pt>
                <c:pt idx="209">
                  <c:v>0.10505000000000002</c:v>
                </c:pt>
                <c:pt idx="210">
                  <c:v>0.10505000000000002</c:v>
                </c:pt>
                <c:pt idx="211">
                  <c:v>0.10505000000000002</c:v>
                </c:pt>
                <c:pt idx="212">
                  <c:v>0.10505000000000002</c:v>
                </c:pt>
                <c:pt idx="213">
                  <c:v>0.10505000000000002</c:v>
                </c:pt>
                <c:pt idx="214">
                  <c:v>0.10505000000000002</c:v>
                </c:pt>
                <c:pt idx="215">
                  <c:v>0.10505000000000002</c:v>
                </c:pt>
                <c:pt idx="216">
                  <c:v>0.10505000000000002</c:v>
                </c:pt>
                <c:pt idx="217">
                  <c:v>0.10505000000000002</c:v>
                </c:pt>
                <c:pt idx="218">
                  <c:v>0.10505000000000002</c:v>
                </c:pt>
                <c:pt idx="219">
                  <c:v>0.10505000000000002</c:v>
                </c:pt>
                <c:pt idx="220">
                  <c:v>0.10505000000000002</c:v>
                </c:pt>
                <c:pt idx="221">
                  <c:v>0.10505000000000002</c:v>
                </c:pt>
                <c:pt idx="222">
                  <c:v>0.10505000000000002</c:v>
                </c:pt>
                <c:pt idx="223">
                  <c:v>0.10505000000000002</c:v>
                </c:pt>
                <c:pt idx="224">
                  <c:v>0.10505000000000002</c:v>
                </c:pt>
                <c:pt idx="225">
                  <c:v>0.10505000000000002</c:v>
                </c:pt>
                <c:pt idx="226">
                  <c:v>0.10505000000000002</c:v>
                </c:pt>
                <c:pt idx="227">
                  <c:v>0.10505000000000002</c:v>
                </c:pt>
                <c:pt idx="228">
                  <c:v>0.10505000000000002</c:v>
                </c:pt>
                <c:pt idx="229">
                  <c:v>0.10505000000000002</c:v>
                </c:pt>
                <c:pt idx="230">
                  <c:v>0.10505000000000002</c:v>
                </c:pt>
                <c:pt idx="231">
                  <c:v>0.10505000000000002</c:v>
                </c:pt>
                <c:pt idx="232">
                  <c:v>0.10505000000000002</c:v>
                </c:pt>
                <c:pt idx="233">
                  <c:v>0.10505000000000002</c:v>
                </c:pt>
                <c:pt idx="234">
                  <c:v>0.10505000000000002</c:v>
                </c:pt>
                <c:pt idx="235">
                  <c:v>0.10505000000000002</c:v>
                </c:pt>
                <c:pt idx="236">
                  <c:v>0.10505000000000002</c:v>
                </c:pt>
                <c:pt idx="237">
                  <c:v>0.10505000000000002</c:v>
                </c:pt>
                <c:pt idx="238">
                  <c:v>0.10505000000000002</c:v>
                </c:pt>
                <c:pt idx="239">
                  <c:v>0.10505000000000002</c:v>
                </c:pt>
                <c:pt idx="240">
                  <c:v>0.10505000000000002</c:v>
                </c:pt>
                <c:pt idx="241">
                  <c:v>0.10505000000000002</c:v>
                </c:pt>
                <c:pt idx="242">
                  <c:v>0.10505000000000002</c:v>
                </c:pt>
                <c:pt idx="243">
                  <c:v>0.10505000000000002</c:v>
                </c:pt>
                <c:pt idx="244">
                  <c:v>0.10505000000000002</c:v>
                </c:pt>
                <c:pt idx="245">
                  <c:v>0.10505000000000002</c:v>
                </c:pt>
                <c:pt idx="246">
                  <c:v>0.10505000000000002</c:v>
                </c:pt>
                <c:pt idx="247">
                  <c:v>0.10505000000000002</c:v>
                </c:pt>
                <c:pt idx="248">
                  <c:v>0.10505000000000002</c:v>
                </c:pt>
                <c:pt idx="249">
                  <c:v>0.10505000000000002</c:v>
                </c:pt>
                <c:pt idx="250">
                  <c:v>0.10505000000000002</c:v>
                </c:pt>
                <c:pt idx="251">
                  <c:v>0.10505000000000002</c:v>
                </c:pt>
                <c:pt idx="252">
                  <c:v>0.10505000000000002</c:v>
                </c:pt>
                <c:pt idx="253">
                  <c:v>0.10505000000000002</c:v>
                </c:pt>
                <c:pt idx="254">
                  <c:v>0.10505000000000002</c:v>
                </c:pt>
                <c:pt idx="255">
                  <c:v>0.10505000000000002</c:v>
                </c:pt>
                <c:pt idx="256">
                  <c:v>0.10505000000000002</c:v>
                </c:pt>
                <c:pt idx="257">
                  <c:v>0.10505000000000002</c:v>
                </c:pt>
                <c:pt idx="258">
                  <c:v>0.10505000000000002</c:v>
                </c:pt>
                <c:pt idx="259">
                  <c:v>0.10505000000000002</c:v>
                </c:pt>
                <c:pt idx="260">
                  <c:v>0.10505000000000002</c:v>
                </c:pt>
                <c:pt idx="261">
                  <c:v>0.10505000000000002</c:v>
                </c:pt>
                <c:pt idx="262">
                  <c:v>0.10505000000000002</c:v>
                </c:pt>
                <c:pt idx="263">
                  <c:v>0.10505000000000002</c:v>
                </c:pt>
                <c:pt idx="264">
                  <c:v>0.10505000000000002</c:v>
                </c:pt>
                <c:pt idx="265">
                  <c:v>0.10505000000000002</c:v>
                </c:pt>
                <c:pt idx="266">
                  <c:v>0.10505000000000002</c:v>
                </c:pt>
                <c:pt idx="267">
                  <c:v>0.10505000000000002</c:v>
                </c:pt>
                <c:pt idx="268">
                  <c:v>0.10505000000000002</c:v>
                </c:pt>
                <c:pt idx="269">
                  <c:v>0.10505000000000002</c:v>
                </c:pt>
                <c:pt idx="270">
                  <c:v>0.10505000000000002</c:v>
                </c:pt>
                <c:pt idx="271">
                  <c:v>0.10505000000000002</c:v>
                </c:pt>
                <c:pt idx="272">
                  <c:v>0.10505000000000002</c:v>
                </c:pt>
                <c:pt idx="273">
                  <c:v>0.10505000000000002</c:v>
                </c:pt>
                <c:pt idx="274">
                  <c:v>0.10505000000000002</c:v>
                </c:pt>
                <c:pt idx="275">
                  <c:v>0.10505000000000002</c:v>
                </c:pt>
                <c:pt idx="276">
                  <c:v>0.10505000000000002</c:v>
                </c:pt>
                <c:pt idx="277">
                  <c:v>0.10505000000000002</c:v>
                </c:pt>
                <c:pt idx="278">
                  <c:v>0.10505000000000002</c:v>
                </c:pt>
                <c:pt idx="279">
                  <c:v>0.10505000000000002</c:v>
                </c:pt>
                <c:pt idx="280">
                  <c:v>0.10505000000000002</c:v>
                </c:pt>
                <c:pt idx="281">
                  <c:v>0.10505000000000002</c:v>
                </c:pt>
                <c:pt idx="282">
                  <c:v>0.10505000000000002</c:v>
                </c:pt>
                <c:pt idx="283">
                  <c:v>0.10505000000000002</c:v>
                </c:pt>
                <c:pt idx="284">
                  <c:v>0.10505000000000002</c:v>
                </c:pt>
                <c:pt idx="285">
                  <c:v>0.10505000000000002</c:v>
                </c:pt>
                <c:pt idx="286">
                  <c:v>0.10505000000000002</c:v>
                </c:pt>
                <c:pt idx="287">
                  <c:v>0.10505000000000002</c:v>
                </c:pt>
                <c:pt idx="288">
                  <c:v>0.10505000000000002</c:v>
                </c:pt>
                <c:pt idx="289">
                  <c:v>0.10505000000000002</c:v>
                </c:pt>
                <c:pt idx="290">
                  <c:v>0.10505000000000002</c:v>
                </c:pt>
                <c:pt idx="291">
                  <c:v>0.10505000000000002</c:v>
                </c:pt>
                <c:pt idx="292">
                  <c:v>0.10505000000000002</c:v>
                </c:pt>
                <c:pt idx="293">
                  <c:v>0.10505000000000002</c:v>
                </c:pt>
                <c:pt idx="294">
                  <c:v>0.10505000000000002</c:v>
                </c:pt>
                <c:pt idx="295">
                  <c:v>0.10505000000000002</c:v>
                </c:pt>
                <c:pt idx="296">
                  <c:v>0.10505000000000002</c:v>
                </c:pt>
                <c:pt idx="297">
                  <c:v>0.10505000000000002</c:v>
                </c:pt>
                <c:pt idx="298">
                  <c:v>0.10505000000000002</c:v>
                </c:pt>
                <c:pt idx="299">
                  <c:v>0.10505000000000002</c:v>
                </c:pt>
                <c:pt idx="300">
                  <c:v>0.10505000000000002</c:v>
                </c:pt>
                <c:pt idx="301">
                  <c:v>0.10505000000000002</c:v>
                </c:pt>
                <c:pt idx="302">
                  <c:v>0.10505000000000002</c:v>
                </c:pt>
                <c:pt idx="303">
                  <c:v>0.10505000000000002</c:v>
                </c:pt>
                <c:pt idx="304">
                  <c:v>0.10505000000000002</c:v>
                </c:pt>
                <c:pt idx="305">
                  <c:v>0.10505000000000002</c:v>
                </c:pt>
                <c:pt idx="306">
                  <c:v>0.10505000000000002</c:v>
                </c:pt>
                <c:pt idx="307">
                  <c:v>0.10505000000000002</c:v>
                </c:pt>
                <c:pt idx="308">
                  <c:v>0.10505000000000002</c:v>
                </c:pt>
                <c:pt idx="309">
                  <c:v>0.10505000000000002</c:v>
                </c:pt>
                <c:pt idx="310">
                  <c:v>0.10505000000000002</c:v>
                </c:pt>
                <c:pt idx="311">
                  <c:v>0.10505000000000002</c:v>
                </c:pt>
                <c:pt idx="312">
                  <c:v>0.10505000000000002</c:v>
                </c:pt>
                <c:pt idx="313">
                  <c:v>0.10505000000000002</c:v>
                </c:pt>
                <c:pt idx="314">
                  <c:v>0.10505000000000002</c:v>
                </c:pt>
                <c:pt idx="315">
                  <c:v>0.10505000000000002</c:v>
                </c:pt>
                <c:pt idx="316">
                  <c:v>0.10505000000000002</c:v>
                </c:pt>
                <c:pt idx="317">
                  <c:v>0.10505000000000002</c:v>
                </c:pt>
                <c:pt idx="318">
                  <c:v>0.10505000000000002</c:v>
                </c:pt>
                <c:pt idx="319">
                  <c:v>0.10505000000000002</c:v>
                </c:pt>
                <c:pt idx="320">
                  <c:v>0.10505000000000002</c:v>
                </c:pt>
                <c:pt idx="321">
                  <c:v>0.10505000000000002</c:v>
                </c:pt>
                <c:pt idx="322">
                  <c:v>0.10505000000000002</c:v>
                </c:pt>
                <c:pt idx="323">
                  <c:v>0.10505000000000002</c:v>
                </c:pt>
                <c:pt idx="324">
                  <c:v>0.10505000000000002</c:v>
                </c:pt>
                <c:pt idx="325">
                  <c:v>0.10505000000000002</c:v>
                </c:pt>
                <c:pt idx="326">
                  <c:v>0.10505000000000002</c:v>
                </c:pt>
                <c:pt idx="327">
                  <c:v>0.10505000000000002</c:v>
                </c:pt>
                <c:pt idx="328">
                  <c:v>0.10505000000000002</c:v>
                </c:pt>
                <c:pt idx="329">
                  <c:v>0.10505000000000002</c:v>
                </c:pt>
                <c:pt idx="330">
                  <c:v>0.10505000000000002</c:v>
                </c:pt>
                <c:pt idx="331">
                  <c:v>0.10505000000000002</c:v>
                </c:pt>
                <c:pt idx="332">
                  <c:v>0.10505000000000002</c:v>
                </c:pt>
                <c:pt idx="333">
                  <c:v>0.10505000000000002</c:v>
                </c:pt>
                <c:pt idx="334">
                  <c:v>0.10505000000000002</c:v>
                </c:pt>
                <c:pt idx="335">
                  <c:v>0.10505000000000002</c:v>
                </c:pt>
                <c:pt idx="336">
                  <c:v>0.10505000000000002</c:v>
                </c:pt>
                <c:pt idx="337">
                  <c:v>0.10505000000000002</c:v>
                </c:pt>
                <c:pt idx="338">
                  <c:v>0.10505000000000002</c:v>
                </c:pt>
                <c:pt idx="339">
                  <c:v>0.10505000000000002</c:v>
                </c:pt>
                <c:pt idx="340">
                  <c:v>0.10505000000000002</c:v>
                </c:pt>
                <c:pt idx="341">
                  <c:v>0.10505000000000002</c:v>
                </c:pt>
                <c:pt idx="342">
                  <c:v>0.10505000000000002</c:v>
                </c:pt>
                <c:pt idx="343">
                  <c:v>0.10505000000000002</c:v>
                </c:pt>
                <c:pt idx="344">
                  <c:v>0.10505000000000002</c:v>
                </c:pt>
                <c:pt idx="345">
                  <c:v>0.10505000000000002</c:v>
                </c:pt>
                <c:pt idx="346">
                  <c:v>0.10505000000000002</c:v>
                </c:pt>
                <c:pt idx="347">
                  <c:v>0.10505000000000002</c:v>
                </c:pt>
                <c:pt idx="348">
                  <c:v>0.10505000000000002</c:v>
                </c:pt>
                <c:pt idx="349">
                  <c:v>0.10505000000000002</c:v>
                </c:pt>
                <c:pt idx="350">
                  <c:v>0.10505000000000002</c:v>
                </c:pt>
                <c:pt idx="351">
                  <c:v>0.10505000000000002</c:v>
                </c:pt>
                <c:pt idx="352">
                  <c:v>0.10505000000000002</c:v>
                </c:pt>
                <c:pt idx="353">
                  <c:v>0.10505000000000002</c:v>
                </c:pt>
                <c:pt idx="354">
                  <c:v>0.10505000000000002</c:v>
                </c:pt>
                <c:pt idx="355">
                  <c:v>0.10505000000000002</c:v>
                </c:pt>
                <c:pt idx="356">
                  <c:v>0.10505000000000002</c:v>
                </c:pt>
                <c:pt idx="357">
                  <c:v>0.10505000000000002</c:v>
                </c:pt>
                <c:pt idx="358">
                  <c:v>0.10505000000000002</c:v>
                </c:pt>
                <c:pt idx="359">
                  <c:v>0.10505000000000002</c:v>
                </c:pt>
                <c:pt idx="360">
                  <c:v>0.10505000000000002</c:v>
                </c:pt>
                <c:pt idx="361">
                  <c:v>0.10505000000000002</c:v>
                </c:pt>
                <c:pt idx="362">
                  <c:v>0.10505000000000002</c:v>
                </c:pt>
                <c:pt idx="363">
                  <c:v>0.10505000000000002</c:v>
                </c:pt>
                <c:pt idx="364">
                  <c:v>0.10505000000000002</c:v>
                </c:pt>
                <c:pt idx="365">
                  <c:v>0.10505000000000002</c:v>
                </c:pt>
                <c:pt idx="366">
                  <c:v>0.10505000000000002</c:v>
                </c:pt>
                <c:pt idx="367">
                  <c:v>0.10505000000000002</c:v>
                </c:pt>
                <c:pt idx="368">
                  <c:v>0.10505000000000002</c:v>
                </c:pt>
                <c:pt idx="369">
                  <c:v>0.10505000000000002</c:v>
                </c:pt>
                <c:pt idx="370">
                  <c:v>0.10505000000000002</c:v>
                </c:pt>
                <c:pt idx="371">
                  <c:v>0.10505000000000002</c:v>
                </c:pt>
                <c:pt idx="372">
                  <c:v>0.10505000000000002</c:v>
                </c:pt>
                <c:pt idx="373">
                  <c:v>0.10505000000000002</c:v>
                </c:pt>
                <c:pt idx="374">
                  <c:v>0.10505000000000002</c:v>
                </c:pt>
                <c:pt idx="375">
                  <c:v>0.10505000000000002</c:v>
                </c:pt>
                <c:pt idx="376">
                  <c:v>0.10505000000000002</c:v>
                </c:pt>
                <c:pt idx="377">
                  <c:v>0.10505000000000002</c:v>
                </c:pt>
                <c:pt idx="378">
                  <c:v>0.10505000000000002</c:v>
                </c:pt>
                <c:pt idx="379">
                  <c:v>0.10505000000000002</c:v>
                </c:pt>
                <c:pt idx="380">
                  <c:v>0.10505000000000002</c:v>
                </c:pt>
                <c:pt idx="381">
                  <c:v>0.10505000000000002</c:v>
                </c:pt>
                <c:pt idx="382">
                  <c:v>0.10505000000000002</c:v>
                </c:pt>
                <c:pt idx="383">
                  <c:v>0.10505000000000002</c:v>
                </c:pt>
                <c:pt idx="384">
                  <c:v>0.10505000000000002</c:v>
                </c:pt>
                <c:pt idx="385">
                  <c:v>0.10505000000000002</c:v>
                </c:pt>
                <c:pt idx="386">
                  <c:v>0.10505000000000002</c:v>
                </c:pt>
                <c:pt idx="387">
                  <c:v>0.10505000000000002</c:v>
                </c:pt>
                <c:pt idx="388">
                  <c:v>0.10505000000000002</c:v>
                </c:pt>
                <c:pt idx="389">
                  <c:v>0.10505000000000002</c:v>
                </c:pt>
                <c:pt idx="390">
                  <c:v>0.10505000000000002</c:v>
                </c:pt>
                <c:pt idx="391">
                  <c:v>0.10505000000000002</c:v>
                </c:pt>
                <c:pt idx="392">
                  <c:v>0.10505000000000002</c:v>
                </c:pt>
                <c:pt idx="393">
                  <c:v>0.10505000000000002</c:v>
                </c:pt>
                <c:pt idx="394">
                  <c:v>0.10505000000000002</c:v>
                </c:pt>
                <c:pt idx="395">
                  <c:v>0.10505000000000002</c:v>
                </c:pt>
                <c:pt idx="396">
                  <c:v>0.10505000000000002</c:v>
                </c:pt>
                <c:pt idx="397">
                  <c:v>0.10505000000000002</c:v>
                </c:pt>
                <c:pt idx="398">
                  <c:v>0.10505000000000002</c:v>
                </c:pt>
                <c:pt idx="399">
                  <c:v>0.10505000000000002</c:v>
                </c:pt>
                <c:pt idx="400">
                  <c:v>0.10505000000000002</c:v>
                </c:pt>
                <c:pt idx="401">
                  <c:v>0.10505000000000002</c:v>
                </c:pt>
                <c:pt idx="402">
                  <c:v>0.10505000000000002</c:v>
                </c:pt>
                <c:pt idx="403">
                  <c:v>0.10505000000000002</c:v>
                </c:pt>
                <c:pt idx="404">
                  <c:v>0.10505000000000002</c:v>
                </c:pt>
                <c:pt idx="405">
                  <c:v>0.10505000000000002</c:v>
                </c:pt>
                <c:pt idx="406">
                  <c:v>0.10505000000000002</c:v>
                </c:pt>
                <c:pt idx="407">
                  <c:v>0.10505000000000002</c:v>
                </c:pt>
                <c:pt idx="408">
                  <c:v>0.10505000000000002</c:v>
                </c:pt>
                <c:pt idx="409">
                  <c:v>0.10505000000000002</c:v>
                </c:pt>
                <c:pt idx="410">
                  <c:v>0.10505000000000002</c:v>
                </c:pt>
                <c:pt idx="411">
                  <c:v>0.10505000000000002</c:v>
                </c:pt>
                <c:pt idx="412">
                  <c:v>0.10505000000000002</c:v>
                </c:pt>
                <c:pt idx="413">
                  <c:v>0.10505000000000002</c:v>
                </c:pt>
                <c:pt idx="414">
                  <c:v>0.10505000000000002</c:v>
                </c:pt>
                <c:pt idx="415">
                  <c:v>0.10505000000000002</c:v>
                </c:pt>
                <c:pt idx="416">
                  <c:v>0.10505000000000002</c:v>
                </c:pt>
                <c:pt idx="417">
                  <c:v>0.10505000000000002</c:v>
                </c:pt>
                <c:pt idx="418">
                  <c:v>0.10505000000000002</c:v>
                </c:pt>
                <c:pt idx="419">
                  <c:v>0.10505000000000002</c:v>
                </c:pt>
                <c:pt idx="420">
                  <c:v>0.10505000000000002</c:v>
                </c:pt>
                <c:pt idx="421">
                  <c:v>0.10505000000000002</c:v>
                </c:pt>
                <c:pt idx="422">
                  <c:v>0.10505000000000002</c:v>
                </c:pt>
                <c:pt idx="423">
                  <c:v>0.10505000000000002</c:v>
                </c:pt>
                <c:pt idx="424">
                  <c:v>0.10505000000000002</c:v>
                </c:pt>
                <c:pt idx="425">
                  <c:v>0.10505000000000002</c:v>
                </c:pt>
                <c:pt idx="426">
                  <c:v>0.10505000000000002</c:v>
                </c:pt>
                <c:pt idx="427">
                  <c:v>0.10505000000000002</c:v>
                </c:pt>
                <c:pt idx="428">
                  <c:v>0.10505000000000002</c:v>
                </c:pt>
                <c:pt idx="429">
                  <c:v>0.10505000000000002</c:v>
                </c:pt>
                <c:pt idx="430">
                  <c:v>0.10505000000000002</c:v>
                </c:pt>
                <c:pt idx="431">
                  <c:v>0.10505000000000002</c:v>
                </c:pt>
                <c:pt idx="432">
                  <c:v>0.10505000000000002</c:v>
                </c:pt>
                <c:pt idx="433">
                  <c:v>0.10505000000000002</c:v>
                </c:pt>
                <c:pt idx="434">
                  <c:v>0.10505000000000002</c:v>
                </c:pt>
                <c:pt idx="435">
                  <c:v>0.10505000000000002</c:v>
                </c:pt>
                <c:pt idx="436">
                  <c:v>0.10505000000000002</c:v>
                </c:pt>
                <c:pt idx="437">
                  <c:v>0.10505000000000002</c:v>
                </c:pt>
                <c:pt idx="438">
                  <c:v>0.10505000000000002</c:v>
                </c:pt>
                <c:pt idx="439">
                  <c:v>0.10505000000000002</c:v>
                </c:pt>
                <c:pt idx="440">
                  <c:v>0.10505000000000002</c:v>
                </c:pt>
                <c:pt idx="441">
                  <c:v>0.10505000000000002</c:v>
                </c:pt>
                <c:pt idx="442">
                  <c:v>0.10505000000000002</c:v>
                </c:pt>
                <c:pt idx="443">
                  <c:v>0.10505000000000002</c:v>
                </c:pt>
                <c:pt idx="444">
                  <c:v>0.10505000000000002</c:v>
                </c:pt>
                <c:pt idx="445">
                  <c:v>0.10505000000000002</c:v>
                </c:pt>
                <c:pt idx="446">
                  <c:v>0.10505000000000002</c:v>
                </c:pt>
                <c:pt idx="447">
                  <c:v>0.10505000000000002</c:v>
                </c:pt>
                <c:pt idx="448">
                  <c:v>0.10505000000000002</c:v>
                </c:pt>
                <c:pt idx="449">
                  <c:v>0.10505000000000002</c:v>
                </c:pt>
                <c:pt idx="450">
                  <c:v>0.10505000000000002</c:v>
                </c:pt>
                <c:pt idx="451">
                  <c:v>0.10505000000000002</c:v>
                </c:pt>
                <c:pt idx="452">
                  <c:v>0.10505000000000002</c:v>
                </c:pt>
                <c:pt idx="453">
                  <c:v>0.10505000000000002</c:v>
                </c:pt>
                <c:pt idx="454">
                  <c:v>0.10505000000000002</c:v>
                </c:pt>
                <c:pt idx="455">
                  <c:v>0.10505000000000002</c:v>
                </c:pt>
                <c:pt idx="456">
                  <c:v>0.10505000000000002</c:v>
                </c:pt>
                <c:pt idx="457">
                  <c:v>0.10505000000000002</c:v>
                </c:pt>
                <c:pt idx="458">
                  <c:v>0.10505000000000002</c:v>
                </c:pt>
                <c:pt idx="459">
                  <c:v>0.10505000000000002</c:v>
                </c:pt>
                <c:pt idx="460">
                  <c:v>0.10505000000000002</c:v>
                </c:pt>
                <c:pt idx="461">
                  <c:v>0.10505000000000002</c:v>
                </c:pt>
                <c:pt idx="462">
                  <c:v>0.10505000000000002</c:v>
                </c:pt>
                <c:pt idx="463">
                  <c:v>0.10505000000000002</c:v>
                </c:pt>
                <c:pt idx="464">
                  <c:v>0.10505000000000002</c:v>
                </c:pt>
                <c:pt idx="465">
                  <c:v>0.10505000000000002</c:v>
                </c:pt>
                <c:pt idx="466">
                  <c:v>0.10505000000000002</c:v>
                </c:pt>
                <c:pt idx="467">
                  <c:v>0.10505000000000002</c:v>
                </c:pt>
                <c:pt idx="468">
                  <c:v>0.10505000000000002</c:v>
                </c:pt>
                <c:pt idx="469">
                  <c:v>0.10505000000000002</c:v>
                </c:pt>
                <c:pt idx="470">
                  <c:v>0.10505000000000002</c:v>
                </c:pt>
                <c:pt idx="471">
                  <c:v>0.10505000000000002</c:v>
                </c:pt>
                <c:pt idx="472">
                  <c:v>0.10505000000000002</c:v>
                </c:pt>
                <c:pt idx="473">
                  <c:v>0.10505000000000002</c:v>
                </c:pt>
                <c:pt idx="474">
                  <c:v>0.10505000000000002</c:v>
                </c:pt>
                <c:pt idx="475">
                  <c:v>0.10505000000000002</c:v>
                </c:pt>
                <c:pt idx="476">
                  <c:v>0.10505000000000002</c:v>
                </c:pt>
                <c:pt idx="477">
                  <c:v>0.10505000000000002</c:v>
                </c:pt>
                <c:pt idx="478">
                  <c:v>0.10505000000000002</c:v>
                </c:pt>
                <c:pt idx="479">
                  <c:v>0.10505000000000002</c:v>
                </c:pt>
                <c:pt idx="480">
                  <c:v>0.10505000000000002</c:v>
                </c:pt>
                <c:pt idx="481">
                  <c:v>0.10505000000000002</c:v>
                </c:pt>
                <c:pt idx="482">
                  <c:v>0.10505000000000002</c:v>
                </c:pt>
                <c:pt idx="483">
                  <c:v>0.10505000000000002</c:v>
                </c:pt>
                <c:pt idx="484">
                  <c:v>0.10505000000000002</c:v>
                </c:pt>
                <c:pt idx="485">
                  <c:v>0.10505000000000002</c:v>
                </c:pt>
                <c:pt idx="486">
                  <c:v>0.10505000000000002</c:v>
                </c:pt>
                <c:pt idx="487">
                  <c:v>0.10505000000000002</c:v>
                </c:pt>
                <c:pt idx="488">
                  <c:v>0.10505000000000002</c:v>
                </c:pt>
                <c:pt idx="489">
                  <c:v>0.10505000000000002</c:v>
                </c:pt>
                <c:pt idx="490">
                  <c:v>0.10505000000000002</c:v>
                </c:pt>
                <c:pt idx="491">
                  <c:v>0.10505000000000002</c:v>
                </c:pt>
                <c:pt idx="492">
                  <c:v>0.10505000000000002</c:v>
                </c:pt>
                <c:pt idx="493">
                  <c:v>0.10505000000000002</c:v>
                </c:pt>
                <c:pt idx="494">
                  <c:v>0.10505000000000002</c:v>
                </c:pt>
                <c:pt idx="495">
                  <c:v>0.10505000000000002</c:v>
                </c:pt>
                <c:pt idx="496">
                  <c:v>0.10505000000000002</c:v>
                </c:pt>
                <c:pt idx="497">
                  <c:v>0.10505000000000002</c:v>
                </c:pt>
                <c:pt idx="498">
                  <c:v>0.10505000000000002</c:v>
                </c:pt>
                <c:pt idx="499">
                  <c:v>0.10505000000000002</c:v>
                </c:pt>
                <c:pt idx="500">
                  <c:v>0.10505000000000002</c:v>
                </c:pt>
                <c:pt idx="501">
                  <c:v>0.10505000000000002</c:v>
                </c:pt>
                <c:pt idx="502">
                  <c:v>0.10505000000000002</c:v>
                </c:pt>
                <c:pt idx="503">
                  <c:v>0.10505000000000002</c:v>
                </c:pt>
                <c:pt idx="504">
                  <c:v>0.10505000000000002</c:v>
                </c:pt>
                <c:pt idx="505">
                  <c:v>0.10505000000000002</c:v>
                </c:pt>
                <c:pt idx="506">
                  <c:v>0.10505000000000002</c:v>
                </c:pt>
                <c:pt idx="507">
                  <c:v>0.10505000000000002</c:v>
                </c:pt>
                <c:pt idx="508">
                  <c:v>0.10505000000000002</c:v>
                </c:pt>
                <c:pt idx="509">
                  <c:v>0.10505000000000002</c:v>
                </c:pt>
                <c:pt idx="510">
                  <c:v>0.10505000000000002</c:v>
                </c:pt>
                <c:pt idx="511">
                  <c:v>0.10505000000000002</c:v>
                </c:pt>
                <c:pt idx="512">
                  <c:v>0.10505000000000002</c:v>
                </c:pt>
                <c:pt idx="513">
                  <c:v>0.10505000000000002</c:v>
                </c:pt>
                <c:pt idx="514">
                  <c:v>0.10505000000000002</c:v>
                </c:pt>
                <c:pt idx="515">
                  <c:v>0.10505000000000002</c:v>
                </c:pt>
                <c:pt idx="516">
                  <c:v>0.10505000000000002</c:v>
                </c:pt>
                <c:pt idx="517">
                  <c:v>0.10505000000000002</c:v>
                </c:pt>
                <c:pt idx="518">
                  <c:v>0.10505000000000002</c:v>
                </c:pt>
                <c:pt idx="519">
                  <c:v>0.10505000000000002</c:v>
                </c:pt>
                <c:pt idx="520">
                  <c:v>0.10505000000000002</c:v>
                </c:pt>
                <c:pt idx="521">
                  <c:v>0.10505000000000002</c:v>
                </c:pt>
                <c:pt idx="522">
                  <c:v>0.10505000000000002</c:v>
                </c:pt>
                <c:pt idx="523">
                  <c:v>0.10505000000000002</c:v>
                </c:pt>
                <c:pt idx="524">
                  <c:v>0.10505000000000002</c:v>
                </c:pt>
                <c:pt idx="525">
                  <c:v>0.10505000000000002</c:v>
                </c:pt>
                <c:pt idx="526">
                  <c:v>0.10505000000000002</c:v>
                </c:pt>
                <c:pt idx="527">
                  <c:v>0.10505000000000002</c:v>
                </c:pt>
                <c:pt idx="528">
                  <c:v>0.10505000000000002</c:v>
                </c:pt>
                <c:pt idx="529">
                  <c:v>0.10505000000000002</c:v>
                </c:pt>
                <c:pt idx="530">
                  <c:v>0.10505000000000002</c:v>
                </c:pt>
                <c:pt idx="531">
                  <c:v>0.10505000000000002</c:v>
                </c:pt>
                <c:pt idx="532">
                  <c:v>0.10505000000000002</c:v>
                </c:pt>
                <c:pt idx="533">
                  <c:v>0.10505000000000002</c:v>
                </c:pt>
                <c:pt idx="534">
                  <c:v>0.10505000000000002</c:v>
                </c:pt>
                <c:pt idx="535">
                  <c:v>0.10505000000000002</c:v>
                </c:pt>
                <c:pt idx="536">
                  <c:v>0.10505000000000002</c:v>
                </c:pt>
                <c:pt idx="537">
                  <c:v>0.10505000000000002</c:v>
                </c:pt>
                <c:pt idx="538">
                  <c:v>0.10505000000000002</c:v>
                </c:pt>
                <c:pt idx="539">
                  <c:v>0.10505000000000002</c:v>
                </c:pt>
                <c:pt idx="540">
                  <c:v>0.10505000000000002</c:v>
                </c:pt>
                <c:pt idx="541">
                  <c:v>0.10505000000000002</c:v>
                </c:pt>
                <c:pt idx="542">
                  <c:v>0.10505000000000002</c:v>
                </c:pt>
                <c:pt idx="543">
                  <c:v>0.10505000000000002</c:v>
                </c:pt>
                <c:pt idx="544">
                  <c:v>0.10505000000000002</c:v>
                </c:pt>
                <c:pt idx="545">
                  <c:v>0.10505000000000002</c:v>
                </c:pt>
                <c:pt idx="546">
                  <c:v>0.10505000000000002</c:v>
                </c:pt>
                <c:pt idx="547">
                  <c:v>0.10505000000000002</c:v>
                </c:pt>
                <c:pt idx="548">
                  <c:v>0.10505000000000002</c:v>
                </c:pt>
                <c:pt idx="549">
                  <c:v>0.10505000000000002</c:v>
                </c:pt>
                <c:pt idx="550">
                  <c:v>0.10505000000000002</c:v>
                </c:pt>
                <c:pt idx="551">
                  <c:v>0.10505000000000002</c:v>
                </c:pt>
                <c:pt idx="552">
                  <c:v>0.10505000000000002</c:v>
                </c:pt>
                <c:pt idx="553">
                  <c:v>0.10505000000000002</c:v>
                </c:pt>
                <c:pt idx="554">
                  <c:v>0.10505000000000002</c:v>
                </c:pt>
                <c:pt idx="555">
                  <c:v>0.10505000000000002</c:v>
                </c:pt>
                <c:pt idx="556">
                  <c:v>0.10505000000000002</c:v>
                </c:pt>
                <c:pt idx="557">
                  <c:v>0.10505000000000002</c:v>
                </c:pt>
                <c:pt idx="558">
                  <c:v>0.10505000000000002</c:v>
                </c:pt>
                <c:pt idx="559">
                  <c:v>0.10505000000000002</c:v>
                </c:pt>
                <c:pt idx="560">
                  <c:v>0.10505000000000002</c:v>
                </c:pt>
                <c:pt idx="561">
                  <c:v>0.10505000000000002</c:v>
                </c:pt>
                <c:pt idx="562">
                  <c:v>0.10505000000000002</c:v>
                </c:pt>
                <c:pt idx="563">
                  <c:v>0.10505000000000002</c:v>
                </c:pt>
                <c:pt idx="564">
                  <c:v>0.10505000000000002</c:v>
                </c:pt>
                <c:pt idx="565">
                  <c:v>0.10505000000000002</c:v>
                </c:pt>
                <c:pt idx="566">
                  <c:v>0.10505000000000002</c:v>
                </c:pt>
                <c:pt idx="567">
                  <c:v>0.10505000000000002</c:v>
                </c:pt>
                <c:pt idx="568">
                  <c:v>0.10505000000000002</c:v>
                </c:pt>
                <c:pt idx="569">
                  <c:v>0.10505000000000002</c:v>
                </c:pt>
                <c:pt idx="570">
                  <c:v>0.10505000000000002</c:v>
                </c:pt>
                <c:pt idx="571">
                  <c:v>0.10505000000000002</c:v>
                </c:pt>
                <c:pt idx="572">
                  <c:v>0.10505000000000002</c:v>
                </c:pt>
                <c:pt idx="573">
                  <c:v>0.10505000000000002</c:v>
                </c:pt>
                <c:pt idx="574">
                  <c:v>0.10505000000000002</c:v>
                </c:pt>
                <c:pt idx="575">
                  <c:v>0.10505000000000002</c:v>
                </c:pt>
                <c:pt idx="576">
                  <c:v>0.10505000000000002</c:v>
                </c:pt>
                <c:pt idx="577">
                  <c:v>0.10505000000000002</c:v>
                </c:pt>
                <c:pt idx="578">
                  <c:v>0.10505000000000002</c:v>
                </c:pt>
                <c:pt idx="579">
                  <c:v>0.10505000000000002</c:v>
                </c:pt>
                <c:pt idx="580">
                  <c:v>0.10505000000000002</c:v>
                </c:pt>
                <c:pt idx="581">
                  <c:v>0.10505000000000002</c:v>
                </c:pt>
                <c:pt idx="582">
                  <c:v>0.10505000000000002</c:v>
                </c:pt>
                <c:pt idx="583">
                  <c:v>0.10505000000000002</c:v>
                </c:pt>
                <c:pt idx="584">
                  <c:v>0.10505000000000002</c:v>
                </c:pt>
                <c:pt idx="585">
                  <c:v>0.10505000000000002</c:v>
                </c:pt>
                <c:pt idx="586">
                  <c:v>0.10505000000000002</c:v>
                </c:pt>
                <c:pt idx="587">
                  <c:v>0.10505000000000002</c:v>
                </c:pt>
                <c:pt idx="588">
                  <c:v>0.10505000000000002</c:v>
                </c:pt>
                <c:pt idx="589">
                  <c:v>0.10505000000000002</c:v>
                </c:pt>
                <c:pt idx="590">
                  <c:v>0.10505000000000002</c:v>
                </c:pt>
                <c:pt idx="591">
                  <c:v>0.10505000000000002</c:v>
                </c:pt>
                <c:pt idx="592">
                  <c:v>0.10505000000000002</c:v>
                </c:pt>
                <c:pt idx="593">
                  <c:v>0.10505000000000002</c:v>
                </c:pt>
                <c:pt idx="594">
                  <c:v>0.10505000000000002</c:v>
                </c:pt>
                <c:pt idx="595">
                  <c:v>0.10505000000000002</c:v>
                </c:pt>
                <c:pt idx="596">
                  <c:v>0.10505000000000002</c:v>
                </c:pt>
                <c:pt idx="597">
                  <c:v>0.10505000000000002</c:v>
                </c:pt>
                <c:pt idx="598">
                  <c:v>0.10505000000000002</c:v>
                </c:pt>
                <c:pt idx="599">
                  <c:v>0.10505000000000002</c:v>
                </c:pt>
                <c:pt idx="600">
                  <c:v>0.10505000000000002</c:v>
                </c:pt>
                <c:pt idx="601">
                  <c:v>0.10505000000000002</c:v>
                </c:pt>
                <c:pt idx="602">
                  <c:v>0.10505000000000002</c:v>
                </c:pt>
                <c:pt idx="603">
                  <c:v>0.10505000000000002</c:v>
                </c:pt>
                <c:pt idx="604">
                  <c:v>0.10505000000000002</c:v>
                </c:pt>
                <c:pt idx="605">
                  <c:v>0.10505000000000002</c:v>
                </c:pt>
                <c:pt idx="606">
                  <c:v>0.10505000000000002</c:v>
                </c:pt>
                <c:pt idx="607">
                  <c:v>0.10505000000000002</c:v>
                </c:pt>
                <c:pt idx="608">
                  <c:v>0.10505000000000002</c:v>
                </c:pt>
                <c:pt idx="609">
                  <c:v>0.10505000000000002</c:v>
                </c:pt>
                <c:pt idx="610">
                  <c:v>0.10505000000000002</c:v>
                </c:pt>
                <c:pt idx="611">
                  <c:v>0.10505000000000002</c:v>
                </c:pt>
                <c:pt idx="612">
                  <c:v>0.10505000000000002</c:v>
                </c:pt>
                <c:pt idx="613">
                  <c:v>0.10505000000000002</c:v>
                </c:pt>
                <c:pt idx="614">
                  <c:v>0.10505000000000002</c:v>
                </c:pt>
                <c:pt idx="615">
                  <c:v>0.10505000000000002</c:v>
                </c:pt>
                <c:pt idx="616">
                  <c:v>0.10505000000000002</c:v>
                </c:pt>
                <c:pt idx="617">
                  <c:v>0.10505000000000002</c:v>
                </c:pt>
                <c:pt idx="618">
                  <c:v>0.10505000000000002</c:v>
                </c:pt>
                <c:pt idx="619">
                  <c:v>0.10505000000000002</c:v>
                </c:pt>
                <c:pt idx="620">
                  <c:v>0.10505000000000002</c:v>
                </c:pt>
                <c:pt idx="621">
                  <c:v>0.10505000000000002</c:v>
                </c:pt>
                <c:pt idx="622">
                  <c:v>0.10505000000000002</c:v>
                </c:pt>
                <c:pt idx="623">
                  <c:v>0.10505000000000002</c:v>
                </c:pt>
                <c:pt idx="624">
                  <c:v>0.10505000000000002</c:v>
                </c:pt>
                <c:pt idx="625">
                  <c:v>0.10505000000000002</c:v>
                </c:pt>
                <c:pt idx="626">
                  <c:v>0.10505000000000002</c:v>
                </c:pt>
                <c:pt idx="627">
                  <c:v>0.10505000000000002</c:v>
                </c:pt>
                <c:pt idx="628">
                  <c:v>0.10505000000000002</c:v>
                </c:pt>
                <c:pt idx="629">
                  <c:v>0.10505000000000002</c:v>
                </c:pt>
                <c:pt idx="630">
                  <c:v>0.10505000000000002</c:v>
                </c:pt>
                <c:pt idx="631">
                  <c:v>0.10505000000000002</c:v>
                </c:pt>
                <c:pt idx="632">
                  <c:v>0.10505000000000002</c:v>
                </c:pt>
                <c:pt idx="633">
                  <c:v>0.10505000000000002</c:v>
                </c:pt>
                <c:pt idx="634">
                  <c:v>0.10505000000000002</c:v>
                </c:pt>
                <c:pt idx="635">
                  <c:v>0.10505000000000002</c:v>
                </c:pt>
                <c:pt idx="636">
                  <c:v>0.10505000000000002</c:v>
                </c:pt>
                <c:pt idx="637">
                  <c:v>0.10505000000000002</c:v>
                </c:pt>
                <c:pt idx="638">
                  <c:v>0.10505000000000002</c:v>
                </c:pt>
                <c:pt idx="639">
                  <c:v>0.10505000000000002</c:v>
                </c:pt>
                <c:pt idx="640">
                  <c:v>0.10505000000000002</c:v>
                </c:pt>
                <c:pt idx="641">
                  <c:v>0.10505000000000002</c:v>
                </c:pt>
                <c:pt idx="642">
                  <c:v>0.10505000000000002</c:v>
                </c:pt>
                <c:pt idx="643">
                  <c:v>0.10505000000000002</c:v>
                </c:pt>
                <c:pt idx="644">
                  <c:v>0.10505000000000002</c:v>
                </c:pt>
                <c:pt idx="645">
                  <c:v>0.10505000000000002</c:v>
                </c:pt>
                <c:pt idx="646">
                  <c:v>0.10505000000000002</c:v>
                </c:pt>
                <c:pt idx="647">
                  <c:v>0.10505000000000002</c:v>
                </c:pt>
                <c:pt idx="648">
                  <c:v>0.10505000000000002</c:v>
                </c:pt>
                <c:pt idx="649">
                  <c:v>0.10505000000000002</c:v>
                </c:pt>
                <c:pt idx="650">
                  <c:v>0.10505000000000002</c:v>
                </c:pt>
                <c:pt idx="651">
                  <c:v>0.10505000000000002</c:v>
                </c:pt>
                <c:pt idx="652">
                  <c:v>0.10505000000000002</c:v>
                </c:pt>
                <c:pt idx="653">
                  <c:v>0.10505000000000002</c:v>
                </c:pt>
                <c:pt idx="654">
                  <c:v>0.10505000000000002</c:v>
                </c:pt>
                <c:pt idx="655">
                  <c:v>0.10505000000000002</c:v>
                </c:pt>
                <c:pt idx="656">
                  <c:v>0.10505000000000002</c:v>
                </c:pt>
                <c:pt idx="657">
                  <c:v>0.10505000000000002</c:v>
                </c:pt>
                <c:pt idx="658">
                  <c:v>0.10505000000000002</c:v>
                </c:pt>
                <c:pt idx="659">
                  <c:v>0.10505000000000002</c:v>
                </c:pt>
                <c:pt idx="660">
                  <c:v>0.10505000000000002</c:v>
                </c:pt>
                <c:pt idx="661">
                  <c:v>0.10505000000000002</c:v>
                </c:pt>
                <c:pt idx="662">
                  <c:v>0.10505000000000002</c:v>
                </c:pt>
                <c:pt idx="663">
                  <c:v>0.10505000000000002</c:v>
                </c:pt>
                <c:pt idx="664">
                  <c:v>0.10505000000000002</c:v>
                </c:pt>
                <c:pt idx="665">
                  <c:v>0.10505000000000002</c:v>
                </c:pt>
                <c:pt idx="666">
                  <c:v>0.10505000000000002</c:v>
                </c:pt>
                <c:pt idx="667">
                  <c:v>0.10505000000000002</c:v>
                </c:pt>
                <c:pt idx="668">
                  <c:v>0.10505000000000002</c:v>
                </c:pt>
                <c:pt idx="669">
                  <c:v>0.10505000000000002</c:v>
                </c:pt>
                <c:pt idx="670">
                  <c:v>0.10505000000000002</c:v>
                </c:pt>
                <c:pt idx="671">
                  <c:v>0.10505000000000002</c:v>
                </c:pt>
                <c:pt idx="672">
                  <c:v>0.10505000000000002</c:v>
                </c:pt>
                <c:pt idx="673">
                  <c:v>0.10505000000000002</c:v>
                </c:pt>
                <c:pt idx="674">
                  <c:v>0.10505000000000002</c:v>
                </c:pt>
                <c:pt idx="675">
                  <c:v>0.10505000000000002</c:v>
                </c:pt>
                <c:pt idx="676">
                  <c:v>0.10505000000000002</c:v>
                </c:pt>
                <c:pt idx="677">
                  <c:v>0.10505000000000002</c:v>
                </c:pt>
                <c:pt idx="678">
                  <c:v>0.10505000000000002</c:v>
                </c:pt>
                <c:pt idx="679">
                  <c:v>0.10505000000000002</c:v>
                </c:pt>
                <c:pt idx="680">
                  <c:v>0.10505000000000002</c:v>
                </c:pt>
                <c:pt idx="681">
                  <c:v>0.10505000000000002</c:v>
                </c:pt>
                <c:pt idx="682">
                  <c:v>0.10505000000000002</c:v>
                </c:pt>
                <c:pt idx="683">
                  <c:v>0.10505000000000002</c:v>
                </c:pt>
                <c:pt idx="684">
                  <c:v>0.10505000000000002</c:v>
                </c:pt>
                <c:pt idx="685">
                  <c:v>0.10505000000000002</c:v>
                </c:pt>
                <c:pt idx="686">
                  <c:v>0.10505000000000002</c:v>
                </c:pt>
                <c:pt idx="687">
                  <c:v>0.10505000000000002</c:v>
                </c:pt>
                <c:pt idx="688">
                  <c:v>0.10505000000000002</c:v>
                </c:pt>
                <c:pt idx="689">
                  <c:v>0.10505000000000002</c:v>
                </c:pt>
                <c:pt idx="690">
                  <c:v>0.10505000000000002</c:v>
                </c:pt>
                <c:pt idx="691">
                  <c:v>0.10505000000000002</c:v>
                </c:pt>
                <c:pt idx="692">
                  <c:v>0.10505000000000002</c:v>
                </c:pt>
                <c:pt idx="693">
                  <c:v>0.10505000000000002</c:v>
                </c:pt>
                <c:pt idx="694">
                  <c:v>0.10505000000000002</c:v>
                </c:pt>
                <c:pt idx="695">
                  <c:v>0.10505000000000002</c:v>
                </c:pt>
                <c:pt idx="696">
                  <c:v>0.10505000000000002</c:v>
                </c:pt>
                <c:pt idx="697">
                  <c:v>0.10505000000000002</c:v>
                </c:pt>
                <c:pt idx="698">
                  <c:v>0.10505000000000002</c:v>
                </c:pt>
                <c:pt idx="699">
                  <c:v>0.10505000000000002</c:v>
                </c:pt>
                <c:pt idx="700">
                  <c:v>0.10505000000000002</c:v>
                </c:pt>
                <c:pt idx="701">
                  <c:v>0.10505000000000002</c:v>
                </c:pt>
                <c:pt idx="702">
                  <c:v>0.10505000000000002</c:v>
                </c:pt>
                <c:pt idx="703">
                  <c:v>0.10505000000000002</c:v>
                </c:pt>
                <c:pt idx="704">
                  <c:v>0.10505000000000002</c:v>
                </c:pt>
                <c:pt idx="705">
                  <c:v>0.10505000000000002</c:v>
                </c:pt>
                <c:pt idx="706">
                  <c:v>0.10505000000000002</c:v>
                </c:pt>
                <c:pt idx="707">
                  <c:v>0.10505000000000002</c:v>
                </c:pt>
                <c:pt idx="708">
                  <c:v>0.10505000000000002</c:v>
                </c:pt>
                <c:pt idx="709">
                  <c:v>0.10505000000000002</c:v>
                </c:pt>
                <c:pt idx="710">
                  <c:v>0.10505000000000002</c:v>
                </c:pt>
                <c:pt idx="711">
                  <c:v>0.10505000000000002</c:v>
                </c:pt>
                <c:pt idx="712">
                  <c:v>0.10505000000000002</c:v>
                </c:pt>
                <c:pt idx="713">
                  <c:v>0.10505000000000002</c:v>
                </c:pt>
                <c:pt idx="714">
                  <c:v>0.10505000000000002</c:v>
                </c:pt>
                <c:pt idx="715">
                  <c:v>0.10505000000000002</c:v>
                </c:pt>
                <c:pt idx="716">
                  <c:v>0.10505000000000002</c:v>
                </c:pt>
                <c:pt idx="717">
                  <c:v>0.10505000000000002</c:v>
                </c:pt>
                <c:pt idx="718">
                  <c:v>0.10505000000000002</c:v>
                </c:pt>
                <c:pt idx="719">
                  <c:v>0.10505000000000002</c:v>
                </c:pt>
                <c:pt idx="720">
                  <c:v>0.10505000000000002</c:v>
                </c:pt>
                <c:pt idx="721">
                  <c:v>0.10505000000000002</c:v>
                </c:pt>
                <c:pt idx="722">
                  <c:v>0.10505000000000002</c:v>
                </c:pt>
                <c:pt idx="723">
                  <c:v>0.10505000000000002</c:v>
                </c:pt>
                <c:pt idx="724">
                  <c:v>0.10505000000000002</c:v>
                </c:pt>
                <c:pt idx="725">
                  <c:v>0.10505000000000002</c:v>
                </c:pt>
                <c:pt idx="726">
                  <c:v>0.10505000000000002</c:v>
                </c:pt>
                <c:pt idx="727">
                  <c:v>0.10505000000000002</c:v>
                </c:pt>
                <c:pt idx="728">
                  <c:v>0.10505000000000002</c:v>
                </c:pt>
                <c:pt idx="729">
                  <c:v>0.10505000000000002</c:v>
                </c:pt>
                <c:pt idx="730">
                  <c:v>0.10505000000000002</c:v>
                </c:pt>
                <c:pt idx="731">
                  <c:v>0.10505000000000002</c:v>
                </c:pt>
                <c:pt idx="732">
                  <c:v>0.10505000000000002</c:v>
                </c:pt>
                <c:pt idx="733">
                  <c:v>0.10505000000000002</c:v>
                </c:pt>
                <c:pt idx="734">
                  <c:v>0.10505000000000002</c:v>
                </c:pt>
                <c:pt idx="735">
                  <c:v>0.10505000000000002</c:v>
                </c:pt>
                <c:pt idx="736">
                  <c:v>0.10505000000000002</c:v>
                </c:pt>
                <c:pt idx="737">
                  <c:v>0.10505000000000002</c:v>
                </c:pt>
                <c:pt idx="738">
                  <c:v>0.10505000000000002</c:v>
                </c:pt>
                <c:pt idx="739">
                  <c:v>0.10505000000000002</c:v>
                </c:pt>
                <c:pt idx="740">
                  <c:v>0.10505000000000002</c:v>
                </c:pt>
                <c:pt idx="741">
                  <c:v>0.10505000000000002</c:v>
                </c:pt>
                <c:pt idx="742">
                  <c:v>0.10505000000000002</c:v>
                </c:pt>
                <c:pt idx="743">
                  <c:v>0.10505000000000002</c:v>
                </c:pt>
                <c:pt idx="744">
                  <c:v>0.10505000000000002</c:v>
                </c:pt>
                <c:pt idx="745">
                  <c:v>0.10505000000000002</c:v>
                </c:pt>
                <c:pt idx="746">
                  <c:v>0.10505000000000002</c:v>
                </c:pt>
                <c:pt idx="747">
                  <c:v>0.10505000000000002</c:v>
                </c:pt>
                <c:pt idx="748">
                  <c:v>0.10505000000000002</c:v>
                </c:pt>
                <c:pt idx="749">
                  <c:v>0.10505000000000002</c:v>
                </c:pt>
                <c:pt idx="750">
                  <c:v>0.10505000000000002</c:v>
                </c:pt>
                <c:pt idx="751">
                  <c:v>0.10505000000000002</c:v>
                </c:pt>
                <c:pt idx="752">
                  <c:v>0.10505000000000002</c:v>
                </c:pt>
                <c:pt idx="753">
                  <c:v>0.10505000000000002</c:v>
                </c:pt>
                <c:pt idx="754">
                  <c:v>0.10505000000000002</c:v>
                </c:pt>
                <c:pt idx="755">
                  <c:v>0.10505000000000002</c:v>
                </c:pt>
                <c:pt idx="756">
                  <c:v>0.10505000000000002</c:v>
                </c:pt>
                <c:pt idx="757">
                  <c:v>0.10505000000000002</c:v>
                </c:pt>
                <c:pt idx="758">
                  <c:v>0.10505000000000002</c:v>
                </c:pt>
                <c:pt idx="759">
                  <c:v>0.10505000000000002</c:v>
                </c:pt>
                <c:pt idx="760">
                  <c:v>0.10505000000000002</c:v>
                </c:pt>
                <c:pt idx="761">
                  <c:v>0.10505000000000002</c:v>
                </c:pt>
                <c:pt idx="762">
                  <c:v>0.10505000000000002</c:v>
                </c:pt>
                <c:pt idx="763">
                  <c:v>0.10505000000000002</c:v>
                </c:pt>
                <c:pt idx="764">
                  <c:v>0.10505000000000002</c:v>
                </c:pt>
                <c:pt idx="765">
                  <c:v>0.10505000000000002</c:v>
                </c:pt>
                <c:pt idx="766">
                  <c:v>0.10505000000000002</c:v>
                </c:pt>
                <c:pt idx="767">
                  <c:v>0.10505000000000002</c:v>
                </c:pt>
                <c:pt idx="768">
                  <c:v>0.10505000000000002</c:v>
                </c:pt>
                <c:pt idx="769">
                  <c:v>0.10505000000000002</c:v>
                </c:pt>
                <c:pt idx="770">
                  <c:v>0.10505000000000002</c:v>
                </c:pt>
                <c:pt idx="771">
                  <c:v>0.10505000000000002</c:v>
                </c:pt>
                <c:pt idx="772">
                  <c:v>0.10505000000000002</c:v>
                </c:pt>
                <c:pt idx="773">
                  <c:v>0.10505000000000002</c:v>
                </c:pt>
                <c:pt idx="774">
                  <c:v>0.10505000000000002</c:v>
                </c:pt>
                <c:pt idx="775">
                  <c:v>0.10505000000000002</c:v>
                </c:pt>
                <c:pt idx="776">
                  <c:v>0.10505000000000002</c:v>
                </c:pt>
                <c:pt idx="777">
                  <c:v>0.10505000000000002</c:v>
                </c:pt>
                <c:pt idx="778">
                  <c:v>0.10505000000000002</c:v>
                </c:pt>
                <c:pt idx="779">
                  <c:v>0.10505000000000002</c:v>
                </c:pt>
                <c:pt idx="780">
                  <c:v>0.10505000000000002</c:v>
                </c:pt>
                <c:pt idx="781">
                  <c:v>0.10505000000000002</c:v>
                </c:pt>
                <c:pt idx="782">
                  <c:v>0.10505000000000002</c:v>
                </c:pt>
                <c:pt idx="783">
                  <c:v>0.10505000000000002</c:v>
                </c:pt>
                <c:pt idx="784">
                  <c:v>0.10505000000000002</c:v>
                </c:pt>
                <c:pt idx="785">
                  <c:v>0.10505000000000002</c:v>
                </c:pt>
                <c:pt idx="786">
                  <c:v>0.10505000000000002</c:v>
                </c:pt>
                <c:pt idx="787">
                  <c:v>0.10505000000000002</c:v>
                </c:pt>
                <c:pt idx="788">
                  <c:v>0.10505000000000002</c:v>
                </c:pt>
                <c:pt idx="789">
                  <c:v>0.10505000000000002</c:v>
                </c:pt>
                <c:pt idx="790">
                  <c:v>0.10505000000000002</c:v>
                </c:pt>
                <c:pt idx="791">
                  <c:v>0.10505000000000002</c:v>
                </c:pt>
                <c:pt idx="792">
                  <c:v>0.10505000000000002</c:v>
                </c:pt>
                <c:pt idx="793">
                  <c:v>0.10505000000000002</c:v>
                </c:pt>
                <c:pt idx="794">
                  <c:v>0.10505000000000002</c:v>
                </c:pt>
                <c:pt idx="795">
                  <c:v>0.10505000000000002</c:v>
                </c:pt>
                <c:pt idx="796">
                  <c:v>0.10505000000000002</c:v>
                </c:pt>
                <c:pt idx="797">
                  <c:v>0.10505000000000002</c:v>
                </c:pt>
                <c:pt idx="798">
                  <c:v>0.10505000000000002</c:v>
                </c:pt>
                <c:pt idx="799">
                  <c:v>0.10505000000000002</c:v>
                </c:pt>
                <c:pt idx="800">
                  <c:v>0.10505000000000002</c:v>
                </c:pt>
                <c:pt idx="801">
                  <c:v>0.10505000000000002</c:v>
                </c:pt>
                <c:pt idx="802">
                  <c:v>0.10505000000000002</c:v>
                </c:pt>
                <c:pt idx="803">
                  <c:v>0.10505000000000002</c:v>
                </c:pt>
                <c:pt idx="804">
                  <c:v>0.10505000000000002</c:v>
                </c:pt>
                <c:pt idx="805">
                  <c:v>0.10505000000000002</c:v>
                </c:pt>
                <c:pt idx="806">
                  <c:v>0.10505000000000002</c:v>
                </c:pt>
                <c:pt idx="807">
                  <c:v>0.10505000000000002</c:v>
                </c:pt>
                <c:pt idx="808">
                  <c:v>0.10505000000000002</c:v>
                </c:pt>
                <c:pt idx="809">
                  <c:v>0.10505000000000002</c:v>
                </c:pt>
                <c:pt idx="810">
                  <c:v>0.10505000000000002</c:v>
                </c:pt>
                <c:pt idx="811">
                  <c:v>0.10505000000000002</c:v>
                </c:pt>
                <c:pt idx="812">
                  <c:v>0.10505000000000002</c:v>
                </c:pt>
                <c:pt idx="813">
                  <c:v>0.10505000000000002</c:v>
                </c:pt>
                <c:pt idx="814">
                  <c:v>0.10505000000000002</c:v>
                </c:pt>
                <c:pt idx="815">
                  <c:v>0.10505000000000002</c:v>
                </c:pt>
                <c:pt idx="816">
                  <c:v>0.10505000000000002</c:v>
                </c:pt>
                <c:pt idx="817">
                  <c:v>0.10505000000000002</c:v>
                </c:pt>
                <c:pt idx="818">
                  <c:v>0.10505000000000002</c:v>
                </c:pt>
                <c:pt idx="819">
                  <c:v>0.10505000000000002</c:v>
                </c:pt>
                <c:pt idx="820">
                  <c:v>0.10505000000000002</c:v>
                </c:pt>
                <c:pt idx="821">
                  <c:v>0.10505000000000002</c:v>
                </c:pt>
                <c:pt idx="822">
                  <c:v>0.10505000000000002</c:v>
                </c:pt>
                <c:pt idx="823">
                  <c:v>0.10505000000000002</c:v>
                </c:pt>
                <c:pt idx="824">
                  <c:v>0.10505000000000002</c:v>
                </c:pt>
                <c:pt idx="825">
                  <c:v>0.10505000000000002</c:v>
                </c:pt>
                <c:pt idx="826">
                  <c:v>0.10505000000000002</c:v>
                </c:pt>
                <c:pt idx="827">
                  <c:v>0.10505000000000002</c:v>
                </c:pt>
                <c:pt idx="828">
                  <c:v>0.10505000000000002</c:v>
                </c:pt>
                <c:pt idx="829">
                  <c:v>0.10505000000000002</c:v>
                </c:pt>
                <c:pt idx="830">
                  <c:v>0.10505000000000002</c:v>
                </c:pt>
                <c:pt idx="831">
                  <c:v>0.10505000000000002</c:v>
                </c:pt>
                <c:pt idx="832">
                  <c:v>0.10505000000000002</c:v>
                </c:pt>
                <c:pt idx="833">
                  <c:v>0.10505000000000002</c:v>
                </c:pt>
                <c:pt idx="834">
                  <c:v>0.10505000000000002</c:v>
                </c:pt>
                <c:pt idx="835">
                  <c:v>0.10505000000000002</c:v>
                </c:pt>
                <c:pt idx="836">
                  <c:v>0.10505000000000002</c:v>
                </c:pt>
                <c:pt idx="837">
                  <c:v>0.10505000000000002</c:v>
                </c:pt>
                <c:pt idx="838">
                  <c:v>0.10505000000000002</c:v>
                </c:pt>
                <c:pt idx="839">
                  <c:v>0.10505000000000002</c:v>
                </c:pt>
                <c:pt idx="840">
                  <c:v>0.10505000000000002</c:v>
                </c:pt>
                <c:pt idx="841">
                  <c:v>0.10505000000000002</c:v>
                </c:pt>
                <c:pt idx="842">
                  <c:v>0.10505000000000002</c:v>
                </c:pt>
                <c:pt idx="843">
                  <c:v>0.10505000000000002</c:v>
                </c:pt>
                <c:pt idx="844">
                  <c:v>0.10505000000000002</c:v>
                </c:pt>
                <c:pt idx="845">
                  <c:v>0.10505000000000002</c:v>
                </c:pt>
                <c:pt idx="846">
                  <c:v>0.10505000000000002</c:v>
                </c:pt>
                <c:pt idx="847">
                  <c:v>0.10505000000000002</c:v>
                </c:pt>
                <c:pt idx="848">
                  <c:v>0.10505000000000002</c:v>
                </c:pt>
                <c:pt idx="849">
                  <c:v>0.10505000000000002</c:v>
                </c:pt>
                <c:pt idx="850">
                  <c:v>0.10505000000000002</c:v>
                </c:pt>
                <c:pt idx="851">
                  <c:v>0.10505000000000002</c:v>
                </c:pt>
                <c:pt idx="852">
                  <c:v>0.10505000000000002</c:v>
                </c:pt>
                <c:pt idx="853">
                  <c:v>0.10505000000000002</c:v>
                </c:pt>
                <c:pt idx="854">
                  <c:v>0.10505000000000002</c:v>
                </c:pt>
                <c:pt idx="855">
                  <c:v>0.10505000000000002</c:v>
                </c:pt>
                <c:pt idx="856">
                  <c:v>0.10505000000000002</c:v>
                </c:pt>
                <c:pt idx="857">
                  <c:v>0.10505000000000002</c:v>
                </c:pt>
                <c:pt idx="858">
                  <c:v>0.10505000000000002</c:v>
                </c:pt>
                <c:pt idx="859">
                  <c:v>0.10505000000000002</c:v>
                </c:pt>
                <c:pt idx="860">
                  <c:v>0.10505000000000002</c:v>
                </c:pt>
                <c:pt idx="861">
                  <c:v>0.10505000000000002</c:v>
                </c:pt>
                <c:pt idx="862">
                  <c:v>0.10505000000000002</c:v>
                </c:pt>
                <c:pt idx="863">
                  <c:v>0.10505000000000002</c:v>
                </c:pt>
                <c:pt idx="864">
                  <c:v>0.10505000000000002</c:v>
                </c:pt>
                <c:pt idx="865">
                  <c:v>0.10505000000000002</c:v>
                </c:pt>
                <c:pt idx="866">
                  <c:v>0.10505000000000002</c:v>
                </c:pt>
                <c:pt idx="867">
                  <c:v>0.10505000000000002</c:v>
                </c:pt>
                <c:pt idx="868">
                  <c:v>0.10505000000000002</c:v>
                </c:pt>
                <c:pt idx="869">
                  <c:v>0.10505000000000002</c:v>
                </c:pt>
                <c:pt idx="870">
                  <c:v>0.10505000000000002</c:v>
                </c:pt>
                <c:pt idx="871">
                  <c:v>0.10505000000000002</c:v>
                </c:pt>
                <c:pt idx="872">
                  <c:v>0.10505000000000002</c:v>
                </c:pt>
                <c:pt idx="873">
                  <c:v>0.10505000000000002</c:v>
                </c:pt>
                <c:pt idx="874">
                  <c:v>0.10505000000000002</c:v>
                </c:pt>
                <c:pt idx="875">
                  <c:v>0.10505000000000002</c:v>
                </c:pt>
                <c:pt idx="876">
                  <c:v>0.10505000000000002</c:v>
                </c:pt>
                <c:pt idx="877">
                  <c:v>0.10505000000000002</c:v>
                </c:pt>
                <c:pt idx="878">
                  <c:v>0.10505000000000002</c:v>
                </c:pt>
                <c:pt idx="879">
                  <c:v>0.10505000000000002</c:v>
                </c:pt>
                <c:pt idx="880">
                  <c:v>0.10505000000000002</c:v>
                </c:pt>
                <c:pt idx="881">
                  <c:v>0.10505000000000002</c:v>
                </c:pt>
                <c:pt idx="882">
                  <c:v>0.10505000000000002</c:v>
                </c:pt>
                <c:pt idx="883">
                  <c:v>0.10505000000000002</c:v>
                </c:pt>
                <c:pt idx="884">
                  <c:v>0.10505000000000002</c:v>
                </c:pt>
                <c:pt idx="885">
                  <c:v>0.10505000000000002</c:v>
                </c:pt>
                <c:pt idx="886">
                  <c:v>0.10505000000000002</c:v>
                </c:pt>
                <c:pt idx="887">
                  <c:v>0.10505000000000002</c:v>
                </c:pt>
                <c:pt idx="888">
                  <c:v>0.10505000000000002</c:v>
                </c:pt>
                <c:pt idx="889">
                  <c:v>0.10505000000000002</c:v>
                </c:pt>
                <c:pt idx="890">
                  <c:v>0.10505000000000002</c:v>
                </c:pt>
                <c:pt idx="891">
                  <c:v>0.10505000000000002</c:v>
                </c:pt>
                <c:pt idx="892">
                  <c:v>0.10505000000000002</c:v>
                </c:pt>
                <c:pt idx="893">
                  <c:v>0.10505000000000002</c:v>
                </c:pt>
                <c:pt idx="894">
                  <c:v>0.10505000000000002</c:v>
                </c:pt>
                <c:pt idx="895">
                  <c:v>0.10505000000000002</c:v>
                </c:pt>
                <c:pt idx="896">
                  <c:v>0.10505000000000002</c:v>
                </c:pt>
                <c:pt idx="897">
                  <c:v>0.10505000000000002</c:v>
                </c:pt>
                <c:pt idx="898">
                  <c:v>0.10505000000000002</c:v>
                </c:pt>
                <c:pt idx="899">
                  <c:v>0.10505000000000002</c:v>
                </c:pt>
                <c:pt idx="900">
                  <c:v>0.10505000000000002</c:v>
                </c:pt>
                <c:pt idx="901">
                  <c:v>0.10505000000000002</c:v>
                </c:pt>
                <c:pt idx="902">
                  <c:v>0.10505000000000002</c:v>
                </c:pt>
                <c:pt idx="903">
                  <c:v>0.10505000000000002</c:v>
                </c:pt>
                <c:pt idx="904">
                  <c:v>0.10505000000000002</c:v>
                </c:pt>
                <c:pt idx="905">
                  <c:v>0.10505000000000002</c:v>
                </c:pt>
                <c:pt idx="906">
                  <c:v>0.10505000000000002</c:v>
                </c:pt>
                <c:pt idx="907">
                  <c:v>0.10505000000000002</c:v>
                </c:pt>
                <c:pt idx="908">
                  <c:v>0.10505000000000002</c:v>
                </c:pt>
                <c:pt idx="909">
                  <c:v>0.10505000000000002</c:v>
                </c:pt>
                <c:pt idx="910">
                  <c:v>0.10505000000000002</c:v>
                </c:pt>
                <c:pt idx="911">
                  <c:v>0.10505000000000002</c:v>
                </c:pt>
                <c:pt idx="912">
                  <c:v>0.10505000000000002</c:v>
                </c:pt>
                <c:pt idx="913">
                  <c:v>0.10505000000000002</c:v>
                </c:pt>
                <c:pt idx="914">
                  <c:v>0.10505000000000002</c:v>
                </c:pt>
                <c:pt idx="915">
                  <c:v>0.10505000000000002</c:v>
                </c:pt>
                <c:pt idx="916">
                  <c:v>0.10505000000000002</c:v>
                </c:pt>
                <c:pt idx="917">
                  <c:v>0.10505000000000002</c:v>
                </c:pt>
                <c:pt idx="918">
                  <c:v>0.10505000000000002</c:v>
                </c:pt>
                <c:pt idx="919">
                  <c:v>0.10505000000000002</c:v>
                </c:pt>
                <c:pt idx="920">
                  <c:v>0.10505000000000002</c:v>
                </c:pt>
                <c:pt idx="921">
                  <c:v>0.10505000000000002</c:v>
                </c:pt>
                <c:pt idx="922">
                  <c:v>0.10505000000000002</c:v>
                </c:pt>
                <c:pt idx="923">
                  <c:v>0.10505000000000002</c:v>
                </c:pt>
                <c:pt idx="924">
                  <c:v>0.10505000000000002</c:v>
                </c:pt>
                <c:pt idx="925">
                  <c:v>0.10505000000000002</c:v>
                </c:pt>
                <c:pt idx="926">
                  <c:v>0.10505000000000002</c:v>
                </c:pt>
                <c:pt idx="927">
                  <c:v>0.10505000000000002</c:v>
                </c:pt>
                <c:pt idx="928">
                  <c:v>0.10505000000000002</c:v>
                </c:pt>
                <c:pt idx="929">
                  <c:v>0.10505000000000002</c:v>
                </c:pt>
                <c:pt idx="930">
                  <c:v>0.10505000000000002</c:v>
                </c:pt>
                <c:pt idx="931">
                  <c:v>0.10505000000000002</c:v>
                </c:pt>
                <c:pt idx="932">
                  <c:v>0.10505000000000002</c:v>
                </c:pt>
                <c:pt idx="933">
                  <c:v>0.10505000000000002</c:v>
                </c:pt>
                <c:pt idx="934">
                  <c:v>0.10505000000000002</c:v>
                </c:pt>
                <c:pt idx="935">
                  <c:v>0.10505000000000002</c:v>
                </c:pt>
                <c:pt idx="936">
                  <c:v>0.10505000000000002</c:v>
                </c:pt>
                <c:pt idx="937">
                  <c:v>0.10505000000000002</c:v>
                </c:pt>
                <c:pt idx="938">
                  <c:v>0.10505000000000002</c:v>
                </c:pt>
                <c:pt idx="939">
                  <c:v>0.10505000000000002</c:v>
                </c:pt>
                <c:pt idx="940">
                  <c:v>0.10505000000000002</c:v>
                </c:pt>
                <c:pt idx="941">
                  <c:v>0.10505000000000002</c:v>
                </c:pt>
                <c:pt idx="942">
                  <c:v>0.10505000000000002</c:v>
                </c:pt>
                <c:pt idx="943">
                  <c:v>0.10505000000000002</c:v>
                </c:pt>
                <c:pt idx="944">
                  <c:v>0.10505000000000002</c:v>
                </c:pt>
                <c:pt idx="945">
                  <c:v>0.10505000000000002</c:v>
                </c:pt>
                <c:pt idx="946">
                  <c:v>0.10505000000000002</c:v>
                </c:pt>
                <c:pt idx="947">
                  <c:v>0.10505000000000002</c:v>
                </c:pt>
                <c:pt idx="948">
                  <c:v>0.10505000000000002</c:v>
                </c:pt>
                <c:pt idx="949">
                  <c:v>0.10505000000000002</c:v>
                </c:pt>
                <c:pt idx="950">
                  <c:v>0.10505000000000002</c:v>
                </c:pt>
                <c:pt idx="951">
                  <c:v>0.10505000000000002</c:v>
                </c:pt>
                <c:pt idx="952">
                  <c:v>0.10505000000000002</c:v>
                </c:pt>
                <c:pt idx="953">
                  <c:v>0.10505000000000002</c:v>
                </c:pt>
                <c:pt idx="954">
                  <c:v>0.10505000000000002</c:v>
                </c:pt>
                <c:pt idx="955">
                  <c:v>0.10505000000000002</c:v>
                </c:pt>
                <c:pt idx="956">
                  <c:v>0.10505000000000002</c:v>
                </c:pt>
                <c:pt idx="957">
                  <c:v>0.10505000000000002</c:v>
                </c:pt>
                <c:pt idx="958">
                  <c:v>0.10505000000000002</c:v>
                </c:pt>
                <c:pt idx="959">
                  <c:v>0.10505000000000002</c:v>
                </c:pt>
                <c:pt idx="960">
                  <c:v>0.10505000000000002</c:v>
                </c:pt>
                <c:pt idx="961">
                  <c:v>0.10505000000000002</c:v>
                </c:pt>
                <c:pt idx="962">
                  <c:v>0.10505000000000002</c:v>
                </c:pt>
                <c:pt idx="963">
                  <c:v>0.10505000000000002</c:v>
                </c:pt>
                <c:pt idx="964">
                  <c:v>0.10505000000000002</c:v>
                </c:pt>
                <c:pt idx="965">
                  <c:v>0.10505000000000002</c:v>
                </c:pt>
                <c:pt idx="966">
                  <c:v>0.10505000000000002</c:v>
                </c:pt>
                <c:pt idx="967">
                  <c:v>0.10505000000000002</c:v>
                </c:pt>
                <c:pt idx="968">
                  <c:v>0.10505000000000002</c:v>
                </c:pt>
                <c:pt idx="969">
                  <c:v>0.10505000000000002</c:v>
                </c:pt>
                <c:pt idx="970">
                  <c:v>0.10505000000000002</c:v>
                </c:pt>
                <c:pt idx="971">
                  <c:v>0.10505000000000002</c:v>
                </c:pt>
                <c:pt idx="972">
                  <c:v>0.10505000000000002</c:v>
                </c:pt>
                <c:pt idx="973">
                  <c:v>0.10505000000000002</c:v>
                </c:pt>
                <c:pt idx="974">
                  <c:v>0.10505000000000002</c:v>
                </c:pt>
                <c:pt idx="975">
                  <c:v>0.10505000000000002</c:v>
                </c:pt>
                <c:pt idx="976">
                  <c:v>0.10505000000000002</c:v>
                </c:pt>
                <c:pt idx="977">
                  <c:v>0.10505000000000002</c:v>
                </c:pt>
                <c:pt idx="978">
                  <c:v>0.10505000000000002</c:v>
                </c:pt>
                <c:pt idx="979">
                  <c:v>0.10505000000000002</c:v>
                </c:pt>
                <c:pt idx="980">
                  <c:v>0.10505000000000002</c:v>
                </c:pt>
                <c:pt idx="981">
                  <c:v>0.10505000000000002</c:v>
                </c:pt>
                <c:pt idx="982">
                  <c:v>0.10505000000000002</c:v>
                </c:pt>
                <c:pt idx="983">
                  <c:v>0.10505000000000002</c:v>
                </c:pt>
                <c:pt idx="984">
                  <c:v>0.10505000000000002</c:v>
                </c:pt>
                <c:pt idx="985">
                  <c:v>0.10505000000000002</c:v>
                </c:pt>
                <c:pt idx="986">
                  <c:v>0.10505000000000002</c:v>
                </c:pt>
                <c:pt idx="987">
                  <c:v>0.10505000000000002</c:v>
                </c:pt>
                <c:pt idx="988">
                  <c:v>0.10505000000000002</c:v>
                </c:pt>
                <c:pt idx="989">
                  <c:v>0.10505000000000002</c:v>
                </c:pt>
                <c:pt idx="990">
                  <c:v>0.10505000000000002</c:v>
                </c:pt>
                <c:pt idx="991">
                  <c:v>0.10505000000000002</c:v>
                </c:pt>
                <c:pt idx="992">
                  <c:v>0.10505000000000002</c:v>
                </c:pt>
                <c:pt idx="993">
                  <c:v>0.10505000000000002</c:v>
                </c:pt>
                <c:pt idx="994">
                  <c:v>0.10505000000000002</c:v>
                </c:pt>
                <c:pt idx="995">
                  <c:v>0.10505000000000002</c:v>
                </c:pt>
                <c:pt idx="996">
                  <c:v>0.10505000000000002</c:v>
                </c:pt>
                <c:pt idx="997">
                  <c:v>0.10505000000000002</c:v>
                </c:pt>
                <c:pt idx="998">
                  <c:v>0.10505000000000002</c:v>
                </c:pt>
                <c:pt idx="999">
                  <c:v>0.10505000000000002</c:v>
                </c:pt>
                <c:pt idx="1000">
                  <c:v>0.10505000000000002</c:v>
                </c:pt>
                <c:pt idx="1001">
                  <c:v>0.10505000000000002</c:v>
                </c:pt>
                <c:pt idx="1002">
                  <c:v>0.10505000000000002</c:v>
                </c:pt>
                <c:pt idx="1003">
                  <c:v>0.10505000000000002</c:v>
                </c:pt>
                <c:pt idx="1004">
                  <c:v>0.10505000000000002</c:v>
                </c:pt>
                <c:pt idx="1005">
                  <c:v>0.10505000000000002</c:v>
                </c:pt>
                <c:pt idx="1006">
                  <c:v>0.10505000000000002</c:v>
                </c:pt>
                <c:pt idx="1007">
                  <c:v>0.10505000000000002</c:v>
                </c:pt>
                <c:pt idx="1008">
                  <c:v>0.10505000000000002</c:v>
                </c:pt>
                <c:pt idx="1009">
                  <c:v>0.10505000000000002</c:v>
                </c:pt>
                <c:pt idx="1010">
                  <c:v>0.10505000000000002</c:v>
                </c:pt>
                <c:pt idx="1011">
                  <c:v>0.10505000000000002</c:v>
                </c:pt>
                <c:pt idx="1012">
                  <c:v>0.10505000000000002</c:v>
                </c:pt>
                <c:pt idx="1013">
                  <c:v>0.10505000000000002</c:v>
                </c:pt>
                <c:pt idx="1014">
                  <c:v>0.10505000000000002</c:v>
                </c:pt>
                <c:pt idx="1015">
                  <c:v>0.10505000000000002</c:v>
                </c:pt>
                <c:pt idx="1016">
                  <c:v>0.10505000000000002</c:v>
                </c:pt>
                <c:pt idx="1017">
                  <c:v>0.10505000000000002</c:v>
                </c:pt>
                <c:pt idx="1018">
                  <c:v>0.10505000000000002</c:v>
                </c:pt>
                <c:pt idx="1019">
                  <c:v>0.10505000000000002</c:v>
                </c:pt>
                <c:pt idx="1020">
                  <c:v>0.10505000000000002</c:v>
                </c:pt>
                <c:pt idx="1021">
                  <c:v>0.10505000000000002</c:v>
                </c:pt>
                <c:pt idx="1022">
                  <c:v>0.10505000000000002</c:v>
                </c:pt>
                <c:pt idx="1023">
                  <c:v>0.10505000000000002</c:v>
                </c:pt>
                <c:pt idx="1024">
                  <c:v>0.10505000000000002</c:v>
                </c:pt>
                <c:pt idx="1025">
                  <c:v>0.10505000000000002</c:v>
                </c:pt>
                <c:pt idx="1026">
                  <c:v>0.10505000000000002</c:v>
                </c:pt>
                <c:pt idx="1027">
                  <c:v>0.10505000000000002</c:v>
                </c:pt>
                <c:pt idx="1028">
                  <c:v>0.10505000000000002</c:v>
                </c:pt>
                <c:pt idx="1029">
                  <c:v>0.10505000000000002</c:v>
                </c:pt>
                <c:pt idx="1030">
                  <c:v>0.10505000000000002</c:v>
                </c:pt>
                <c:pt idx="1031">
                  <c:v>0.10505000000000002</c:v>
                </c:pt>
                <c:pt idx="1032">
                  <c:v>0.10505000000000002</c:v>
                </c:pt>
                <c:pt idx="1033">
                  <c:v>0.10505000000000002</c:v>
                </c:pt>
                <c:pt idx="1034">
                  <c:v>0.10505000000000002</c:v>
                </c:pt>
                <c:pt idx="1035">
                  <c:v>0.10505000000000002</c:v>
                </c:pt>
                <c:pt idx="1036">
                  <c:v>0.10505000000000002</c:v>
                </c:pt>
                <c:pt idx="1037">
                  <c:v>0.10505000000000002</c:v>
                </c:pt>
                <c:pt idx="1038">
                  <c:v>0.10505000000000002</c:v>
                </c:pt>
                <c:pt idx="1039">
                  <c:v>0.10505000000000002</c:v>
                </c:pt>
                <c:pt idx="1040">
                  <c:v>0.10505000000000002</c:v>
                </c:pt>
                <c:pt idx="1041">
                  <c:v>0.10505000000000002</c:v>
                </c:pt>
                <c:pt idx="1042">
                  <c:v>0.10505000000000002</c:v>
                </c:pt>
                <c:pt idx="1043">
                  <c:v>0.10505000000000002</c:v>
                </c:pt>
                <c:pt idx="1044">
                  <c:v>0.10505000000000002</c:v>
                </c:pt>
                <c:pt idx="1045">
                  <c:v>0.10505000000000002</c:v>
                </c:pt>
                <c:pt idx="1046">
                  <c:v>0.10505000000000002</c:v>
                </c:pt>
                <c:pt idx="1047">
                  <c:v>0.10505000000000002</c:v>
                </c:pt>
                <c:pt idx="1048">
                  <c:v>0.10505000000000002</c:v>
                </c:pt>
                <c:pt idx="1049">
                  <c:v>0.10505000000000002</c:v>
                </c:pt>
                <c:pt idx="1050">
                  <c:v>0.10505000000000002</c:v>
                </c:pt>
                <c:pt idx="1051">
                  <c:v>0.10505000000000002</c:v>
                </c:pt>
                <c:pt idx="1052">
                  <c:v>0.10505000000000002</c:v>
                </c:pt>
                <c:pt idx="1053">
                  <c:v>0.10505000000000002</c:v>
                </c:pt>
                <c:pt idx="1054">
                  <c:v>0.10505000000000002</c:v>
                </c:pt>
                <c:pt idx="1055">
                  <c:v>0.10505000000000002</c:v>
                </c:pt>
                <c:pt idx="1056">
                  <c:v>0.10505000000000002</c:v>
                </c:pt>
                <c:pt idx="1057">
                  <c:v>0.10505000000000002</c:v>
                </c:pt>
                <c:pt idx="1058">
                  <c:v>0.10505000000000002</c:v>
                </c:pt>
                <c:pt idx="1059">
                  <c:v>0.10505000000000002</c:v>
                </c:pt>
                <c:pt idx="1060">
                  <c:v>0.10505000000000002</c:v>
                </c:pt>
                <c:pt idx="1061">
                  <c:v>0.10505000000000002</c:v>
                </c:pt>
                <c:pt idx="1062">
                  <c:v>0.10505000000000002</c:v>
                </c:pt>
                <c:pt idx="1063">
                  <c:v>0.10505000000000002</c:v>
                </c:pt>
                <c:pt idx="1064">
                  <c:v>0.10505000000000002</c:v>
                </c:pt>
                <c:pt idx="1065">
                  <c:v>0.10505000000000002</c:v>
                </c:pt>
                <c:pt idx="1066">
                  <c:v>0.10505000000000002</c:v>
                </c:pt>
                <c:pt idx="1067">
                  <c:v>0.10505000000000002</c:v>
                </c:pt>
                <c:pt idx="1068">
                  <c:v>0.10505000000000002</c:v>
                </c:pt>
                <c:pt idx="1069">
                  <c:v>0.10505000000000002</c:v>
                </c:pt>
                <c:pt idx="1070">
                  <c:v>0.10505000000000002</c:v>
                </c:pt>
                <c:pt idx="1071">
                  <c:v>0.10505000000000002</c:v>
                </c:pt>
                <c:pt idx="1072">
                  <c:v>0.10505000000000002</c:v>
                </c:pt>
                <c:pt idx="1073">
                  <c:v>0.10505000000000002</c:v>
                </c:pt>
                <c:pt idx="1074">
                  <c:v>0.10505000000000002</c:v>
                </c:pt>
                <c:pt idx="1075">
                  <c:v>0.10505000000000002</c:v>
                </c:pt>
                <c:pt idx="1076">
                  <c:v>0.10505000000000002</c:v>
                </c:pt>
                <c:pt idx="1077">
                  <c:v>0.10505000000000002</c:v>
                </c:pt>
                <c:pt idx="1078">
                  <c:v>0.10505000000000002</c:v>
                </c:pt>
                <c:pt idx="1079">
                  <c:v>0.10505000000000002</c:v>
                </c:pt>
                <c:pt idx="1080">
                  <c:v>0.10505000000000002</c:v>
                </c:pt>
                <c:pt idx="1081">
                  <c:v>0.10505000000000002</c:v>
                </c:pt>
                <c:pt idx="1082">
                  <c:v>0.10505000000000002</c:v>
                </c:pt>
                <c:pt idx="1083">
                  <c:v>0.10505000000000002</c:v>
                </c:pt>
                <c:pt idx="1084">
                  <c:v>0.10505000000000002</c:v>
                </c:pt>
                <c:pt idx="1085">
                  <c:v>0.10505000000000002</c:v>
                </c:pt>
                <c:pt idx="1086">
                  <c:v>0.10505000000000002</c:v>
                </c:pt>
                <c:pt idx="1087">
                  <c:v>0.10505000000000002</c:v>
                </c:pt>
                <c:pt idx="1088">
                  <c:v>0.10505000000000002</c:v>
                </c:pt>
                <c:pt idx="1089">
                  <c:v>0.10505000000000002</c:v>
                </c:pt>
                <c:pt idx="1090">
                  <c:v>0.10505000000000002</c:v>
                </c:pt>
                <c:pt idx="1091">
                  <c:v>0.10505000000000002</c:v>
                </c:pt>
                <c:pt idx="1092">
                  <c:v>0.10505000000000002</c:v>
                </c:pt>
                <c:pt idx="1093">
                  <c:v>0.10505000000000002</c:v>
                </c:pt>
                <c:pt idx="1094">
                  <c:v>0.10505000000000002</c:v>
                </c:pt>
                <c:pt idx="1095">
                  <c:v>0.10505000000000002</c:v>
                </c:pt>
                <c:pt idx="1096">
                  <c:v>0.10505000000000002</c:v>
                </c:pt>
                <c:pt idx="1097">
                  <c:v>0.10505000000000002</c:v>
                </c:pt>
                <c:pt idx="1098">
                  <c:v>0.10505000000000002</c:v>
                </c:pt>
                <c:pt idx="1099">
                  <c:v>0.10505000000000002</c:v>
                </c:pt>
                <c:pt idx="1100">
                  <c:v>0.10505000000000002</c:v>
                </c:pt>
                <c:pt idx="1101">
                  <c:v>0.10505000000000002</c:v>
                </c:pt>
                <c:pt idx="1102">
                  <c:v>0.10505000000000002</c:v>
                </c:pt>
                <c:pt idx="1103">
                  <c:v>0.10505000000000002</c:v>
                </c:pt>
                <c:pt idx="1104">
                  <c:v>0.10505000000000002</c:v>
                </c:pt>
                <c:pt idx="1105">
                  <c:v>0.10505000000000002</c:v>
                </c:pt>
                <c:pt idx="1106">
                  <c:v>0.10505000000000002</c:v>
                </c:pt>
                <c:pt idx="1107">
                  <c:v>0.10505000000000002</c:v>
                </c:pt>
                <c:pt idx="1108">
                  <c:v>0.10505000000000002</c:v>
                </c:pt>
                <c:pt idx="1109">
                  <c:v>0.10505000000000002</c:v>
                </c:pt>
                <c:pt idx="1110">
                  <c:v>0.10505000000000002</c:v>
                </c:pt>
                <c:pt idx="1111">
                  <c:v>0.10505000000000002</c:v>
                </c:pt>
              </c:numCache>
            </c:numRef>
          </c:val>
          <c:smooth val="0"/>
          <c:extLst>
            <c:ext xmlns:c16="http://schemas.microsoft.com/office/drawing/2014/chart" uri="{C3380CC4-5D6E-409C-BE32-E72D297353CC}">
              <c16:uniqueId val="{00000000-BBE5-4896-BFF1-3A35FEE0252C}"/>
            </c:ext>
          </c:extLst>
        </c:ser>
        <c:ser>
          <c:idx val="1"/>
          <c:order val="1"/>
          <c:tx>
            <c:strRef>
              <c:f>Sheet2!$I$1</c:f>
              <c:strCache>
                <c:ptCount val="1"/>
                <c:pt idx="0">
                  <c:v>Ammonia Slip - New Method</c:v>
                </c:pt>
              </c:strCache>
            </c:strRef>
          </c:tx>
          <c:spPr>
            <a:ln w="28575" cap="rnd">
              <a:solidFill>
                <a:schemeClr val="accent2"/>
              </a:solidFill>
              <a:round/>
            </a:ln>
            <a:effectLst/>
          </c:spPr>
          <c:marker>
            <c:symbol val="none"/>
          </c:marker>
          <c:cat>
            <c:numRef>
              <c:f>Sheet1!$H$3:$H$1114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Sheet2!$I$3:$I$1114</c:f>
              <c:numCache>
                <c:formatCode>General</c:formatCode>
                <c:ptCount val="1112"/>
                <c:pt idx="0">
                  <c:v>5.8741131241314264</c:v>
                </c:pt>
                <c:pt idx="1">
                  <c:v>5.8742712218067146</c:v>
                </c:pt>
                <c:pt idx="2">
                  <c:v>5.8743944388004605</c:v>
                </c:pt>
                <c:pt idx="3">
                  <c:v>5.8744883883628409</c:v>
                </c:pt>
                <c:pt idx="4">
                  <c:v>5.8745581053395544</c:v>
                </c:pt>
                <c:pt idx="5">
                  <c:v>5.8746080253712858</c:v>
                </c:pt>
                <c:pt idx="6">
                  <c:v>5.8746419950583721</c:v>
                </c:pt>
                <c:pt idx="7">
                  <c:v>5.8746629594414834</c:v>
                </c:pt>
                <c:pt idx="8">
                  <c:v>5.8746713317234143</c:v>
                </c:pt>
                <c:pt idx="9">
                  <c:v>5.8746704840070132</c:v>
                </c:pt>
                <c:pt idx="10">
                  <c:v>5.8746637437155931</c:v>
                </c:pt>
                <c:pt idx="11">
                  <c:v>5.874653494789511</c:v>
                </c:pt>
                <c:pt idx="12">
                  <c:v>5.8746413827912685</c:v>
                </c:pt>
                <c:pt idx="13">
                  <c:v>5.874628511357197</c:v>
                </c:pt>
                <c:pt idx="14">
                  <c:v>5.8746155950314067</c:v>
                </c:pt>
                <c:pt idx="15">
                  <c:v>5.8746030740932085</c:v>
                </c:pt>
                <c:pt idx="16">
                  <c:v>5.874591199448238</c:v>
                </c:pt>
                <c:pt idx="17">
                  <c:v>5.8745800944067144</c:v>
                </c:pt>
                <c:pt idx="18">
                  <c:v>5.8745697990527104</c:v>
                </c:pt>
                <c:pt idx="19">
                  <c:v>5.8745603014379215</c:v>
                </c:pt>
                <c:pt idx="20">
                  <c:v>5.8745515591711071</c:v>
                </c:pt>
                <c:pt idx="21">
                  <c:v>5.8745435139423812</c:v>
                </c:pt>
                <c:pt idx="22">
                  <c:v>5.8745361010402508</c:v>
                </c:pt>
                <c:pt idx="23">
                  <c:v>5.8745292552911934</c:v>
                </c:pt>
                <c:pt idx="24">
                  <c:v>5.8745229145993134</c:v>
                </c:pt>
                <c:pt idx="25">
                  <c:v>5.8745170218610365</c:v>
                </c:pt>
                <c:pt idx="26">
                  <c:v>5.8745115257535883</c:v>
                </c:pt>
                <c:pt idx="27">
                  <c:v>5.8745062972006439</c:v>
                </c:pt>
                <c:pt idx="28">
                  <c:v>5.8744975775347017</c:v>
                </c:pt>
                <c:pt idx="29">
                  <c:v>5.8744903807711193</c:v>
                </c:pt>
                <c:pt idx="30">
                  <c:v>5.8744850895503422</c:v>
                </c:pt>
                <c:pt idx="31">
                  <c:v>5.8744810302300969</c:v>
                </c:pt>
                <c:pt idx="32">
                  <c:v>5.8744776376754011</c:v>
                </c:pt>
                <c:pt idx="33">
                  <c:v>5.8744745404279</c:v>
                </c:pt>
                <c:pt idx="34">
                  <c:v>5.8744720982669039</c:v>
                </c:pt>
                <c:pt idx="35">
                  <c:v>5.8744696928381543</c:v>
                </c:pt>
                <c:pt idx="36">
                  <c:v>5.8744671856795474</c:v>
                </c:pt>
                <c:pt idx="37">
                  <c:v>5.8744646247935384</c:v>
                </c:pt>
                <c:pt idx="38">
                  <c:v>5.874462057558488</c:v>
                </c:pt>
                <c:pt idx="39">
                  <c:v>5.8744595135304758</c:v>
                </c:pt>
                <c:pt idx="40">
                  <c:v>5.8744570091556101</c:v>
                </c:pt>
                <c:pt idx="41">
                  <c:v>5.8744545529575012</c:v>
                </c:pt>
                <c:pt idx="42">
                  <c:v>5.8744521489568555</c:v>
                </c:pt>
                <c:pt idx="43">
                  <c:v>5.8744497986629538</c:v>
                </c:pt>
                <c:pt idx="44">
                  <c:v>5.8744475021961948</c:v>
                </c:pt>
                <c:pt idx="45">
                  <c:v>5.8744452589109191</c:v>
                </c:pt>
                <c:pt idx="46">
                  <c:v>5.8744430677383885</c:v>
                </c:pt>
                <c:pt idx="47">
                  <c:v>5.8744409273957858</c:v>
                </c:pt>
                <c:pt idx="48">
                  <c:v>5.8744388365016835</c:v>
                </c:pt>
                <c:pt idx="49">
                  <c:v>5.874436793633163</c:v>
                </c:pt>
                <c:pt idx="50">
                  <c:v>5.8744347973880062</c:v>
                </c:pt>
                <c:pt idx="51">
                  <c:v>5.8744328463584701</c:v>
                </c:pt>
                <c:pt idx="52">
                  <c:v>5.874430939171897</c:v>
                </c:pt>
                <c:pt idx="53">
                  <c:v>5.8744290745161276</c:v>
                </c:pt>
                <c:pt idx="54">
                  <c:v>5.8744272511121425</c:v>
                </c:pt>
                <c:pt idx="55">
                  <c:v>5.8744254677231158</c:v>
                </c:pt>
                <c:pt idx="56">
                  <c:v>5.8744237231722245</c:v>
                </c:pt>
                <c:pt idx="57">
                  <c:v>5.874422016330235</c:v>
                </c:pt>
                <c:pt idx="58">
                  <c:v>5.8744203460986233</c:v>
                </c:pt>
                <c:pt idx="59">
                  <c:v>5.8744187114379738</c:v>
                </c:pt>
                <c:pt idx="60">
                  <c:v>5.8744171113510717</c:v>
                </c:pt>
                <c:pt idx="61">
                  <c:v>5.8744155448710664</c:v>
                </c:pt>
                <c:pt idx="62">
                  <c:v>5.8744140110900211</c:v>
                </c:pt>
                <c:pt idx="63">
                  <c:v>5.8744125091105017</c:v>
                </c:pt>
                <c:pt idx="64">
                  <c:v>5.8744110380951513</c:v>
                </c:pt>
                <c:pt idx="65">
                  <c:v>5.874409597230394</c:v>
                </c:pt>
                <c:pt idx="66">
                  <c:v>5.8744081857345538</c:v>
                </c:pt>
                <c:pt idx="67">
                  <c:v>5.8744068028699656</c:v>
                </c:pt>
                <c:pt idx="68">
                  <c:v>5.8744054478985124</c:v>
                </c:pt>
                <c:pt idx="69">
                  <c:v>5.8744041201386477</c:v>
                </c:pt>
                <c:pt idx="70">
                  <c:v>5.8744028189208519</c:v>
                </c:pt>
                <c:pt idx="71">
                  <c:v>5.8744015436048347</c:v>
                </c:pt>
                <c:pt idx="72">
                  <c:v>5.8744002935654915</c:v>
                </c:pt>
                <c:pt idx="73">
                  <c:v>5.8743990682119138</c:v>
                </c:pt>
                <c:pt idx="74">
                  <c:v>5.8743978669662607</c:v>
                </c:pt>
                <c:pt idx="75">
                  <c:v>5.874396689267023</c:v>
                </c:pt>
                <c:pt idx="76">
                  <c:v>5.8743955345796062</c:v>
                </c:pt>
                <c:pt idx="77">
                  <c:v>5.8743944023901413</c:v>
                </c:pt>
                <c:pt idx="78">
                  <c:v>5.8743932921827904</c:v>
                </c:pt>
                <c:pt idx="79">
                  <c:v>5.8743922034746641</c:v>
                </c:pt>
                <c:pt idx="80">
                  <c:v>5.8743911357971683</c:v>
                </c:pt>
                <c:pt idx="81">
                  <c:v>5.8743900886772487</c:v>
                </c:pt>
                <c:pt idx="82">
                  <c:v>5.8743890616845764</c:v>
                </c:pt>
                <c:pt idx="83">
                  <c:v>5.8743880543897822</c:v>
                </c:pt>
                <c:pt idx="84">
                  <c:v>5.8743870663604918</c:v>
                </c:pt>
                <c:pt idx="85">
                  <c:v>5.8743860972151198</c:v>
                </c:pt>
                <c:pt idx="86">
                  <c:v>5.8743851465365848</c:v>
                </c:pt>
                <c:pt idx="87">
                  <c:v>5.8743842139455094</c:v>
                </c:pt>
                <c:pt idx="88">
                  <c:v>5.8743832990633544</c:v>
                </c:pt>
                <c:pt idx="89">
                  <c:v>5.8743824015339436</c:v>
                </c:pt>
                <c:pt idx="90">
                  <c:v>5.8743815209861747</c:v>
                </c:pt>
                <c:pt idx="91">
                  <c:v>5.8743806570929475</c:v>
                </c:pt>
                <c:pt idx="92">
                  <c:v>5.8743798095095006</c:v>
                </c:pt>
                <c:pt idx="93">
                  <c:v>5.8743789779032616</c:v>
                </c:pt>
                <c:pt idx="94">
                  <c:v>5.8743781619662716</c:v>
                </c:pt>
                <c:pt idx="95">
                  <c:v>5.8743773613819306</c:v>
                </c:pt>
                <c:pt idx="96">
                  <c:v>5.8743765758417084</c:v>
                </c:pt>
                <c:pt idx="97">
                  <c:v>5.8743758050289676</c:v>
                </c:pt>
                <c:pt idx="98">
                  <c:v>5.8743750486720874</c:v>
                </c:pt>
                <c:pt idx="99">
                  <c:v>5.874374306512065</c:v>
                </c:pt>
                <c:pt idx="100">
                  <c:v>5.8743735782578765</c:v>
                </c:pt>
                <c:pt idx="101">
                  <c:v>5.8743728636205397</c:v>
                </c:pt>
                <c:pt idx="102">
                  <c:v>5.8743721623336915</c:v>
                </c:pt>
                <c:pt idx="103">
                  <c:v>5.8743714741440174</c:v>
                </c:pt>
                <c:pt idx="104">
                  <c:v>5.8743707988048994</c:v>
                </c:pt>
                <c:pt idx="105">
                  <c:v>5.8743701360565082</c:v>
                </c:pt>
                <c:pt idx="106">
                  <c:v>5.874369485676822</c:v>
                </c:pt>
                <c:pt idx="107">
                  <c:v>5.874368847413284</c:v>
                </c:pt>
                <c:pt idx="108">
                  <c:v>5.874368221017404</c:v>
                </c:pt>
                <c:pt idx="109">
                  <c:v>5.8743676062957908</c:v>
                </c:pt>
                <c:pt idx="110">
                  <c:v>5.874367003017479</c:v>
                </c:pt>
                <c:pt idx="111">
                  <c:v>5.8743664109531153</c:v>
                </c:pt>
                <c:pt idx="112">
                  <c:v>5.8743658298990775</c:v>
                </c:pt>
                <c:pt idx="113">
                  <c:v>5.874365259636245</c:v>
                </c:pt>
                <c:pt idx="114">
                  <c:v>5.8743646999672814</c:v>
                </c:pt>
                <c:pt idx="115">
                  <c:v>5.8743641506908064</c:v>
                </c:pt>
                <c:pt idx="116">
                  <c:v>5.8743636116130027</c:v>
                </c:pt>
                <c:pt idx="117">
                  <c:v>5.8743630825387463</c:v>
                </c:pt>
                <c:pt idx="118">
                  <c:v>5.8743625632742367</c:v>
                </c:pt>
                <c:pt idx="119">
                  <c:v>5.8743620536404384</c:v>
                </c:pt>
                <c:pt idx="120">
                  <c:v>5.8743615534658291</c:v>
                </c:pt>
                <c:pt idx="121">
                  <c:v>5.8743610625598732</c:v>
                </c:pt>
                <c:pt idx="122">
                  <c:v>5.8743605807471289</c:v>
                </c:pt>
                <c:pt idx="123">
                  <c:v>5.8743601078606025</c:v>
                </c:pt>
                <c:pt idx="124">
                  <c:v>5.874359643739095</c:v>
                </c:pt>
                <c:pt idx="125">
                  <c:v>5.8743591882114945</c:v>
                </c:pt>
                <c:pt idx="126">
                  <c:v>5.8743587411174918</c:v>
                </c:pt>
                <c:pt idx="127">
                  <c:v>5.8743583023003598</c:v>
                </c:pt>
                <c:pt idx="128">
                  <c:v>5.8743578716039657</c:v>
                </c:pt>
                <c:pt idx="129">
                  <c:v>5.8743574488811134</c:v>
                </c:pt>
                <c:pt idx="130">
                  <c:v>5.8743570339861924</c:v>
                </c:pt>
                <c:pt idx="131">
                  <c:v>5.8743566267691136</c:v>
                </c:pt>
                <c:pt idx="132">
                  <c:v>5.8743562270785032</c:v>
                </c:pt>
                <c:pt idx="133">
                  <c:v>5.8743558347796236</c:v>
                </c:pt>
                <c:pt idx="134">
                  <c:v>5.8743554497434518</c:v>
                </c:pt>
                <c:pt idx="135">
                  <c:v>5.8743550718312445</c:v>
                </c:pt>
                <c:pt idx="136">
                  <c:v>5.8743547009030666</c:v>
                </c:pt>
                <c:pt idx="137">
                  <c:v>5.8743543368378681</c:v>
                </c:pt>
                <c:pt idx="138">
                  <c:v>5.87435397950442</c:v>
                </c:pt>
                <c:pt idx="139">
                  <c:v>5.8743536287701419</c:v>
                </c:pt>
                <c:pt idx="140">
                  <c:v>5.8743532845256068</c:v>
                </c:pt>
                <c:pt idx="141">
                  <c:v>5.8743529466476296</c:v>
                </c:pt>
                <c:pt idx="142">
                  <c:v>5.874352615011377</c:v>
                </c:pt>
                <c:pt idx="143">
                  <c:v>5.874352289507101</c:v>
                </c:pt>
                <c:pt idx="144">
                  <c:v>5.8743519700173401</c:v>
                </c:pt>
                <c:pt idx="145">
                  <c:v>5.8743516564320588</c:v>
                </c:pt>
                <c:pt idx="146">
                  <c:v>5.8743513486430521</c:v>
                </c:pt>
                <c:pt idx="147">
                  <c:v>5.8743510465362228</c:v>
                </c:pt>
                <c:pt idx="148">
                  <c:v>5.8743507500060916</c:v>
                </c:pt>
                <c:pt idx="149">
                  <c:v>5.8743504589542734</c:v>
                </c:pt>
                <c:pt idx="150">
                  <c:v>5.8743501732874117</c:v>
                </c:pt>
                <c:pt idx="151">
                  <c:v>5.8743498928945197</c:v>
                </c:pt>
                <c:pt idx="152">
                  <c:v>5.8743496176882726</c:v>
                </c:pt>
                <c:pt idx="153">
                  <c:v>5.8743493475731094</c:v>
                </c:pt>
                <c:pt idx="154">
                  <c:v>5.874349082443481</c:v>
                </c:pt>
                <c:pt idx="155">
                  <c:v>5.874348822209603</c:v>
                </c:pt>
                <c:pt idx="156">
                  <c:v>5.8743485667806565</c:v>
                </c:pt>
                <c:pt idx="157">
                  <c:v>5.8743483160689163</c:v>
                </c:pt>
                <c:pt idx="158">
                  <c:v>5.874348069988665</c:v>
                </c:pt>
                <c:pt idx="159">
                  <c:v>5.8743478284503556</c:v>
                </c:pt>
                <c:pt idx="160">
                  <c:v>5.8743475913737182</c:v>
                </c:pt>
                <c:pt idx="161">
                  <c:v>5.8743473586689587</c:v>
                </c:pt>
                <c:pt idx="162">
                  <c:v>5.8743471302627714</c:v>
                </c:pt>
                <c:pt idx="163">
                  <c:v>5.8743469060928089</c:v>
                </c:pt>
                <c:pt idx="164">
                  <c:v>5.8743466860592886</c:v>
                </c:pt>
                <c:pt idx="165">
                  <c:v>5.8743464700912158</c:v>
                </c:pt>
                <c:pt idx="166">
                  <c:v>5.8743462581046595</c:v>
                </c:pt>
                <c:pt idx="167">
                  <c:v>5.8743460500358005</c:v>
                </c:pt>
                <c:pt idx="168">
                  <c:v>5.8743458458043616</c:v>
                </c:pt>
                <c:pt idx="169">
                  <c:v>5.8743456453472014</c:v>
                </c:pt>
                <c:pt idx="170">
                  <c:v>5.8743454485919573</c:v>
                </c:pt>
                <c:pt idx="171">
                  <c:v>5.8743452554651823</c:v>
                </c:pt>
                <c:pt idx="172">
                  <c:v>5.874345065885227</c:v>
                </c:pt>
                <c:pt idx="173">
                  <c:v>5.8743448798319209</c:v>
                </c:pt>
                <c:pt idx="174">
                  <c:v>5.8743446972198798</c:v>
                </c:pt>
                <c:pt idx="175">
                  <c:v>5.8743445179763363</c:v>
                </c:pt>
                <c:pt idx="176">
                  <c:v>5.874344342032761</c:v>
                </c:pt>
                <c:pt idx="177">
                  <c:v>5.8743441693465908</c:v>
                </c:pt>
                <c:pt idx="178">
                  <c:v>5.8743439998524787</c:v>
                </c:pt>
                <c:pt idx="179">
                  <c:v>5.8743438334696441</c:v>
                </c:pt>
                <c:pt idx="180">
                  <c:v>5.8743436701711875</c:v>
                </c:pt>
                <c:pt idx="181">
                  <c:v>5.8743435098901768</c:v>
                </c:pt>
                <c:pt idx="182">
                  <c:v>5.8743433525654432</c:v>
                </c:pt>
                <c:pt idx="183">
                  <c:v>5.8743431981540581</c:v>
                </c:pt>
                <c:pt idx="184">
                  <c:v>5.8743430465902087</c:v>
                </c:pt>
                <c:pt idx="185">
                  <c:v>5.8743428978186545</c:v>
                </c:pt>
                <c:pt idx="186">
                  <c:v>5.8743427518051785</c:v>
                </c:pt>
                <c:pt idx="187">
                  <c:v>5.874342608481542</c:v>
                </c:pt>
                <c:pt idx="188">
                  <c:v>5.8743424677977556</c:v>
                </c:pt>
                <c:pt idx="189">
                  <c:v>5.8743423297170274</c:v>
                </c:pt>
                <c:pt idx="190">
                  <c:v>5.874342194188336</c:v>
                </c:pt>
                <c:pt idx="191">
                  <c:v>5.8743420611560317</c:v>
                </c:pt>
                <c:pt idx="192">
                  <c:v>5.8743419305674776</c:v>
                </c:pt>
                <c:pt idx="193">
                  <c:v>5.8743418024071934</c:v>
                </c:pt>
                <c:pt idx="194">
                  <c:v>5.8743416766149661</c:v>
                </c:pt>
                <c:pt idx="195">
                  <c:v>5.8743415531468344</c:v>
                </c:pt>
                <c:pt idx="196">
                  <c:v>5.8743414319593104</c:v>
                </c:pt>
                <c:pt idx="197">
                  <c:v>5.8743413130079558</c:v>
                </c:pt>
                <c:pt idx="198">
                  <c:v>4.168796524783791</c:v>
                </c:pt>
                <c:pt idx="199">
                  <c:v>3.0635733505361191</c:v>
                </c:pt>
                <c:pt idx="200">
                  <c:v>2.2945832283017666</c:v>
                </c:pt>
                <c:pt idx="201">
                  <c:v>1.7397619027109419</c:v>
                </c:pt>
                <c:pt idx="202">
                  <c:v>1.3296468535001407</c:v>
                </c:pt>
                <c:pt idx="203">
                  <c:v>1.021128930698264</c:v>
                </c:pt>
                <c:pt idx="204">
                  <c:v>0.78619329620006873</c:v>
                </c:pt>
                <c:pt idx="205">
                  <c:v>0.60585609596349577</c:v>
                </c:pt>
                <c:pt idx="206">
                  <c:v>0.46676573753966466</c:v>
                </c:pt>
                <c:pt idx="207">
                  <c:v>0.35923102217232533</c:v>
                </c:pt>
                <c:pt idx="208">
                  <c:v>0.27603729960083473</c:v>
                </c:pt>
                <c:pt idx="209">
                  <c:v>0.21170997590504728</c:v>
                </c:pt>
                <c:pt idx="210">
                  <c:v>0.16203858570685675</c:v>
                </c:pt>
                <c:pt idx="211">
                  <c:v>0.12375669643528449</c:v>
                </c:pt>
                <c:pt idx="212">
                  <c:v>9.4317846144031922E-2</c:v>
                </c:pt>
                <c:pt idx="213">
                  <c:v>7.1732803179529819E-2</c:v>
                </c:pt>
                <c:pt idx="214">
                  <c:v>5.4447623448262546E-2</c:v>
                </c:pt>
                <c:pt idx="215">
                  <c:v>4.1250073139721649E-2</c:v>
                </c:pt>
                <c:pt idx="216">
                  <c:v>3.1196627646420231E-2</c:v>
                </c:pt>
                <c:pt idx="217">
                  <c:v>2.3554954057172887E-2</c:v>
                </c:pt>
                <c:pt idx="218">
                  <c:v>1.775837268282458E-2</c:v>
                </c:pt>
                <c:pt idx="219">
                  <c:v>1.3369760528625903E-2</c:v>
                </c:pt>
                <c:pt idx="220">
                  <c:v>1.005297629845355E-2</c:v>
                </c:pt>
                <c:pt idx="221">
                  <c:v>7.5503041323008759E-3</c:v>
                </c:pt>
                <c:pt idx="222">
                  <c:v>5.6647147918526966E-3</c:v>
                </c:pt>
                <c:pt idx="223">
                  <c:v>4.245973388224686E-3</c:v>
                </c:pt>
                <c:pt idx="224">
                  <c:v>3.1798061224834881E-3</c:v>
                </c:pt>
                <c:pt idx="225">
                  <c:v>2.3794880518055121E-3</c:v>
                </c:pt>
                <c:pt idx="226">
                  <c:v>1.7793371614347651E-3</c:v>
                </c:pt>
                <c:pt idx="227">
                  <c:v>1.3297017959653663E-3</c:v>
                </c:pt>
                <c:pt idx="228">
                  <c:v>9.9311221214117658E-4</c:v>
                </c:pt>
                <c:pt idx="229">
                  <c:v>7.4133541254079924E-4</c:v>
                </c:pt>
                <c:pt idx="230">
                  <c:v>5.5312786953668142E-4</c:v>
                </c:pt>
                <c:pt idx="231">
                  <c:v>4.1252533980800217E-4</c:v>
                </c:pt>
                <c:pt idx="232">
                  <c:v>3.0754454711383826E-4</c:v>
                </c:pt>
                <c:pt idx="233">
                  <c:v>2.2919968844133321E-4</c:v>
                </c:pt>
                <c:pt idx="234">
                  <c:v>1.7075888502516933E-4</c:v>
                </c:pt>
                <c:pt idx="235">
                  <c:v>1.2718303080003519E-4</c:v>
                </c:pt>
                <c:pt idx="236">
                  <c:v>9.4702967188223827E-5</c:v>
                </c:pt>
                <c:pt idx="237">
                  <c:v>7.0501340582100345E-5</c:v>
                </c:pt>
                <c:pt idx="238">
                  <c:v>5.2473532004026069E-5</c:v>
                </c:pt>
                <c:pt idx="239">
                  <c:v>3.9048212867905834E-5</c:v>
                </c:pt>
                <c:pt idx="240">
                  <c:v>2.9052794874300592E-5</c:v>
                </c:pt>
                <c:pt idx="241">
                  <c:v>2.1612635952216004E-5</c:v>
                </c:pt>
                <c:pt idx="242">
                  <c:v>1.6075596533538652E-5</c:v>
                </c:pt>
                <c:pt idx="243">
                  <c:v>1.1955612766469894E-5</c:v>
                </c:pt>
                <c:pt idx="244">
                  <c:v>8.8905215793980727E-6</c:v>
                </c:pt>
                <c:pt idx="245">
                  <c:v>6.6105570981602246E-6</c:v>
                </c:pt>
                <c:pt idx="246">
                  <c:v>4.9148311330761814E-6</c:v>
                </c:pt>
                <c:pt idx="247">
                  <c:v>3.6537829291698071E-6</c:v>
                </c:pt>
                <c:pt idx="248">
                  <c:v>2.7160889701928119E-6</c:v>
                </c:pt>
                <c:pt idx="249">
                  <c:v>2.0189032889861263E-6</c:v>
                </c:pt>
                <c:pt idx="250">
                  <c:v>1.5005835224787905E-6</c:v>
                </c:pt>
                <c:pt idx="251">
                  <c:v>1.1152713569476717E-6</c:v>
                </c:pt>
                <c:pt idx="252">
                  <c:v>8.2885578938813426E-7</c:v>
                </c:pt>
                <c:pt idx="253">
                  <c:v>6.1596716504221233E-7</c:v>
                </c:pt>
                <c:pt idx="254">
                  <c:v>4.577393139578352E-7</c:v>
                </c:pt>
                <c:pt idx="255">
                  <c:v>3.4014387396655257E-7</c:v>
                </c:pt>
                <c:pt idx="256">
                  <c:v>2.527507400362218E-7</c:v>
                </c:pt>
                <c:pt idx="257">
                  <c:v>1.8780578553852435E-7</c:v>
                </c:pt>
                <c:pt idx="258">
                  <c:v>1.395447551334964E-7</c:v>
                </c:pt>
                <c:pt idx="259">
                  <c:v>1.0368292421378266E-7</c:v>
                </c:pt>
                <c:pt idx="260">
                  <c:v>7.7035545695441095E-8</c:v>
                </c:pt>
                <c:pt idx="261">
                  <c:v>5.7235599295116005E-8</c:v>
                </c:pt>
                <c:pt idx="262">
                  <c:v>4.2523920674884755E-8</c:v>
                </c:pt>
                <c:pt idx="263">
                  <c:v>3.1593164202393874E-8</c:v>
                </c:pt>
                <c:pt idx="264">
                  <c:v>2.3471800434783956E-8</c:v>
                </c:pt>
                <c:pt idx="265">
                  <c:v>1.7437883187924499E-8</c:v>
                </c:pt>
                <c:pt idx="266">
                  <c:v>1.2954950913784412E-8</c:v>
                </c:pt>
                <c:pt idx="267">
                  <c:v>9.624383933976211E-9</c:v>
                </c:pt>
                <c:pt idx="268">
                  <c:v>7.1499948741921671E-9</c:v>
                </c:pt>
                <c:pt idx="269">
                  <c:v>5.3117125387112644E-9</c:v>
                </c:pt>
                <c:pt idx="270">
                  <c:v>3.9460248685274022E-9</c:v>
                </c:pt>
                <c:pt idx="271">
                  <c:v>2.9314455761490292E-9</c:v>
                </c:pt>
                <c:pt idx="272">
                  <c:v>2.1777144190281928E-9</c:v>
                </c:pt>
                <c:pt idx="273">
                  <c:v>1.6177722102473804E-9</c:v>
                </c:pt>
                <c:pt idx="274">
                  <c:v>1.2017978470872812E-9</c:v>
                </c:pt>
                <c:pt idx="275">
                  <c:v>8.9277764676124211E-10</c:v>
                </c:pt>
                <c:pt idx="276">
                  <c:v>6.6321331499929194E-10</c:v>
                </c:pt>
                <c:pt idx="277">
                  <c:v>4.92675987082674E-10</c:v>
                </c:pt>
                <c:pt idx="278">
                  <c:v>3.6598893302778605E-10</c:v>
                </c:pt>
                <c:pt idx="279">
                  <c:v>2.718773719366892E-10</c:v>
                </c:pt>
                <c:pt idx="280">
                  <c:v>2.0196534885803381E-10</c:v>
                </c:pt>
                <c:pt idx="281">
                  <c:v>1.5003047382416074E-10</c:v>
                </c:pt>
                <c:pt idx="282">
                  <c:v>1.1145024483683327E-10</c:v>
                </c:pt>
                <c:pt idx="283">
                  <c:v>8.2790709525427227E-11</c:v>
                </c:pt>
                <c:pt idx="284">
                  <c:v>6.1500876666712572E-11</c:v>
                </c:pt>
                <c:pt idx="285">
                  <c:v>4.5685692934032037E-11</c:v>
                </c:pt>
                <c:pt idx="286">
                  <c:v>3.3937387721229218E-11</c:v>
                </c:pt>
                <c:pt idx="287">
                  <c:v>2.5210180552037619E-11</c:v>
                </c:pt>
                <c:pt idx="288">
                  <c:v>1.8727202912998213E-11</c:v>
                </c:pt>
                <c:pt idx="289">
                  <c:v>1.3911352217540453E-11</c:v>
                </c:pt>
                <c:pt idx="290">
                  <c:v>1.0333924821533113E-11</c:v>
                </c:pt>
                <c:pt idx="291">
                  <c:v>7.6764568965828034E-12</c:v>
                </c:pt>
                <c:pt idx="292">
                  <c:v>5.7023772024521682E-12</c:v>
                </c:pt>
                <c:pt idx="293">
                  <c:v>4.2359489101016578E-12</c:v>
                </c:pt>
                <c:pt idx="294">
                  <c:v>3.1466262735814961E-12</c:v>
                </c:pt>
                <c:pt idx="295">
                  <c:v>2.3374338330019359E-12</c:v>
                </c:pt>
                <c:pt idx="296">
                  <c:v>1.7363338225880461E-12</c:v>
                </c:pt>
                <c:pt idx="297">
                  <c:v>1.2898134078346562E-12</c:v>
                </c:pt>
                <c:pt idx="298">
                  <c:v>9.5812094661513261E-13</c:v>
                </c:pt>
                <c:pt idx="299">
                  <c:v>7.1172724124955192E-13</c:v>
                </c:pt>
                <c:pt idx="300">
                  <c:v>5.2869678216512562E-13</c:v>
                </c:pt>
                <c:pt idx="301">
                  <c:v>3.9273498216730355E-13</c:v>
                </c:pt>
                <c:pt idx="302">
                  <c:v>2.9173757148384711E-13</c:v>
                </c:pt>
                <c:pt idx="303">
                  <c:v>2.1671302292853961E-13</c:v>
                </c:pt>
                <c:pt idx="304">
                  <c:v>1.6098208188371671E-13</c:v>
                </c:pt>
                <c:pt idx="305">
                  <c:v>1.1958314275143468E-13</c:v>
                </c:pt>
                <c:pt idx="306">
                  <c:v>8.8830537558815986E-14</c:v>
                </c:pt>
                <c:pt idx="307">
                  <c:v>6.598641451334493E-14</c:v>
                </c:pt>
                <c:pt idx="308">
                  <c:v>4.9016996105167131E-14</c:v>
                </c:pt>
                <c:pt idx="309">
                  <c:v>3.6411517920190536E-14</c:v>
                </c:pt>
                <c:pt idx="310">
                  <c:v>2.7047729291018643E-14</c:v>
                </c:pt>
                <c:pt idx="311">
                  <c:v>2.00919819827915E-14</c:v>
                </c:pt>
                <c:pt idx="312">
                  <c:v>1.492501225726077E-14</c:v>
                </c:pt>
                <c:pt idx="313">
                  <c:v>1.1086808992688765E-14</c:v>
                </c:pt>
                <c:pt idx="314">
                  <c:v>8.2356596677547554E-15</c:v>
                </c:pt>
                <c:pt idx="315">
                  <c:v>6.1177282068533439E-15</c:v>
                </c:pt>
                <c:pt idx="316">
                  <c:v>4.5444562908551658E-15</c:v>
                </c:pt>
                <c:pt idx="317">
                  <c:v>3.3757762311256001E-15</c:v>
                </c:pt>
                <c:pt idx="318">
                  <c:v>2.507640888051292E-15</c:v>
                </c:pt>
                <c:pt idx="319">
                  <c:v>1.8627604487872556E-15</c:v>
                </c:pt>
                <c:pt idx="320">
                  <c:v>1.3837213766910518E-15</c:v>
                </c:pt>
                <c:pt idx="321">
                  <c:v>1.0278749239541698E-15</c:v>
                </c:pt>
                <c:pt idx="322">
                  <c:v>7.6354013918224416E-16</c:v>
                </c:pt>
                <c:pt idx="323">
                  <c:v>5.6718332865984392E-16</c:v>
                </c:pt>
                <c:pt idx="324">
                  <c:v>4.2132286196850821E-16</c:v>
                </c:pt>
                <c:pt idx="325">
                  <c:v>3.1297278893436653E-16</c:v>
                </c:pt>
                <c:pt idx="326">
                  <c:v>2.324867045108496E-16</c:v>
                </c:pt>
                <c:pt idx="327">
                  <c:v>1.7269893178749883E-16</c:v>
                </c:pt>
                <c:pt idx="328">
                  <c:v>1.2828656323067012E-16</c:v>
                </c:pt>
                <c:pt idx="329">
                  <c:v>9.5295563063873067E-17</c:v>
                </c:pt>
                <c:pt idx="330">
                  <c:v>7.078873992056345E-17</c:v>
                </c:pt>
                <c:pt idx="331">
                  <c:v>5.2584248927190591E-17</c:v>
                </c:pt>
                <c:pt idx="332">
                  <c:v>3.9061342150734779E-17</c:v>
                </c:pt>
                <c:pt idx="333">
                  <c:v>2.9016073432604304E-17</c:v>
                </c:pt>
                <c:pt idx="334">
                  <c:v>2.1554111045269681E-17</c:v>
                </c:pt>
                <c:pt idx="335">
                  <c:v>1.6011115303577361E-17</c:v>
                </c:pt>
                <c:pt idx="336">
                  <c:v>1.1893592361509614E-17</c:v>
                </c:pt>
                <c:pt idx="337">
                  <c:v>8.8349584144373072E-18</c:v>
                </c:pt>
                <c:pt idx="338">
                  <c:v>6.5629027059748929E-18</c:v>
                </c:pt>
                <c:pt idx="339">
                  <c:v>4.8751436693294054E-18</c:v>
                </c:pt>
                <c:pt idx="340">
                  <c:v>3.6214197724890853E-18</c:v>
                </c:pt>
                <c:pt idx="341">
                  <c:v>2.6901117120141562E-18</c:v>
                </c:pt>
                <c:pt idx="342">
                  <c:v>1.9983049286896526E-18</c:v>
                </c:pt>
                <c:pt idx="343">
                  <c:v>1.4844077102017933E-18</c:v>
                </c:pt>
                <c:pt idx="344">
                  <c:v>1.1026676698778005E-18</c:v>
                </c:pt>
                <c:pt idx="345">
                  <c:v>8.190984030237226E-19</c:v>
                </c:pt>
                <c:pt idx="346">
                  <c:v>6.0845367058762767E-19</c:v>
                </c:pt>
                <c:pt idx="347">
                  <c:v>4.5197972130992E-19</c:v>
                </c:pt>
                <c:pt idx="348">
                  <c:v>3.3574564126712258E-19</c:v>
                </c:pt>
                <c:pt idx="349">
                  <c:v>2.4940308156407562E-19</c:v>
                </c:pt>
                <c:pt idx="350">
                  <c:v>1.8526494251377358E-19</c:v>
                </c:pt>
                <c:pt idx="351">
                  <c:v>1.37620989392177E-19</c:v>
                </c:pt>
                <c:pt idx="352">
                  <c:v>1.0222946890653076E-19</c:v>
                </c:pt>
                <c:pt idx="353">
                  <c:v>7.5939464892393565E-20</c:v>
                </c:pt>
                <c:pt idx="354">
                  <c:v>5.6410371486737334E-20</c:v>
                </c:pt>
                <c:pt idx="355">
                  <c:v>4.190350841520684E-20</c:v>
                </c:pt>
                <c:pt idx="356">
                  <c:v>3.1127325856514176E-20</c:v>
                </c:pt>
                <c:pt idx="357">
                  <c:v>2.3122417438294221E-20</c:v>
                </c:pt>
                <c:pt idx="358">
                  <c:v>1.7176104045058807E-20</c:v>
                </c:pt>
                <c:pt idx="359">
                  <c:v>1.2758983814630808E-20</c:v>
                </c:pt>
                <c:pt idx="360">
                  <c:v>9.4777993540763869E-21</c:v>
                </c:pt>
                <c:pt idx="361">
                  <c:v>7.0404259322152194E-21</c:v>
                </c:pt>
                <c:pt idx="362">
                  <c:v>5.2298635385574482E-21</c:v>
                </c:pt>
                <c:pt idx="363">
                  <c:v>3.8849173154612544E-21</c:v>
                </c:pt>
                <c:pt idx="364">
                  <c:v>2.8858463374609989E-21</c:v>
                </c:pt>
                <c:pt idx="365">
                  <c:v>2.1437030449560208E-21</c:v>
                </c:pt>
                <c:pt idx="366">
                  <c:v>1.5924142193057607E-21</c:v>
                </c:pt>
                <c:pt idx="367">
                  <c:v>1.182898466555091E-21</c:v>
                </c:pt>
                <c:pt idx="368">
                  <c:v>8.7869648776466988E-22</c:v>
                </c:pt>
                <c:pt idx="369">
                  <c:v>6.5272509783119446E-22</c:v>
                </c:pt>
                <c:pt idx="370">
                  <c:v>4.8486600222014676E-22</c:v>
                </c:pt>
                <c:pt idx="371">
                  <c:v>3.6017465976790874E-22</c:v>
                </c:pt>
                <c:pt idx="372">
                  <c:v>2.6754976613608309E-22</c:v>
                </c:pt>
                <c:pt idx="373">
                  <c:v>1.9874490167283153E-22</c:v>
                </c:pt>
                <c:pt idx="374">
                  <c:v>1.476343504313222E-22</c:v>
                </c:pt>
                <c:pt idx="375">
                  <c:v>1.0966772601026404E-22</c:v>
                </c:pt>
                <c:pt idx="376">
                  <c:v>8.146484941198282E-23</c:v>
                </c:pt>
                <c:pt idx="377">
                  <c:v>6.0514810783337727E-23</c:v>
                </c:pt>
                <c:pt idx="378">
                  <c:v>4.4952422425053631E-23</c:v>
                </c:pt>
                <c:pt idx="379">
                  <c:v>3.3392160620392039E-23</c:v>
                </c:pt>
                <c:pt idx="380">
                  <c:v>2.4804812079084182E-23</c:v>
                </c:pt>
                <c:pt idx="381">
                  <c:v>1.8425842795884523E-23</c:v>
                </c:pt>
                <c:pt idx="382">
                  <c:v>1.3687331378285935E-23</c:v>
                </c:pt>
                <c:pt idx="383">
                  <c:v>1.0167406848973521E-23</c:v>
                </c:pt>
                <c:pt idx="384">
                  <c:v>7.5526893567862972E-24</c:v>
                </c:pt>
                <c:pt idx="385">
                  <c:v>5.6103898823876269E-24</c:v>
                </c:pt>
                <c:pt idx="386">
                  <c:v>4.1675849678467777E-24</c:v>
                </c:pt>
                <c:pt idx="387">
                  <c:v>3.0958212935678611E-24</c:v>
                </c:pt>
                <c:pt idx="388">
                  <c:v>2.2996794438728813E-24</c:v>
                </c:pt>
                <c:pt idx="389">
                  <c:v>1.7082786901411663E-24</c:v>
                </c:pt>
                <c:pt idx="390">
                  <c:v>1.3974473636802881E-24</c:v>
                </c:pt>
                <c:pt idx="391">
                  <c:v>9.9896231905175569E-25</c:v>
                </c:pt>
                <c:pt idx="392">
                  <c:v>7.1311499803284381E-25</c:v>
                </c:pt>
                <c:pt idx="393">
                  <c:v>5.1744532419871637E-25</c:v>
                </c:pt>
                <c:pt idx="394">
                  <c:v>3.7978983336073514E-25</c:v>
                </c:pt>
                <c:pt idx="395">
                  <c:v>2.8092421846333358E-25</c:v>
                </c:pt>
                <c:pt idx="396">
                  <c:v>2.0884953078182548E-25</c:v>
                </c:pt>
                <c:pt idx="397">
                  <c:v>1.5574204555831014E-25</c:v>
                </c:pt>
                <c:pt idx="398">
                  <c:v>1.1632517057041503E-25</c:v>
                </c:pt>
                <c:pt idx="399">
                  <c:v>8.6687437757907873E-26</c:v>
                </c:pt>
                <c:pt idx="400">
                  <c:v>6.4585122277378518E-26</c:v>
                </c:pt>
                <c:pt idx="401">
                  <c:v>4.8182785135766525E-26</c:v>
                </c:pt>
                <c:pt idx="402">
                  <c:v>3.597092857633221E-26</c:v>
                </c:pt>
                <c:pt idx="403">
                  <c:v>2.6858935143800584E-26</c:v>
                </c:pt>
                <c:pt idx="404">
                  <c:v>2.005079590427863E-26</c:v>
                </c:pt>
                <c:pt idx="405">
                  <c:v>1.4960710235901618E-26</c:v>
                </c:pt>
                <c:pt idx="406">
                  <c:v>1.1154737475998798E-26</c:v>
                </c:pt>
                <c:pt idx="407">
                  <c:v>8.309824006656509E-27</c:v>
                </c:pt>
                <c:pt idx="408">
                  <c:v>6.1846116249685269E-27</c:v>
                </c:pt>
                <c:pt idx="409">
                  <c:v>4.5983581196723446E-27</c:v>
                </c:pt>
                <c:pt idx="410">
                  <c:v>3.415536068680319E-27</c:v>
                </c:pt>
                <c:pt idx="411">
                  <c:v>2.5344707914720563E-27</c:v>
                </c:pt>
                <c:pt idx="412">
                  <c:v>1.8788937733750664E-27</c:v>
                </c:pt>
                <c:pt idx="413">
                  <c:v>1.3916276054274117E-27</c:v>
                </c:pt>
                <c:pt idx="414">
                  <c:v>1.0298460686146467E-27</c:v>
                </c:pt>
                <c:pt idx="415">
                  <c:v>7.6150798018499876E-28</c:v>
                </c:pt>
                <c:pt idx="416">
                  <c:v>5.6267102552709484E-28</c:v>
                </c:pt>
                <c:pt idx="417">
                  <c:v>4.1546799914260978E-28</c:v>
                </c:pt>
                <c:pt idx="418">
                  <c:v>3.0658284918923309E-28</c:v>
                </c:pt>
                <c:pt idx="419">
                  <c:v>2.2610421322254412E-28</c:v>
                </c:pt>
                <c:pt idx="420">
                  <c:v>1.6666406056639234E-28</c:v>
                </c:pt>
                <c:pt idx="421">
                  <c:v>1.2279150608292879E-28</c:v>
                </c:pt>
                <c:pt idx="422">
                  <c:v>9.0428813938298181E-29</c:v>
                </c:pt>
                <c:pt idx="423">
                  <c:v>6.6569466380303645E-29</c:v>
                </c:pt>
                <c:pt idx="424">
                  <c:v>4.8987941447794629E-29</c:v>
                </c:pt>
                <c:pt idx="425">
                  <c:v>3.6038269538593269E-29</c:v>
                </c:pt>
                <c:pt idx="426">
                  <c:v>2.6504079841279524E-29</c:v>
                </c:pt>
                <c:pt idx="427">
                  <c:v>1.948712663184893E-29</c:v>
                </c:pt>
                <c:pt idx="428">
                  <c:v>1.4324525057347857E-29</c:v>
                </c:pt>
                <c:pt idx="429">
                  <c:v>1.0527373462751745E-29</c:v>
                </c:pt>
                <c:pt idx="430">
                  <c:v>7.7352841114965178E-30</c:v>
                </c:pt>
                <c:pt idx="431">
                  <c:v>5.6827315622411695E-30</c:v>
                </c:pt>
                <c:pt idx="432">
                  <c:v>4.1741686624506921E-30</c:v>
                </c:pt>
                <c:pt idx="433">
                  <c:v>3.0656420986862981E-30</c:v>
                </c:pt>
                <c:pt idx="434">
                  <c:v>2.2512183533726749E-30</c:v>
                </c:pt>
                <c:pt idx="435">
                  <c:v>1.6529662362321134E-30</c:v>
                </c:pt>
                <c:pt idx="436">
                  <c:v>1.2135717546739279E-30</c:v>
                </c:pt>
                <c:pt idx="437">
                  <c:v>8.9089490703311762E-31</c:v>
                </c:pt>
                <c:pt idx="438">
                  <c:v>6.5395973540205043E-31</c:v>
                </c:pt>
                <c:pt idx="439">
                  <c:v>4.8000154810787376E-31</c:v>
                </c:pt>
                <c:pt idx="440">
                  <c:v>3.5229346160797979E-31</c:v>
                </c:pt>
                <c:pt idx="441">
                  <c:v>2.5854714373014495E-31</c:v>
                </c:pt>
                <c:pt idx="442">
                  <c:v>1.8973643427220841E-31</c:v>
                </c:pt>
                <c:pt idx="443">
                  <c:v>1.3923227133274796E-31</c:v>
                </c:pt>
                <c:pt idx="444">
                  <c:v>1.0216670484167021E-31</c:v>
                </c:pt>
                <c:pt idx="445">
                  <c:v>7.4965438089499192E-32</c:v>
                </c:pt>
                <c:pt idx="446">
                  <c:v>5.5004310406089466E-32</c:v>
                </c:pt>
                <c:pt idx="447">
                  <c:v>4.0356906252730848E-32</c:v>
                </c:pt>
                <c:pt idx="448">
                  <c:v>2.9609148149673156E-32</c:v>
                </c:pt>
                <c:pt idx="449">
                  <c:v>2.172311657832795E-32</c:v>
                </c:pt>
                <c:pt idx="450">
                  <c:v>1.5937040258208985E-32</c:v>
                </c:pt>
                <c:pt idx="451">
                  <c:v>1.1691858650143188E-32</c:v>
                </c:pt>
                <c:pt idx="452">
                  <c:v>8.577302464494241E-33</c:v>
                </c:pt>
                <c:pt idx="453">
                  <c:v>6.2923086567183111E-33</c:v>
                </c:pt>
                <c:pt idx="454">
                  <c:v>4.6159616850048358E-33</c:v>
                </c:pt>
                <c:pt idx="455">
                  <c:v>3.3861636534176647E-33</c:v>
                </c:pt>
                <c:pt idx="456">
                  <c:v>2.4839787917883815E-33</c:v>
                </c:pt>
                <c:pt idx="457">
                  <c:v>1.8221434941843924E-33</c:v>
                </c:pt>
                <c:pt idx="458">
                  <c:v>1.3366340598388643E-33</c:v>
                </c:pt>
                <c:pt idx="459">
                  <c:v>9.8047875303053576E-34</c:v>
                </c:pt>
                <c:pt idx="460">
                  <c:v>7.1921705597730617E-34</c:v>
                </c:pt>
                <c:pt idx="461">
                  <c:v>5.275677868334225E-34</c:v>
                </c:pt>
                <c:pt idx="462">
                  <c:v>3.8698434756786309E-34</c:v>
                </c:pt>
                <c:pt idx="463">
                  <c:v>2.8386096276169221E-34</c:v>
                </c:pt>
                <c:pt idx="464">
                  <c:v>2.0821660505421201E-34</c:v>
                </c:pt>
                <c:pt idx="465">
                  <c:v>1.5272942511621733E-34</c:v>
                </c:pt>
                <c:pt idx="466">
                  <c:v>1.1202835631041673E-34</c:v>
                </c:pt>
                <c:pt idx="467">
                  <c:v>8.2173409148361117E-35</c:v>
                </c:pt>
                <c:pt idx="468">
                  <c:v>6.0274403841348196E-35</c:v>
                </c:pt>
                <c:pt idx="469">
                  <c:v>4.4211269486738994E-35</c:v>
                </c:pt>
                <c:pt idx="470">
                  <c:v>3.2428856916660913E-35</c:v>
                </c:pt>
                <c:pt idx="471">
                  <c:v>2.37864167761745E-35</c:v>
                </c:pt>
                <c:pt idx="472">
                  <c:v>1.7447180686287341E-35</c:v>
                </c:pt>
                <c:pt idx="473">
                  <c:v>1.2797361993718681E-35</c:v>
                </c:pt>
                <c:pt idx="474">
                  <c:v>9.3867383516816483E-36</c:v>
                </c:pt>
                <c:pt idx="475">
                  <c:v>6.8850662220255459E-36</c:v>
                </c:pt>
                <c:pt idx="476">
                  <c:v>5.0501091465480723E-36</c:v>
                </c:pt>
                <c:pt idx="477">
                  <c:v>3.7041853896071242E-36</c:v>
                </c:pt>
                <c:pt idx="478">
                  <c:v>2.7169649644239386E-36</c:v>
                </c:pt>
                <c:pt idx="479">
                  <c:v>1.9928508490715528E-36</c:v>
                </c:pt>
                <c:pt idx="480">
                  <c:v>1.4617228714813573E-36</c:v>
                </c:pt>
                <c:pt idx="481">
                  <c:v>1.0721482141172549E-36</c:v>
                </c:pt>
                <c:pt idx="482">
                  <c:v>7.864012458736401E-37</c:v>
                </c:pt>
                <c:pt idx="483">
                  <c:v>5.7681053207243572E-37</c:v>
                </c:pt>
                <c:pt idx="484">
                  <c:v>4.2307935068117866E-37</c:v>
                </c:pt>
                <c:pt idx="485">
                  <c:v>3.1032028699928175E-37</c:v>
                </c:pt>
                <c:pt idx="486">
                  <c:v>2.2761361092314505E-37</c:v>
                </c:pt>
                <c:pt idx="487">
                  <c:v>1.6694985147633897E-37</c:v>
                </c:pt>
                <c:pt idx="488">
                  <c:v>1.2245418093543715E-37</c:v>
                </c:pt>
                <c:pt idx="489">
                  <c:v>8.9817506220389109E-38</c:v>
                </c:pt>
                <c:pt idx="490">
                  <c:v>6.5879179520958136E-38</c:v>
                </c:pt>
                <c:pt idx="491">
                  <c:v>4.8320920911805567E-38</c:v>
                </c:pt>
                <c:pt idx="492">
                  <c:v>3.5442314217990809E-38</c:v>
                </c:pt>
                <c:pt idx="493">
                  <c:v>2.5996136172311353E-38</c:v>
                </c:pt>
                <c:pt idx="494">
                  <c:v>1.9067572693925502E-38</c:v>
                </c:pt>
                <c:pt idx="495">
                  <c:v>1.3985625869135495E-38</c:v>
                </c:pt>
                <c:pt idx="496">
                  <c:v>1.0258132403098034E-38</c:v>
                </c:pt>
                <c:pt idx="497">
                  <c:v>7.5241007579606626E-39</c:v>
                </c:pt>
                <c:pt idx="498">
                  <c:v>5.5187512890835165E-39</c:v>
                </c:pt>
                <c:pt idx="499">
                  <c:v>4.0478738287518299E-39</c:v>
                </c:pt>
                <c:pt idx="500">
                  <c:v>2.9690194617628474E-39</c:v>
                </c:pt>
                <c:pt idx="501">
                  <c:v>2.1777050611292519E-39</c:v>
                </c:pt>
                <c:pt idx="502">
                  <c:v>1.597294592074462E-39</c:v>
                </c:pt>
                <c:pt idx="503">
                  <c:v>1.1715772563076331E-39</c:v>
                </c:pt>
                <c:pt idx="504">
                  <c:v>8.5932371629878702E-40</c:v>
                </c:pt>
                <c:pt idx="505">
                  <c:v>6.302932018154672E-40</c:v>
                </c:pt>
                <c:pt idx="506">
                  <c:v>4.6230480900792502E-40</c:v>
                </c:pt>
                <c:pt idx="507">
                  <c:v>3.3908936257461664E-40</c:v>
                </c:pt>
                <c:pt idx="508">
                  <c:v>2.4871380439955032E-40</c:v>
                </c:pt>
                <c:pt idx="509">
                  <c:v>1.8242551802186941E-40</c:v>
                </c:pt>
                <c:pt idx="510">
                  <c:v>1.338046668600964E-40</c:v>
                </c:pt>
                <c:pt idx="511">
                  <c:v>9.814245370639962E-41</c:v>
                </c:pt>
                <c:pt idx="512">
                  <c:v>7.1985088413271545E-41</c:v>
                </c:pt>
                <c:pt idx="513">
                  <c:v>5.2799298790382738E-41</c:v>
                </c:pt>
                <c:pt idx="514">
                  <c:v>3.8726990671123103E-41</c:v>
                </c:pt>
                <c:pt idx="515">
                  <c:v>2.8405296842846683E-41</c:v>
                </c:pt>
                <c:pt idx="516">
                  <c:v>2.0834587192299712E-41</c:v>
                </c:pt>
                <c:pt idx="517">
                  <c:v>1.5281657282780398E-41</c:v>
                </c:pt>
                <c:pt idx="518">
                  <c:v>1.1208719484914243E-41</c:v>
                </c:pt>
                <c:pt idx="519">
                  <c:v>8.2213196713451919E-42</c:v>
                </c:pt>
                <c:pt idx="520">
                  <c:v>6.0301353636303017E-42</c:v>
                </c:pt>
                <c:pt idx="521">
                  <c:v>4.4229555936012581E-42</c:v>
                </c:pt>
                <c:pt idx="522">
                  <c:v>3.2441288087846946E-42</c:v>
                </c:pt>
                <c:pt idx="523">
                  <c:v>2.3794884088991286E-42</c:v>
                </c:pt>
                <c:pt idx="524">
                  <c:v>1.7452959928687139E-42</c:v>
                </c:pt>
                <c:pt idx="525">
                  <c:v>1.2801314994946914E-42</c:v>
                </c:pt>
                <c:pt idx="526">
                  <c:v>9.3894482329132747E-43</c:v>
                </c:pt>
                <c:pt idx="527">
                  <c:v>6.8869281991377916E-43</c:v>
                </c:pt>
                <c:pt idx="528">
                  <c:v>5.0513915630570609E-43</c:v>
                </c:pt>
                <c:pt idx="529">
                  <c:v>3.7050707912451168E-43</c:v>
                </c:pt>
                <c:pt idx="530">
                  <c:v>2.7175777791210472E-43</c:v>
                </c:pt>
                <c:pt idx="531">
                  <c:v>1.9932760672411929E-43</c:v>
                </c:pt>
                <c:pt idx="532">
                  <c:v>1.4620186720969633E-43</c:v>
                </c:pt>
                <c:pt idx="533">
                  <c:v>1.0723545126946349E-43</c:v>
                </c:pt>
                <c:pt idx="534">
                  <c:v>7.8654549158811186E-44</c:v>
                </c:pt>
                <c:pt idx="535">
                  <c:v>5.7691164649619015E-44</c:v>
                </c:pt>
                <c:pt idx="536">
                  <c:v>4.2315040905492936E-44</c:v>
                </c:pt>
                <c:pt idx="537">
                  <c:v>3.1037034719439848E-44</c:v>
                </c:pt>
                <c:pt idx="538">
                  <c:v>2.276489636673282E-44</c:v>
                </c:pt>
                <c:pt idx="539">
                  <c:v>1.6697487685694753E-44</c:v>
                </c:pt>
                <c:pt idx="540">
                  <c:v>1.2247193651318634E-44</c:v>
                </c:pt>
                <c:pt idx="541">
                  <c:v>8.9830131806411206E-45</c:v>
                </c:pt>
                <c:pt idx="542">
                  <c:v>6.5888176444082099E-45</c:v>
                </c:pt>
                <c:pt idx="543">
                  <c:v>4.8327345169305474E-45</c:v>
                </c:pt>
                <c:pt idx="544">
                  <c:v>3.5446910400634117E-45</c:v>
                </c:pt>
                <c:pt idx="545">
                  <c:v>2.5999430560264491E-45</c:v>
                </c:pt>
                <c:pt idx="546">
                  <c:v>1.9069938136103417E-45</c:v>
                </c:pt>
                <c:pt idx="547">
                  <c:v>1.3987327114139609E-45</c:v>
                </c:pt>
                <c:pt idx="548">
                  <c:v>1.0259357852387748E-45</c:v>
                </c:pt>
                <c:pt idx="549">
                  <c:v>7.5249847643759171E-46</c:v>
                </c:pt>
                <c:pt idx="550">
                  <c:v>5.519389854886792E-46</c:v>
                </c:pt>
                <c:pt idx="551">
                  <c:v>4.0483356839785972E-46</c:v>
                </c:pt>
                <c:pt idx="552">
                  <c:v>2.9693539010357448E-46</c:v>
                </c:pt>
                <c:pt idx="553">
                  <c:v>2.1779475002676505E-46</c:v>
                </c:pt>
                <c:pt idx="554">
                  <c:v>1.5974705167817085E-46</c:v>
                </c:pt>
                <c:pt idx="555">
                  <c:v>1.1717050342825129E-46</c:v>
                </c:pt>
                <c:pt idx="556">
                  <c:v>8.5941660406338365E-47</c:v>
                </c:pt>
                <c:pt idx="557">
                  <c:v>6.3036077969302727E-47</c:v>
                </c:pt>
                <c:pt idx="558">
                  <c:v>4.6235400912873445E-47</c:v>
                </c:pt>
                <c:pt idx="559">
                  <c:v>3.3912520664214191E-47</c:v>
                </c:pt>
                <c:pt idx="560">
                  <c:v>2.4873993405077645E-47</c:v>
                </c:pt>
                <c:pt idx="561">
                  <c:v>1.8244457669230422E-47</c:v>
                </c:pt>
                <c:pt idx="562">
                  <c:v>1.3381857513832929E-47</c:v>
                </c:pt>
                <c:pt idx="563">
                  <c:v>9.8152608161710189E-48</c:v>
                </c:pt>
                <c:pt idx="564">
                  <c:v>7.1992505350481623E-48</c:v>
                </c:pt>
                <c:pt idx="565">
                  <c:v>5.2804718311501428E-48</c:v>
                </c:pt>
                <c:pt idx="566">
                  <c:v>3.8730952087826345E-48</c:v>
                </c:pt>
                <c:pt idx="567">
                  <c:v>2.8408193383691928E-48</c:v>
                </c:pt>
                <c:pt idx="568">
                  <c:v>2.0836705727409197E-48</c:v>
                </c:pt>
                <c:pt idx="569">
                  <c:v>1.5283207194629128E-48</c:v>
                </c:pt>
                <c:pt idx="570">
                  <c:v>1.1209853667813359E-48</c:v>
                </c:pt>
                <c:pt idx="571">
                  <c:v>8.2221498170320326E-49</c:v>
                </c:pt>
                <c:pt idx="572">
                  <c:v>6.0307430953039394E-49</c:v>
                </c:pt>
                <c:pt idx="573">
                  <c:v>4.4234005810405525E-49</c:v>
                </c:pt>
                <c:pt idx="574">
                  <c:v>3.244454686502393E-49</c:v>
                </c:pt>
                <c:pt idx="575">
                  <c:v>2.3797270943669129E-49</c:v>
                </c:pt>
                <c:pt idx="576">
                  <c:v>1.7454708388509262E-49</c:v>
                </c:pt>
                <c:pt idx="577">
                  <c:v>1.2802595962770204E-49</c:v>
                </c:pt>
                <c:pt idx="578">
                  <c:v>9.3903868072843692E-50</c:v>
                </c:pt>
                <c:pt idx="579">
                  <c:v>6.8876159680609013E-50</c:v>
                </c:pt>
                <c:pt idx="580">
                  <c:v>5.051895592250387E-50</c:v>
                </c:pt>
                <c:pt idx="581">
                  <c:v>3.7054401976328426E-50</c:v>
                </c:pt>
                <c:pt idx="582">
                  <c:v>2.7178485396184589E-50</c:v>
                </c:pt>
                <c:pt idx="583">
                  <c:v>1.9934745374568278E-50</c:v>
                </c:pt>
                <c:pt idx="584">
                  <c:v>1.4621641616280085E-50</c:v>
                </c:pt>
                <c:pt idx="585">
                  <c:v>1.0724611703424297E-50</c:v>
                </c:pt>
                <c:pt idx="586">
                  <c:v>7.8662368566196983E-51</c:v>
                </c:pt>
                <c:pt idx="587">
                  <c:v>5.7696897560634228E-51</c:v>
                </c:pt>
                <c:pt idx="588">
                  <c:v>4.2319244242577246E-51</c:v>
                </c:pt>
                <c:pt idx="589">
                  <c:v>3.1040116695129537E-51</c:v>
                </c:pt>
                <c:pt idx="590">
                  <c:v>2.2767156211675111E-51</c:v>
                </c:pt>
                <c:pt idx="591">
                  <c:v>1.6699144756764065E-51</c:v>
                </c:pt>
                <c:pt idx="592">
                  <c:v>1.2248408760883083E-51</c:v>
                </c:pt>
                <c:pt idx="593">
                  <c:v>8.9839042272520942E-52</c:v>
                </c:pt>
                <c:pt idx="594">
                  <c:v>6.5894710683788373E-52</c:v>
                </c:pt>
                <c:pt idx="595">
                  <c:v>4.8332136966510152E-52</c:v>
                </c:pt>
                <c:pt idx="596">
                  <c:v>3.5450424464798499E-52</c:v>
                </c:pt>
                <c:pt idx="597">
                  <c:v>2.6002007641364815E-52</c:v>
                </c:pt>
                <c:pt idx="598">
                  <c:v>1.9071828097477468E-52</c:v>
                </c:pt>
                <c:pt idx="599">
                  <c:v>1.3992927334868155E-52</c:v>
                </c:pt>
                <c:pt idx="600">
                  <c:v>1.0286368089203235E-52</c:v>
                </c:pt>
                <c:pt idx="601">
                  <c:v>7.5437796585086882E-53</c:v>
                </c:pt>
                <c:pt idx="602">
                  <c:v>5.5373328005022239E-53</c:v>
                </c:pt>
                <c:pt idx="603">
                  <c:v>4.0674766308156232E-53</c:v>
                </c:pt>
                <c:pt idx="604">
                  <c:v>2.9897838115168894E-53</c:v>
                </c:pt>
                <c:pt idx="605">
                  <c:v>2.1980504413911207E-53</c:v>
                </c:pt>
                <c:pt idx="606">
                  <c:v>1.6160161500843039E-53</c:v>
                </c:pt>
                <c:pt idx="607">
                  <c:v>1.1879816955423931E-53</c:v>
                </c:pt>
                <c:pt idx="608">
                  <c:v>8.7314973979810962E-54</c:v>
                </c:pt>
                <c:pt idx="609">
                  <c:v>6.414998351102924E-54</c:v>
                </c:pt>
                <c:pt idx="610">
                  <c:v>4.7114043956518008E-54</c:v>
                </c:pt>
                <c:pt idx="611">
                  <c:v>3.4593662266032375E-54</c:v>
                </c:pt>
                <c:pt idx="612">
                  <c:v>2.5393416938572086E-54</c:v>
                </c:pt>
                <c:pt idx="613">
                  <c:v>1.8634846526793369E-54</c:v>
                </c:pt>
                <c:pt idx="614">
                  <c:v>1.3671558952715563E-54</c:v>
                </c:pt>
                <c:pt idx="615">
                  <c:v>1.0027808940263963E-54</c:v>
                </c:pt>
                <c:pt idx="616">
                  <c:v>7.3535746727011054E-55</c:v>
                </c:pt>
                <c:pt idx="617">
                  <c:v>5.3914350136483394E-55</c:v>
                </c:pt>
                <c:pt idx="618">
                  <c:v>3.9521841927826648E-55</c:v>
                </c:pt>
                <c:pt idx="619">
                  <c:v>2.8966651322662074E-55</c:v>
                </c:pt>
                <c:pt idx="620">
                  <c:v>2.1227296162068174E-55</c:v>
                </c:pt>
                <c:pt idx="621">
                  <c:v>1.5553688970227689E-55</c:v>
                </c:pt>
                <c:pt idx="622">
                  <c:v>1.1395173077264116E-55</c:v>
                </c:pt>
                <c:pt idx="623">
                  <c:v>8.3476276477157087E-56</c:v>
                </c:pt>
                <c:pt idx="624">
                  <c:v>6.1145586307368051E-56</c:v>
                </c:pt>
                <c:pt idx="625">
                  <c:v>4.4784919910537393E-56</c:v>
                </c:pt>
                <c:pt idx="626">
                  <c:v>3.2799511533665896E-56</c:v>
                </c:pt>
                <c:pt idx="627">
                  <c:v>2.4020144533506893E-56</c:v>
                </c:pt>
                <c:pt idx="628">
                  <c:v>1.7589758525420249E-56</c:v>
                </c:pt>
                <c:pt idx="629">
                  <c:v>1.2880215405617938E-56</c:v>
                </c:pt>
                <c:pt idx="630">
                  <c:v>9.431222210692331E-57</c:v>
                </c:pt>
                <c:pt idx="631">
                  <c:v>6.9055254525099594E-57</c:v>
                </c:pt>
                <c:pt idx="632">
                  <c:v>5.0560504734751143E-57</c:v>
                </c:pt>
                <c:pt idx="633">
                  <c:v>3.7018068370440276E-57</c:v>
                </c:pt>
                <c:pt idx="634">
                  <c:v>2.7102248900595679E-57</c:v>
                </c:pt>
                <c:pt idx="635">
                  <c:v>1.9842092725480113E-57</c:v>
                </c:pt>
                <c:pt idx="636">
                  <c:v>1.4526512509806851E-57</c:v>
                </c:pt>
                <c:pt idx="637">
                  <c:v>1.0634767855825542E-57</c:v>
                </c:pt>
                <c:pt idx="638">
                  <c:v>7.7855324697331421E-58</c:v>
                </c:pt>
                <c:pt idx="639">
                  <c:v>5.6995826502465852E-58</c:v>
                </c:pt>
                <c:pt idx="640">
                  <c:v>4.1724668597425849E-58</c:v>
                </c:pt>
                <c:pt idx="641">
                  <c:v>3.0544880404315967E-58</c:v>
                </c:pt>
                <c:pt idx="642">
                  <c:v>2.2360430877759999E-58</c:v>
                </c:pt>
                <c:pt idx="643">
                  <c:v>1.6368864752945456E-58</c:v>
                </c:pt>
                <c:pt idx="644">
                  <c:v>1.1982680978183714E-58</c:v>
                </c:pt>
                <c:pt idx="645">
                  <c:v>8.7717615941375813E-59</c:v>
                </c:pt>
                <c:pt idx="646">
                  <c:v>6.4212167095075339E-59</c:v>
                </c:pt>
                <c:pt idx="647">
                  <c:v>4.7005186688549352E-59</c:v>
                </c:pt>
                <c:pt idx="648">
                  <c:v>3.4409028723099822E-59</c:v>
                </c:pt>
                <c:pt idx="649">
                  <c:v>2.5188216935131676E-59</c:v>
                </c:pt>
                <c:pt idx="650">
                  <c:v>1.8438304952813495E-59</c:v>
                </c:pt>
                <c:pt idx="651">
                  <c:v>1.3497187347051038E-59</c:v>
                </c:pt>
                <c:pt idx="652">
                  <c:v>9.8801698648734438E-60</c:v>
                </c:pt>
                <c:pt idx="653">
                  <c:v>7.232434702196455E-60</c:v>
                </c:pt>
                <c:pt idx="654">
                  <c:v>5.2942410935730365E-60</c:v>
                </c:pt>
                <c:pt idx="655">
                  <c:v>3.8754495475877081E-60</c:v>
                </c:pt>
                <c:pt idx="656">
                  <c:v>2.8368718955853427E-60</c:v>
                </c:pt>
                <c:pt idx="657">
                  <c:v>2.0766184239751167E-60</c:v>
                </c:pt>
                <c:pt idx="658">
                  <c:v>1.5201032545660197E-60</c:v>
                </c:pt>
                <c:pt idx="659">
                  <c:v>1.1127278120913266E-60</c:v>
                </c:pt>
                <c:pt idx="660">
                  <c:v>8.145248142469471E-61</c:v>
                </c:pt>
                <c:pt idx="661">
                  <c:v>5.9623747061498006E-61</c:v>
                </c:pt>
                <c:pt idx="662">
                  <c:v>4.364493239881882E-61</c:v>
                </c:pt>
                <c:pt idx="663">
                  <c:v>3.1948320745568134E-61</c:v>
                </c:pt>
                <c:pt idx="664">
                  <c:v>2.3386322400208796E-61</c:v>
                </c:pt>
                <c:pt idx="665">
                  <c:v>1.7118887816399321E-61</c:v>
                </c:pt>
                <c:pt idx="666">
                  <c:v>1.2531091579479091E-61</c:v>
                </c:pt>
                <c:pt idx="667">
                  <c:v>9.1728022589168062E-62</c:v>
                </c:pt>
                <c:pt idx="668">
                  <c:v>6.7145196758263014E-62</c:v>
                </c:pt>
                <c:pt idx="669">
                  <c:v>4.9150470815300959E-62</c:v>
                </c:pt>
                <c:pt idx="670">
                  <c:v>3.5978267306257528E-62</c:v>
                </c:pt>
                <c:pt idx="671">
                  <c:v>2.6336172163048879E-62</c:v>
                </c:pt>
                <c:pt idx="672">
                  <c:v>1.9278130793392635E-62</c:v>
                </c:pt>
                <c:pt idx="673">
                  <c:v>1.411162629727644E-62</c:v>
                </c:pt>
                <c:pt idx="674">
                  <c:v>1.0329733050256469E-62</c:v>
                </c:pt>
                <c:pt idx="675">
                  <c:v>7.5613793525162466E-63</c:v>
                </c:pt>
                <c:pt idx="676">
                  <c:v>5.5349393089478841E-63</c:v>
                </c:pt>
                <c:pt idx="677">
                  <c:v>4.0515818358352077E-63</c:v>
                </c:pt>
                <c:pt idx="678">
                  <c:v>2.9657619692502943E-63</c:v>
                </c:pt>
                <c:pt idx="679">
                  <c:v>2.1709403941413549E-63</c:v>
                </c:pt>
                <c:pt idx="680">
                  <c:v>1.5891300682101703E-63</c:v>
                </c:pt>
                <c:pt idx="681">
                  <c:v>1.1632443034316521E-63</c:v>
                </c:pt>
                <c:pt idx="682">
                  <c:v>8.5149553070849597E-64</c:v>
                </c:pt>
                <c:pt idx="683">
                  <c:v>6.2329517514537258E-64</c:v>
                </c:pt>
                <c:pt idx="684">
                  <c:v>4.5625235130867476E-64</c:v>
                </c:pt>
                <c:pt idx="685">
                  <c:v>3.3397689931967273E-64</c:v>
                </c:pt>
                <c:pt idx="686">
                  <c:v>2.4447120144690437E-64</c:v>
                </c:pt>
                <c:pt idx="687">
                  <c:v>1.7895298804326721E-64</c:v>
                </c:pt>
                <c:pt idx="688">
                  <c:v>1.3099362898292424E-64</c:v>
                </c:pt>
                <c:pt idx="689">
                  <c:v>9.5887361351072255E-65</c:v>
                </c:pt>
                <c:pt idx="690">
                  <c:v>7.0189563039516109E-65</c:v>
                </c:pt>
                <c:pt idx="691">
                  <c:v>5.1378768313030744E-65</c:v>
                </c:pt>
                <c:pt idx="692">
                  <c:v>3.7609262747733571E-65</c:v>
                </c:pt>
                <c:pt idx="693">
                  <c:v>2.7529982424920775E-65</c:v>
                </c:pt>
                <c:pt idx="694">
                  <c:v>2.015194794798042E-65</c:v>
                </c:pt>
                <c:pt idx="695">
                  <c:v>1.4751226015835107E-65</c:v>
                </c:pt>
                <c:pt idx="696">
                  <c:v>1.0797897213445654E-65</c:v>
                </c:pt>
                <c:pt idx="697">
                  <c:v>7.9040603819526236E-66</c:v>
                </c:pt>
                <c:pt idx="698">
                  <c:v>5.7857717835150774E-66</c:v>
                </c:pt>
                <c:pt idx="699">
                  <c:v>4.2351845486801986E-66</c:v>
                </c:pt>
                <c:pt idx="700">
                  <c:v>3.1001547379259643E-66</c:v>
                </c:pt>
                <c:pt idx="701">
                  <c:v>2.2693129701284977E-66</c:v>
                </c:pt>
                <c:pt idx="702">
                  <c:v>1.6611368490507892E-66</c:v>
                </c:pt>
                <c:pt idx="703">
                  <c:v>1.2159519762490035E-66</c:v>
                </c:pt>
                <c:pt idx="704">
                  <c:v>8.9007669038266119E-67</c:v>
                </c:pt>
                <c:pt idx="705">
                  <c:v>6.5153601514538376E-67</c:v>
                </c:pt>
                <c:pt idx="706">
                  <c:v>4.7692426841574366E-67</c:v>
                </c:pt>
                <c:pt idx="707">
                  <c:v>3.4910849172792713E-67</c:v>
                </c:pt>
                <c:pt idx="708">
                  <c:v>2.5554736039770541E-67</c:v>
                </c:pt>
                <c:pt idx="709">
                  <c:v>1.8706062563176802E-67</c:v>
                </c:pt>
                <c:pt idx="710">
                  <c:v>1.3692834607886548E-67</c:v>
                </c:pt>
                <c:pt idx="711">
                  <c:v>1.002315253225865E-67</c:v>
                </c:pt>
                <c:pt idx="712">
                  <c:v>7.3369458519393011E-68</c:v>
                </c:pt>
                <c:pt idx="713">
                  <c:v>5.3706430153963197E-68</c:v>
                </c:pt>
                <c:pt idx="714">
                  <c:v>3.9313096808606927E-68</c:v>
                </c:pt>
                <c:pt idx="715">
                  <c:v>2.8777179367648305E-68</c:v>
                </c:pt>
                <c:pt idx="716">
                  <c:v>2.1064889724020269E-68</c:v>
                </c:pt>
                <c:pt idx="717">
                  <c:v>1.5419495141590352E-68</c:v>
                </c:pt>
                <c:pt idx="718">
                  <c:v>1.1287067378038961E-68</c:v>
                </c:pt>
                <c:pt idx="719">
                  <c:v>8.2621310516677182E-69</c:v>
                </c:pt>
                <c:pt idx="720">
                  <c:v>6.0478782522672114E-69</c:v>
                </c:pt>
                <c:pt idx="721">
                  <c:v>4.4270456416735004E-69</c:v>
                </c:pt>
                <c:pt idx="722">
                  <c:v>3.2405964954550043E-69</c:v>
                </c:pt>
                <c:pt idx="723">
                  <c:v>2.3721159606021135E-69</c:v>
                </c:pt>
                <c:pt idx="724">
                  <c:v>1.7363883865260191E-69</c:v>
                </c:pt>
                <c:pt idx="725">
                  <c:v>1.2710359332693027E-69</c:v>
                </c:pt>
                <c:pt idx="726">
                  <c:v>9.3039803406891411E-70</c:v>
                </c:pt>
                <c:pt idx="727">
                  <c:v>6.8105116303156743E-70</c:v>
                </c:pt>
                <c:pt idx="728">
                  <c:v>4.9852930585014301E-70</c:v>
                </c:pt>
                <c:pt idx="729">
                  <c:v>3.6492334497105384E-70</c:v>
                </c:pt>
                <c:pt idx="730">
                  <c:v>2.671238099864183E-70</c:v>
                </c:pt>
                <c:pt idx="731">
                  <c:v>1.9553457124238276E-70</c:v>
                </c:pt>
                <c:pt idx="732">
                  <c:v>1.4313126381674446E-70</c:v>
                </c:pt>
                <c:pt idx="733">
                  <c:v>1.0477205404645178E-70</c:v>
                </c:pt>
                <c:pt idx="734">
                  <c:v>7.6693120767496461E-71</c:v>
                </c:pt>
                <c:pt idx="735">
                  <c:v>5.6139347681279885E-71</c:v>
                </c:pt>
                <c:pt idx="736">
                  <c:v>4.109399023985692E-71</c:v>
                </c:pt>
                <c:pt idx="737">
                  <c:v>3.0080791863790803E-71</c:v>
                </c:pt>
                <c:pt idx="738">
                  <c:v>2.201913305205494E-71</c:v>
                </c:pt>
                <c:pt idx="739">
                  <c:v>1.6118000561779256E-71</c:v>
                </c:pt>
                <c:pt idx="740">
                  <c:v>1.1798372869435538E-71</c:v>
                </c:pt>
                <c:pt idx="741">
                  <c:v>8.6364063448828551E-72</c:v>
                </c:pt>
                <c:pt idx="742">
                  <c:v>6.3218475425070916E-72</c:v>
                </c:pt>
                <c:pt idx="743">
                  <c:v>4.6275910075826258E-72</c:v>
                </c:pt>
                <c:pt idx="744">
                  <c:v>3.387395596612637E-72</c:v>
                </c:pt>
                <c:pt idx="745">
                  <c:v>2.4795728288124395E-72</c:v>
                </c:pt>
                <c:pt idx="746">
                  <c:v>1.8150467628404401E-72</c:v>
                </c:pt>
                <c:pt idx="747">
                  <c:v>1.3286138291200075E-72</c:v>
                </c:pt>
                <c:pt idx="748">
                  <c:v>9.7254502900864417E-73</c:v>
                </c:pt>
                <c:pt idx="749">
                  <c:v>7.1190274598277118E-73</c:v>
                </c:pt>
                <c:pt idx="750">
                  <c:v>5.2111265242122598E-73</c:v>
                </c:pt>
                <c:pt idx="751">
                  <c:v>3.8145434613155204E-73</c:v>
                </c:pt>
                <c:pt idx="752">
                  <c:v>2.792244968326277E-73</c:v>
                </c:pt>
                <c:pt idx="753">
                  <c:v>2.0439226978014672E-73</c:v>
                </c:pt>
                <c:pt idx="754">
                  <c:v>1.4961509615277956E-73</c:v>
                </c:pt>
                <c:pt idx="755">
                  <c:v>1.0951821719568149E-73</c:v>
                </c:pt>
                <c:pt idx="756">
                  <c:v>8.0167310687015133E-74</c:v>
                </c:pt>
                <c:pt idx="757">
                  <c:v>5.8682453631151704E-74</c:v>
                </c:pt>
                <c:pt idx="758">
                  <c:v>4.2955543031497643E-74</c:v>
                </c:pt>
                <c:pt idx="759">
                  <c:v>3.1443447961875267E-74</c:v>
                </c:pt>
                <c:pt idx="760">
                  <c:v>2.3016596925649932E-74</c:v>
                </c:pt>
                <c:pt idx="761">
                  <c:v>1.6848143837609793E-74</c:v>
                </c:pt>
                <c:pt idx="762">
                  <c:v>1.2332837546638217E-74</c:v>
                </c:pt>
                <c:pt idx="763">
                  <c:v>9.0276343442709104E-75</c:v>
                </c:pt>
                <c:pt idx="764">
                  <c:v>6.6082263341953703E-75</c:v>
                </c:pt>
                <c:pt idx="765">
                  <c:v>4.8372202082157636E-75</c:v>
                </c:pt>
                <c:pt idx="766">
                  <c:v>3.5408441174359961E-75</c:v>
                </c:pt>
                <c:pt idx="767">
                  <c:v>2.5918971070063249E-75</c:v>
                </c:pt>
                <c:pt idx="768">
                  <c:v>1.8972681062285346E-75</c:v>
                </c:pt>
                <c:pt idx="769">
                  <c:v>1.388799832028492E-75</c:v>
                </c:pt>
                <c:pt idx="770">
                  <c:v>1.0166011683139951E-75</c:v>
                </c:pt>
                <c:pt idx="771">
                  <c:v>7.4415182920309507E-76</c:v>
                </c:pt>
                <c:pt idx="772">
                  <c:v>5.4471897353476157E-76</c:v>
                </c:pt>
                <c:pt idx="773">
                  <c:v>3.9873416751693563E-76</c:v>
                </c:pt>
                <c:pt idx="774">
                  <c:v>2.9187332196621895E-76</c:v>
                </c:pt>
                <c:pt idx="775">
                  <c:v>2.1365120678041508E-76</c:v>
                </c:pt>
                <c:pt idx="776">
                  <c:v>1.5639263585539497E-76</c:v>
                </c:pt>
                <c:pt idx="777">
                  <c:v>1.1447937466929612E-76</c:v>
                </c:pt>
                <c:pt idx="778">
                  <c:v>8.379887680051033E-77</c:v>
                </c:pt>
                <c:pt idx="779">
                  <c:v>6.134075918261723E-77</c:v>
                </c:pt>
                <c:pt idx="780">
                  <c:v>4.4901422080374206E-77</c:v>
                </c:pt>
                <c:pt idx="781">
                  <c:v>3.286783097716541E-77</c:v>
                </c:pt>
                <c:pt idx="782">
                  <c:v>2.4059244965613253E-77</c:v>
                </c:pt>
                <c:pt idx="783">
                  <c:v>1.7611361964056428E-77</c:v>
                </c:pt>
                <c:pt idx="784">
                  <c:v>1.2891513040858626E-77</c:v>
                </c:pt>
                <c:pt idx="785">
                  <c:v>9.436584678743618E-78</c:v>
                </c:pt>
                <c:pt idx="786">
                  <c:v>6.9075778860498005E-78</c:v>
                </c:pt>
                <c:pt idx="787">
                  <c:v>5.0563454762461859E-78</c:v>
                </c:pt>
                <c:pt idx="788">
                  <c:v>3.7012437640034641E-78</c:v>
                </c:pt>
                <c:pt idx="789">
                  <c:v>2.7093096120300459E-78</c:v>
                </c:pt>
                <c:pt idx="790">
                  <c:v>1.9832140334024205E-78</c:v>
                </c:pt>
                <c:pt idx="791">
                  <c:v>1.451712231344084E-78</c:v>
                </c:pt>
                <c:pt idx="792">
                  <c:v>1.0626530304495931E-78</c:v>
                </c:pt>
                <c:pt idx="793">
                  <c:v>7.7786178192987662E-79</c:v>
                </c:pt>
                <c:pt idx="794">
                  <c:v>5.6939465135662574E-79</c:v>
                </c:pt>
                <c:pt idx="795">
                  <c:v>4.1679675814449758E-79</c:v>
                </c:pt>
                <c:pt idx="796">
                  <c:v>3.0509513425457153E-79</c:v>
                </c:pt>
                <c:pt idx="797">
                  <c:v>2.2332957041229258E-79</c:v>
                </c:pt>
                <c:pt idx="798">
                  <c:v>1.6347719586674905E-79</c:v>
                </c:pt>
                <c:pt idx="799">
                  <c:v>1.1966527101214172E-79</c:v>
                </c:pt>
                <c:pt idx="800">
                  <c:v>8.7594951763582043E-80</c:v>
                </c:pt>
                <c:pt idx="801">
                  <c:v>6.4119485207019598E-80</c:v>
                </c:pt>
                <c:pt idx="802">
                  <c:v>4.6935448909263875E-80</c:v>
                </c:pt>
                <c:pt idx="803">
                  <c:v>3.4356738161581445E-80</c:v>
                </c:pt>
                <c:pt idx="804">
                  <c:v>2.514912469218273E-80</c:v>
                </c:pt>
                <c:pt idx="805">
                  <c:v>1.8409153680653033E-80</c:v>
                </c:pt>
                <c:pt idx="806">
                  <c:v>1.3475496399402954E-80</c:v>
                </c:pt>
                <c:pt idx="807">
                  <c:v>9.8640603669411932E-81</c:v>
                </c:pt>
                <c:pt idx="808">
                  <c:v>7.2204899944884984E-81</c:v>
                </c:pt>
                <c:pt idx="809">
                  <c:v>5.2853970698723518E-81</c:v>
                </c:pt>
                <c:pt idx="810">
                  <c:v>3.8689094794849006E-81</c:v>
                </c:pt>
                <c:pt idx="811">
                  <c:v>2.8320408783985292E-81</c:v>
                </c:pt>
                <c:pt idx="812">
                  <c:v>2.0730532930391402E-81</c:v>
                </c:pt>
                <c:pt idx="813">
                  <c:v>1.517474549380813E-81</c:v>
                </c:pt>
                <c:pt idx="814">
                  <c:v>1.1107910326053718E-81</c:v>
                </c:pt>
                <c:pt idx="815">
                  <c:v>8.130987887869025E-82</c:v>
                </c:pt>
                <c:pt idx="816">
                  <c:v>5.9518813252885428E-82</c:v>
                </c:pt>
                <c:pt idx="817">
                  <c:v>4.35677580619236E-82</c:v>
                </c:pt>
                <c:pt idx="818">
                  <c:v>3.1891589210228312E-82</c:v>
                </c:pt>
                <c:pt idx="819">
                  <c:v>2.3344636208022069E-82</c:v>
                </c:pt>
                <c:pt idx="820">
                  <c:v>1.7088268511552835E-82</c:v>
                </c:pt>
                <c:pt idx="821">
                  <c:v>1.2508608749385585E-82</c:v>
                </c:pt>
                <c:pt idx="822">
                  <c:v>9.1562988221665094E-83</c:v>
                </c:pt>
                <c:pt idx="823">
                  <c:v>6.7024087011204298E-83</c:v>
                </c:pt>
                <c:pt idx="824">
                  <c:v>4.9061616783520933E-83</c:v>
                </c:pt>
                <c:pt idx="825">
                  <c:v>3.5913092572384621E-83</c:v>
                </c:pt>
                <c:pt idx="826">
                  <c:v>2.6288375774555514E-83</c:v>
                </c:pt>
                <c:pt idx="827">
                  <c:v>1.9243085219449351E-83</c:v>
                </c:pt>
                <c:pt idx="828">
                  <c:v>1.408593410024238E-83</c:v>
                </c:pt>
                <c:pt idx="829">
                  <c:v>1.0310900628138051E-83</c:v>
                </c:pt>
                <c:pt idx="830">
                  <c:v>7.547576966262183E-84</c:v>
                </c:pt>
                <c:pt idx="831">
                  <c:v>5.5248246604365602E-84</c:v>
                </c:pt>
                <c:pt idx="832">
                  <c:v>4.044170422508488E-84</c:v>
                </c:pt>
                <c:pt idx="833">
                  <c:v>2.9603318496989222E-84</c:v>
                </c:pt>
                <c:pt idx="834">
                  <c:v>2.166962255488939E-84</c:v>
                </c:pt>
                <c:pt idx="835">
                  <c:v>1.5862158890035876E-84</c:v>
                </c:pt>
                <c:pt idx="836">
                  <c:v>1.1611096779158E-84</c:v>
                </c:pt>
                <c:pt idx="837">
                  <c:v>8.4993202595938361E-85</c:v>
                </c:pt>
                <c:pt idx="838">
                  <c:v>6.2215005394502733E-85</c:v>
                </c:pt>
                <c:pt idx="839">
                  <c:v>4.5541370109791601E-85</c:v>
                </c:pt>
                <c:pt idx="840">
                  <c:v>3.3336272790212019E-85</c:v>
                </c:pt>
                <c:pt idx="841">
                  <c:v>2.440214426719119E-85</c:v>
                </c:pt>
                <c:pt idx="842">
                  <c:v>1.7862364175616361E-85</c:v>
                </c:pt>
                <c:pt idx="843">
                  <c:v>1.3075246603275639E-85</c:v>
                </c:pt>
                <c:pt idx="844">
                  <c:v>9.5710776051681474E-86</c:v>
                </c:pt>
                <c:pt idx="845">
                  <c:v>7.0060266780073401E-86</c:v>
                </c:pt>
                <c:pt idx="846">
                  <c:v>5.1284099698962163E-86</c:v>
                </c:pt>
                <c:pt idx="847">
                  <c:v>3.7539949572101247E-86</c:v>
                </c:pt>
                <c:pt idx="848">
                  <c:v>2.7479234736450426E-86</c:v>
                </c:pt>
                <c:pt idx="849">
                  <c:v>2.0114793714658904E-86</c:v>
                </c:pt>
                <c:pt idx="850">
                  <c:v>1.4724024524831876E-86</c:v>
                </c:pt>
                <c:pt idx="851">
                  <c:v>1.0777982676986319E-86</c:v>
                </c:pt>
                <c:pt idx="852">
                  <c:v>7.8894809221224358E-87</c:v>
                </c:pt>
                <c:pt idx="853">
                  <c:v>5.7750982800719588E-87</c:v>
                </c:pt>
                <c:pt idx="854">
                  <c:v>4.227370656410165E-87</c:v>
                </c:pt>
                <c:pt idx="855">
                  <c:v>3.0944343801632988E-87</c:v>
                </c:pt>
                <c:pt idx="856">
                  <c:v>2.2651252779589814E-87</c:v>
                </c:pt>
                <c:pt idx="857">
                  <c:v>1.6580711996155089E-87</c:v>
                </c:pt>
                <c:pt idx="858">
                  <c:v>1.2137077493002056E-87</c:v>
                </c:pt>
                <c:pt idx="859">
                  <c:v>8.8843380251242665E-88</c:v>
                </c:pt>
                <c:pt idx="860">
                  <c:v>6.5033334581715908E-88</c:v>
                </c:pt>
                <c:pt idx="861">
                  <c:v>4.760438644790636E-88</c:v>
                </c:pt>
                <c:pt idx="862">
                  <c:v>3.4846400290868431E-88</c:v>
                </c:pt>
                <c:pt idx="863">
                  <c:v>2.5507557261764636E-88</c:v>
                </c:pt>
                <c:pt idx="864">
                  <c:v>1.8671526241757137E-88</c:v>
                </c:pt>
                <c:pt idx="865">
                  <c:v>1.3667553055705162E-88</c:v>
                </c:pt>
                <c:pt idx="866">
                  <c:v>1.0004645796590092E-88</c:v>
                </c:pt>
                <c:pt idx="867">
                  <c:v>7.3233984976882999E-89</c:v>
                </c:pt>
                <c:pt idx="868">
                  <c:v>5.3607260713041857E-89</c:v>
                </c:pt>
                <c:pt idx="869">
                  <c:v>3.9240502917635225E-89</c:v>
                </c:pt>
                <c:pt idx="870">
                  <c:v>2.872403940713295E-89</c:v>
                </c:pt>
                <c:pt idx="871">
                  <c:v>2.102599045669901E-89</c:v>
                </c:pt>
                <c:pt idx="872">
                  <c:v>1.5391020337317349E-89</c:v>
                </c:pt>
                <c:pt idx="873">
                  <c:v>1.126622346336615E-89</c:v>
                </c:pt>
                <c:pt idx="874">
                  <c:v>8.2468730691455638E-90</c:v>
                </c:pt>
                <c:pt idx="875">
                  <c:v>6.0367092521946852E-90</c:v>
                </c:pt>
                <c:pt idx="876">
                  <c:v>4.4188698298113971E-90</c:v>
                </c:pt>
                <c:pt idx="877">
                  <c:v>3.2346117324964459E-90</c:v>
                </c:pt>
                <c:pt idx="878">
                  <c:v>2.3677350686866597E-90</c:v>
                </c:pt>
                <c:pt idx="879">
                  <c:v>1.7331815436038133E-90</c:v>
                </c:pt>
                <c:pt idx="880">
                  <c:v>1.2686885043921071E-90</c:v>
                </c:pt>
                <c:pt idx="881">
                  <c:v>9.2867970301006381E-91</c:v>
                </c:pt>
                <c:pt idx="882">
                  <c:v>6.7979333602975164E-91</c:v>
                </c:pt>
                <c:pt idx="883">
                  <c:v>4.9760857076173019E-91</c:v>
                </c:pt>
                <c:pt idx="884">
                  <c:v>3.6424936311040734E-91</c:v>
                </c:pt>
                <c:pt idx="885">
                  <c:v>2.6663045277382009E-91</c:v>
                </c:pt>
                <c:pt idx="886">
                  <c:v>1.9517343212158988E-91</c:v>
                </c:pt>
                <c:pt idx="887">
                  <c:v>1.4286690889894163E-91</c:v>
                </c:pt>
                <c:pt idx="888">
                  <c:v>1.0457854553493871E-91</c:v>
                </c:pt>
                <c:pt idx="889">
                  <c:v>7.655147206937108E-92</c:v>
                </c:pt>
                <c:pt idx="890">
                  <c:v>5.6035660526804667E-92</c:v>
                </c:pt>
                <c:pt idx="891">
                  <c:v>4.1018091041148606E-92</c:v>
                </c:pt>
                <c:pt idx="892">
                  <c:v>3.0025233518112746E-92</c:v>
                </c:pt>
                <c:pt idx="893">
                  <c:v>2.1978464256512683E-92</c:v>
                </c:pt>
                <c:pt idx="894">
                  <c:v>1.6088230946916041E-92</c:v>
                </c:pt>
                <c:pt idx="895">
                  <c:v>1.1776581474504674E-92</c:v>
                </c:pt>
                <c:pt idx="896">
                  <c:v>8.7226838717273151E-93</c:v>
                </c:pt>
                <c:pt idx="897">
                  <c:v>6.6733555930528458E-93</c:v>
                </c:pt>
                <c:pt idx="898">
                  <c:v>4.6724320672448829E-93</c:v>
                </c:pt>
                <c:pt idx="899">
                  <c:v>3.383266048760052E-93</c:v>
                </c:pt>
                <c:pt idx="900">
                  <c:v>2.4832881387903467E-93</c:v>
                </c:pt>
                <c:pt idx="901">
                  <c:v>1.8351022274235311E-93</c:v>
                </c:pt>
                <c:pt idx="902">
                  <c:v>1.3645987309875841E-93</c:v>
                </c:pt>
                <c:pt idx="903">
                  <c:v>1.0215320848530135E-93</c:v>
                </c:pt>
                <c:pt idx="904">
                  <c:v>7.7442442851204843E-94</c:v>
                </c:pt>
                <c:pt idx="905">
                  <c:v>5.9390673769419384E-94</c:v>
                </c:pt>
                <c:pt idx="906">
                  <c:v>4.6031455952895234E-94</c:v>
                </c:pt>
                <c:pt idx="907">
                  <c:v>3.6018153343309593E-94</c:v>
                </c:pt>
                <c:pt idx="908">
                  <c:v>2.8420997656510726E-94</c:v>
                </c:pt>
                <c:pt idx="909">
                  <c:v>2.2591792955047406E-94</c:v>
                </c:pt>
                <c:pt idx="910">
                  <c:v>1.8073063661860015E-94</c:v>
                </c:pt>
                <c:pt idx="911">
                  <c:v>1.4537928668684886E-94</c:v>
                </c:pt>
                <c:pt idx="912">
                  <c:v>1.1749685350437076E-94</c:v>
                </c:pt>
                <c:pt idx="913">
                  <c:v>9.5347695451487535E-95</c:v>
                </c:pt>
                <c:pt idx="914">
                  <c:v>7.7642568440214152E-95</c:v>
                </c:pt>
                <c:pt idx="915">
                  <c:v>6.3412733429810328E-95</c:v>
                </c:pt>
                <c:pt idx="916">
                  <c:v>5.1921972582143894E-95</c:v>
                </c:pt>
                <c:pt idx="917">
                  <c:v>4.2605196565928271E-95</c:v>
                </c:pt>
                <c:pt idx="918">
                  <c:v>3.5024490993270267E-95</c:v>
                </c:pt>
                <c:pt idx="919">
                  <c:v>2.8837688583455882E-95</c:v>
                </c:pt>
                <c:pt idx="920">
                  <c:v>2.3775306963690311E-95</c:v>
                </c:pt>
                <c:pt idx="921">
                  <c:v>1.9623774853995614E-95</c:v>
                </c:pt>
                <c:pt idx="922">
                  <c:v>1.6212662419288989E-95</c:v>
                </c:pt>
                <c:pt idx="923">
                  <c:v>1.3405352260197092E-95</c:v>
                </c:pt>
                <c:pt idx="924">
                  <c:v>1.1091737705828715E-95</c:v>
                </c:pt>
                <c:pt idx="925">
                  <c:v>9.18272442046185E-96</c:v>
                </c:pt>
                <c:pt idx="926">
                  <c:v>7.6059731544776962E-96</c:v>
                </c:pt>
                <c:pt idx="927">
                  <c:v>6.3025281568030298E-96</c:v>
                </c:pt>
                <c:pt idx="928">
                  <c:v>5.224240851369721E-96</c:v>
                </c:pt>
                <c:pt idx="929">
                  <c:v>4.3316675481037572E-96</c:v>
                </c:pt>
                <c:pt idx="930">
                  <c:v>3.5924412092759115E-96</c:v>
                </c:pt>
                <c:pt idx="931">
                  <c:v>2.9799518136049767E-96</c:v>
                </c:pt>
                <c:pt idx="932">
                  <c:v>2.4722874828127021E-96</c:v>
                </c:pt>
                <c:pt idx="933">
                  <c:v>2.0513793237005626E-96</c:v>
                </c:pt>
                <c:pt idx="934">
                  <c:v>1.7023138718330757E-96</c:v>
                </c:pt>
                <c:pt idx="935">
                  <c:v>1.4127696527040854E-96</c:v>
                </c:pt>
                <c:pt idx="936">
                  <c:v>1.1725544446039583E-96</c:v>
                </c:pt>
                <c:pt idx="937">
                  <c:v>9.7323818220197727E-97</c:v>
                </c:pt>
                <c:pt idx="938">
                  <c:v>8.0783700777086633E-97</c:v>
                </c:pt>
                <c:pt idx="939">
                  <c:v>6.7056833261569291E-97</c:v>
                </c:pt>
                <c:pt idx="940">
                  <c:v>5.5663867065611663E-97</c:v>
                </c:pt>
                <c:pt idx="941">
                  <c:v>4.6207404003518127E-97</c:v>
                </c:pt>
                <c:pt idx="942">
                  <c:v>3.8357978678610351E-97</c:v>
                </c:pt>
                <c:pt idx="943">
                  <c:v>3.1842216914592761E-97</c:v>
                </c:pt>
                <c:pt idx="944">
                  <c:v>2.64334160407243E-97</c:v>
                </c:pt>
                <c:pt idx="945">
                  <c:v>2.1943413442509576E-97</c:v>
                </c:pt>
                <c:pt idx="946">
                  <c:v>1.8216082293868168E-97</c:v>
                </c:pt>
                <c:pt idx="947">
                  <c:v>1.512185287370907E-97</c:v>
                </c:pt>
                <c:pt idx="948">
                  <c:v>1.2553182760611362E-97</c:v>
                </c:pt>
                <c:pt idx="949">
                  <c:v>1.0420789962860764E-97</c:v>
                </c:pt>
                <c:pt idx="950">
                  <c:v>8.6505868290848958E-98</c:v>
                </c:pt>
                <c:pt idx="951">
                  <c:v>7.1810495566088968E-98</c:v>
                </c:pt>
                <c:pt idx="952">
                  <c:v>5.9611250929144147E-98</c:v>
                </c:pt>
                <c:pt idx="953">
                  <c:v>4.9484090315500566E-98</c:v>
                </c:pt>
                <c:pt idx="954">
                  <c:v>4.1077199030650159E-98</c:v>
                </c:pt>
                <c:pt idx="955">
                  <c:v>3.409834230977878E-98</c:v>
                </c:pt>
                <c:pt idx="956">
                  <c:v>2.8305023416083189E-98</c:v>
                </c:pt>
                <c:pt idx="957">
                  <c:v>2.3495843571333321E-98</c:v>
                </c:pt>
                <c:pt idx="958">
                  <c:v>1.950368589439973E-98</c:v>
                </c:pt>
                <c:pt idx="959">
                  <c:v>1.6189738390721366E-98</c:v>
                </c:pt>
                <c:pt idx="960">
                  <c:v>1.3438818304013937E-98</c:v>
                </c:pt>
                <c:pt idx="961">
                  <c:v>1.1155276626823445E-98</c:v>
                </c:pt>
                <c:pt idx="962">
                  <c:v>9.259716530386377E-99</c:v>
                </c:pt>
                <c:pt idx="963">
                  <c:v>7.6862289350089248E-99</c:v>
                </c:pt>
                <c:pt idx="964">
                  <c:v>6.380100158192987E-99</c:v>
                </c:pt>
                <c:pt idx="965">
                  <c:v>5.2959016111910952E-99</c:v>
                </c:pt>
                <c:pt idx="966">
                  <c:v>4.3959338559365006E-99</c:v>
                </c:pt>
                <c:pt idx="967">
                  <c:v>3.6488904315600699E-99</c:v>
                </c:pt>
                <c:pt idx="968">
                  <c:v>3.0287936630055495E-99</c:v>
                </c:pt>
                <c:pt idx="969">
                  <c:v>2.5140678252959973E-99</c:v>
                </c:pt>
                <c:pt idx="970">
                  <c:v>2.0868136310632423E-99</c:v>
                </c:pt>
                <c:pt idx="971">
                  <c:v>1.7321644013013588E-99</c:v>
                </c:pt>
                <c:pt idx="972">
                  <c:v>1.4377849799958642E-99</c:v>
                </c:pt>
                <c:pt idx="973">
                  <c:v>1.1934318533156505E-99</c:v>
                </c:pt>
                <c:pt idx="974">
                  <c:v>9.9060608154259787E-100</c:v>
                </c:pt>
                <c:pt idx="975">
                  <c:v>8.2224899721964492E-100</c:v>
                </c:pt>
                <c:pt idx="976">
                  <c:v>6.8250413914796731E-100</c:v>
                </c:pt>
                <c:pt idx="977">
                  <c:v>5.6650876892855428E-100</c:v>
                </c:pt>
                <c:pt idx="978">
                  <c:v>4.7022682568342027E-100</c:v>
                </c:pt>
                <c:pt idx="979">
                  <c:v>3.9030822600466578E-100</c:v>
                </c:pt>
                <c:pt idx="980">
                  <c:v>3.2397220661282254E-100</c:v>
                </c:pt>
                <c:pt idx="981">
                  <c:v>2.6891012308494964E-100</c:v>
                </c:pt>
                <c:pt idx="982">
                  <c:v>2.2320628758113651E-100</c:v>
                </c:pt>
                <c:pt idx="983">
                  <c:v>1.8527000148697253E-100</c:v>
                </c:pt>
                <c:pt idx="984">
                  <c:v>1.5378142656959627E-100</c:v>
                </c:pt>
                <c:pt idx="985">
                  <c:v>1.2764445255108606E-100</c:v>
                </c:pt>
                <c:pt idx="986">
                  <c:v>1.0594980407176065E-100</c:v>
                </c:pt>
                <c:pt idx="987">
                  <c:v>8.794230844460356E-101</c:v>
                </c:pt>
                <c:pt idx="988">
                  <c:v>7.2995407892944927E-101</c:v>
                </c:pt>
                <c:pt idx="989">
                  <c:v>6.0588886001761022E-101</c:v>
                </c:pt>
                <c:pt idx="990">
                  <c:v>5.0290988588759522E-101</c:v>
                </c:pt>
                <c:pt idx="991">
                  <c:v>4.1743357127801618E-101</c:v>
                </c:pt>
                <c:pt idx="992">
                  <c:v>3.4648492746124469E-101</c:v>
                </c:pt>
                <c:pt idx="993">
                  <c:v>2.8759485086422127E-101</c:v>
                </c:pt>
                <c:pt idx="994">
                  <c:v>2.3871406513904468E-101</c:v>
                </c:pt>
                <c:pt idx="995">
                  <c:v>1.9814108421570716E-101</c:v>
                </c:pt>
                <c:pt idx="996">
                  <c:v>1.644640952519969E-101</c:v>
                </c:pt>
                <c:pt idx="997">
                  <c:v>1.3651096132773179E-101</c:v>
                </c:pt>
                <c:pt idx="998">
                  <c:v>1.1330890605993893E-101</c:v>
                </c:pt>
                <c:pt idx="999">
                  <c:v>9.4050293290311517E-102</c:v>
                </c:pt>
                <c:pt idx="1000">
                  <c:v>7.8065049124132515E-102</c:v>
                </c:pt>
                <c:pt idx="1001">
                  <c:v>6.4796660710325465E-102</c:v>
                </c:pt>
                <c:pt idx="1002">
                  <c:v>5.3783484859892401E-102</c:v>
                </c:pt>
                <c:pt idx="1003">
                  <c:v>4.4642131106344672E-102</c:v>
                </c:pt>
                <c:pt idx="1004">
                  <c:v>3.7054506971847663E-102</c:v>
                </c:pt>
                <c:pt idx="1005">
                  <c:v>3.075650986026645E-102</c:v>
                </c:pt>
                <c:pt idx="1006">
                  <c:v>2.5528951114492994E-102</c:v>
                </c:pt>
                <c:pt idx="1007">
                  <c:v>2.1189904917604163E-102</c:v>
                </c:pt>
                <c:pt idx="1008">
                  <c:v>1.7588342982876636E-102</c:v>
                </c:pt>
                <c:pt idx="1009">
                  <c:v>1.459891996975581E-102</c:v>
                </c:pt>
                <c:pt idx="1010">
                  <c:v>1.2117604191400153E-102</c:v>
                </c:pt>
                <c:pt idx="1011">
                  <c:v>1.0058020187528995E-102</c:v>
                </c:pt>
                <c:pt idx="1012">
                  <c:v>8.3484974577084612E-103</c:v>
                </c:pt>
                <c:pt idx="1013">
                  <c:v>6.9295374939646589E-103</c:v>
                </c:pt>
                <c:pt idx="1014">
                  <c:v>5.7517488452681587E-103</c:v>
                </c:pt>
                <c:pt idx="1015">
                  <c:v>4.7741478834670979E-103</c:v>
                </c:pt>
                <c:pt idx="1016">
                  <c:v>3.9627021376077851E-103</c:v>
                </c:pt>
                <c:pt idx="1017">
                  <c:v>3.2891780480243406E-103</c:v>
                </c:pt>
                <c:pt idx="1018">
                  <c:v>2.7301279773511639E-103</c:v>
                </c:pt>
                <c:pt idx="1019">
                  <c:v>2.2660987084720154E-103</c:v>
                </c:pt>
                <c:pt idx="1020">
                  <c:v>1.8809379816601584E-103</c:v>
                </c:pt>
                <c:pt idx="1021">
                  <c:v>1.5612424316113361E-103</c:v>
                </c:pt>
                <c:pt idx="1022">
                  <c:v>1.2958833400422674E-103</c:v>
                </c:pt>
                <c:pt idx="1023">
                  <c:v>1.0756270168895567E-103</c:v>
                </c:pt>
                <c:pt idx="1024">
                  <c:v>8.9280668850214704E-104</c:v>
                </c:pt>
                <c:pt idx="1025">
                  <c:v>7.410594193209241E-104</c:v>
                </c:pt>
                <c:pt idx="1026">
                  <c:v>6.1510446696593154E-104</c:v>
                </c:pt>
                <c:pt idx="1027">
                  <c:v>5.1055727214376394E-104</c:v>
                </c:pt>
                <c:pt idx="1028">
                  <c:v>4.2377968973948377E-104</c:v>
                </c:pt>
                <c:pt idx="1029">
                  <c:v>3.5175148093477476E-104</c:v>
                </c:pt>
                <c:pt idx="1030">
                  <c:v>2.9196546280362617E-104</c:v>
                </c:pt>
                <c:pt idx="1031">
                  <c:v>2.4234124101870283E-104</c:v>
                </c:pt>
                <c:pt idx="1032">
                  <c:v>2.0115127581844647E-104</c:v>
                </c:pt>
                <c:pt idx="1033">
                  <c:v>1.6696239164212266E-104</c:v>
                </c:pt>
                <c:pt idx="1034">
                  <c:v>1.3858435341774003E-104</c:v>
                </c:pt>
                <c:pt idx="1035">
                  <c:v>1.1502968898946724E-104</c:v>
                </c:pt>
                <c:pt idx="1036">
                  <c:v>9.5478488065613571E-105</c:v>
                </c:pt>
                <c:pt idx="1037">
                  <c:v>7.9250371495572599E-105</c:v>
                </c:pt>
                <c:pt idx="1038">
                  <c:v>6.5780460363910015E-105</c:v>
                </c:pt>
                <c:pt idx="1039">
                  <c:v>5.4599993676146361E-105</c:v>
                </c:pt>
                <c:pt idx="1040">
                  <c:v>4.5319822472080294E-105</c:v>
                </c:pt>
                <c:pt idx="1041">
                  <c:v>3.7616986658077759E-105</c:v>
                </c:pt>
                <c:pt idx="1042">
                  <c:v>3.1223347322742448E-105</c:v>
                </c:pt>
                <c:pt idx="1043">
                  <c:v>2.591644010347928E-105</c:v>
                </c:pt>
                <c:pt idx="1044">
                  <c:v>2.151150818760466E-105</c:v>
                </c:pt>
                <c:pt idx="1045">
                  <c:v>1.7855277294494225E-105</c:v>
                </c:pt>
                <c:pt idx="1046">
                  <c:v>1.4820474400992731E-105</c:v>
                </c:pt>
                <c:pt idx="1047">
                  <c:v>1.2301497863418022E-105</c:v>
                </c:pt>
                <c:pt idx="1048">
                  <c:v>1.0210650766368245E-105</c:v>
                </c:pt>
                <c:pt idx="1049">
                  <c:v>8.4751862744709929E-106</c:v>
                </c:pt>
                <c:pt idx="1050">
                  <c:v>7.03468719140693E-106</c:v>
                </c:pt>
                <c:pt idx="1051">
                  <c:v>5.8390275537949879E-106</c:v>
                </c:pt>
                <c:pt idx="1052">
                  <c:v>4.8465879059959829E-106</c:v>
                </c:pt>
                <c:pt idx="1053">
                  <c:v>4.0228316321844527E-106</c:v>
                </c:pt>
                <c:pt idx="1054">
                  <c:v>3.3390848038581439E-106</c:v>
                </c:pt>
                <c:pt idx="1055">
                  <c:v>2.7715525830202259E-106</c:v>
                </c:pt>
                <c:pt idx="1056">
                  <c:v>2.3004813725482306E-106</c:v>
                </c:pt>
                <c:pt idx="1057">
                  <c:v>1.9094773735587507E-106</c:v>
                </c:pt>
                <c:pt idx="1058">
                  <c:v>1.5849295638357703E-106</c:v>
                </c:pt>
                <c:pt idx="1059">
                  <c:v>1.3155454173354739E-106</c:v>
                </c:pt>
                <c:pt idx="1060">
                  <c:v>1.0919464834648713E-106</c:v>
                </c:pt>
                <c:pt idx="1061">
                  <c:v>9.0635224653854193E-107</c:v>
                </c:pt>
                <c:pt idx="1062">
                  <c:v>7.5230291482346123E-107</c:v>
                </c:pt>
                <c:pt idx="1063">
                  <c:v>6.2443649637057081E-107</c:v>
                </c:pt>
                <c:pt idx="1064">
                  <c:v>5.1830343260179997E-107</c:v>
                </c:pt>
                <c:pt idx="1065">
                  <c:v>4.3020909771082715E-107</c:v>
                </c:pt>
                <c:pt idx="1066">
                  <c:v>3.5708805223373399E-107</c:v>
                </c:pt>
                <c:pt idx="1067">
                  <c:v>2.9639508453776634E-107</c:v>
                </c:pt>
                <c:pt idx="1068">
                  <c:v>2.4601783832443205E-107</c:v>
                </c:pt>
                <c:pt idx="1069">
                  <c:v>2.0420304574326286E-107</c:v>
                </c:pt>
                <c:pt idx="1070">
                  <c:v>1.694954176038202E-107</c:v>
                </c:pt>
                <c:pt idx="1071">
                  <c:v>1.4068687924311049E-107</c:v>
                </c:pt>
                <c:pt idx="1072">
                  <c:v>1.1677480571239251E-107</c:v>
                </c:pt>
                <c:pt idx="1073">
                  <c:v>9.6927044543505095E-108</c:v>
                </c:pt>
                <c:pt idx="1074">
                  <c:v>8.045266334717994E-108</c:v>
                </c:pt>
                <c:pt idx="1075">
                  <c:v>6.677844379185606E-108</c:v>
                </c:pt>
                <c:pt idx="1076">
                  <c:v>5.5428330968317594E-108</c:v>
                </c:pt>
                <c:pt idx="1077">
                  <c:v>4.6007376114341896E-108</c:v>
                </c:pt>
                <c:pt idx="1078">
                  <c:v>3.8187672740223427E-108</c:v>
                </c:pt>
                <c:pt idx="1079">
                  <c:v>3.1697041191000593E-108</c:v>
                </c:pt>
                <c:pt idx="1080">
                  <c:v>2.6309617302218636E-108</c:v>
                </c:pt>
                <c:pt idx="1081">
                  <c:v>2.1837857888021269E-108</c:v>
                </c:pt>
                <c:pt idx="1082">
                  <c:v>1.8126158102157152E-108</c:v>
                </c:pt>
                <c:pt idx="1083">
                  <c:v>1.5045320398945841E-108</c:v>
                </c:pt>
                <c:pt idx="1084">
                  <c:v>1.2488119374106751E-108</c:v>
                </c:pt>
                <c:pt idx="1085">
                  <c:v>1.036555733575906E-108</c:v>
                </c:pt>
                <c:pt idx="1086">
                  <c:v>8.6037623050002044E-109</c:v>
                </c:pt>
                <c:pt idx="1087">
                  <c:v>7.1414111632606526E-109</c:v>
                </c:pt>
                <c:pt idx="1088">
                  <c:v>5.92760963148815E-109</c:v>
                </c:pt>
                <c:pt idx="1089">
                  <c:v>4.9201167911093945E-109</c:v>
                </c:pt>
                <c:pt idx="1090">
                  <c:v>4.0838602004262111E-109</c:v>
                </c:pt>
                <c:pt idx="1091">
                  <c:v>3.3897427051405516E-109</c:v>
                </c:pt>
                <c:pt idx="1092">
                  <c:v>2.8135992662320848E-109</c:v>
                </c:pt>
                <c:pt idx="1093">
                  <c:v>2.3353818769550277E-109</c:v>
                </c:pt>
                <c:pt idx="1094">
                  <c:v>1.9384456653215645E-109</c:v>
                </c:pt>
                <c:pt idx="1095">
                  <c:v>1.6089745110386936E-109</c:v>
                </c:pt>
                <c:pt idx="1096">
                  <c:v>1.335503316048307E-109</c:v>
                </c:pt>
                <c:pt idx="1097">
                  <c:v>1.1085121946044527E-109</c:v>
                </c:pt>
                <c:pt idx="1098">
                  <c:v>9.2010248417510728E-110</c:v>
                </c:pt>
                <c:pt idx="1099">
                  <c:v>7.6371598396496155E-110</c:v>
                </c:pt>
                <c:pt idx="1100">
                  <c:v>6.3390982182001468E-110</c:v>
                </c:pt>
                <c:pt idx="1101">
                  <c:v>5.2616638306423131E-110</c:v>
                </c:pt>
                <c:pt idx="1102">
                  <c:v>4.3673589401323822E-110</c:v>
                </c:pt>
                <c:pt idx="1103">
                  <c:v>3.6250534166018259E-110</c:v>
                </c:pt>
                <c:pt idx="1104">
                  <c:v>3.0089167055015056E-110</c:v>
                </c:pt>
                <c:pt idx="1105">
                  <c:v>2.4975008962143248E-110</c:v>
                </c:pt>
                <c:pt idx="1106">
                  <c:v>2.0730106503894686E-110</c:v>
                </c:pt>
                <c:pt idx="1107">
                  <c:v>1.7206675213442369E-110</c:v>
                </c:pt>
                <c:pt idx="1108">
                  <c:v>1.428212356876027E-110</c:v>
                </c:pt>
                <c:pt idx="1109">
                  <c:v>1.1854638736202915E-110</c:v>
                </c:pt>
                <c:pt idx="1110">
                  <c:v>9.8397512047973723E-111</c:v>
                </c:pt>
                <c:pt idx="1111">
                  <c:v>9.8397512047973723E-111</c:v>
                </c:pt>
              </c:numCache>
            </c:numRef>
          </c:val>
          <c:smooth val="0"/>
          <c:extLst>
            <c:ext xmlns:c16="http://schemas.microsoft.com/office/drawing/2014/chart" uri="{C3380CC4-5D6E-409C-BE32-E72D297353CC}">
              <c16:uniqueId val="{00000001-BBE5-4896-BFF1-3A35FEE0252C}"/>
            </c:ext>
          </c:extLst>
        </c:ser>
        <c:dLbls>
          <c:showLegendKey val="0"/>
          <c:showVal val="0"/>
          <c:showCatName val="0"/>
          <c:showSerName val="0"/>
          <c:showPercent val="0"/>
          <c:showBubbleSize val="0"/>
        </c:dLbls>
        <c:smooth val="0"/>
        <c:axId val="-48209088"/>
        <c:axId val="-48194400"/>
      </c:lineChart>
      <c:catAx>
        <c:axId val="-48209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94400"/>
        <c:crosses val="autoZero"/>
        <c:auto val="1"/>
        <c:lblAlgn val="ctr"/>
        <c:lblOffset val="100"/>
        <c:noMultiLvlLbl val="0"/>
      </c:catAx>
      <c:valAx>
        <c:axId val="-48194400"/>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Emissions [ppm]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09088"/>
        <c:crosses val="autoZero"/>
        <c:crossBetween val="between"/>
        <c:majorUnit val="0.5"/>
      </c:valAx>
      <c:spPr>
        <a:noFill/>
        <a:ln>
          <a:noFill/>
        </a:ln>
        <a:effectLst/>
      </c:spPr>
    </c:plotArea>
    <c:legend>
      <c:legendPos val="tr"/>
      <c:layout>
        <c:manualLayout>
          <c:xMode val="edge"/>
          <c:yMode val="edge"/>
          <c:x val="0.61799128179153051"/>
          <c:y val="8.6902613735783021E-2"/>
          <c:w val="0.33299784642304325"/>
          <c:h val="0.1269638280280523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0.24597</cdr:x>
      <cdr:y>0.65429</cdr:y>
    </cdr:from>
    <cdr:to>
      <cdr:x>0.43478</cdr:x>
      <cdr:y>0.72397</cdr:y>
    </cdr:to>
    <cdr:sp macro="" textlink="">
      <cdr:nvSpPr>
        <cdr:cNvPr id="2" name="TextBox 1"/>
        <cdr:cNvSpPr txBox="1"/>
      </cdr:nvSpPr>
      <cdr:spPr>
        <a:xfrm xmlns:a="http://schemas.openxmlformats.org/drawingml/2006/main">
          <a:off x="1461974" y="2285453"/>
          <a:ext cx="1122201" cy="24339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Gas Supply ON</a:t>
          </a:r>
        </a:p>
      </cdr:txBody>
    </cdr:sp>
  </cdr:relSizeAnchor>
  <cdr:relSizeAnchor xmlns:cdr="http://schemas.openxmlformats.org/drawingml/2006/chartDrawing">
    <cdr:from>
      <cdr:x>0.23764</cdr:x>
      <cdr:y>0.70834</cdr:y>
    </cdr:from>
    <cdr:to>
      <cdr:x>0.26358</cdr:x>
      <cdr:y>0.7509</cdr:y>
    </cdr:to>
    <cdr:cxnSp macro="">
      <cdr:nvCxnSpPr>
        <cdr:cNvPr id="4" name="Straight Arrow Connector 3"/>
        <cdr:cNvCxnSpPr/>
      </cdr:nvCxnSpPr>
      <cdr:spPr>
        <a:xfrm xmlns:a="http://schemas.openxmlformats.org/drawingml/2006/main" flipH="1">
          <a:off x="1412426" y="2474233"/>
          <a:ext cx="154177" cy="148663"/>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0.60383</cdr:x>
      <cdr:y>0.02043</cdr:y>
    </cdr:from>
    <cdr:to>
      <cdr:x>0.82943</cdr:x>
      <cdr:y>0.08849</cdr:y>
    </cdr:to>
    <cdr:sp macro="" textlink="">
      <cdr:nvSpPr>
        <cdr:cNvPr id="6" name="TextBox 5"/>
        <cdr:cNvSpPr txBox="1"/>
      </cdr:nvSpPr>
      <cdr:spPr>
        <a:xfrm xmlns:a="http://schemas.openxmlformats.org/drawingml/2006/main">
          <a:off x="3588895" y="71352"/>
          <a:ext cx="1340914" cy="23775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Water Injection ON</a:t>
          </a:r>
        </a:p>
      </cdr:txBody>
    </cdr:sp>
  </cdr:relSizeAnchor>
  <cdr:relSizeAnchor xmlns:cdr="http://schemas.openxmlformats.org/drawingml/2006/chartDrawing">
    <cdr:from>
      <cdr:x>0.57688</cdr:x>
      <cdr:y>0.05937</cdr:y>
    </cdr:from>
    <cdr:to>
      <cdr:x>0.61413</cdr:x>
      <cdr:y>0.07788</cdr:y>
    </cdr:to>
    <cdr:cxnSp macro="">
      <cdr:nvCxnSpPr>
        <cdr:cNvPr id="8" name="Straight Arrow Connector 7"/>
        <cdr:cNvCxnSpPr/>
      </cdr:nvCxnSpPr>
      <cdr:spPr>
        <a:xfrm xmlns:a="http://schemas.openxmlformats.org/drawingml/2006/main" flipH="1">
          <a:off x="3428748" y="207382"/>
          <a:ext cx="221399" cy="64655"/>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0.65645</cdr:x>
      <cdr:y>0.67647</cdr:y>
    </cdr:from>
    <cdr:to>
      <cdr:x>0.68004</cdr:x>
      <cdr:y>0.71709</cdr:y>
    </cdr:to>
    <cdr:cxnSp macro="">
      <cdr:nvCxnSpPr>
        <cdr:cNvPr id="13" name="Straight Arrow Connector 12"/>
        <cdr:cNvCxnSpPr/>
      </cdr:nvCxnSpPr>
      <cdr:spPr>
        <a:xfrm xmlns:a="http://schemas.openxmlformats.org/drawingml/2006/main" flipV="1">
          <a:off x="3901649" y="2362914"/>
          <a:ext cx="140210" cy="141887"/>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0.49052</cdr:x>
      <cdr:y>0.69755</cdr:y>
    </cdr:from>
    <cdr:to>
      <cdr:x>0.75818</cdr:x>
      <cdr:y>0.7714</cdr:y>
    </cdr:to>
    <cdr:sp macro="" textlink="">
      <cdr:nvSpPr>
        <cdr:cNvPr id="18" name="TextBox 17"/>
        <cdr:cNvSpPr txBox="1"/>
      </cdr:nvSpPr>
      <cdr:spPr>
        <a:xfrm xmlns:a="http://schemas.openxmlformats.org/drawingml/2006/main">
          <a:off x="2915479" y="2436546"/>
          <a:ext cx="1590822" cy="25795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Ammonia Injection ON</a:t>
          </a:r>
        </a:p>
      </cdr:txBody>
    </cdr:sp>
  </cdr:relSizeAnchor>
  <cdr:relSizeAnchor xmlns:cdr="http://schemas.openxmlformats.org/drawingml/2006/chartDrawing">
    <cdr:from>
      <cdr:x>0.78366</cdr:x>
      <cdr:y>0.60641</cdr:y>
    </cdr:from>
    <cdr:to>
      <cdr:x>0.80617</cdr:x>
      <cdr:y>0.66067</cdr:y>
    </cdr:to>
    <cdr:cxnSp macro="">
      <cdr:nvCxnSpPr>
        <cdr:cNvPr id="19" name="Straight Arrow Connector 18"/>
        <cdr:cNvCxnSpPr/>
      </cdr:nvCxnSpPr>
      <cdr:spPr>
        <a:xfrm xmlns:a="http://schemas.openxmlformats.org/drawingml/2006/main">
          <a:off x="4657755" y="2118197"/>
          <a:ext cx="133791" cy="189531"/>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0.70903</cdr:x>
      <cdr:y>0.54756</cdr:y>
    </cdr:from>
    <cdr:to>
      <cdr:x>0.87371</cdr:x>
      <cdr:y>0.61945</cdr:y>
    </cdr:to>
    <cdr:sp macro="" textlink="">
      <cdr:nvSpPr>
        <cdr:cNvPr id="23" name="TextBox 22"/>
        <cdr:cNvSpPr txBox="1"/>
      </cdr:nvSpPr>
      <cdr:spPr>
        <a:xfrm xmlns:a="http://schemas.openxmlformats.org/drawingml/2006/main">
          <a:off x="4214190" y="1912620"/>
          <a:ext cx="978817" cy="25111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Fogger</a:t>
          </a:r>
          <a:r>
            <a:rPr lang="en-US" sz="1100" baseline="0"/>
            <a:t> ON</a:t>
          </a:r>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0.71338</cdr:x>
      <cdr:y>0.5565</cdr:y>
    </cdr:from>
    <cdr:to>
      <cdr:x>0.88008</cdr:x>
      <cdr:y>0.61585</cdr:y>
    </cdr:to>
    <cdr:sp macro="" textlink="">
      <cdr:nvSpPr>
        <cdr:cNvPr id="2" name="TextBox 1"/>
        <cdr:cNvSpPr txBox="1"/>
      </cdr:nvSpPr>
      <cdr:spPr>
        <a:xfrm xmlns:a="http://schemas.openxmlformats.org/drawingml/2006/main">
          <a:off x="4240033" y="1943859"/>
          <a:ext cx="990817" cy="20730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Fogger</a:t>
          </a:r>
          <a:r>
            <a:rPr lang="en-US" sz="1100" baseline="0"/>
            <a:t> ON</a:t>
          </a:r>
          <a:endParaRPr lang="en-US" sz="1100"/>
        </a:p>
      </cdr:txBody>
    </cdr:sp>
  </cdr:relSizeAnchor>
  <cdr:relSizeAnchor xmlns:cdr="http://schemas.openxmlformats.org/drawingml/2006/chartDrawing">
    <cdr:from>
      <cdr:x>0.78863</cdr:x>
      <cdr:y>0.61542</cdr:y>
    </cdr:from>
    <cdr:to>
      <cdr:x>0.81117</cdr:x>
      <cdr:y>0.66978</cdr:y>
    </cdr:to>
    <cdr:cxnSp macro="">
      <cdr:nvCxnSpPr>
        <cdr:cNvPr id="3" name="Straight Arrow Connector 2"/>
        <cdr:cNvCxnSpPr/>
      </cdr:nvCxnSpPr>
      <cdr:spPr>
        <a:xfrm xmlns:a="http://schemas.openxmlformats.org/drawingml/2006/main">
          <a:off x="4687273" y="2149660"/>
          <a:ext cx="133968" cy="189880"/>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0.44535</cdr:x>
      <cdr:y>0.69357</cdr:y>
    </cdr:from>
    <cdr:to>
      <cdr:x>0.71333</cdr:x>
      <cdr:y>0.75506</cdr:y>
    </cdr:to>
    <cdr:sp macro="" textlink="">
      <cdr:nvSpPr>
        <cdr:cNvPr id="4" name="TextBox 1"/>
        <cdr:cNvSpPr txBox="1"/>
      </cdr:nvSpPr>
      <cdr:spPr>
        <a:xfrm xmlns:a="http://schemas.openxmlformats.org/drawingml/2006/main">
          <a:off x="2646969" y="2372277"/>
          <a:ext cx="1592766" cy="21030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Ammonia Injection ON</a:t>
          </a:r>
        </a:p>
      </cdr:txBody>
    </cdr:sp>
  </cdr:relSizeAnchor>
  <cdr:relSizeAnchor xmlns:cdr="http://schemas.openxmlformats.org/drawingml/2006/chartDrawing">
    <cdr:from>
      <cdr:x>0.64537</cdr:x>
      <cdr:y>0.68493</cdr:y>
    </cdr:from>
    <cdr:to>
      <cdr:x>0.67617</cdr:x>
      <cdr:y>0.71828</cdr:y>
    </cdr:to>
    <cdr:cxnSp macro="">
      <cdr:nvCxnSpPr>
        <cdr:cNvPr id="5" name="Straight Arrow Connector 4"/>
        <cdr:cNvCxnSpPr/>
      </cdr:nvCxnSpPr>
      <cdr:spPr>
        <a:xfrm xmlns:a="http://schemas.openxmlformats.org/drawingml/2006/main" flipV="1">
          <a:off x="3835842" y="2392458"/>
          <a:ext cx="183067" cy="116510"/>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0.51422</cdr:x>
      <cdr:y>0.10569</cdr:y>
    </cdr:from>
    <cdr:to>
      <cdr:x>0.7301</cdr:x>
      <cdr:y>0.18903</cdr:y>
    </cdr:to>
    <cdr:sp macro="" textlink="">
      <cdr:nvSpPr>
        <cdr:cNvPr id="6" name="TextBox 1"/>
        <cdr:cNvSpPr txBox="1"/>
      </cdr:nvSpPr>
      <cdr:spPr>
        <a:xfrm xmlns:a="http://schemas.openxmlformats.org/drawingml/2006/main">
          <a:off x="3056326" y="369165"/>
          <a:ext cx="1283098" cy="291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Water Injection ON</a:t>
          </a:r>
        </a:p>
      </cdr:txBody>
    </cdr:sp>
  </cdr:relSizeAnchor>
  <cdr:relSizeAnchor xmlns:cdr="http://schemas.openxmlformats.org/drawingml/2006/chartDrawing">
    <cdr:from>
      <cdr:x>0.57678</cdr:x>
      <cdr:y>0.16817</cdr:y>
    </cdr:from>
    <cdr:to>
      <cdr:x>0.60078</cdr:x>
      <cdr:y>0.21428</cdr:y>
    </cdr:to>
    <cdr:cxnSp macro="">
      <cdr:nvCxnSpPr>
        <cdr:cNvPr id="7" name="Straight Arrow Connector 6"/>
        <cdr:cNvCxnSpPr/>
      </cdr:nvCxnSpPr>
      <cdr:spPr>
        <a:xfrm xmlns:a="http://schemas.openxmlformats.org/drawingml/2006/main" flipH="1">
          <a:off x="3428140" y="587403"/>
          <a:ext cx="142658" cy="161090"/>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0.2385</cdr:x>
      <cdr:y>0.63441</cdr:y>
    </cdr:from>
    <cdr:to>
      <cdr:x>0.43947</cdr:x>
      <cdr:y>0.69167</cdr:y>
    </cdr:to>
    <cdr:sp macro="" textlink="">
      <cdr:nvSpPr>
        <cdr:cNvPr id="8" name="TextBox 1"/>
        <cdr:cNvSpPr txBox="1"/>
      </cdr:nvSpPr>
      <cdr:spPr>
        <a:xfrm xmlns:a="http://schemas.openxmlformats.org/drawingml/2006/main">
          <a:off x="1417562" y="2169923"/>
          <a:ext cx="1194491" cy="19585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Gas Supply ON</a:t>
          </a:r>
        </a:p>
      </cdr:txBody>
    </cdr:sp>
  </cdr:relSizeAnchor>
  <cdr:relSizeAnchor xmlns:cdr="http://schemas.openxmlformats.org/drawingml/2006/chartDrawing">
    <cdr:from>
      <cdr:x>0.23949</cdr:x>
      <cdr:y>0.70152</cdr:y>
    </cdr:from>
    <cdr:to>
      <cdr:x>0.26545</cdr:x>
      <cdr:y>0.74416</cdr:y>
    </cdr:to>
    <cdr:cxnSp macro="">
      <cdr:nvCxnSpPr>
        <cdr:cNvPr id="9" name="Straight Arrow Connector 8"/>
        <cdr:cNvCxnSpPr/>
      </cdr:nvCxnSpPr>
      <cdr:spPr>
        <a:xfrm xmlns:a="http://schemas.openxmlformats.org/drawingml/2006/main" flipH="1">
          <a:off x="1423415" y="2399465"/>
          <a:ext cx="154296" cy="145844"/>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0.83778</cdr:x>
      <cdr:y>0.26068</cdr:y>
    </cdr:from>
    <cdr:to>
      <cdr:x>0.94518</cdr:x>
      <cdr:y>0.33541</cdr:y>
    </cdr:to>
    <cdr:sp macro="" textlink="">
      <cdr:nvSpPr>
        <cdr:cNvPr id="2" name="TextBox 1"/>
        <cdr:cNvSpPr txBox="1"/>
      </cdr:nvSpPr>
      <cdr:spPr>
        <a:xfrm xmlns:a="http://schemas.openxmlformats.org/drawingml/2006/main">
          <a:off x="4366590" y="762779"/>
          <a:ext cx="559747" cy="21866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1.75 </a:t>
          </a:r>
        </a:p>
      </cdr:txBody>
    </cdr:sp>
  </cdr:relSizeAnchor>
  <cdr:relSizeAnchor xmlns:cdr="http://schemas.openxmlformats.org/drawingml/2006/chartDrawing">
    <cdr:from>
      <cdr:x>0.90238</cdr:x>
      <cdr:y>0.25148</cdr:y>
    </cdr:from>
    <cdr:to>
      <cdr:x>0.92655</cdr:x>
      <cdr:y>0.2932</cdr:y>
    </cdr:to>
    <cdr:cxnSp macro="">
      <cdr:nvCxnSpPr>
        <cdr:cNvPr id="3" name="Straight Arrow Connector 2"/>
        <cdr:cNvCxnSpPr/>
      </cdr:nvCxnSpPr>
      <cdr:spPr>
        <a:xfrm xmlns:a="http://schemas.openxmlformats.org/drawingml/2006/main" flipV="1">
          <a:off x="4703289" y="735841"/>
          <a:ext cx="125976" cy="122076"/>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4.xml><?xml version="1.0" encoding="utf-8"?>
<c:userShapes xmlns:c="http://schemas.openxmlformats.org/drawingml/2006/chart">
  <cdr:relSizeAnchor xmlns:cdr="http://schemas.openxmlformats.org/drawingml/2006/chartDrawing">
    <cdr:from>
      <cdr:x>0.76608</cdr:x>
      <cdr:y>0.56949</cdr:y>
    </cdr:from>
    <cdr:to>
      <cdr:x>0.92137</cdr:x>
      <cdr:y>0.6385</cdr:y>
    </cdr:to>
    <cdr:sp macro="" textlink="">
      <cdr:nvSpPr>
        <cdr:cNvPr id="2" name="TextBox 1"/>
        <cdr:cNvSpPr txBox="1"/>
      </cdr:nvSpPr>
      <cdr:spPr>
        <a:xfrm xmlns:a="http://schemas.openxmlformats.org/drawingml/2006/main">
          <a:off x="3992850" y="1666369"/>
          <a:ext cx="809384" cy="20192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0.105 ppm</a:t>
          </a:r>
        </a:p>
      </cdr:txBody>
    </cdr:sp>
  </cdr:relSizeAnchor>
  <cdr:relSizeAnchor xmlns:cdr="http://schemas.openxmlformats.org/drawingml/2006/chartDrawing">
    <cdr:from>
      <cdr:x>0.86762</cdr:x>
      <cdr:y>0.64045</cdr:y>
    </cdr:from>
    <cdr:to>
      <cdr:x>0.88786</cdr:x>
      <cdr:y>0.69065</cdr:y>
    </cdr:to>
    <cdr:cxnSp macro="">
      <cdr:nvCxnSpPr>
        <cdr:cNvPr id="3" name="Straight Arrow Connector 2"/>
        <cdr:cNvCxnSpPr/>
      </cdr:nvCxnSpPr>
      <cdr:spPr>
        <a:xfrm xmlns:a="http://schemas.openxmlformats.org/drawingml/2006/main">
          <a:off x="4522111" y="1874014"/>
          <a:ext cx="105474" cy="146871"/>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0.79508</cdr:x>
      <cdr:y>0.3743</cdr:y>
    </cdr:from>
    <cdr:to>
      <cdr:x>0.94427</cdr:x>
      <cdr:y>0.44656</cdr:y>
    </cdr:to>
    <cdr:sp macro="" textlink="">
      <cdr:nvSpPr>
        <cdr:cNvPr id="6" name="TextBox 5"/>
        <cdr:cNvSpPr txBox="1"/>
      </cdr:nvSpPr>
      <cdr:spPr>
        <a:xfrm xmlns:a="http://schemas.openxmlformats.org/drawingml/2006/main">
          <a:off x="4144027" y="1085643"/>
          <a:ext cx="777590" cy="20958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5.87 ppm</a:t>
          </a:r>
        </a:p>
      </cdr:txBody>
    </cdr:sp>
  </cdr:relSizeAnchor>
  <cdr:relSizeAnchor xmlns:cdr="http://schemas.openxmlformats.org/drawingml/2006/chartDrawing">
    <cdr:from>
      <cdr:x>0.8756</cdr:x>
      <cdr:y>0.36461</cdr:y>
    </cdr:from>
    <cdr:to>
      <cdr:x>0.90492</cdr:x>
      <cdr:y>0.40515</cdr:y>
    </cdr:to>
    <cdr:cxnSp macro="">
      <cdr:nvCxnSpPr>
        <cdr:cNvPr id="7" name="Straight Arrow Connector 6"/>
        <cdr:cNvCxnSpPr/>
      </cdr:nvCxnSpPr>
      <cdr:spPr>
        <a:xfrm xmlns:a="http://schemas.openxmlformats.org/drawingml/2006/main" flipV="1">
          <a:off x="4563696" y="1066884"/>
          <a:ext cx="152829" cy="118614"/>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5.xml><?xml version="1.0" encoding="utf-8"?>
<c:userShapes xmlns:c="http://schemas.openxmlformats.org/drawingml/2006/chart">
  <cdr:relSizeAnchor xmlns:cdr="http://schemas.openxmlformats.org/drawingml/2006/chartDrawing">
    <cdr:from>
      <cdr:x>0.29194</cdr:x>
      <cdr:y>0.68612</cdr:y>
    </cdr:from>
    <cdr:to>
      <cdr:x>0.50424</cdr:x>
      <cdr:y>0.75154</cdr:y>
    </cdr:to>
    <cdr:sp macro="" textlink="">
      <cdr:nvSpPr>
        <cdr:cNvPr id="2" name="TextBox 1"/>
        <cdr:cNvSpPr txBox="1"/>
      </cdr:nvSpPr>
      <cdr:spPr>
        <a:xfrm xmlns:a="http://schemas.openxmlformats.org/drawingml/2006/main">
          <a:off x="1735147" y="2381354"/>
          <a:ext cx="1261858" cy="22703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Ammonia OFF</a:t>
          </a:r>
        </a:p>
      </cdr:txBody>
    </cdr:sp>
  </cdr:relSizeAnchor>
  <cdr:relSizeAnchor xmlns:cdr="http://schemas.openxmlformats.org/drawingml/2006/chartDrawing">
    <cdr:from>
      <cdr:x>0.26797</cdr:x>
      <cdr:y>0.72658</cdr:y>
    </cdr:from>
    <cdr:to>
      <cdr:x>0.30441</cdr:x>
      <cdr:y>0.74173</cdr:y>
    </cdr:to>
    <cdr:cxnSp macro="">
      <cdr:nvCxnSpPr>
        <cdr:cNvPr id="4" name="Straight Arrow Connector 3"/>
        <cdr:cNvCxnSpPr/>
      </cdr:nvCxnSpPr>
      <cdr:spPr>
        <a:xfrm xmlns:a="http://schemas.openxmlformats.org/drawingml/2006/main" flipH="1">
          <a:off x="1592694" y="2552443"/>
          <a:ext cx="216585" cy="53221"/>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0.4414</cdr:x>
      <cdr:y>0.61651</cdr:y>
    </cdr:from>
    <cdr:to>
      <cdr:x>0.69162</cdr:x>
      <cdr:y>0.70425</cdr:y>
    </cdr:to>
    <cdr:sp macro="" textlink="">
      <cdr:nvSpPr>
        <cdr:cNvPr id="7" name="TextBox 6"/>
        <cdr:cNvSpPr txBox="1"/>
      </cdr:nvSpPr>
      <cdr:spPr>
        <a:xfrm xmlns:a="http://schemas.openxmlformats.org/drawingml/2006/main">
          <a:off x="2623516" y="2139729"/>
          <a:ext cx="1487181" cy="30453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Water Injection OFF</a:t>
          </a:r>
        </a:p>
      </cdr:txBody>
    </cdr:sp>
  </cdr:relSizeAnchor>
  <cdr:relSizeAnchor xmlns:cdr="http://schemas.openxmlformats.org/drawingml/2006/chartDrawing">
    <cdr:from>
      <cdr:x>0.41637</cdr:x>
      <cdr:y>0.65185</cdr:y>
    </cdr:from>
    <cdr:to>
      <cdr:x>0.4528</cdr:x>
      <cdr:y>0.667</cdr:y>
    </cdr:to>
    <cdr:cxnSp macro="">
      <cdr:nvCxnSpPr>
        <cdr:cNvPr id="8" name="Straight Arrow Connector 7"/>
        <cdr:cNvCxnSpPr/>
      </cdr:nvCxnSpPr>
      <cdr:spPr>
        <a:xfrm xmlns:a="http://schemas.openxmlformats.org/drawingml/2006/main" flipH="1">
          <a:off x="2474715" y="2289922"/>
          <a:ext cx="216525" cy="53222"/>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0.60208</cdr:x>
      <cdr:y>0.18229</cdr:y>
    </cdr:from>
    <cdr:to>
      <cdr:x>0.74974</cdr:x>
      <cdr:y>0.26312</cdr:y>
    </cdr:to>
    <cdr:sp macro="" textlink="">
      <cdr:nvSpPr>
        <cdr:cNvPr id="10" name="TextBox 9"/>
        <cdr:cNvSpPr txBox="1"/>
      </cdr:nvSpPr>
      <cdr:spPr>
        <a:xfrm xmlns:a="http://schemas.openxmlformats.org/drawingml/2006/main">
          <a:off x="3578541" y="640368"/>
          <a:ext cx="877584" cy="28397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Fogger</a:t>
          </a:r>
          <a:r>
            <a:rPr lang="en-US" sz="1100" baseline="0"/>
            <a:t> OFF</a:t>
          </a:r>
          <a:endParaRPr lang="en-US" sz="1100"/>
        </a:p>
      </cdr:txBody>
    </cdr:sp>
  </cdr:relSizeAnchor>
  <cdr:relSizeAnchor xmlns:cdr="http://schemas.openxmlformats.org/drawingml/2006/chartDrawing">
    <cdr:from>
      <cdr:x>0.58849</cdr:x>
      <cdr:y>0.18193</cdr:y>
    </cdr:from>
    <cdr:to>
      <cdr:x>0.61373</cdr:x>
      <cdr:y>0.21665</cdr:y>
    </cdr:to>
    <cdr:cxnSp macro="">
      <cdr:nvCxnSpPr>
        <cdr:cNvPr id="11" name="Straight Arrow Connector 10"/>
        <cdr:cNvCxnSpPr/>
      </cdr:nvCxnSpPr>
      <cdr:spPr>
        <a:xfrm xmlns:a="http://schemas.openxmlformats.org/drawingml/2006/main" flipH="1" flipV="1">
          <a:off x="3497735" y="639116"/>
          <a:ext cx="150016" cy="121971"/>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0.82958</cdr:x>
      <cdr:y>0.02538</cdr:y>
    </cdr:from>
    <cdr:to>
      <cdr:x>0.96994</cdr:x>
      <cdr:y>0.16455</cdr:y>
    </cdr:to>
    <cdr:sp macro="" textlink="">
      <cdr:nvSpPr>
        <cdr:cNvPr id="13" name="TextBox 12"/>
        <cdr:cNvSpPr txBox="1"/>
      </cdr:nvSpPr>
      <cdr:spPr>
        <a:xfrm xmlns:a="http://schemas.openxmlformats.org/drawingml/2006/main">
          <a:off x="4930687" y="89152"/>
          <a:ext cx="834237" cy="48891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Gas Supply OFF</a:t>
          </a:r>
        </a:p>
      </cdr:txBody>
    </cdr:sp>
  </cdr:relSizeAnchor>
  <cdr:relSizeAnchor xmlns:cdr="http://schemas.openxmlformats.org/drawingml/2006/chartDrawing">
    <cdr:from>
      <cdr:x>0.8136</cdr:x>
      <cdr:y>0.06501</cdr:y>
    </cdr:from>
    <cdr:to>
      <cdr:x>0.84202</cdr:x>
      <cdr:y>0.08909</cdr:y>
    </cdr:to>
    <cdr:cxnSp macro="">
      <cdr:nvCxnSpPr>
        <cdr:cNvPr id="14" name="Straight Arrow Connector 13"/>
        <cdr:cNvCxnSpPr/>
      </cdr:nvCxnSpPr>
      <cdr:spPr>
        <a:xfrm xmlns:a="http://schemas.openxmlformats.org/drawingml/2006/main" flipH="1">
          <a:off x="4835687" y="228379"/>
          <a:ext cx="168917" cy="84592"/>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6.xml><?xml version="1.0" encoding="utf-8"?>
<c:userShapes xmlns:c="http://schemas.openxmlformats.org/drawingml/2006/chart">
  <cdr:relSizeAnchor xmlns:cdr="http://schemas.openxmlformats.org/drawingml/2006/chartDrawing">
    <cdr:from>
      <cdr:x>0.8247</cdr:x>
      <cdr:y>0.03413</cdr:y>
    </cdr:from>
    <cdr:to>
      <cdr:x>0.97339</cdr:x>
      <cdr:y>0.1579</cdr:y>
    </cdr:to>
    <cdr:sp macro="" textlink="">
      <cdr:nvSpPr>
        <cdr:cNvPr id="2" name="TextBox 1"/>
        <cdr:cNvSpPr txBox="1"/>
      </cdr:nvSpPr>
      <cdr:spPr>
        <a:xfrm xmlns:a="http://schemas.openxmlformats.org/drawingml/2006/main">
          <a:off x="4901678" y="119912"/>
          <a:ext cx="883741" cy="43477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Gas Supply OFF</a:t>
          </a:r>
        </a:p>
      </cdr:txBody>
    </cdr:sp>
  </cdr:relSizeAnchor>
  <cdr:relSizeAnchor xmlns:cdr="http://schemas.openxmlformats.org/drawingml/2006/chartDrawing">
    <cdr:from>
      <cdr:x>0.8136</cdr:x>
      <cdr:y>0.08505</cdr:y>
    </cdr:from>
    <cdr:to>
      <cdr:x>0.83766</cdr:x>
      <cdr:y>0.12055</cdr:y>
    </cdr:to>
    <cdr:cxnSp macro="">
      <cdr:nvCxnSpPr>
        <cdr:cNvPr id="3" name="Straight Arrow Connector 2"/>
        <cdr:cNvCxnSpPr/>
      </cdr:nvCxnSpPr>
      <cdr:spPr>
        <a:xfrm xmlns:a="http://schemas.openxmlformats.org/drawingml/2006/main" flipH="1">
          <a:off x="4835728" y="298785"/>
          <a:ext cx="143003" cy="124711"/>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0.58997</cdr:x>
      <cdr:y>0.16364</cdr:y>
    </cdr:from>
    <cdr:to>
      <cdr:x>0.75057</cdr:x>
      <cdr:y>0.24167</cdr:y>
    </cdr:to>
    <cdr:sp macro="" textlink="">
      <cdr:nvSpPr>
        <cdr:cNvPr id="6" name="TextBox 1"/>
        <cdr:cNvSpPr txBox="1"/>
      </cdr:nvSpPr>
      <cdr:spPr>
        <a:xfrm xmlns:a="http://schemas.openxmlformats.org/drawingml/2006/main">
          <a:off x="3506537" y="574865"/>
          <a:ext cx="954580" cy="27410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Fogger</a:t>
          </a:r>
          <a:r>
            <a:rPr lang="en-US" sz="1100" baseline="0"/>
            <a:t> OFF</a:t>
          </a:r>
          <a:endParaRPr lang="en-US" sz="1100"/>
        </a:p>
      </cdr:txBody>
    </cdr:sp>
  </cdr:relSizeAnchor>
  <cdr:relSizeAnchor xmlns:cdr="http://schemas.openxmlformats.org/drawingml/2006/chartDrawing">
    <cdr:from>
      <cdr:x>0.57881</cdr:x>
      <cdr:y>0.15327</cdr:y>
    </cdr:from>
    <cdr:to>
      <cdr:x>0.60402</cdr:x>
      <cdr:y>0.18792</cdr:y>
    </cdr:to>
    <cdr:cxnSp macro="">
      <cdr:nvCxnSpPr>
        <cdr:cNvPr id="7" name="Straight Arrow Connector 6"/>
        <cdr:cNvCxnSpPr/>
      </cdr:nvCxnSpPr>
      <cdr:spPr>
        <a:xfrm xmlns:a="http://schemas.openxmlformats.org/drawingml/2006/main" flipH="1" flipV="1">
          <a:off x="3440191" y="538441"/>
          <a:ext cx="149838" cy="121725"/>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0.44104</cdr:x>
      <cdr:y>0.60865</cdr:y>
    </cdr:from>
    <cdr:to>
      <cdr:x>0.6878</cdr:x>
      <cdr:y>0.69045</cdr:y>
    </cdr:to>
    <cdr:sp macro="" textlink="">
      <cdr:nvSpPr>
        <cdr:cNvPr id="8" name="TextBox 1"/>
        <cdr:cNvSpPr txBox="1"/>
      </cdr:nvSpPr>
      <cdr:spPr>
        <a:xfrm xmlns:a="http://schemas.openxmlformats.org/drawingml/2006/main">
          <a:off x="2621367" y="2138175"/>
          <a:ext cx="1466631" cy="28735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Water Injection OFF</a:t>
          </a:r>
        </a:p>
      </cdr:txBody>
    </cdr:sp>
  </cdr:relSizeAnchor>
  <cdr:relSizeAnchor xmlns:cdr="http://schemas.openxmlformats.org/drawingml/2006/chartDrawing">
    <cdr:from>
      <cdr:x>0.41727</cdr:x>
      <cdr:y>0.6478</cdr:y>
    </cdr:from>
    <cdr:to>
      <cdr:x>0.45181</cdr:x>
      <cdr:y>0.66801</cdr:y>
    </cdr:to>
    <cdr:cxnSp macro="">
      <cdr:nvCxnSpPr>
        <cdr:cNvPr id="9" name="Straight Arrow Connector 8"/>
        <cdr:cNvCxnSpPr/>
      </cdr:nvCxnSpPr>
      <cdr:spPr>
        <a:xfrm xmlns:a="http://schemas.openxmlformats.org/drawingml/2006/main" flipH="1">
          <a:off x="2480090" y="2262766"/>
          <a:ext cx="205292" cy="70593"/>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0.29191</cdr:x>
      <cdr:y>0.68012</cdr:y>
    </cdr:from>
    <cdr:to>
      <cdr:x>0.47993</cdr:x>
      <cdr:y>0.75066</cdr:y>
    </cdr:to>
    <cdr:sp macro="" textlink="">
      <cdr:nvSpPr>
        <cdr:cNvPr id="10" name="TextBox 1"/>
        <cdr:cNvSpPr txBox="1"/>
      </cdr:nvSpPr>
      <cdr:spPr>
        <a:xfrm xmlns:a="http://schemas.openxmlformats.org/drawingml/2006/main">
          <a:off x="1734967" y="2375672"/>
          <a:ext cx="1117541" cy="24638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Ammonia OFF</a:t>
          </a:r>
        </a:p>
      </cdr:txBody>
    </cdr:sp>
  </cdr:relSizeAnchor>
  <cdr:relSizeAnchor xmlns:cdr="http://schemas.openxmlformats.org/drawingml/2006/chartDrawing">
    <cdr:from>
      <cdr:x>0.26485</cdr:x>
      <cdr:y>0.72168</cdr:y>
    </cdr:from>
    <cdr:to>
      <cdr:x>0.30125</cdr:x>
      <cdr:y>0.7368</cdr:y>
    </cdr:to>
    <cdr:cxnSp macro="">
      <cdr:nvCxnSpPr>
        <cdr:cNvPr id="11" name="Straight Arrow Connector 10"/>
        <cdr:cNvCxnSpPr/>
      </cdr:nvCxnSpPr>
      <cdr:spPr>
        <a:xfrm xmlns:a="http://schemas.openxmlformats.org/drawingml/2006/main" flipH="1">
          <a:off x="1574164" y="2520833"/>
          <a:ext cx="216347" cy="52814"/>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7.xml><?xml version="1.0" encoding="utf-8"?>
<c:userShapes xmlns:c="http://schemas.openxmlformats.org/drawingml/2006/chart">
  <cdr:relSizeAnchor xmlns:cdr="http://schemas.openxmlformats.org/drawingml/2006/chartDrawing">
    <cdr:from>
      <cdr:x>0.41886</cdr:x>
      <cdr:y>0.06449</cdr:y>
    </cdr:from>
    <cdr:to>
      <cdr:x>0.46123</cdr:x>
      <cdr:y>0.08627</cdr:y>
    </cdr:to>
    <cdr:cxnSp macro="">
      <cdr:nvCxnSpPr>
        <cdr:cNvPr id="2" name="Straight Arrow Connector 1"/>
        <cdr:cNvCxnSpPr/>
      </cdr:nvCxnSpPr>
      <cdr:spPr>
        <a:xfrm xmlns:a="http://schemas.openxmlformats.org/drawingml/2006/main" flipH="1" flipV="1">
          <a:off x="2183114" y="191435"/>
          <a:ext cx="220830" cy="64663"/>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0.4468</cdr:x>
      <cdr:y>0.05238</cdr:y>
    </cdr:from>
    <cdr:to>
      <cdr:x>0.53595</cdr:x>
      <cdr:y>0.12523</cdr:y>
    </cdr:to>
    <cdr:sp macro="" textlink="">
      <cdr:nvSpPr>
        <cdr:cNvPr id="3" name="TextBox 2"/>
        <cdr:cNvSpPr txBox="1"/>
      </cdr:nvSpPr>
      <cdr:spPr>
        <a:xfrm xmlns:a="http://schemas.openxmlformats.org/drawingml/2006/main">
          <a:off x="2328747" y="155477"/>
          <a:ext cx="464657" cy="21625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1.75</a:t>
          </a:r>
        </a:p>
      </cdr:txBody>
    </cdr:sp>
  </cdr:relSizeAnchor>
</c:userShapes>
</file>

<file path=word/drawings/drawing8.xml><?xml version="1.0" encoding="utf-8"?>
<c:userShapes xmlns:c="http://schemas.openxmlformats.org/drawingml/2006/chart">
  <cdr:relSizeAnchor xmlns:cdr="http://schemas.openxmlformats.org/drawingml/2006/chartDrawing">
    <cdr:from>
      <cdr:x>0.27106</cdr:x>
      <cdr:y>0.0205</cdr:y>
    </cdr:from>
    <cdr:to>
      <cdr:x>0.42689</cdr:x>
      <cdr:y>0.08916</cdr:y>
    </cdr:to>
    <cdr:sp macro="" textlink="">
      <cdr:nvSpPr>
        <cdr:cNvPr id="2" name="TextBox 1"/>
        <cdr:cNvSpPr txBox="1"/>
      </cdr:nvSpPr>
      <cdr:spPr>
        <a:xfrm xmlns:a="http://schemas.openxmlformats.org/drawingml/2006/main">
          <a:off x="1412778" y="58742"/>
          <a:ext cx="812186" cy="19669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5.87 ppm</a:t>
          </a:r>
        </a:p>
      </cdr:txBody>
    </cdr:sp>
  </cdr:relSizeAnchor>
  <cdr:relSizeAnchor xmlns:cdr="http://schemas.openxmlformats.org/drawingml/2006/chartDrawing">
    <cdr:from>
      <cdr:x>0.09004</cdr:x>
      <cdr:y>0.64214</cdr:y>
    </cdr:from>
    <cdr:to>
      <cdr:x>0.2582</cdr:x>
      <cdr:y>0.72137</cdr:y>
    </cdr:to>
    <cdr:sp macro="" textlink="">
      <cdr:nvSpPr>
        <cdr:cNvPr id="3" name="TextBox 2"/>
        <cdr:cNvSpPr txBox="1"/>
      </cdr:nvSpPr>
      <cdr:spPr>
        <a:xfrm xmlns:a="http://schemas.openxmlformats.org/drawingml/2006/main">
          <a:off x="469311" y="1839672"/>
          <a:ext cx="876422" cy="22697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0.105 ppm</a:t>
          </a:r>
        </a:p>
      </cdr:txBody>
    </cdr:sp>
  </cdr:relSizeAnchor>
  <cdr:relSizeAnchor xmlns:cdr="http://schemas.openxmlformats.org/drawingml/2006/chartDrawing">
    <cdr:from>
      <cdr:x>0.24646</cdr:x>
      <cdr:y>0.03948</cdr:y>
    </cdr:from>
    <cdr:to>
      <cdr:x>0.28294</cdr:x>
      <cdr:y>0.06665</cdr:y>
    </cdr:to>
    <cdr:cxnSp macro="">
      <cdr:nvCxnSpPr>
        <cdr:cNvPr id="5" name="Straight Arrow Connector 4"/>
        <cdr:cNvCxnSpPr/>
      </cdr:nvCxnSpPr>
      <cdr:spPr>
        <a:xfrm xmlns:a="http://schemas.openxmlformats.org/drawingml/2006/main" flipH="1" flipV="1">
          <a:off x="1284595" y="113107"/>
          <a:ext cx="190093" cy="77852"/>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0.19184</cdr:x>
      <cdr:y>0.71318</cdr:y>
    </cdr:from>
    <cdr:to>
      <cdr:x>0.21807</cdr:x>
      <cdr:y>0.75784</cdr:y>
    </cdr:to>
    <cdr:cxnSp macro="">
      <cdr:nvCxnSpPr>
        <cdr:cNvPr id="7" name="Straight Arrow Connector 6"/>
        <cdr:cNvCxnSpPr/>
      </cdr:nvCxnSpPr>
      <cdr:spPr>
        <a:xfrm xmlns:a="http://schemas.openxmlformats.org/drawingml/2006/main">
          <a:off x="999903" y="2043205"/>
          <a:ext cx="136675" cy="127955"/>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A0AC9D-D1BC-42C6-957B-273822340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SimGenics_Doc_2015.dotx</Template>
  <TotalTime>3</TotalTime>
  <Pages>39</Pages>
  <Words>4257</Words>
  <Characters>24269</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Franli</dc:creator>
  <cp:lastModifiedBy>Francois Laubscher</cp:lastModifiedBy>
  <cp:revision>9</cp:revision>
  <cp:lastPrinted>2016-07-20T17:16:00Z</cp:lastPrinted>
  <dcterms:created xsi:type="dcterms:W3CDTF">2016-07-20T17:11:00Z</dcterms:created>
  <dcterms:modified xsi:type="dcterms:W3CDTF">2020-09-01T19:54:00Z</dcterms:modified>
</cp:coreProperties>
</file>